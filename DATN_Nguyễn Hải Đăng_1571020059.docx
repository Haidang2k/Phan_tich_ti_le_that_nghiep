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EECE48" w14:textId="2FE61072" w:rsidR="000D3416" w:rsidRPr="009B4FC9" w:rsidRDefault="000D3416" w:rsidP="000F3A12">
      <w:pPr>
        <w:jc w:val="center"/>
        <w:rPr>
          <w:bCs/>
          <w:sz w:val="30"/>
          <w:szCs w:val="30"/>
        </w:rPr>
      </w:pPr>
      <w:r w:rsidRPr="009B4FC9">
        <w:rPr>
          <w:bCs/>
          <w:noProof/>
          <w:sz w:val="30"/>
          <w:szCs w:val="30"/>
        </w:rPr>
        <mc:AlternateContent>
          <mc:Choice Requires="wps">
            <w:drawing>
              <wp:anchor distT="0" distB="0" distL="114300" distR="114300" simplePos="0" relativeHeight="251661311" behindDoc="1" locked="0" layoutInCell="1" allowOverlap="1" wp14:anchorId="4D26DE6D" wp14:editId="3D58B61A">
                <wp:simplePos x="0" y="0"/>
                <wp:positionH relativeFrom="margin">
                  <wp:align>left</wp:align>
                </wp:positionH>
                <wp:positionV relativeFrom="paragraph">
                  <wp:posOffset>-90805</wp:posOffset>
                </wp:positionV>
                <wp:extent cx="5724525" cy="9363075"/>
                <wp:effectExtent l="19050" t="19050" r="28575" b="2857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solidFill>
                          <a:sysClr val="window" lastClr="FFFFFF"/>
                        </a:solidFill>
                        <a:ln w="57150" cap="flat" cmpd="thickThin"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5C041A4" id="Rectangle 11" o:spid="_x0000_s1026" style="position:absolute;margin-left:0;margin-top:-7.15pt;width:450.75pt;height:737.25pt;z-index:-25165516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" fillcolor="window" strokecolor="windowText" strokeweight="4.5pt">
                <v:stroke linestyle="thickThin"/>
                <v:path arrowok="t"/>
                <w10:wrap anchorx="margin"/>
              </v:rect>
            </w:pict>
          </mc:Fallback>
        </mc:AlternateContent>
      </w:r>
      <w:r w:rsidRPr="009B4FC9">
        <w:rPr>
          <w:bCs/>
          <w:sz w:val="30"/>
          <w:szCs w:val="30"/>
        </w:rPr>
        <w:t>BỘ</w:t>
      </w:r>
      <w:r w:rsidR="00F90D96" w:rsidRPr="009B4FC9">
        <w:rPr>
          <w:bCs/>
          <w:sz w:val="30"/>
          <w:szCs w:val="30"/>
        </w:rPr>
        <w:t xml:space="preserve"> </w:t>
      </w:r>
      <w:r w:rsidRPr="009B4FC9">
        <w:rPr>
          <w:bCs/>
          <w:sz w:val="30"/>
          <w:szCs w:val="30"/>
        </w:rPr>
        <w:t>GIÁO</w:t>
      </w:r>
      <w:r w:rsidR="00F90D96" w:rsidRPr="009B4FC9">
        <w:rPr>
          <w:bCs/>
          <w:sz w:val="30"/>
          <w:szCs w:val="30"/>
        </w:rPr>
        <w:t xml:space="preserve"> </w:t>
      </w:r>
      <w:r w:rsidRPr="009B4FC9">
        <w:rPr>
          <w:bCs/>
          <w:sz w:val="30"/>
          <w:szCs w:val="30"/>
        </w:rPr>
        <w:t>DỤC</w:t>
      </w:r>
      <w:r w:rsidR="00F90D96" w:rsidRPr="009B4FC9">
        <w:rPr>
          <w:bCs/>
          <w:sz w:val="30"/>
          <w:szCs w:val="30"/>
        </w:rPr>
        <w:t xml:space="preserve"> </w:t>
      </w:r>
      <w:r w:rsidRPr="009B4FC9">
        <w:rPr>
          <w:bCs/>
          <w:sz w:val="30"/>
          <w:szCs w:val="30"/>
        </w:rPr>
        <w:t>ĐÀO</w:t>
      </w:r>
      <w:r w:rsidR="00F90D96" w:rsidRPr="009B4FC9">
        <w:rPr>
          <w:bCs/>
          <w:sz w:val="30"/>
          <w:szCs w:val="30"/>
        </w:rPr>
        <w:t xml:space="preserve"> </w:t>
      </w:r>
      <w:r w:rsidRPr="009B4FC9">
        <w:rPr>
          <w:bCs/>
          <w:sz w:val="30"/>
          <w:szCs w:val="30"/>
        </w:rPr>
        <w:t>TẠO</w:t>
      </w:r>
    </w:p>
    <w:p w14:paraId="3C6C6B3C" w14:textId="26089185" w:rsidR="000D3416" w:rsidRDefault="00E86E8E" w:rsidP="000F3A12">
      <w:pPr>
        <w:jc w:val="center"/>
        <w:rPr>
          <w:b/>
          <w:bCs/>
          <w:sz w:val="30"/>
          <w:szCs w:val="30"/>
        </w:rPr>
      </w:pPr>
      <w:r w:rsidRPr="009B4FC9">
        <w:rPr>
          <w:b/>
          <w:bCs/>
          <w:noProof/>
          <w:sz w:val="30"/>
          <w:szCs w:val="30"/>
        </w:rPr>
        <mc:AlternateContent>
          <mc:Choice Requires="wps">
            <w:drawing>
              <wp:anchor distT="0" distB="0" distL="114300" distR="114300" simplePos="0" relativeHeight="251675647" behindDoc="0" locked="0" layoutInCell="1" allowOverlap="1" wp14:anchorId="29D9670E" wp14:editId="0D14F3D9">
                <wp:simplePos x="0" y="0"/>
                <wp:positionH relativeFrom="column">
                  <wp:posOffset>2194560</wp:posOffset>
                </wp:positionH>
                <wp:positionV relativeFrom="paragraph">
                  <wp:posOffset>307340</wp:posOffset>
                </wp:positionV>
                <wp:extent cx="1600200" cy="16933"/>
                <wp:effectExtent l="0" t="0" r="19050" b="21590"/>
                <wp:wrapNone/>
                <wp:docPr id="1666097044" name="Straight Connector 8"/>
                <wp:cNvGraphicFramePr/>
                <a:graphic xmlns:a="http://schemas.openxmlformats.org/drawingml/2006/main">
                  <a:graphicData uri="http://schemas.microsoft.com/office/word/2010/wordprocessingShape">
                    <wps:wsp>
                      <wps:cNvCnPr/>
                      <wps:spPr>
                        <a:xfrm flipV="1">
                          <a:off x="0" y="0"/>
                          <a:ext cx="1600200" cy="169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D1A7D7" id="Straight Connector 8" o:spid="_x0000_s1026" style="position:absolute;flip:y;z-index:251675647;visibility:visible;mso-wrap-style:square;mso-wrap-distance-left:9pt;mso-wrap-distance-top:0;mso-wrap-distance-right:9pt;mso-wrap-distance-bottom:0;mso-position-horizontal:absolute;mso-position-horizontal-relative:text;mso-position-vertical:absolute;mso-position-vertical-relative:text" from="172.8pt,24.2pt" to="298.8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" strokecolor="black [3200]" strokeweight="1pt">
                <v:stroke joinstyle="miter"/>
              </v:line>
            </w:pict>
          </mc:Fallback>
        </mc:AlternateContent>
      </w:r>
      <w:r w:rsidR="000D3416" w:rsidRPr="009B4FC9">
        <w:rPr>
          <w:b/>
          <w:bCs/>
          <w:sz w:val="30"/>
          <w:szCs w:val="30"/>
        </w:rPr>
        <w:t>TRƯỜNG</w:t>
      </w:r>
      <w:r w:rsidR="00F90D96" w:rsidRPr="009B4FC9">
        <w:rPr>
          <w:b/>
          <w:bCs/>
          <w:sz w:val="30"/>
          <w:szCs w:val="30"/>
        </w:rPr>
        <w:t xml:space="preserve"> </w:t>
      </w:r>
      <w:r w:rsidR="000D3416" w:rsidRPr="009B4FC9">
        <w:rPr>
          <w:b/>
          <w:bCs/>
          <w:sz w:val="30"/>
          <w:szCs w:val="30"/>
        </w:rPr>
        <w:t>ĐẠI</w:t>
      </w:r>
      <w:r w:rsidR="00F90D96" w:rsidRPr="009B4FC9">
        <w:rPr>
          <w:b/>
          <w:bCs/>
          <w:sz w:val="30"/>
          <w:szCs w:val="30"/>
        </w:rPr>
        <w:t xml:space="preserve"> </w:t>
      </w:r>
      <w:r w:rsidR="000D3416" w:rsidRPr="009B4FC9">
        <w:rPr>
          <w:b/>
          <w:bCs/>
          <w:sz w:val="30"/>
          <w:szCs w:val="30"/>
        </w:rPr>
        <w:t>HỌC</w:t>
      </w:r>
      <w:r w:rsidR="00F90D96" w:rsidRPr="009B4FC9">
        <w:rPr>
          <w:b/>
          <w:bCs/>
          <w:sz w:val="30"/>
          <w:szCs w:val="30"/>
        </w:rPr>
        <w:t xml:space="preserve"> </w:t>
      </w:r>
      <w:r w:rsidR="000D3416" w:rsidRPr="009B4FC9">
        <w:rPr>
          <w:b/>
          <w:bCs/>
          <w:sz w:val="30"/>
          <w:szCs w:val="30"/>
        </w:rPr>
        <w:t>ĐẠI</w:t>
      </w:r>
      <w:r w:rsidR="00F90D96" w:rsidRPr="009B4FC9">
        <w:rPr>
          <w:b/>
          <w:bCs/>
          <w:sz w:val="30"/>
          <w:szCs w:val="30"/>
        </w:rPr>
        <w:t xml:space="preserve"> </w:t>
      </w:r>
      <w:r w:rsidR="000D3416" w:rsidRPr="009B4FC9">
        <w:rPr>
          <w:b/>
          <w:bCs/>
          <w:sz w:val="30"/>
          <w:szCs w:val="30"/>
        </w:rPr>
        <w:t>NAM</w:t>
      </w:r>
    </w:p>
    <w:p w14:paraId="61EF5A88" w14:textId="7D79002C" w:rsidR="00E86E8E" w:rsidRPr="009B4FC9" w:rsidRDefault="00E86E8E" w:rsidP="000F3A12">
      <w:pPr>
        <w:jc w:val="center"/>
        <w:rPr>
          <w:b/>
          <w:bCs/>
          <w:sz w:val="30"/>
          <w:szCs w:val="30"/>
        </w:rPr>
      </w:pPr>
    </w:p>
    <w:p w14:paraId="01231CA2" w14:textId="77777777" w:rsidR="00013669" w:rsidRPr="009B4FC9" w:rsidRDefault="00CD7C49" w:rsidP="00CD7C49">
      <w:pPr>
        <w:spacing w:before="240"/>
        <w:jc w:val="center"/>
      </w:pPr>
      <w:r w:rsidRPr="009B4FC9">
        <w:rPr>
          <w:noProof/>
        </w:rPr>
        <w:drawing>
          <wp:inline distT="0" distB="0" distL="0" distR="0" wp14:anchorId="338BBF4C" wp14:editId="13369417">
            <wp:extent cx="1145540" cy="1079500"/>
            <wp:effectExtent l="0" t="0" r="0" b="6350"/>
            <wp:docPr id="1561155659" name="Picture 1561155659" descr="A picture containing font, graphics,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55659" name="Picture 1561155659" descr="A picture containing font, graphics, logo, graphic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5540" cy="1079500"/>
                    </a:xfrm>
                    <a:prstGeom prst="rect">
                      <a:avLst/>
                    </a:prstGeom>
                  </pic:spPr>
                </pic:pic>
              </a:graphicData>
            </a:graphic>
          </wp:inline>
        </w:drawing>
      </w:r>
    </w:p>
    <w:p w14:paraId="3B0E1DA3" w14:textId="77777777" w:rsidR="00013669" w:rsidRPr="009B4FC9" w:rsidRDefault="00013669" w:rsidP="00546DBC"/>
    <w:p w14:paraId="15C50FF0" w14:textId="79A3FEA5" w:rsidR="000D3416" w:rsidRPr="009B4FC9" w:rsidRDefault="00E82ADA" w:rsidP="00E82ADA">
      <w:pPr>
        <w:spacing w:before="0" w:after="0" w:line="360" w:lineRule="auto"/>
        <w:jc w:val="center"/>
        <w:rPr>
          <w:b/>
          <w:bCs/>
          <w:sz w:val="30"/>
          <w:szCs w:val="30"/>
        </w:rPr>
      </w:pPr>
      <w:r w:rsidRPr="009B4FC9">
        <w:rPr>
          <w:b/>
          <w:bCs/>
          <w:sz w:val="30"/>
          <w:szCs w:val="30"/>
        </w:rPr>
        <w:t>NGUYỄN HẢI ĐĂNG</w:t>
      </w:r>
    </w:p>
    <w:p w14:paraId="1CB51140" w14:textId="6459BBD2" w:rsidR="0079112C" w:rsidRPr="009B4FC9" w:rsidRDefault="0079112C" w:rsidP="00E82ADA">
      <w:pPr>
        <w:spacing w:before="0" w:after="0" w:line="360" w:lineRule="auto"/>
        <w:jc w:val="center"/>
        <w:rPr>
          <w:b/>
          <w:bCs/>
          <w:sz w:val="30"/>
          <w:szCs w:val="30"/>
        </w:rPr>
      </w:pPr>
      <w:r w:rsidRPr="009B4FC9">
        <w:rPr>
          <w:b/>
          <w:bCs/>
          <w:sz w:val="30"/>
          <w:szCs w:val="30"/>
        </w:rPr>
        <w:t>MSV:</w:t>
      </w:r>
      <w:r w:rsidR="00F90D96" w:rsidRPr="009B4FC9">
        <w:rPr>
          <w:b/>
          <w:bCs/>
          <w:sz w:val="30"/>
          <w:szCs w:val="30"/>
        </w:rPr>
        <w:t xml:space="preserve"> </w:t>
      </w:r>
      <w:r w:rsidRPr="009B4FC9">
        <w:rPr>
          <w:b/>
          <w:bCs/>
          <w:sz w:val="30"/>
          <w:szCs w:val="30"/>
        </w:rPr>
        <w:t>1571020059</w:t>
      </w:r>
    </w:p>
    <w:p w14:paraId="699FFA3F" w14:textId="4D1745A6" w:rsidR="0086198D" w:rsidRPr="009B4FC9" w:rsidRDefault="0086198D" w:rsidP="00CB65ED">
      <w:pPr>
        <w:spacing w:before="0" w:after="480"/>
        <w:jc w:val="center"/>
        <w:rPr>
          <w:b/>
          <w:bCs/>
          <w:sz w:val="30"/>
          <w:szCs w:val="30"/>
        </w:rPr>
      </w:pPr>
    </w:p>
    <w:p w14:paraId="10D7DB08" w14:textId="77777777" w:rsidR="00E82ADA" w:rsidRPr="009B4FC9" w:rsidRDefault="00E82ADA" w:rsidP="00CB65ED">
      <w:pPr>
        <w:spacing w:before="0" w:after="480"/>
        <w:jc w:val="center"/>
        <w:rPr>
          <w:b/>
          <w:bCs/>
          <w:sz w:val="30"/>
          <w:szCs w:val="30"/>
        </w:rPr>
      </w:pPr>
    </w:p>
    <w:p w14:paraId="5CB1681A" w14:textId="3C01B20A" w:rsidR="00042744" w:rsidRPr="009B4FC9" w:rsidRDefault="00042744" w:rsidP="00042744">
      <w:pPr>
        <w:jc w:val="center"/>
        <w:rPr>
          <w:b/>
          <w:bCs/>
          <w:sz w:val="30"/>
          <w:szCs w:val="30"/>
        </w:rPr>
      </w:pPr>
      <w:r w:rsidRPr="009B4FC9">
        <w:rPr>
          <w:b/>
          <w:bCs/>
          <w:sz w:val="30"/>
          <w:szCs w:val="30"/>
        </w:rPr>
        <w:t>PHÂN</w:t>
      </w:r>
      <w:r w:rsidR="00F90D96" w:rsidRPr="009B4FC9">
        <w:rPr>
          <w:b/>
          <w:bCs/>
          <w:sz w:val="30"/>
          <w:szCs w:val="30"/>
        </w:rPr>
        <w:t xml:space="preserve"> </w:t>
      </w:r>
      <w:r w:rsidRPr="009B4FC9">
        <w:rPr>
          <w:b/>
          <w:bCs/>
          <w:sz w:val="30"/>
          <w:szCs w:val="30"/>
        </w:rPr>
        <w:t>TÍCH</w:t>
      </w:r>
      <w:r w:rsidR="00F90D96" w:rsidRPr="009B4FC9">
        <w:rPr>
          <w:b/>
          <w:bCs/>
          <w:sz w:val="30"/>
          <w:szCs w:val="30"/>
        </w:rPr>
        <w:t xml:space="preserve"> </w:t>
      </w:r>
      <w:r w:rsidRPr="009B4FC9">
        <w:rPr>
          <w:b/>
          <w:bCs/>
          <w:sz w:val="30"/>
          <w:szCs w:val="30"/>
        </w:rPr>
        <w:t>VÀ</w:t>
      </w:r>
      <w:r w:rsidR="00F90D96" w:rsidRPr="009B4FC9">
        <w:rPr>
          <w:b/>
          <w:bCs/>
          <w:sz w:val="30"/>
          <w:szCs w:val="30"/>
        </w:rPr>
        <w:t xml:space="preserve"> </w:t>
      </w:r>
      <w:r w:rsidRPr="009B4FC9">
        <w:rPr>
          <w:b/>
          <w:bCs/>
          <w:sz w:val="30"/>
          <w:szCs w:val="30"/>
        </w:rPr>
        <w:t>DỰ</w:t>
      </w:r>
      <w:r w:rsidR="00F90D96" w:rsidRPr="009B4FC9">
        <w:rPr>
          <w:b/>
          <w:bCs/>
          <w:sz w:val="30"/>
          <w:szCs w:val="30"/>
        </w:rPr>
        <w:t xml:space="preserve"> </w:t>
      </w:r>
      <w:r w:rsidRPr="009B4FC9">
        <w:rPr>
          <w:b/>
          <w:bCs/>
          <w:sz w:val="30"/>
          <w:szCs w:val="30"/>
        </w:rPr>
        <w:t>ĐOÁN</w:t>
      </w:r>
      <w:r w:rsidR="00F90D96" w:rsidRPr="009B4FC9">
        <w:rPr>
          <w:b/>
          <w:bCs/>
          <w:sz w:val="30"/>
          <w:szCs w:val="30"/>
        </w:rPr>
        <w:t xml:space="preserve"> </w:t>
      </w:r>
      <w:r w:rsidRPr="009B4FC9">
        <w:rPr>
          <w:b/>
          <w:bCs/>
          <w:sz w:val="30"/>
          <w:szCs w:val="30"/>
        </w:rPr>
        <w:t>TỶ</w:t>
      </w:r>
      <w:r w:rsidR="00F90D96" w:rsidRPr="009B4FC9">
        <w:rPr>
          <w:b/>
          <w:bCs/>
          <w:sz w:val="30"/>
          <w:szCs w:val="30"/>
        </w:rPr>
        <w:t xml:space="preserve"> </w:t>
      </w:r>
      <w:r w:rsidRPr="009B4FC9">
        <w:rPr>
          <w:b/>
          <w:bCs/>
          <w:sz w:val="30"/>
          <w:szCs w:val="30"/>
        </w:rPr>
        <w:t>LỆ</w:t>
      </w:r>
      <w:r w:rsidR="00F90D96" w:rsidRPr="009B4FC9">
        <w:rPr>
          <w:b/>
          <w:bCs/>
          <w:sz w:val="30"/>
          <w:szCs w:val="30"/>
        </w:rPr>
        <w:t xml:space="preserve"> </w:t>
      </w:r>
      <w:r w:rsidRPr="009B4FC9">
        <w:rPr>
          <w:b/>
          <w:bCs/>
          <w:sz w:val="30"/>
          <w:szCs w:val="30"/>
        </w:rPr>
        <w:t>THẤT</w:t>
      </w:r>
      <w:r w:rsidR="00F90D96" w:rsidRPr="009B4FC9">
        <w:rPr>
          <w:b/>
          <w:bCs/>
          <w:sz w:val="30"/>
          <w:szCs w:val="30"/>
        </w:rPr>
        <w:t xml:space="preserve"> </w:t>
      </w:r>
      <w:r w:rsidRPr="009B4FC9">
        <w:rPr>
          <w:b/>
          <w:bCs/>
          <w:sz w:val="30"/>
          <w:szCs w:val="30"/>
        </w:rPr>
        <w:t>NGHIỆP</w:t>
      </w:r>
    </w:p>
    <w:p w14:paraId="737DFE45" w14:textId="4F6171AD" w:rsidR="00042744" w:rsidRPr="009B4FC9" w:rsidRDefault="00042744" w:rsidP="00042744">
      <w:pPr>
        <w:jc w:val="center"/>
        <w:rPr>
          <w:b/>
          <w:bCs/>
          <w:sz w:val="30"/>
          <w:szCs w:val="30"/>
        </w:rPr>
      </w:pPr>
      <w:r w:rsidRPr="009B4FC9">
        <w:rPr>
          <w:b/>
          <w:bCs/>
          <w:sz w:val="30"/>
          <w:szCs w:val="30"/>
        </w:rPr>
        <w:t>KẾT</w:t>
      </w:r>
      <w:r w:rsidR="00F90D96" w:rsidRPr="009B4FC9">
        <w:rPr>
          <w:b/>
          <w:bCs/>
          <w:sz w:val="30"/>
          <w:szCs w:val="30"/>
        </w:rPr>
        <w:t xml:space="preserve"> </w:t>
      </w:r>
      <w:r w:rsidRPr="009B4FC9">
        <w:rPr>
          <w:b/>
          <w:bCs/>
          <w:sz w:val="30"/>
          <w:szCs w:val="30"/>
        </w:rPr>
        <w:t>HỢP</w:t>
      </w:r>
      <w:r w:rsidR="00F90D96" w:rsidRPr="009B4FC9">
        <w:rPr>
          <w:b/>
          <w:bCs/>
          <w:sz w:val="30"/>
          <w:szCs w:val="30"/>
        </w:rPr>
        <w:t xml:space="preserve"> </w:t>
      </w:r>
      <w:r w:rsidRPr="009B4FC9">
        <w:rPr>
          <w:b/>
          <w:bCs/>
          <w:sz w:val="30"/>
          <w:szCs w:val="30"/>
        </w:rPr>
        <w:t>DỮ</w:t>
      </w:r>
      <w:r w:rsidR="00F90D96" w:rsidRPr="009B4FC9">
        <w:rPr>
          <w:b/>
          <w:bCs/>
          <w:sz w:val="30"/>
          <w:szCs w:val="30"/>
        </w:rPr>
        <w:t xml:space="preserve"> </w:t>
      </w:r>
      <w:r w:rsidRPr="009B4FC9">
        <w:rPr>
          <w:b/>
          <w:bCs/>
          <w:sz w:val="30"/>
          <w:szCs w:val="30"/>
        </w:rPr>
        <w:t>LIỆU</w:t>
      </w:r>
      <w:r w:rsidR="00F90D96" w:rsidRPr="009B4FC9">
        <w:rPr>
          <w:b/>
          <w:bCs/>
          <w:sz w:val="30"/>
          <w:szCs w:val="30"/>
        </w:rPr>
        <w:t xml:space="preserve"> </w:t>
      </w:r>
      <w:r w:rsidRPr="009B4FC9">
        <w:rPr>
          <w:b/>
          <w:bCs/>
          <w:sz w:val="30"/>
          <w:szCs w:val="30"/>
        </w:rPr>
        <w:t>KINH</w:t>
      </w:r>
      <w:r w:rsidR="00F90D96" w:rsidRPr="009B4FC9">
        <w:rPr>
          <w:b/>
          <w:bCs/>
          <w:sz w:val="30"/>
          <w:szCs w:val="30"/>
        </w:rPr>
        <w:t xml:space="preserve"> </w:t>
      </w:r>
      <w:r w:rsidRPr="009B4FC9">
        <w:rPr>
          <w:b/>
          <w:bCs/>
          <w:sz w:val="30"/>
          <w:szCs w:val="30"/>
        </w:rPr>
        <w:t>TẾ</w:t>
      </w:r>
      <w:r w:rsidR="00F90D96" w:rsidRPr="009B4FC9">
        <w:rPr>
          <w:b/>
          <w:bCs/>
          <w:sz w:val="30"/>
          <w:szCs w:val="30"/>
        </w:rPr>
        <w:t xml:space="preserve"> </w:t>
      </w:r>
      <w:r w:rsidRPr="009B4FC9">
        <w:rPr>
          <w:b/>
          <w:bCs/>
          <w:sz w:val="30"/>
          <w:szCs w:val="30"/>
        </w:rPr>
        <w:t>VÀ</w:t>
      </w:r>
      <w:r w:rsidR="00F90D96" w:rsidRPr="009B4FC9">
        <w:rPr>
          <w:b/>
          <w:bCs/>
          <w:sz w:val="30"/>
          <w:szCs w:val="30"/>
        </w:rPr>
        <w:t xml:space="preserve"> </w:t>
      </w:r>
      <w:r w:rsidRPr="009B4FC9">
        <w:rPr>
          <w:b/>
          <w:bCs/>
          <w:sz w:val="30"/>
          <w:szCs w:val="30"/>
        </w:rPr>
        <w:t>XÃ</w:t>
      </w:r>
      <w:r w:rsidR="00F90D96" w:rsidRPr="009B4FC9">
        <w:rPr>
          <w:b/>
          <w:bCs/>
          <w:sz w:val="30"/>
          <w:szCs w:val="30"/>
        </w:rPr>
        <w:t xml:space="preserve"> </w:t>
      </w:r>
      <w:r w:rsidRPr="009B4FC9">
        <w:rPr>
          <w:b/>
          <w:bCs/>
          <w:sz w:val="30"/>
          <w:szCs w:val="30"/>
        </w:rPr>
        <w:t>HỘI</w:t>
      </w:r>
    </w:p>
    <w:p w14:paraId="52777A7D" w14:textId="77777777" w:rsidR="0086198D" w:rsidRPr="009B4FC9" w:rsidRDefault="0086198D" w:rsidP="00042744">
      <w:pPr>
        <w:jc w:val="center"/>
        <w:rPr>
          <w:b/>
          <w:bCs/>
          <w:sz w:val="30"/>
          <w:szCs w:val="30"/>
        </w:rPr>
      </w:pPr>
    </w:p>
    <w:p w14:paraId="1C675ED1" w14:textId="00EA394F" w:rsidR="00ED530D" w:rsidRPr="009B4FC9" w:rsidRDefault="0086198D" w:rsidP="00ED530D">
      <w:pPr>
        <w:tabs>
          <w:tab w:val="left" w:pos="1560"/>
          <w:tab w:val="left" w:pos="4820"/>
        </w:tabs>
        <w:spacing w:before="1200" w:after="120" w:line="360" w:lineRule="auto"/>
        <w:jc w:val="center"/>
        <w:rPr>
          <w:b/>
          <w:bCs/>
          <w:sz w:val="32"/>
          <w:szCs w:val="32"/>
        </w:rPr>
      </w:pPr>
      <w:r w:rsidRPr="009B4FC9">
        <w:rPr>
          <w:b/>
          <w:bCs/>
          <w:sz w:val="32"/>
          <w:szCs w:val="32"/>
        </w:rPr>
        <w:t>BÁO</w:t>
      </w:r>
      <w:r w:rsidR="00F90D96" w:rsidRPr="009B4FC9">
        <w:rPr>
          <w:b/>
          <w:bCs/>
          <w:sz w:val="32"/>
          <w:szCs w:val="32"/>
        </w:rPr>
        <w:t xml:space="preserve"> </w:t>
      </w:r>
      <w:r w:rsidRPr="009B4FC9">
        <w:rPr>
          <w:b/>
          <w:bCs/>
          <w:sz w:val="32"/>
          <w:szCs w:val="32"/>
        </w:rPr>
        <w:t>CÁO</w:t>
      </w:r>
      <w:r w:rsidR="003955DD" w:rsidRPr="009B4FC9">
        <w:rPr>
          <w:b/>
          <w:bCs/>
          <w:sz w:val="32"/>
          <w:szCs w:val="32"/>
        </w:rPr>
        <w:t xml:space="preserve"> ĐỒ ÁN</w:t>
      </w:r>
      <w:r w:rsidR="00F90D96" w:rsidRPr="009B4FC9">
        <w:rPr>
          <w:b/>
          <w:bCs/>
          <w:sz w:val="32"/>
          <w:szCs w:val="32"/>
        </w:rPr>
        <w:t xml:space="preserve"> </w:t>
      </w:r>
      <w:r w:rsidRPr="009B4FC9">
        <w:rPr>
          <w:b/>
          <w:bCs/>
          <w:sz w:val="32"/>
          <w:szCs w:val="32"/>
        </w:rPr>
        <w:t>TỐT</w:t>
      </w:r>
      <w:r w:rsidR="00F90D96" w:rsidRPr="009B4FC9">
        <w:rPr>
          <w:b/>
          <w:bCs/>
          <w:sz w:val="32"/>
          <w:szCs w:val="32"/>
        </w:rPr>
        <w:t xml:space="preserve"> </w:t>
      </w:r>
      <w:r w:rsidRPr="009B4FC9">
        <w:rPr>
          <w:b/>
          <w:bCs/>
          <w:sz w:val="32"/>
          <w:szCs w:val="32"/>
        </w:rPr>
        <w:t>NGHIỆP</w:t>
      </w:r>
    </w:p>
    <w:p w14:paraId="733D302D" w14:textId="6D8E4AB7" w:rsidR="00013669" w:rsidRPr="009B4FC9" w:rsidRDefault="00F90D96" w:rsidP="00ED530D">
      <w:pPr>
        <w:tabs>
          <w:tab w:val="left" w:pos="1560"/>
          <w:tab w:val="left" w:pos="4820"/>
        </w:tabs>
        <w:spacing w:before="0" w:after="120" w:line="360" w:lineRule="auto"/>
        <w:jc w:val="center"/>
        <w:rPr>
          <w:b/>
          <w:bCs/>
          <w:sz w:val="32"/>
          <w:szCs w:val="32"/>
          <w:lang w:val="vi-VN"/>
        </w:rPr>
      </w:pPr>
      <w:r w:rsidRPr="009B4FC9">
        <w:rPr>
          <w:b/>
          <w:bCs/>
          <w:sz w:val="32"/>
          <w:szCs w:val="32"/>
        </w:rPr>
        <w:t xml:space="preserve"> </w:t>
      </w:r>
      <w:r w:rsidR="00ED530D" w:rsidRPr="009B4FC9">
        <w:rPr>
          <w:b/>
          <w:bCs/>
          <w:sz w:val="32"/>
          <w:szCs w:val="32"/>
        </w:rPr>
        <w:t>NGÀNH</w:t>
      </w:r>
      <w:r w:rsidR="00ED530D" w:rsidRPr="009B4FC9">
        <w:rPr>
          <w:b/>
          <w:bCs/>
          <w:sz w:val="32"/>
          <w:szCs w:val="32"/>
          <w:lang w:val="vi-VN"/>
        </w:rPr>
        <w:t>: CÔNG NGHỆ THÔNG TIN</w:t>
      </w:r>
    </w:p>
    <w:p w14:paraId="0D6E2D94" w14:textId="18913EAC" w:rsidR="000D3416" w:rsidRPr="009B4FC9" w:rsidRDefault="00F90D96" w:rsidP="00CB65ED">
      <w:pPr>
        <w:tabs>
          <w:tab w:val="left" w:pos="1560"/>
          <w:tab w:val="left" w:pos="4820"/>
        </w:tabs>
        <w:rPr>
          <w:b/>
          <w:bCs/>
        </w:rPr>
      </w:pPr>
      <w:r w:rsidRPr="009B4FC9">
        <w:rPr>
          <w:b/>
          <w:bCs/>
        </w:rPr>
        <w:t xml:space="preserve"> </w:t>
      </w:r>
    </w:p>
    <w:p w14:paraId="56D74AB9" w14:textId="77A85C3B" w:rsidR="00CD7C49" w:rsidRPr="009B4FC9" w:rsidRDefault="000D3416" w:rsidP="004C26E5">
      <w:pPr>
        <w:spacing w:before="2400"/>
        <w:jc w:val="center"/>
        <w:rPr>
          <w:b/>
          <w:bCs/>
        </w:rPr>
      </w:pPr>
      <w:r w:rsidRPr="009B4FC9">
        <w:rPr>
          <w:b/>
          <w:bCs/>
        </w:rPr>
        <w:t>HÀ</w:t>
      </w:r>
      <w:r w:rsidR="00F90D96" w:rsidRPr="009B4FC9">
        <w:rPr>
          <w:b/>
          <w:bCs/>
        </w:rPr>
        <w:t xml:space="preserve"> </w:t>
      </w:r>
      <w:r w:rsidRPr="009B4FC9">
        <w:rPr>
          <w:b/>
          <w:bCs/>
        </w:rPr>
        <w:t>NỘ</w:t>
      </w:r>
      <w:r w:rsidR="00466853" w:rsidRPr="009B4FC9">
        <w:rPr>
          <w:b/>
          <w:bCs/>
        </w:rPr>
        <w:t>I</w:t>
      </w:r>
      <w:r w:rsidR="0086198D" w:rsidRPr="009B4FC9">
        <w:rPr>
          <w:b/>
          <w:bCs/>
        </w:rPr>
        <w:t>,</w:t>
      </w:r>
      <w:r w:rsidR="00F90D96" w:rsidRPr="009B4FC9">
        <w:rPr>
          <w:b/>
          <w:bCs/>
        </w:rPr>
        <w:t xml:space="preserve"> </w:t>
      </w:r>
      <w:r w:rsidR="0086198D" w:rsidRPr="009B4FC9">
        <w:rPr>
          <w:b/>
          <w:bCs/>
        </w:rPr>
        <w:t>NĂM</w:t>
      </w:r>
      <w:r w:rsidR="00F90D96" w:rsidRPr="009B4FC9">
        <w:rPr>
          <w:b/>
          <w:bCs/>
        </w:rPr>
        <w:t xml:space="preserve"> </w:t>
      </w:r>
      <w:r w:rsidR="00466853" w:rsidRPr="009B4FC9">
        <w:rPr>
          <w:b/>
          <w:bCs/>
        </w:rPr>
        <w:t>20</w:t>
      </w:r>
      <w:r w:rsidR="00042744" w:rsidRPr="009B4FC9">
        <w:rPr>
          <w:b/>
          <w:bCs/>
        </w:rPr>
        <w:t>25</w:t>
      </w:r>
    </w:p>
    <w:p w14:paraId="59960D80" w14:textId="6B4D8A57" w:rsidR="00A91B77" w:rsidRPr="009B4FC9" w:rsidRDefault="00CA1F8F" w:rsidP="00CA1F8F">
      <w:pPr>
        <w:spacing w:before="2760"/>
        <w:jc w:val="center"/>
        <w:rPr>
          <w:sz w:val="30"/>
          <w:szCs w:val="30"/>
        </w:rPr>
      </w:pPr>
      <w:r w:rsidRPr="009B4FC9">
        <w:rPr>
          <w:noProof/>
          <w:sz w:val="30"/>
          <w:szCs w:val="30"/>
        </w:rPr>
        <w:lastRenderedPageBreak/>
        <mc:AlternateContent>
          <mc:Choice Requires="wps">
            <w:drawing>
              <wp:anchor distT="0" distB="0" distL="114300" distR="114300" simplePos="0" relativeHeight="251664383" behindDoc="1" locked="0" layoutInCell="1" allowOverlap="1" wp14:anchorId="2FDBE2CA" wp14:editId="3482A48F">
                <wp:simplePos x="0" y="0"/>
                <wp:positionH relativeFrom="margin">
                  <wp:posOffset>15240</wp:posOffset>
                </wp:positionH>
                <wp:positionV relativeFrom="paragraph">
                  <wp:posOffset>-100965</wp:posOffset>
                </wp:positionV>
                <wp:extent cx="5724525" cy="9286875"/>
                <wp:effectExtent l="19050" t="19050" r="47625" b="476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2868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4E75FAC" id="Rectangle 3" o:spid="_x0000_s1026" style="position:absolute;margin-left:1.2pt;margin-top:-7.95pt;width:450.75pt;height:731.25pt;z-index:-2516520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" fillcolor="white [3201]" strokecolor="black [3213]" strokeweight="4.5pt">
                <v:stroke linestyle="thickThin"/>
                <v:path arrowok="t"/>
                <w10:wrap anchorx="margin"/>
              </v:rect>
            </w:pict>
          </mc:Fallback>
        </mc:AlternateContent>
      </w:r>
      <w:r w:rsidR="00A91B77" w:rsidRPr="009B4FC9">
        <w:rPr>
          <w:sz w:val="30"/>
          <w:szCs w:val="30"/>
        </w:rPr>
        <w:t>BỘ</w:t>
      </w:r>
      <w:r w:rsidR="00F90D96" w:rsidRPr="009B4FC9">
        <w:rPr>
          <w:sz w:val="30"/>
          <w:szCs w:val="30"/>
        </w:rPr>
        <w:t xml:space="preserve"> </w:t>
      </w:r>
      <w:r w:rsidR="00A91B77" w:rsidRPr="009B4FC9">
        <w:rPr>
          <w:sz w:val="30"/>
          <w:szCs w:val="30"/>
        </w:rPr>
        <w:t>GIÁO</w:t>
      </w:r>
      <w:r w:rsidR="00F90D96" w:rsidRPr="009B4FC9">
        <w:rPr>
          <w:sz w:val="30"/>
          <w:szCs w:val="30"/>
        </w:rPr>
        <w:t xml:space="preserve"> </w:t>
      </w:r>
      <w:r w:rsidR="00A91B77" w:rsidRPr="009B4FC9">
        <w:rPr>
          <w:sz w:val="30"/>
          <w:szCs w:val="30"/>
        </w:rPr>
        <w:t>DỤC</w:t>
      </w:r>
      <w:r w:rsidR="00F90D96" w:rsidRPr="009B4FC9">
        <w:rPr>
          <w:sz w:val="30"/>
          <w:szCs w:val="30"/>
        </w:rPr>
        <w:t xml:space="preserve"> </w:t>
      </w:r>
      <w:r w:rsidR="00A91B77" w:rsidRPr="009B4FC9">
        <w:rPr>
          <w:sz w:val="30"/>
          <w:szCs w:val="30"/>
        </w:rPr>
        <w:t>ĐÀO</w:t>
      </w:r>
      <w:r w:rsidR="00F90D96" w:rsidRPr="009B4FC9">
        <w:rPr>
          <w:sz w:val="30"/>
          <w:szCs w:val="30"/>
        </w:rPr>
        <w:t xml:space="preserve"> </w:t>
      </w:r>
      <w:r w:rsidR="00A91B77" w:rsidRPr="009B4FC9">
        <w:rPr>
          <w:sz w:val="30"/>
          <w:szCs w:val="30"/>
        </w:rPr>
        <w:t>TẠO</w:t>
      </w:r>
    </w:p>
    <w:p w14:paraId="6C90BB6B" w14:textId="5A8C12D7" w:rsidR="00A91B77" w:rsidRPr="009B4FC9" w:rsidRDefault="00C214E9" w:rsidP="00C214E9">
      <w:pPr>
        <w:jc w:val="center"/>
        <w:rPr>
          <w:b/>
          <w:bCs/>
          <w:sz w:val="30"/>
          <w:szCs w:val="30"/>
        </w:rPr>
      </w:pPr>
      <w:r w:rsidRPr="009B4FC9">
        <w:rPr>
          <w:b/>
          <w:bCs/>
          <w:noProof/>
          <w:sz w:val="30"/>
          <w:szCs w:val="30"/>
        </w:rPr>
        <mc:AlternateContent>
          <mc:Choice Requires="wps">
            <w:drawing>
              <wp:anchor distT="0" distB="0" distL="114300" distR="114300" simplePos="0" relativeHeight="251673599" behindDoc="0" locked="0" layoutInCell="1" allowOverlap="1" wp14:anchorId="4293DE17" wp14:editId="0EC9A97F">
                <wp:simplePos x="0" y="0"/>
                <wp:positionH relativeFrom="column">
                  <wp:posOffset>2162598</wp:posOffset>
                </wp:positionH>
                <wp:positionV relativeFrom="paragraph">
                  <wp:posOffset>278765</wp:posOffset>
                </wp:positionV>
                <wp:extent cx="1600200" cy="16933"/>
                <wp:effectExtent l="0" t="0" r="19050" b="21590"/>
                <wp:wrapNone/>
                <wp:docPr id="2025299270" name="Straight Connector 8"/>
                <wp:cNvGraphicFramePr/>
                <a:graphic xmlns:a="http://schemas.openxmlformats.org/drawingml/2006/main">
                  <a:graphicData uri="http://schemas.microsoft.com/office/word/2010/wordprocessingShape">
                    <wps:wsp>
                      <wps:cNvCnPr/>
                      <wps:spPr>
                        <a:xfrm flipV="1">
                          <a:off x="0" y="0"/>
                          <a:ext cx="1600200" cy="169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C5B4D4" id="Straight Connector 8" o:spid="_x0000_s1026" style="position:absolute;flip:y;z-index:251673599;visibility:visible;mso-wrap-style:square;mso-wrap-distance-left:9pt;mso-wrap-distance-top:0;mso-wrap-distance-right:9pt;mso-wrap-distance-bottom:0;mso-position-horizontal:absolute;mso-position-horizontal-relative:text;mso-position-vertical:absolute;mso-position-vertical-relative:text" from="170.3pt,21.95pt" to="296.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" strokecolor="black [3200]" strokeweight="1pt">
                <v:stroke joinstyle="miter"/>
              </v:line>
            </w:pict>
          </mc:Fallback>
        </mc:AlternateContent>
      </w:r>
      <w:r w:rsidR="00A91B77" w:rsidRPr="009B4FC9">
        <w:rPr>
          <w:b/>
          <w:bCs/>
          <w:sz w:val="30"/>
          <w:szCs w:val="30"/>
        </w:rPr>
        <w:t>TRƯỜNG</w:t>
      </w:r>
      <w:r w:rsidR="00F90D96" w:rsidRPr="009B4FC9">
        <w:rPr>
          <w:b/>
          <w:bCs/>
          <w:sz w:val="30"/>
          <w:szCs w:val="30"/>
        </w:rPr>
        <w:t xml:space="preserve"> </w:t>
      </w:r>
      <w:r w:rsidR="00A91B77" w:rsidRPr="009B4FC9">
        <w:rPr>
          <w:b/>
          <w:bCs/>
          <w:sz w:val="30"/>
          <w:szCs w:val="30"/>
        </w:rPr>
        <w:t>ĐẠI</w:t>
      </w:r>
      <w:r w:rsidR="00F90D96" w:rsidRPr="009B4FC9">
        <w:rPr>
          <w:b/>
          <w:bCs/>
          <w:sz w:val="30"/>
          <w:szCs w:val="30"/>
        </w:rPr>
        <w:t xml:space="preserve"> </w:t>
      </w:r>
      <w:r w:rsidR="00A91B77" w:rsidRPr="009B4FC9">
        <w:rPr>
          <w:b/>
          <w:bCs/>
          <w:sz w:val="30"/>
          <w:szCs w:val="30"/>
        </w:rPr>
        <w:t>HỌC</w:t>
      </w:r>
      <w:r w:rsidR="00F90D96" w:rsidRPr="009B4FC9">
        <w:rPr>
          <w:b/>
          <w:bCs/>
          <w:sz w:val="30"/>
          <w:szCs w:val="30"/>
        </w:rPr>
        <w:t xml:space="preserve"> </w:t>
      </w:r>
      <w:r w:rsidR="00A91B77" w:rsidRPr="009B4FC9">
        <w:rPr>
          <w:b/>
          <w:bCs/>
          <w:sz w:val="30"/>
          <w:szCs w:val="30"/>
        </w:rPr>
        <w:t>ĐẠI</w:t>
      </w:r>
      <w:r w:rsidR="00F90D96" w:rsidRPr="009B4FC9">
        <w:rPr>
          <w:b/>
          <w:bCs/>
          <w:sz w:val="30"/>
          <w:szCs w:val="30"/>
        </w:rPr>
        <w:t xml:space="preserve"> </w:t>
      </w:r>
      <w:r w:rsidR="00A91B77" w:rsidRPr="009B4FC9">
        <w:rPr>
          <w:b/>
          <w:bCs/>
          <w:sz w:val="30"/>
          <w:szCs w:val="30"/>
        </w:rPr>
        <w:t>NAM</w:t>
      </w:r>
    </w:p>
    <w:p w14:paraId="66A2EB01" w14:textId="77777777" w:rsidR="00C214E9" w:rsidRPr="009B4FC9" w:rsidRDefault="00A91B77" w:rsidP="00C214E9">
      <w:pPr>
        <w:jc w:val="center"/>
        <w:rPr>
          <w:b/>
          <w:bCs/>
        </w:rPr>
      </w:pPr>
      <w:r w:rsidRPr="009B4FC9">
        <w:rPr>
          <w:b/>
          <w:bCs/>
          <w:noProof/>
        </w:rPr>
        <w:drawing>
          <wp:anchor distT="0" distB="0" distL="114300" distR="114300" simplePos="0" relativeHeight="251663359" behindDoc="0" locked="0" layoutInCell="1" allowOverlap="1" wp14:anchorId="66318463" wp14:editId="14B0C1B4">
            <wp:simplePos x="0" y="0"/>
            <wp:positionH relativeFrom="column">
              <wp:posOffset>2284248</wp:posOffset>
            </wp:positionH>
            <wp:positionV relativeFrom="paragraph">
              <wp:posOffset>259080</wp:posOffset>
            </wp:positionV>
            <wp:extent cx="1145540" cy="1079500"/>
            <wp:effectExtent l="0" t="0" r="0" b="6350"/>
            <wp:wrapNone/>
            <wp:docPr id="1" name="Picture 1" descr="A picture containing font, graphics,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55659" name="Picture 1561155659" descr="A picture containing font, graphics, logo, graphic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5540" cy="1079500"/>
                    </a:xfrm>
                    <a:prstGeom prst="rect">
                      <a:avLst/>
                    </a:prstGeom>
                  </pic:spPr>
                </pic:pic>
              </a:graphicData>
            </a:graphic>
            <wp14:sizeRelH relativeFrom="page">
              <wp14:pctWidth>0</wp14:pctWidth>
            </wp14:sizeRelH>
            <wp14:sizeRelV relativeFrom="page">
              <wp14:pctHeight>0</wp14:pctHeight>
            </wp14:sizeRelV>
          </wp:anchor>
        </w:drawing>
      </w:r>
    </w:p>
    <w:p w14:paraId="117325D4" w14:textId="77777777" w:rsidR="00C214E9" w:rsidRPr="009B4FC9" w:rsidRDefault="00C214E9" w:rsidP="00C214E9">
      <w:pPr>
        <w:jc w:val="center"/>
        <w:rPr>
          <w:b/>
          <w:bCs/>
        </w:rPr>
      </w:pPr>
    </w:p>
    <w:p w14:paraId="68540FF7" w14:textId="77777777" w:rsidR="00C214E9" w:rsidRPr="009B4FC9" w:rsidRDefault="00C214E9" w:rsidP="00C214E9">
      <w:pPr>
        <w:jc w:val="center"/>
        <w:rPr>
          <w:b/>
          <w:bCs/>
        </w:rPr>
      </w:pPr>
    </w:p>
    <w:p w14:paraId="0F3A4A88" w14:textId="77777777" w:rsidR="00C214E9" w:rsidRPr="009B4FC9" w:rsidRDefault="00C214E9" w:rsidP="00C214E9">
      <w:pPr>
        <w:jc w:val="center"/>
        <w:rPr>
          <w:b/>
          <w:bCs/>
        </w:rPr>
      </w:pPr>
    </w:p>
    <w:p w14:paraId="1201543E" w14:textId="77777777" w:rsidR="00C214E9" w:rsidRPr="009B4FC9" w:rsidRDefault="00C214E9" w:rsidP="00C214E9">
      <w:pPr>
        <w:jc w:val="center"/>
        <w:rPr>
          <w:b/>
          <w:bCs/>
        </w:rPr>
      </w:pPr>
    </w:p>
    <w:p w14:paraId="01DDF3E1" w14:textId="77777777" w:rsidR="00C214E9" w:rsidRPr="009B4FC9" w:rsidRDefault="00C214E9" w:rsidP="00C214E9">
      <w:pPr>
        <w:jc w:val="center"/>
        <w:rPr>
          <w:b/>
          <w:bCs/>
        </w:rPr>
      </w:pPr>
    </w:p>
    <w:p w14:paraId="5D67E7E5" w14:textId="7B60A2B2" w:rsidR="00A91B77" w:rsidRPr="009B4FC9" w:rsidRDefault="00042744" w:rsidP="00C214E9">
      <w:pPr>
        <w:jc w:val="center"/>
        <w:rPr>
          <w:b/>
          <w:bCs/>
          <w:sz w:val="30"/>
          <w:szCs w:val="30"/>
        </w:rPr>
      </w:pPr>
      <w:r w:rsidRPr="009B4FC9">
        <w:rPr>
          <w:b/>
          <w:bCs/>
          <w:sz w:val="30"/>
          <w:szCs w:val="30"/>
        </w:rPr>
        <w:t>NGUYỄN</w:t>
      </w:r>
      <w:r w:rsidR="00F90D96" w:rsidRPr="009B4FC9">
        <w:rPr>
          <w:b/>
          <w:bCs/>
          <w:sz w:val="30"/>
          <w:szCs w:val="30"/>
        </w:rPr>
        <w:t xml:space="preserve"> </w:t>
      </w:r>
      <w:r w:rsidRPr="009B4FC9">
        <w:rPr>
          <w:b/>
          <w:bCs/>
          <w:sz w:val="30"/>
          <w:szCs w:val="30"/>
        </w:rPr>
        <w:t>HẢI</w:t>
      </w:r>
      <w:r w:rsidR="00F90D96" w:rsidRPr="009B4FC9">
        <w:rPr>
          <w:b/>
          <w:bCs/>
          <w:sz w:val="30"/>
          <w:szCs w:val="30"/>
        </w:rPr>
        <w:t xml:space="preserve"> </w:t>
      </w:r>
      <w:r w:rsidRPr="009B4FC9">
        <w:rPr>
          <w:b/>
          <w:bCs/>
          <w:sz w:val="30"/>
          <w:szCs w:val="30"/>
        </w:rPr>
        <w:t>ĐĂNG</w:t>
      </w:r>
    </w:p>
    <w:p w14:paraId="0070B70D" w14:textId="6DEE808A" w:rsidR="006674EB" w:rsidRPr="009B4FC9" w:rsidRDefault="006674EB" w:rsidP="006674EB">
      <w:pPr>
        <w:spacing w:line="360" w:lineRule="auto"/>
        <w:jc w:val="center"/>
        <w:rPr>
          <w:b/>
          <w:bCs/>
          <w:sz w:val="30"/>
          <w:szCs w:val="30"/>
        </w:rPr>
      </w:pPr>
      <w:r w:rsidRPr="009B4FC9">
        <w:rPr>
          <w:b/>
          <w:bCs/>
          <w:sz w:val="30"/>
          <w:szCs w:val="30"/>
        </w:rPr>
        <w:t>MSV:</w:t>
      </w:r>
      <w:r w:rsidR="00F90D96" w:rsidRPr="009B4FC9">
        <w:rPr>
          <w:b/>
          <w:bCs/>
          <w:sz w:val="30"/>
          <w:szCs w:val="30"/>
        </w:rPr>
        <w:t xml:space="preserve"> </w:t>
      </w:r>
      <w:r w:rsidRPr="009B4FC9">
        <w:rPr>
          <w:b/>
          <w:bCs/>
          <w:sz w:val="30"/>
          <w:szCs w:val="30"/>
        </w:rPr>
        <w:t>1571020059,</w:t>
      </w:r>
      <w:r w:rsidR="00F90D96" w:rsidRPr="009B4FC9">
        <w:rPr>
          <w:b/>
          <w:bCs/>
          <w:sz w:val="30"/>
          <w:szCs w:val="30"/>
        </w:rPr>
        <w:t xml:space="preserve"> </w:t>
      </w:r>
      <w:r w:rsidRPr="009B4FC9">
        <w:rPr>
          <w:b/>
          <w:bCs/>
          <w:sz w:val="30"/>
          <w:szCs w:val="30"/>
        </w:rPr>
        <w:t>KHÓA:</w:t>
      </w:r>
      <w:r w:rsidR="00F90D96" w:rsidRPr="009B4FC9">
        <w:rPr>
          <w:b/>
          <w:bCs/>
          <w:sz w:val="30"/>
          <w:szCs w:val="30"/>
        </w:rPr>
        <w:t xml:space="preserve"> </w:t>
      </w:r>
      <w:r w:rsidRPr="009B4FC9">
        <w:rPr>
          <w:b/>
          <w:bCs/>
          <w:sz w:val="30"/>
          <w:szCs w:val="30"/>
        </w:rPr>
        <w:t>15</w:t>
      </w:r>
    </w:p>
    <w:p w14:paraId="13EE87FE" w14:textId="77777777" w:rsidR="006674EB" w:rsidRPr="009B4FC9" w:rsidRDefault="006674EB" w:rsidP="006674EB">
      <w:pPr>
        <w:rPr>
          <w:sz w:val="30"/>
          <w:szCs w:val="30"/>
        </w:rPr>
      </w:pPr>
    </w:p>
    <w:p w14:paraId="76381A26" w14:textId="4FFDA274" w:rsidR="00A91B77" w:rsidRPr="009B4FC9" w:rsidRDefault="00042744" w:rsidP="00945F52">
      <w:pPr>
        <w:tabs>
          <w:tab w:val="left" w:pos="8080"/>
        </w:tabs>
        <w:spacing w:before="840" w:after="1320"/>
        <w:ind w:left="993" w:right="1274"/>
        <w:jc w:val="center"/>
        <w:rPr>
          <w:b/>
          <w:bCs/>
          <w:sz w:val="30"/>
          <w:szCs w:val="30"/>
        </w:rPr>
      </w:pPr>
      <w:r w:rsidRPr="009B4FC9">
        <w:rPr>
          <w:b/>
          <w:sz w:val="30"/>
          <w:szCs w:val="30"/>
        </w:rPr>
        <w:t>PHÂN</w:t>
      </w:r>
      <w:r w:rsidR="00F90D96" w:rsidRPr="009B4FC9">
        <w:rPr>
          <w:b/>
          <w:sz w:val="30"/>
          <w:szCs w:val="30"/>
        </w:rPr>
        <w:t xml:space="preserve"> </w:t>
      </w:r>
      <w:r w:rsidRPr="009B4FC9">
        <w:rPr>
          <w:b/>
          <w:sz w:val="30"/>
          <w:szCs w:val="30"/>
        </w:rPr>
        <w:t>TÍCH</w:t>
      </w:r>
      <w:r w:rsidR="00F90D96" w:rsidRPr="009B4FC9">
        <w:rPr>
          <w:b/>
          <w:sz w:val="30"/>
          <w:szCs w:val="30"/>
        </w:rPr>
        <w:t xml:space="preserve"> </w:t>
      </w:r>
      <w:r w:rsidRPr="009B4FC9">
        <w:rPr>
          <w:b/>
          <w:sz w:val="30"/>
          <w:szCs w:val="30"/>
        </w:rPr>
        <w:t>VÀ</w:t>
      </w:r>
      <w:r w:rsidR="00F90D96" w:rsidRPr="009B4FC9">
        <w:rPr>
          <w:b/>
          <w:sz w:val="30"/>
          <w:szCs w:val="30"/>
        </w:rPr>
        <w:t xml:space="preserve"> </w:t>
      </w:r>
      <w:r w:rsidRPr="009B4FC9">
        <w:rPr>
          <w:b/>
          <w:sz w:val="30"/>
          <w:szCs w:val="30"/>
        </w:rPr>
        <w:t>DỰ</w:t>
      </w:r>
      <w:r w:rsidR="00F90D96" w:rsidRPr="009B4FC9">
        <w:rPr>
          <w:b/>
          <w:sz w:val="30"/>
          <w:szCs w:val="30"/>
        </w:rPr>
        <w:t xml:space="preserve"> </w:t>
      </w:r>
      <w:r w:rsidRPr="009B4FC9">
        <w:rPr>
          <w:b/>
          <w:sz w:val="30"/>
          <w:szCs w:val="30"/>
        </w:rPr>
        <w:t>ĐOÁN</w:t>
      </w:r>
      <w:r w:rsidR="00F90D96" w:rsidRPr="009B4FC9">
        <w:rPr>
          <w:b/>
          <w:sz w:val="30"/>
          <w:szCs w:val="30"/>
        </w:rPr>
        <w:t xml:space="preserve"> </w:t>
      </w:r>
      <w:r w:rsidRPr="009B4FC9">
        <w:rPr>
          <w:b/>
          <w:sz w:val="30"/>
          <w:szCs w:val="30"/>
        </w:rPr>
        <w:t>TỶ</w:t>
      </w:r>
      <w:r w:rsidR="00F90D96" w:rsidRPr="009B4FC9">
        <w:rPr>
          <w:b/>
          <w:sz w:val="30"/>
          <w:szCs w:val="30"/>
        </w:rPr>
        <w:t xml:space="preserve"> </w:t>
      </w:r>
      <w:r w:rsidRPr="009B4FC9">
        <w:rPr>
          <w:b/>
          <w:sz w:val="30"/>
          <w:szCs w:val="30"/>
        </w:rPr>
        <w:t>LỆ</w:t>
      </w:r>
      <w:r w:rsidR="00F90D96" w:rsidRPr="009B4FC9">
        <w:rPr>
          <w:b/>
          <w:sz w:val="30"/>
          <w:szCs w:val="30"/>
        </w:rPr>
        <w:t xml:space="preserve"> </w:t>
      </w:r>
      <w:r w:rsidRPr="009B4FC9">
        <w:rPr>
          <w:b/>
          <w:sz w:val="30"/>
          <w:szCs w:val="30"/>
        </w:rPr>
        <w:t>THẤT</w:t>
      </w:r>
      <w:r w:rsidR="00F90D96" w:rsidRPr="009B4FC9">
        <w:rPr>
          <w:b/>
          <w:sz w:val="30"/>
          <w:szCs w:val="30"/>
        </w:rPr>
        <w:t xml:space="preserve"> </w:t>
      </w:r>
      <w:r w:rsidRPr="009B4FC9">
        <w:rPr>
          <w:b/>
          <w:sz w:val="30"/>
          <w:szCs w:val="30"/>
        </w:rPr>
        <w:t>NGHIỆP</w:t>
      </w:r>
      <w:r w:rsidR="00F90D96" w:rsidRPr="009B4FC9">
        <w:rPr>
          <w:b/>
          <w:sz w:val="30"/>
          <w:szCs w:val="30"/>
        </w:rPr>
        <w:t xml:space="preserve"> </w:t>
      </w:r>
      <w:r w:rsidRPr="009B4FC9">
        <w:rPr>
          <w:b/>
          <w:sz w:val="30"/>
          <w:szCs w:val="30"/>
        </w:rPr>
        <w:t>KẾT</w:t>
      </w:r>
      <w:r w:rsidR="00F90D96" w:rsidRPr="009B4FC9">
        <w:rPr>
          <w:b/>
          <w:sz w:val="30"/>
          <w:szCs w:val="30"/>
        </w:rPr>
        <w:t xml:space="preserve"> </w:t>
      </w:r>
      <w:r w:rsidRPr="009B4FC9">
        <w:rPr>
          <w:b/>
          <w:sz w:val="30"/>
          <w:szCs w:val="30"/>
        </w:rPr>
        <w:t>HỢP</w:t>
      </w:r>
      <w:r w:rsidR="00F90D96" w:rsidRPr="009B4FC9">
        <w:rPr>
          <w:b/>
          <w:sz w:val="30"/>
          <w:szCs w:val="30"/>
        </w:rPr>
        <w:t xml:space="preserve"> </w:t>
      </w:r>
      <w:r w:rsidRPr="009B4FC9">
        <w:rPr>
          <w:b/>
          <w:sz w:val="30"/>
          <w:szCs w:val="30"/>
        </w:rPr>
        <w:t>DỮ</w:t>
      </w:r>
      <w:r w:rsidR="00F90D96" w:rsidRPr="009B4FC9">
        <w:rPr>
          <w:b/>
          <w:sz w:val="30"/>
          <w:szCs w:val="30"/>
        </w:rPr>
        <w:t xml:space="preserve"> </w:t>
      </w:r>
      <w:r w:rsidRPr="009B4FC9">
        <w:rPr>
          <w:b/>
          <w:sz w:val="30"/>
          <w:szCs w:val="30"/>
        </w:rPr>
        <w:t>LIỆU</w:t>
      </w:r>
      <w:r w:rsidR="00F90D96" w:rsidRPr="009B4FC9">
        <w:rPr>
          <w:b/>
          <w:sz w:val="30"/>
          <w:szCs w:val="30"/>
        </w:rPr>
        <w:t xml:space="preserve"> </w:t>
      </w:r>
      <w:r w:rsidRPr="009B4FC9">
        <w:rPr>
          <w:b/>
          <w:sz w:val="30"/>
          <w:szCs w:val="30"/>
        </w:rPr>
        <w:t>KINH</w:t>
      </w:r>
      <w:r w:rsidR="00F90D96" w:rsidRPr="009B4FC9">
        <w:rPr>
          <w:b/>
          <w:sz w:val="30"/>
          <w:szCs w:val="30"/>
        </w:rPr>
        <w:t xml:space="preserve"> </w:t>
      </w:r>
      <w:r w:rsidRPr="009B4FC9">
        <w:rPr>
          <w:b/>
          <w:sz w:val="30"/>
          <w:szCs w:val="30"/>
        </w:rPr>
        <w:t>TẾ</w:t>
      </w:r>
      <w:r w:rsidR="00F90D96" w:rsidRPr="009B4FC9">
        <w:rPr>
          <w:b/>
          <w:sz w:val="30"/>
          <w:szCs w:val="30"/>
        </w:rPr>
        <w:t xml:space="preserve"> </w:t>
      </w:r>
      <w:r w:rsidRPr="009B4FC9">
        <w:rPr>
          <w:b/>
          <w:sz w:val="30"/>
          <w:szCs w:val="30"/>
        </w:rPr>
        <w:t>VÀ</w:t>
      </w:r>
      <w:r w:rsidR="00F90D96" w:rsidRPr="009B4FC9">
        <w:rPr>
          <w:b/>
          <w:sz w:val="30"/>
          <w:szCs w:val="30"/>
        </w:rPr>
        <w:t xml:space="preserve"> </w:t>
      </w:r>
      <w:r w:rsidRPr="009B4FC9">
        <w:rPr>
          <w:b/>
          <w:sz w:val="30"/>
          <w:szCs w:val="30"/>
        </w:rPr>
        <w:t>XÃ</w:t>
      </w:r>
      <w:r w:rsidR="00F90D96" w:rsidRPr="009B4FC9">
        <w:rPr>
          <w:b/>
          <w:sz w:val="30"/>
          <w:szCs w:val="30"/>
        </w:rPr>
        <w:t xml:space="preserve"> </w:t>
      </w:r>
      <w:r w:rsidRPr="009B4FC9">
        <w:rPr>
          <w:b/>
          <w:sz w:val="30"/>
          <w:szCs w:val="30"/>
        </w:rPr>
        <w:t>HỘI</w:t>
      </w:r>
    </w:p>
    <w:p w14:paraId="593A8137" w14:textId="358D96AF" w:rsidR="00A91B77" w:rsidRPr="009B4FC9" w:rsidRDefault="00DB52E7" w:rsidP="00C214E9">
      <w:pPr>
        <w:tabs>
          <w:tab w:val="left" w:pos="1985"/>
          <w:tab w:val="left" w:pos="4820"/>
        </w:tabs>
        <w:ind w:left="1985"/>
        <w:rPr>
          <w:b/>
          <w:bCs/>
          <w:sz w:val="32"/>
          <w:szCs w:val="32"/>
        </w:rPr>
      </w:pPr>
      <w:r w:rsidRPr="009B4FC9">
        <w:rPr>
          <w:b/>
          <w:bCs/>
          <w:sz w:val="32"/>
          <w:szCs w:val="32"/>
        </w:rPr>
        <w:t xml:space="preserve">     </w:t>
      </w:r>
      <w:r w:rsidR="00C214E9" w:rsidRPr="009B4FC9">
        <w:rPr>
          <w:b/>
          <w:bCs/>
          <w:sz w:val="32"/>
          <w:szCs w:val="32"/>
        </w:rPr>
        <w:t>BÁO</w:t>
      </w:r>
      <w:r w:rsidR="00F90D96" w:rsidRPr="009B4FC9">
        <w:rPr>
          <w:b/>
          <w:bCs/>
          <w:sz w:val="32"/>
          <w:szCs w:val="32"/>
        </w:rPr>
        <w:t xml:space="preserve"> </w:t>
      </w:r>
      <w:r w:rsidR="00C214E9" w:rsidRPr="009B4FC9">
        <w:rPr>
          <w:b/>
          <w:bCs/>
          <w:sz w:val="32"/>
          <w:szCs w:val="32"/>
        </w:rPr>
        <w:t>CÁO</w:t>
      </w:r>
      <w:r w:rsidR="00F90D96" w:rsidRPr="009B4FC9">
        <w:rPr>
          <w:b/>
          <w:bCs/>
          <w:sz w:val="32"/>
          <w:szCs w:val="32"/>
        </w:rPr>
        <w:t xml:space="preserve"> </w:t>
      </w:r>
      <w:r w:rsidRPr="009B4FC9">
        <w:rPr>
          <w:b/>
          <w:bCs/>
          <w:sz w:val="32"/>
          <w:szCs w:val="32"/>
        </w:rPr>
        <w:t>ĐỒ ÁN</w:t>
      </w:r>
      <w:r w:rsidR="00F90D96" w:rsidRPr="009B4FC9">
        <w:rPr>
          <w:b/>
          <w:bCs/>
          <w:sz w:val="32"/>
          <w:szCs w:val="32"/>
        </w:rPr>
        <w:t xml:space="preserve"> </w:t>
      </w:r>
      <w:r w:rsidR="00C214E9" w:rsidRPr="009B4FC9">
        <w:rPr>
          <w:b/>
          <w:bCs/>
          <w:sz w:val="32"/>
          <w:szCs w:val="32"/>
        </w:rPr>
        <w:t>TỐT</w:t>
      </w:r>
      <w:r w:rsidR="00F90D96" w:rsidRPr="009B4FC9">
        <w:rPr>
          <w:b/>
          <w:bCs/>
          <w:sz w:val="32"/>
          <w:szCs w:val="32"/>
        </w:rPr>
        <w:t xml:space="preserve"> </w:t>
      </w:r>
      <w:r w:rsidR="00C214E9" w:rsidRPr="009B4FC9">
        <w:rPr>
          <w:b/>
          <w:bCs/>
          <w:sz w:val="32"/>
          <w:szCs w:val="32"/>
        </w:rPr>
        <w:t>NGHIỆP</w:t>
      </w:r>
    </w:p>
    <w:p w14:paraId="220A7ACF" w14:textId="06D549E4" w:rsidR="00C214E9" w:rsidRPr="009B4FC9" w:rsidRDefault="00C214E9" w:rsidP="00C214E9">
      <w:pPr>
        <w:tabs>
          <w:tab w:val="left" w:pos="1985"/>
          <w:tab w:val="left" w:pos="4820"/>
        </w:tabs>
        <w:jc w:val="center"/>
        <w:rPr>
          <w:b/>
          <w:bCs/>
          <w:sz w:val="32"/>
          <w:szCs w:val="32"/>
        </w:rPr>
      </w:pPr>
      <w:r w:rsidRPr="009B4FC9">
        <w:rPr>
          <w:b/>
          <w:bCs/>
          <w:sz w:val="32"/>
          <w:szCs w:val="32"/>
        </w:rPr>
        <w:t>NGÀNH:</w:t>
      </w:r>
      <w:r w:rsidR="00F90D96" w:rsidRPr="009B4FC9">
        <w:rPr>
          <w:b/>
          <w:bCs/>
          <w:sz w:val="32"/>
          <w:szCs w:val="32"/>
        </w:rPr>
        <w:t xml:space="preserve"> </w:t>
      </w:r>
      <w:r w:rsidRPr="009B4FC9">
        <w:rPr>
          <w:b/>
          <w:bCs/>
          <w:sz w:val="32"/>
          <w:szCs w:val="32"/>
        </w:rPr>
        <w:t>CÔNG</w:t>
      </w:r>
      <w:r w:rsidR="00F90D96" w:rsidRPr="009B4FC9">
        <w:rPr>
          <w:b/>
          <w:bCs/>
          <w:sz w:val="32"/>
          <w:szCs w:val="32"/>
        </w:rPr>
        <w:t xml:space="preserve"> </w:t>
      </w:r>
      <w:r w:rsidRPr="009B4FC9">
        <w:rPr>
          <w:b/>
          <w:bCs/>
          <w:sz w:val="32"/>
          <w:szCs w:val="32"/>
        </w:rPr>
        <w:t>NGHỆ</w:t>
      </w:r>
      <w:r w:rsidR="00F90D96" w:rsidRPr="009B4FC9">
        <w:rPr>
          <w:b/>
          <w:bCs/>
          <w:sz w:val="32"/>
          <w:szCs w:val="32"/>
        </w:rPr>
        <w:t xml:space="preserve"> </w:t>
      </w:r>
      <w:r w:rsidRPr="009B4FC9">
        <w:rPr>
          <w:b/>
          <w:bCs/>
          <w:sz w:val="32"/>
          <w:szCs w:val="32"/>
        </w:rPr>
        <w:t>THÔNG</w:t>
      </w:r>
      <w:r w:rsidR="00F90D96" w:rsidRPr="009B4FC9">
        <w:rPr>
          <w:b/>
          <w:bCs/>
          <w:sz w:val="32"/>
          <w:szCs w:val="32"/>
        </w:rPr>
        <w:t xml:space="preserve"> </w:t>
      </w:r>
      <w:r w:rsidRPr="009B4FC9">
        <w:rPr>
          <w:b/>
          <w:bCs/>
          <w:sz w:val="32"/>
          <w:szCs w:val="32"/>
        </w:rPr>
        <w:t>TIN</w:t>
      </w:r>
      <w:r w:rsidRPr="009B4FC9">
        <w:rPr>
          <w:b/>
          <w:bCs/>
          <w:sz w:val="32"/>
          <w:szCs w:val="32"/>
        </w:rPr>
        <w:br/>
      </w:r>
    </w:p>
    <w:p w14:paraId="5584B23B" w14:textId="77777777" w:rsidR="00C214E9" w:rsidRPr="009B4FC9" w:rsidRDefault="00C214E9" w:rsidP="00C214E9">
      <w:pPr>
        <w:tabs>
          <w:tab w:val="left" w:pos="1985"/>
          <w:tab w:val="left" w:pos="4820"/>
        </w:tabs>
        <w:jc w:val="center"/>
        <w:rPr>
          <w:b/>
          <w:bCs/>
          <w:sz w:val="32"/>
          <w:szCs w:val="32"/>
        </w:rPr>
      </w:pPr>
    </w:p>
    <w:p w14:paraId="1579CCBC" w14:textId="1B582FB6" w:rsidR="00C214E9" w:rsidRPr="009B4FC9" w:rsidRDefault="00C214E9" w:rsidP="00C214E9">
      <w:pPr>
        <w:jc w:val="center"/>
        <w:rPr>
          <w:b/>
          <w:bCs/>
        </w:rPr>
      </w:pPr>
      <w:r w:rsidRPr="009B4FC9">
        <w:rPr>
          <w:b/>
          <w:bCs/>
        </w:rPr>
        <w:t>GIẢNG</w:t>
      </w:r>
      <w:r w:rsidR="00F90D96" w:rsidRPr="009B4FC9">
        <w:rPr>
          <w:b/>
          <w:bCs/>
        </w:rPr>
        <w:t xml:space="preserve"> </w:t>
      </w:r>
      <w:r w:rsidRPr="009B4FC9">
        <w:rPr>
          <w:b/>
          <w:bCs/>
        </w:rPr>
        <w:t>VIÊN</w:t>
      </w:r>
      <w:r w:rsidR="00F90D96" w:rsidRPr="009B4FC9">
        <w:rPr>
          <w:b/>
          <w:bCs/>
        </w:rPr>
        <w:t xml:space="preserve"> </w:t>
      </w:r>
      <w:r w:rsidRPr="009B4FC9">
        <w:rPr>
          <w:b/>
          <w:bCs/>
        </w:rPr>
        <w:t>HƯỚNG</w:t>
      </w:r>
      <w:r w:rsidR="00F90D96" w:rsidRPr="009B4FC9">
        <w:rPr>
          <w:b/>
          <w:bCs/>
        </w:rPr>
        <w:t xml:space="preserve"> </w:t>
      </w:r>
      <w:r w:rsidRPr="009B4FC9">
        <w:rPr>
          <w:b/>
          <w:bCs/>
        </w:rPr>
        <w:t>DẪN:</w:t>
      </w:r>
      <w:r w:rsidR="00F90D96" w:rsidRPr="009B4FC9">
        <w:rPr>
          <w:b/>
          <w:bCs/>
        </w:rPr>
        <w:t xml:space="preserve"> </w:t>
      </w:r>
    </w:p>
    <w:p w14:paraId="347C04C8" w14:textId="6B8D3E60" w:rsidR="00A91B77" w:rsidRPr="009B4FC9" w:rsidRDefault="00C214E9" w:rsidP="00C214E9">
      <w:pPr>
        <w:jc w:val="center"/>
        <w:rPr>
          <w:b/>
          <w:bCs/>
          <w:sz w:val="32"/>
          <w:szCs w:val="24"/>
        </w:rPr>
      </w:pPr>
      <w:r w:rsidRPr="009B4FC9">
        <w:rPr>
          <w:b/>
          <w:bCs/>
        </w:rPr>
        <w:t>T</w:t>
      </w:r>
      <w:r w:rsidR="000F5E00" w:rsidRPr="009B4FC9">
        <w:rPr>
          <w:b/>
          <w:bCs/>
        </w:rPr>
        <w:t>h</w:t>
      </w:r>
      <w:r w:rsidRPr="009B4FC9">
        <w:rPr>
          <w:b/>
          <w:bCs/>
        </w:rPr>
        <w:t>S.</w:t>
      </w:r>
      <w:r w:rsidR="00F90D96" w:rsidRPr="009B4FC9">
        <w:rPr>
          <w:b/>
          <w:bCs/>
        </w:rPr>
        <w:t xml:space="preserve"> </w:t>
      </w:r>
      <w:r w:rsidRPr="009B4FC9">
        <w:rPr>
          <w:b/>
          <w:bCs/>
        </w:rPr>
        <w:t>TRẦN</w:t>
      </w:r>
      <w:r w:rsidR="00F90D96" w:rsidRPr="009B4FC9">
        <w:rPr>
          <w:b/>
          <w:bCs/>
        </w:rPr>
        <w:t xml:space="preserve"> </w:t>
      </w:r>
      <w:r w:rsidRPr="009B4FC9">
        <w:rPr>
          <w:b/>
          <w:bCs/>
        </w:rPr>
        <w:t>THỊ</w:t>
      </w:r>
      <w:r w:rsidR="00F90D96" w:rsidRPr="009B4FC9">
        <w:rPr>
          <w:b/>
          <w:bCs/>
        </w:rPr>
        <w:t xml:space="preserve"> </w:t>
      </w:r>
      <w:r w:rsidRPr="009B4FC9">
        <w:rPr>
          <w:b/>
          <w:bCs/>
        </w:rPr>
        <w:t>THANH</w:t>
      </w:r>
      <w:r w:rsidR="00F90D96" w:rsidRPr="009B4FC9">
        <w:rPr>
          <w:b/>
          <w:bCs/>
        </w:rPr>
        <w:t xml:space="preserve"> </w:t>
      </w:r>
      <w:r w:rsidRPr="009B4FC9">
        <w:rPr>
          <w:b/>
          <w:bCs/>
        </w:rPr>
        <w:t>NHÀN</w:t>
      </w:r>
    </w:p>
    <w:p w14:paraId="1371CEE5" w14:textId="5B78D9DC" w:rsidR="00A91B77" w:rsidRPr="009B4FC9" w:rsidRDefault="00A91B77" w:rsidP="00C1669F">
      <w:pPr>
        <w:tabs>
          <w:tab w:val="left" w:pos="2268"/>
          <w:tab w:val="left" w:pos="5387"/>
        </w:tabs>
        <w:spacing w:before="2280"/>
        <w:jc w:val="center"/>
        <w:rPr>
          <w:b/>
          <w:bCs/>
        </w:rPr>
      </w:pPr>
      <w:r w:rsidRPr="009B4FC9">
        <w:rPr>
          <w:b/>
          <w:bCs/>
        </w:rPr>
        <w:t>HÀ</w:t>
      </w:r>
      <w:r w:rsidR="00F90D96" w:rsidRPr="009B4FC9">
        <w:rPr>
          <w:b/>
          <w:bCs/>
        </w:rPr>
        <w:t xml:space="preserve"> </w:t>
      </w:r>
      <w:r w:rsidRPr="009B4FC9">
        <w:rPr>
          <w:b/>
          <w:bCs/>
        </w:rPr>
        <w:t>NỘI</w:t>
      </w:r>
      <w:r w:rsidR="00C214E9" w:rsidRPr="009B4FC9">
        <w:rPr>
          <w:b/>
          <w:bCs/>
        </w:rPr>
        <w:t>,</w:t>
      </w:r>
      <w:r w:rsidR="00F90D96" w:rsidRPr="009B4FC9">
        <w:rPr>
          <w:b/>
          <w:bCs/>
        </w:rPr>
        <w:t xml:space="preserve"> </w:t>
      </w:r>
      <w:r w:rsidR="00C214E9" w:rsidRPr="009B4FC9">
        <w:rPr>
          <w:b/>
          <w:bCs/>
        </w:rPr>
        <w:t>NĂM</w:t>
      </w:r>
      <w:r w:rsidR="00F90D96" w:rsidRPr="009B4FC9">
        <w:rPr>
          <w:b/>
          <w:bCs/>
        </w:rPr>
        <w:t xml:space="preserve"> </w:t>
      </w:r>
      <w:r w:rsidRPr="009B4FC9">
        <w:rPr>
          <w:b/>
          <w:bCs/>
        </w:rPr>
        <w:t>202</w:t>
      </w:r>
      <w:r w:rsidR="00042744" w:rsidRPr="009B4FC9">
        <w:rPr>
          <w:b/>
          <w:bCs/>
        </w:rPr>
        <w:t>5</w:t>
      </w:r>
    </w:p>
    <w:p w14:paraId="5F36D2A8" w14:textId="370112D0" w:rsidR="00D53B9E" w:rsidRPr="009B4FC9" w:rsidRDefault="00A91B77" w:rsidP="00D92B10">
      <w:pPr>
        <w:spacing w:before="0" w:after="160" w:line="259" w:lineRule="auto"/>
        <w:jc w:val="left"/>
        <w:sectPr w:rsidR="00D53B9E" w:rsidRPr="009B4FC9" w:rsidSect="00CA1F8F">
          <w:pgSz w:w="11906" w:h="16838" w:code="9"/>
          <w:pgMar w:top="1134" w:right="851" w:bottom="1134" w:left="1701" w:header="720" w:footer="720" w:gutter="0"/>
          <w:cols w:space="720"/>
          <w:titlePg/>
          <w:docGrid w:linePitch="381"/>
        </w:sectPr>
      </w:pPr>
      <w:r w:rsidRPr="009B4FC9">
        <w:br w:type="page"/>
      </w:r>
    </w:p>
    <w:p w14:paraId="71B97E7D" w14:textId="4C4ACA08" w:rsidR="000D3416" w:rsidRPr="009B4FC9" w:rsidRDefault="00D53B9E" w:rsidP="00D53B9E">
      <w:pPr>
        <w:spacing w:before="0" w:after="160" w:line="259" w:lineRule="auto"/>
        <w:jc w:val="center"/>
        <w:rPr>
          <w:b/>
          <w:bCs/>
        </w:rPr>
      </w:pPr>
      <w:r w:rsidRPr="009B4FC9">
        <w:rPr>
          <w:b/>
          <w:bCs/>
        </w:rPr>
        <w:lastRenderedPageBreak/>
        <w:t>L</w:t>
      </w:r>
      <w:r w:rsidR="000D3416" w:rsidRPr="009B4FC9">
        <w:rPr>
          <w:b/>
          <w:bCs/>
        </w:rPr>
        <w:t>ỜI</w:t>
      </w:r>
      <w:r w:rsidR="00F90D96" w:rsidRPr="009B4FC9">
        <w:rPr>
          <w:b/>
          <w:bCs/>
        </w:rPr>
        <w:t xml:space="preserve"> </w:t>
      </w:r>
      <w:r w:rsidR="000D3416" w:rsidRPr="009B4FC9">
        <w:rPr>
          <w:b/>
          <w:bCs/>
        </w:rPr>
        <w:t>CAM</w:t>
      </w:r>
      <w:r w:rsidR="00F90D96" w:rsidRPr="009B4FC9">
        <w:rPr>
          <w:b/>
          <w:bCs/>
        </w:rPr>
        <w:t xml:space="preserve"> </w:t>
      </w:r>
      <w:r w:rsidR="000D3416" w:rsidRPr="009B4FC9">
        <w:rPr>
          <w:b/>
          <w:bCs/>
        </w:rPr>
        <w:t>ĐOAN</w:t>
      </w:r>
    </w:p>
    <w:p w14:paraId="6C356261" w14:textId="77777777" w:rsidR="006F6584" w:rsidRPr="009B4FC9" w:rsidRDefault="006F6584" w:rsidP="00D53B9E">
      <w:pPr>
        <w:spacing w:before="0" w:after="160" w:line="259" w:lineRule="auto"/>
        <w:jc w:val="center"/>
        <w:rPr>
          <w:b/>
          <w:bCs/>
        </w:rPr>
      </w:pPr>
    </w:p>
    <w:p w14:paraId="7B0A4FB6" w14:textId="76FB3175" w:rsidR="00B41E8C" w:rsidRPr="009B4FC9" w:rsidRDefault="00B41E8C" w:rsidP="00B41E8C">
      <w:pPr>
        <w:pStyle w:val="4-DoanVB"/>
      </w:pPr>
      <w:r w:rsidRPr="009B4FC9">
        <w:t>Tôi</w:t>
      </w:r>
      <w:r w:rsidR="00F90D96" w:rsidRPr="009B4FC9">
        <w:t xml:space="preserve"> </w:t>
      </w:r>
      <w:r w:rsidRPr="009B4FC9">
        <w:t>xin</w:t>
      </w:r>
      <w:r w:rsidR="00F90D96" w:rsidRPr="009B4FC9">
        <w:t xml:space="preserve"> </w:t>
      </w:r>
      <w:r w:rsidRPr="009B4FC9">
        <w:t>cam</w:t>
      </w:r>
      <w:r w:rsidR="00F90D96" w:rsidRPr="009B4FC9">
        <w:t xml:space="preserve"> </w:t>
      </w:r>
      <w:r w:rsidRPr="009B4FC9">
        <w:t>đoan</w:t>
      </w:r>
      <w:r w:rsidR="00F90D96" w:rsidRPr="009B4FC9">
        <w:t xml:space="preserve"> </w:t>
      </w:r>
      <w:r w:rsidRPr="009B4FC9">
        <w:t>rằng</w:t>
      </w:r>
      <w:r w:rsidR="00F90D96" w:rsidRPr="009B4FC9">
        <w:t xml:space="preserve"> </w:t>
      </w:r>
      <w:r w:rsidRPr="009B4FC9">
        <w:t>đồ</w:t>
      </w:r>
      <w:r w:rsidR="00F90D96" w:rsidRPr="009B4FC9">
        <w:t xml:space="preserve"> </w:t>
      </w:r>
      <w:r w:rsidRPr="009B4FC9">
        <w:t>án</w:t>
      </w:r>
      <w:r w:rsidR="00F90D96" w:rsidRPr="009B4FC9">
        <w:t xml:space="preserve"> </w:t>
      </w:r>
      <w:r w:rsidRPr="009B4FC9">
        <w:t>tốt</w:t>
      </w:r>
      <w:r w:rsidR="00F90D96" w:rsidRPr="009B4FC9">
        <w:t xml:space="preserve"> </w:t>
      </w:r>
      <w:r w:rsidRPr="009B4FC9">
        <w:t>nghiệp</w:t>
      </w:r>
      <w:r w:rsidR="00F90D96" w:rsidRPr="009B4FC9">
        <w:t xml:space="preserve"> </w:t>
      </w:r>
      <w:r w:rsidRPr="009B4FC9">
        <w:t>với</w:t>
      </w:r>
      <w:r w:rsidR="00F90D96" w:rsidRPr="009B4FC9">
        <w:t xml:space="preserve"> </w:t>
      </w:r>
      <w:r w:rsidRPr="009B4FC9">
        <w:t>đề</w:t>
      </w:r>
      <w:r w:rsidR="00F90D96" w:rsidRPr="009B4FC9">
        <w:t xml:space="preserve"> </w:t>
      </w:r>
      <w:r w:rsidRPr="009B4FC9">
        <w:t>tài</w:t>
      </w:r>
      <w:r w:rsidR="00F90D96" w:rsidRPr="009B4FC9">
        <w:t xml:space="preserve"> </w:t>
      </w:r>
      <w:r w:rsidRPr="009B4FC9">
        <w:t>“Phân</w:t>
      </w:r>
      <w:r w:rsidR="00F90D96" w:rsidRPr="009B4FC9">
        <w:t xml:space="preserve"> </w:t>
      </w:r>
      <w:r w:rsidRPr="009B4FC9">
        <w:t>tích</w:t>
      </w:r>
      <w:r w:rsidR="00F90D96" w:rsidRPr="009B4FC9">
        <w:t xml:space="preserve"> </w:t>
      </w:r>
      <w:r w:rsidRPr="009B4FC9">
        <w:t>và</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tỉ</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kết</w:t>
      </w:r>
      <w:r w:rsidR="00F90D96" w:rsidRPr="009B4FC9">
        <w:t xml:space="preserve"> </w:t>
      </w:r>
      <w:r w:rsidRPr="009B4FC9">
        <w:t>hợp</w:t>
      </w:r>
      <w:r w:rsidR="00F90D96" w:rsidRPr="009B4FC9">
        <w:t xml:space="preserve"> </w:t>
      </w:r>
      <w:r w:rsidRPr="009B4FC9">
        <w:t>dữ</w:t>
      </w:r>
      <w:r w:rsidR="00F90D96" w:rsidRPr="009B4FC9">
        <w:t xml:space="preserve"> </w:t>
      </w:r>
      <w:r w:rsidRPr="009B4FC9">
        <w:t>liệu</w:t>
      </w:r>
      <w:r w:rsidR="00F90D96" w:rsidRPr="009B4FC9">
        <w:t xml:space="preserve"> </w:t>
      </w:r>
      <w:r w:rsidRPr="009B4FC9">
        <w:t>kinh</w:t>
      </w:r>
      <w:r w:rsidR="00F90D96" w:rsidRPr="009B4FC9">
        <w:t xml:space="preserve"> </w:t>
      </w:r>
      <w:r w:rsidRPr="009B4FC9">
        <w:t>tế</w:t>
      </w:r>
      <w:r w:rsidR="00F90D96" w:rsidRPr="009B4FC9">
        <w:t xml:space="preserve"> </w:t>
      </w:r>
      <w:r w:rsidRPr="009B4FC9">
        <w:t>xã</w:t>
      </w:r>
      <w:r w:rsidR="00F90D96" w:rsidRPr="009B4FC9">
        <w:t xml:space="preserve"> </w:t>
      </w:r>
      <w:r w:rsidRPr="009B4FC9">
        <w:t>hội”</w:t>
      </w:r>
      <w:r w:rsidR="00F90D96" w:rsidRPr="009B4FC9">
        <w:t xml:space="preserve"> </w:t>
      </w:r>
      <w:r w:rsidRPr="009B4FC9">
        <w:t>là</w:t>
      </w:r>
      <w:r w:rsidR="00F90D96" w:rsidRPr="009B4FC9">
        <w:t xml:space="preserve"> </w:t>
      </w:r>
      <w:r w:rsidRPr="009B4FC9">
        <w:t>kết</w:t>
      </w:r>
      <w:r w:rsidR="00F90D96" w:rsidRPr="009B4FC9">
        <w:t xml:space="preserve"> </w:t>
      </w:r>
      <w:r w:rsidRPr="009B4FC9">
        <w:t>quả</w:t>
      </w:r>
      <w:r w:rsidR="00F90D96" w:rsidRPr="009B4FC9">
        <w:t xml:space="preserve"> </w:t>
      </w:r>
      <w:r w:rsidRPr="009B4FC9">
        <w:t>nghiên</w:t>
      </w:r>
      <w:r w:rsidR="00F90D96" w:rsidRPr="009B4FC9">
        <w:t xml:space="preserve"> </w:t>
      </w:r>
      <w:r w:rsidRPr="009B4FC9">
        <w:t>cứu,</w:t>
      </w:r>
      <w:r w:rsidR="00F90D96" w:rsidRPr="009B4FC9">
        <w:t xml:space="preserve"> </w:t>
      </w:r>
      <w:r w:rsidRPr="009B4FC9">
        <w:t>tìm</w:t>
      </w:r>
      <w:r w:rsidR="00F90D96" w:rsidRPr="009B4FC9">
        <w:t xml:space="preserve"> </w:t>
      </w:r>
      <w:r w:rsidRPr="009B4FC9">
        <w:t>hiểu</w:t>
      </w:r>
      <w:r w:rsidR="00F90D96" w:rsidRPr="009B4FC9">
        <w:t xml:space="preserve"> </w:t>
      </w:r>
      <w:r w:rsidRPr="009B4FC9">
        <w:t>và</w:t>
      </w:r>
      <w:r w:rsidR="00F90D96" w:rsidRPr="009B4FC9">
        <w:t xml:space="preserve"> </w:t>
      </w:r>
      <w:r w:rsidRPr="009B4FC9">
        <w:t>thực</w:t>
      </w:r>
      <w:r w:rsidR="00F90D96" w:rsidRPr="009B4FC9">
        <w:t xml:space="preserve"> </w:t>
      </w:r>
      <w:r w:rsidRPr="009B4FC9">
        <w:t>hiện</w:t>
      </w:r>
      <w:r w:rsidR="00F90D96" w:rsidRPr="009B4FC9">
        <w:t xml:space="preserve"> </w:t>
      </w:r>
      <w:r w:rsidRPr="009B4FC9">
        <w:t>của</w:t>
      </w:r>
      <w:r w:rsidR="00F90D96" w:rsidRPr="009B4FC9">
        <w:t xml:space="preserve"> </w:t>
      </w:r>
      <w:r w:rsidRPr="009B4FC9">
        <w:t>chính</w:t>
      </w:r>
      <w:r w:rsidR="00F90D96" w:rsidRPr="009B4FC9">
        <w:t xml:space="preserve"> </w:t>
      </w:r>
      <w:r w:rsidRPr="009B4FC9">
        <w:t>bản</w:t>
      </w:r>
      <w:r w:rsidR="00F90D96" w:rsidRPr="009B4FC9">
        <w:t xml:space="preserve"> </w:t>
      </w:r>
      <w:r w:rsidRPr="009B4FC9">
        <w:t>thân</w:t>
      </w:r>
      <w:r w:rsidR="00F90D96" w:rsidRPr="009B4FC9">
        <w:t xml:space="preserve"> </w:t>
      </w:r>
      <w:r w:rsidRPr="009B4FC9">
        <w:t>tôi</w:t>
      </w:r>
      <w:r w:rsidR="00F90D96" w:rsidRPr="009B4FC9">
        <w:t xml:space="preserve"> </w:t>
      </w:r>
      <w:r w:rsidRPr="009B4FC9">
        <w:t>trong</w:t>
      </w:r>
      <w:r w:rsidR="00F90D96" w:rsidRPr="009B4FC9">
        <w:t xml:space="preserve"> </w:t>
      </w:r>
      <w:r w:rsidRPr="009B4FC9">
        <w:t>suốt</w:t>
      </w:r>
      <w:r w:rsidR="00F90D96" w:rsidRPr="009B4FC9">
        <w:t xml:space="preserve"> </w:t>
      </w:r>
      <w:r w:rsidRPr="009B4FC9">
        <w:t>quá</w:t>
      </w:r>
      <w:r w:rsidR="00F90D96" w:rsidRPr="009B4FC9">
        <w:t xml:space="preserve"> </w:t>
      </w:r>
      <w:r w:rsidRPr="009B4FC9">
        <w:t>trình</w:t>
      </w:r>
      <w:r w:rsidR="00F90D96" w:rsidRPr="009B4FC9">
        <w:t xml:space="preserve"> </w:t>
      </w:r>
      <w:r w:rsidRPr="009B4FC9">
        <w:t>học</w:t>
      </w:r>
      <w:r w:rsidR="00F90D96" w:rsidRPr="009B4FC9">
        <w:t xml:space="preserve"> </w:t>
      </w:r>
      <w:r w:rsidRPr="009B4FC9">
        <w:t>tập</w:t>
      </w:r>
      <w:r w:rsidR="00F90D96" w:rsidRPr="009B4FC9">
        <w:t xml:space="preserve"> </w:t>
      </w:r>
      <w:r w:rsidRPr="009B4FC9">
        <w:t>và</w:t>
      </w:r>
      <w:r w:rsidR="00F90D96" w:rsidRPr="009B4FC9">
        <w:t xml:space="preserve"> </w:t>
      </w:r>
      <w:r w:rsidRPr="009B4FC9">
        <w:t>rèn</w:t>
      </w:r>
      <w:r w:rsidR="00F90D96" w:rsidRPr="009B4FC9">
        <w:t xml:space="preserve"> </w:t>
      </w:r>
      <w:r w:rsidRPr="009B4FC9">
        <w:t>luyện</w:t>
      </w:r>
      <w:r w:rsidR="00F90D96" w:rsidRPr="009B4FC9">
        <w:t xml:space="preserve"> </w:t>
      </w:r>
      <w:r w:rsidRPr="009B4FC9">
        <w:t>tại</w:t>
      </w:r>
      <w:r w:rsidR="00F90D96" w:rsidRPr="009B4FC9">
        <w:t xml:space="preserve"> </w:t>
      </w:r>
      <w:r w:rsidRPr="009B4FC9">
        <w:t>trường,</w:t>
      </w:r>
      <w:r w:rsidR="00F90D96" w:rsidRPr="009B4FC9">
        <w:t xml:space="preserve"> </w:t>
      </w:r>
      <w:r w:rsidRPr="009B4FC9">
        <w:t>đặc</w:t>
      </w:r>
      <w:r w:rsidR="00F90D96" w:rsidRPr="009B4FC9">
        <w:t xml:space="preserve"> </w:t>
      </w:r>
      <w:r w:rsidRPr="009B4FC9">
        <w:t>biệt</w:t>
      </w:r>
      <w:r w:rsidR="00F90D96" w:rsidRPr="009B4FC9">
        <w:t xml:space="preserve"> </w:t>
      </w:r>
      <w:r w:rsidRPr="009B4FC9">
        <w:t>là</w:t>
      </w:r>
      <w:r w:rsidR="00F90D96" w:rsidRPr="009B4FC9">
        <w:t xml:space="preserve"> </w:t>
      </w:r>
      <w:r w:rsidRPr="009B4FC9">
        <w:t>trong</w:t>
      </w:r>
      <w:r w:rsidR="00F90D96" w:rsidRPr="009B4FC9">
        <w:t xml:space="preserve"> </w:t>
      </w:r>
      <w:r w:rsidRPr="009B4FC9">
        <w:t>học</w:t>
      </w:r>
      <w:r w:rsidR="00F90D96" w:rsidRPr="009B4FC9">
        <w:t xml:space="preserve"> </w:t>
      </w:r>
      <w:r w:rsidRPr="009B4FC9">
        <w:t>kỳ</w:t>
      </w:r>
      <w:r w:rsidR="00F90D96" w:rsidRPr="009B4FC9">
        <w:t xml:space="preserve"> </w:t>
      </w:r>
      <w:r w:rsidRPr="009B4FC9">
        <w:t>thực</w:t>
      </w:r>
      <w:r w:rsidR="00F90D96" w:rsidRPr="009B4FC9">
        <w:t xml:space="preserve"> </w:t>
      </w:r>
      <w:r w:rsidRPr="009B4FC9">
        <w:t>hiện</w:t>
      </w:r>
      <w:r w:rsidR="00F90D96" w:rsidRPr="009B4FC9">
        <w:t xml:space="preserve"> </w:t>
      </w:r>
      <w:r w:rsidRPr="009B4FC9">
        <w:t>đồ</w:t>
      </w:r>
      <w:r w:rsidR="00F90D96" w:rsidRPr="009B4FC9">
        <w:t xml:space="preserve"> </w:t>
      </w:r>
      <w:r w:rsidRPr="009B4FC9">
        <w:t>án</w:t>
      </w:r>
      <w:r w:rsidR="00F90D96" w:rsidRPr="009B4FC9">
        <w:t xml:space="preserve"> </w:t>
      </w:r>
      <w:r w:rsidRPr="009B4FC9">
        <w:t>tốt</w:t>
      </w:r>
      <w:r w:rsidR="00F90D96" w:rsidRPr="009B4FC9">
        <w:t xml:space="preserve"> </w:t>
      </w:r>
      <w:r w:rsidRPr="009B4FC9">
        <w:t>nghiệp</w:t>
      </w:r>
      <w:r w:rsidR="00F90D96" w:rsidRPr="009B4FC9">
        <w:t xml:space="preserve"> </w:t>
      </w:r>
      <w:r w:rsidRPr="009B4FC9">
        <w:t>dưới</w:t>
      </w:r>
      <w:r w:rsidR="00F90D96" w:rsidRPr="009B4FC9">
        <w:t xml:space="preserve"> </w:t>
      </w:r>
      <w:r w:rsidRPr="009B4FC9">
        <w:t>sự</w:t>
      </w:r>
      <w:r w:rsidR="00F90D96" w:rsidRPr="009B4FC9">
        <w:t xml:space="preserve"> </w:t>
      </w:r>
      <w:r w:rsidRPr="009B4FC9">
        <w:t>hướng</w:t>
      </w:r>
      <w:r w:rsidR="00F90D96" w:rsidRPr="009B4FC9">
        <w:t xml:space="preserve"> </w:t>
      </w:r>
      <w:r w:rsidRPr="009B4FC9">
        <w:t>dẫn</w:t>
      </w:r>
      <w:r w:rsidR="00F90D96" w:rsidRPr="009B4FC9">
        <w:t xml:space="preserve"> </w:t>
      </w:r>
      <w:r w:rsidRPr="009B4FC9">
        <w:t>tận</w:t>
      </w:r>
      <w:r w:rsidR="00F90D96" w:rsidRPr="009B4FC9">
        <w:t xml:space="preserve"> </w:t>
      </w:r>
      <w:r w:rsidRPr="009B4FC9">
        <w:t>tình</w:t>
      </w:r>
      <w:r w:rsidR="00F90D96" w:rsidRPr="009B4FC9">
        <w:t xml:space="preserve"> </w:t>
      </w:r>
      <w:r w:rsidRPr="009B4FC9">
        <w:t>của</w:t>
      </w:r>
      <w:r w:rsidR="00F90D96" w:rsidRPr="009B4FC9">
        <w:t xml:space="preserve"> </w:t>
      </w:r>
      <w:r w:rsidR="0088125A" w:rsidRPr="009B4FC9">
        <w:t>cô</w:t>
      </w:r>
      <w:r w:rsidR="00F90D96" w:rsidRPr="009B4FC9">
        <w:t xml:space="preserve"> </w:t>
      </w:r>
      <w:r w:rsidRPr="009B4FC9">
        <w:t>Trần</w:t>
      </w:r>
      <w:r w:rsidR="00F90D96" w:rsidRPr="009B4FC9">
        <w:t xml:space="preserve"> </w:t>
      </w:r>
      <w:r w:rsidRPr="009B4FC9">
        <w:t>Thị</w:t>
      </w:r>
      <w:r w:rsidR="00F90D96" w:rsidRPr="009B4FC9">
        <w:t xml:space="preserve"> </w:t>
      </w:r>
      <w:r w:rsidRPr="009B4FC9">
        <w:t>Thanh</w:t>
      </w:r>
      <w:r w:rsidR="00F90D96" w:rsidRPr="009B4FC9">
        <w:t xml:space="preserve"> </w:t>
      </w:r>
      <w:r w:rsidRPr="009B4FC9">
        <w:t>Nhàn.</w:t>
      </w:r>
    </w:p>
    <w:p w14:paraId="55A0F87F" w14:textId="4234B66E" w:rsidR="00B41E8C" w:rsidRPr="009B4FC9" w:rsidRDefault="00B41E8C" w:rsidP="00B41E8C">
      <w:pPr>
        <w:pStyle w:val="4-DoanVB"/>
      </w:pPr>
      <w:r w:rsidRPr="009B4FC9">
        <w:t>Toàn</w:t>
      </w:r>
      <w:r w:rsidR="00F90D96" w:rsidRPr="009B4FC9">
        <w:t xml:space="preserve"> </w:t>
      </w:r>
      <w:r w:rsidRPr="009B4FC9">
        <w:t>bộ</w:t>
      </w:r>
      <w:r w:rsidR="00F90D96" w:rsidRPr="009B4FC9">
        <w:t xml:space="preserve"> </w:t>
      </w:r>
      <w:r w:rsidRPr="009B4FC9">
        <w:t>nội</w:t>
      </w:r>
      <w:r w:rsidR="00F90D96" w:rsidRPr="009B4FC9">
        <w:t xml:space="preserve"> </w:t>
      </w:r>
      <w:r w:rsidRPr="009B4FC9">
        <w:t>dung</w:t>
      </w:r>
      <w:r w:rsidR="00F90D96" w:rsidRPr="009B4FC9">
        <w:t xml:space="preserve"> </w:t>
      </w:r>
      <w:r w:rsidRPr="009B4FC9">
        <w:t>trình</w:t>
      </w:r>
      <w:r w:rsidR="00F90D96" w:rsidRPr="009B4FC9">
        <w:t xml:space="preserve"> </w:t>
      </w:r>
      <w:r w:rsidRPr="009B4FC9">
        <w:t>bày</w:t>
      </w:r>
      <w:r w:rsidR="00F90D96" w:rsidRPr="009B4FC9">
        <w:t xml:space="preserve"> </w:t>
      </w:r>
      <w:r w:rsidRPr="009B4FC9">
        <w:t>trong</w:t>
      </w:r>
      <w:r w:rsidR="00F90D96" w:rsidRPr="009B4FC9">
        <w:t xml:space="preserve"> </w:t>
      </w:r>
      <w:r w:rsidRPr="009B4FC9">
        <w:t>đồ</w:t>
      </w:r>
      <w:r w:rsidR="00F90D96" w:rsidRPr="009B4FC9">
        <w:t xml:space="preserve"> </w:t>
      </w:r>
      <w:r w:rsidRPr="009B4FC9">
        <w:t>án</w:t>
      </w:r>
      <w:r w:rsidR="00F90D96" w:rsidRPr="009B4FC9">
        <w:t xml:space="preserve"> </w:t>
      </w:r>
      <w:r w:rsidRPr="009B4FC9">
        <w:t>đều</w:t>
      </w:r>
      <w:r w:rsidR="00F90D96" w:rsidRPr="009B4FC9">
        <w:t xml:space="preserve"> </w:t>
      </w:r>
      <w:r w:rsidRPr="009B4FC9">
        <w:t>do</w:t>
      </w:r>
      <w:r w:rsidR="00F90D96" w:rsidRPr="009B4FC9">
        <w:t xml:space="preserve"> </w:t>
      </w:r>
      <w:r w:rsidRPr="009B4FC9">
        <w:t>tôi</w:t>
      </w:r>
      <w:r w:rsidR="00F90D96" w:rsidRPr="009B4FC9">
        <w:t xml:space="preserve"> </w:t>
      </w:r>
      <w:r w:rsidRPr="009B4FC9">
        <w:t>tự</w:t>
      </w:r>
      <w:r w:rsidR="00F90D96" w:rsidRPr="009B4FC9">
        <w:t xml:space="preserve"> </w:t>
      </w:r>
      <w:r w:rsidRPr="009B4FC9">
        <w:t>thu</w:t>
      </w:r>
      <w:r w:rsidR="00F90D96" w:rsidRPr="009B4FC9">
        <w:t xml:space="preserve"> </w:t>
      </w:r>
      <w:r w:rsidRPr="009B4FC9">
        <w:t>thập,</w:t>
      </w:r>
      <w:r w:rsidR="00F90D96" w:rsidRPr="009B4FC9">
        <w:t xml:space="preserve"> </w:t>
      </w:r>
      <w:r w:rsidRPr="009B4FC9">
        <w:t>phân</w:t>
      </w:r>
      <w:r w:rsidR="00F90D96" w:rsidRPr="009B4FC9">
        <w:t xml:space="preserve"> </w:t>
      </w:r>
      <w:r w:rsidRPr="009B4FC9">
        <w:t>tích</w:t>
      </w:r>
      <w:r w:rsidR="00F90D96" w:rsidRPr="009B4FC9">
        <w:t xml:space="preserve"> </w:t>
      </w:r>
      <w:r w:rsidRPr="009B4FC9">
        <w:t>và</w:t>
      </w:r>
      <w:r w:rsidR="00F90D96" w:rsidRPr="009B4FC9">
        <w:t xml:space="preserve"> </w:t>
      </w:r>
      <w:r w:rsidRPr="009B4FC9">
        <w:t>biên</w:t>
      </w:r>
      <w:r w:rsidR="00F90D96" w:rsidRPr="009B4FC9">
        <w:t xml:space="preserve"> </w:t>
      </w:r>
      <w:r w:rsidRPr="009B4FC9">
        <w:t>soạn</w:t>
      </w:r>
      <w:r w:rsidR="00F90D96" w:rsidRPr="009B4FC9">
        <w:t xml:space="preserve"> </w:t>
      </w:r>
      <w:r w:rsidRPr="009B4FC9">
        <w:t>dựa</w:t>
      </w:r>
      <w:r w:rsidR="00F90D96" w:rsidRPr="009B4FC9">
        <w:t xml:space="preserve"> </w:t>
      </w:r>
      <w:r w:rsidRPr="009B4FC9">
        <w:t>trên</w:t>
      </w:r>
      <w:r w:rsidR="00F90D96" w:rsidRPr="009B4FC9">
        <w:t xml:space="preserve"> </w:t>
      </w:r>
      <w:r w:rsidRPr="009B4FC9">
        <w:t>cơ</w:t>
      </w:r>
      <w:r w:rsidR="00F90D96" w:rsidRPr="009B4FC9">
        <w:t xml:space="preserve"> </w:t>
      </w:r>
      <w:r w:rsidRPr="009B4FC9">
        <w:t>sở</w:t>
      </w:r>
      <w:r w:rsidR="00F90D96" w:rsidRPr="009B4FC9">
        <w:t xml:space="preserve"> </w:t>
      </w:r>
      <w:r w:rsidRPr="009B4FC9">
        <w:t>lý</w:t>
      </w:r>
      <w:r w:rsidR="00F90D96" w:rsidRPr="009B4FC9">
        <w:t xml:space="preserve"> </w:t>
      </w:r>
      <w:r w:rsidRPr="009B4FC9">
        <w:t>thuyết</w:t>
      </w:r>
      <w:r w:rsidR="00F90D96" w:rsidRPr="009B4FC9">
        <w:t xml:space="preserve"> </w:t>
      </w:r>
      <w:r w:rsidRPr="009B4FC9">
        <w:t>đã</w:t>
      </w:r>
      <w:r w:rsidR="00F90D96" w:rsidRPr="009B4FC9">
        <w:t xml:space="preserve"> </w:t>
      </w:r>
      <w:r w:rsidRPr="009B4FC9">
        <w:t>học,</w:t>
      </w:r>
      <w:r w:rsidR="00F90D96" w:rsidRPr="009B4FC9">
        <w:t xml:space="preserve"> </w:t>
      </w:r>
      <w:r w:rsidRPr="009B4FC9">
        <w:t>các</w:t>
      </w:r>
      <w:r w:rsidR="00F90D96" w:rsidRPr="009B4FC9">
        <w:t xml:space="preserve"> </w:t>
      </w:r>
      <w:r w:rsidRPr="009B4FC9">
        <w:t>tài</w:t>
      </w:r>
      <w:r w:rsidR="00F90D96" w:rsidRPr="009B4FC9">
        <w:t xml:space="preserve"> </w:t>
      </w:r>
      <w:r w:rsidRPr="009B4FC9">
        <w:t>liệu</w:t>
      </w:r>
      <w:r w:rsidR="00F90D96" w:rsidRPr="009B4FC9">
        <w:t xml:space="preserve"> </w:t>
      </w:r>
      <w:r w:rsidRPr="009B4FC9">
        <w:t>tham</w:t>
      </w:r>
      <w:r w:rsidR="00F90D96" w:rsidRPr="009B4FC9">
        <w:t xml:space="preserve"> </w:t>
      </w:r>
      <w:r w:rsidRPr="009B4FC9">
        <w:t>khảo</w:t>
      </w:r>
      <w:r w:rsidR="00F90D96" w:rsidRPr="009B4FC9">
        <w:t xml:space="preserve"> </w:t>
      </w:r>
      <w:r w:rsidRPr="009B4FC9">
        <w:t>có</w:t>
      </w:r>
      <w:r w:rsidR="00F90D96" w:rsidRPr="009B4FC9">
        <w:t xml:space="preserve"> </w:t>
      </w:r>
      <w:r w:rsidRPr="009B4FC9">
        <w:t>nguồn</w:t>
      </w:r>
      <w:r w:rsidR="00F90D96" w:rsidRPr="009B4FC9">
        <w:t xml:space="preserve"> </w:t>
      </w:r>
      <w:r w:rsidRPr="009B4FC9">
        <w:t>gốc</w:t>
      </w:r>
      <w:r w:rsidR="00F90D96" w:rsidRPr="009B4FC9">
        <w:t xml:space="preserve"> </w:t>
      </w:r>
      <w:r w:rsidRPr="009B4FC9">
        <w:t>rõ</w:t>
      </w:r>
      <w:r w:rsidR="00F90D96" w:rsidRPr="009B4FC9">
        <w:t xml:space="preserve"> </w:t>
      </w:r>
      <w:r w:rsidRPr="009B4FC9">
        <w:t>ràng</w:t>
      </w:r>
      <w:r w:rsidR="00F90D96" w:rsidRPr="009B4FC9">
        <w:t xml:space="preserve"> </w:t>
      </w:r>
      <w:r w:rsidRPr="009B4FC9">
        <w:t>và</w:t>
      </w:r>
      <w:r w:rsidR="00F90D96" w:rsidRPr="009B4FC9">
        <w:t xml:space="preserve"> </w:t>
      </w:r>
      <w:r w:rsidRPr="009B4FC9">
        <w:t>quá</w:t>
      </w:r>
      <w:r w:rsidR="00F90D96" w:rsidRPr="009B4FC9">
        <w:t xml:space="preserve"> </w:t>
      </w:r>
      <w:r w:rsidRPr="009B4FC9">
        <w:t>trình</w:t>
      </w:r>
      <w:r w:rsidR="00F90D96" w:rsidRPr="009B4FC9">
        <w:t xml:space="preserve"> </w:t>
      </w:r>
      <w:r w:rsidRPr="009B4FC9">
        <w:t>thực</w:t>
      </w:r>
      <w:r w:rsidR="00F90D96" w:rsidRPr="009B4FC9">
        <w:t xml:space="preserve"> </w:t>
      </w:r>
      <w:r w:rsidRPr="009B4FC9">
        <w:t>tế</w:t>
      </w:r>
      <w:r w:rsidR="00F90D96" w:rsidRPr="009B4FC9">
        <w:t xml:space="preserve"> </w:t>
      </w:r>
      <w:r w:rsidRPr="009B4FC9">
        <w:t>khảo</w:t>
      </w:r>
      <w:r w:rsidR="00F90D96" w:rsidRPr="009B4FC9">
        <w:t xml:space="preserve"> </w:t>
      </w:r>
      <w:r w:rsidRPr="009B4FC9">
        <w:t>sát,</w:t>
      </w:r>
      <w:r w:rsidR="00F90D96" w:rsidRPr="009B4FC9">
        <w:t xml:space="preserve"> </w:t>
      </w:r>
      <w:r w:rsidRPr="009B4FC9">
        <w:t>thực</w:t>
      </w:r>
      <w:r w:rsidR="00F90D96" w:rsidRPr="009B4FC9">
        <w:t xml:space="preserve"> </w:t>
      </w:r>
      <w:r w:rsidRPr="009B4FC9">
        <w:t>hiện.</w:t>
      </w:r>
      <w:r w:rsidR="00F90D96" w:rsidRPr="009B4FC9">
        <w:t xml:space="preserve"> </w:t>
      </w:r>
      <w:r w:rsidRPr="009B4FC9">
        <w:t>Tôi</w:t>
      </w:r>
      <w:r w:rsidR="00F90D96" w:rsidRPr="009B4FC9">
        <w:t xml:space="preserve"> </w:t>
      </w:r>
      <w:r w:rsidRPr="009B4FC9">
        <w:t>hoàn</w:t>
      </w:r>
      <w:r w:rsidR="00F90D96" w:rsidRPr="009B4FC9">
        <w:t xml:space="preserve"> </w:t>
      </w:r>
      <w:r w:rsidRPr="009B4FC9">
        <w:t>toàn</w:t>
      </w:r>
      <w:r w:rsidR="00F90D96" w:rsidRPr="009B4FC9">
        <w:t xml:space="preserve"> </w:t>
      </w:r>
      <w:r w:rsidRPr="009B4FC9">
        <w:t>không</w:t>
      </w:r>
      <w:r w:rsidR="00F90D96" w:rsidRPr="009B4FC9">
        <w:t xml:space="preserve"> </w:t>
      </w:r>
      <w:r w:rsidRPr="009B4FC9">
        <w:t>sao</w:t>
      </w:r>
      <w:r w:rsidR="00F90D96" w:rsidRPr="009B4FC9">
        <w:t xml:space="preserve"> </w:t>
      </w:r>
      <w:r w:rsidRPr="009B4FC9">
        <w:t>chép</w:t>
      </w:r>
      <w:r w:rsidR="00F90D96" w:rsidRPr="009B4FC9">
        <w:t xml:space="preserve"> </w:t>
      </w:r>
      <w:r w:rsidRPr="009B4FC9">
        <w:t>nội</w:t>
      </w:r>
      <w:r w:rsidR="00F90D96" w:rsidRPr="009B4FC9">
        <w:t xml:space="preserve"> </w:t>
      </w:r>
      <w:r w:rsidRPr="009B4FC9">
        <w:t>dung</w:t>
      </w:r>
      <w:r w:rsidR="00F90D96" w:rsidRPr="009B4FC9">
        <w:t xml:space="preserve"> </w:t>
      </w:r>
      <w:r w:rsidRPr="009B4FC9">
        <w:t>của</w:t>
      </w:r>
      <w:r w:rsidR="00F90D96" w:rsidRPr="009B4FC9">
        <w:t xml:space="preserve"> </w:t>
      </w:r>
      <w:r w:rsidRPr="009B4FC9">
        <w:t>bất</w:t>
      </w:r>
      <w:r w:rsidR="00F90D96" w:rsidRPr="009B4FC9">
        <w:t xml:space="preserve"> </w:t>
      </w:r>
      <w:r w:rsidRPr="009B4FC9">
        <w:t>kỳ</w:t>
      </w:r>
      <w:r w:rsidR="00F90D96" w:rsidRPr="009B4FC9">
        <w:t xml:space="preserve"> </w:t>
      </w:r>
      <w:r w:rsidRPr="009B4FC9">
        <w:t>cá</w:t>
      </w:r>
      <w:r w:rsidR="00F90D96" w:rsidRPr="009B4FC9">
        <w:t xml:space="preserve"> </w:t>
      </w:r>
      <w:r w:rsidRPr="009B4FC9">
        <w:t>nhân</w:t>
      </w:r>
      <w:r w:rsidR="00F90D96" w:rsidRPr="009B4FC9">
        <w:t xml:space="preserve"> </w:t>
      </w:r>
      <w:r w:rsidRPr="009B4FC9">
        <w:t>hay</w:t>
      </w:r>
      <w:r w:rsidR="00F90D96" w:rsidRPr="009B4FC9">
        <w:t xml:space="preserve"> </w:t>
      </w:r>
      <w:r w:rsidRPr="009B4FC9">
        <w:t>tổ</w:t>
      </w:r>
      <w:r w:rsidR="00F90D96" w:rsidRPr="009B4FC9">
        <w:t xml:space="preserve"> </w:t>
      </w:r>
      <w:r w:rsidRPr="009B4FC9">
        <w:t>chức</w:t>
      </w:r>
      <w:r w:rsidR="00F90D96" w:rsidRPr="009B4FC9">
        <w:t xml:space="preserve"> </w:t>
      </w:r>
      <w:r w:rsidRPr="009B4FC9">
        <w:t>nào</w:t>
      </w:r>
      <w:r w:rsidR="00F90D96" w:rsidRPr="009B4FC9">
        <w:t xml:space="preserve"> </w:t>
      </w:r>
      <w:r w:rsidRPr="009B4FC9">
        <w:t>khác</w:t>
      </w:r>
      <w:r w:rsidR="00F90D96" w:rsidRPr="009B4FC9">
        <w:t xml:space="preserve"> </w:t>
      </w:r>
      <w:r w:rsidRPr="009B4FC9">
        <w:t>một</w:t>
      </w:r>
      <w:r w:rsidR="00F90D96" w:rsidRPr="009B4FC9">
        <w:t xml:space="preserve"> </w:t>
      </w:r>
      <w:r w:rsidRPr="009B4FC9">
        <w:t>cách</w:t>
      </w:r>
      <w:r w:rsidR="00F90D96" w:rsidRPr="009B4FC9">
        <w:t xml:space="preserve"> </w:t>
      </w:r>
      <w:r w:rsidRPr="009B4FC9">
        <w:t>trái</w:t>
      </w:r>
      <w:r w:rsidR="00F90D96" w:rsidRPr="009B4FC9">
        <w:t xml:space="preserve"> </w:t>
      </w:r>
      <w:r w:rsidRPr="009B4FC9">
        <w:t>phép.</w:t>
      </w:r>
      <w:r w:rsidR="00F90D96" w:rsidRPr="009B4FC9">
        <w:t xml:space="preserve"> </w:t>
      </w:r>
      <w:r w:rsidRPr="009B4FC9">
        <w:t>Những</w:t>
      </w:r>
      <w:r w:rsidR="00F90D96" w:rsidRPr="009B4FC9">
        <w:t xml:space="preserve"> </w:t>
      </w:r>
      <w:r w:rsidRPr="009B4FC9">
        <w:t>trích</w:t>
      </w:r>
      <w:r w:rsidR="00F90D96" w:rsidRPr="009B4FC9">
        <w:t xml:space="preserve"> </w:t>
      </w:r>
      <w:r w:rsidRPr="009B4FC9">
        <w:t>dẫn,</w:t>
      </w:r>
      <w:r w:rsidR="00F90D96" w:rsidRPr="009B4FC9">
        <w:t xml:space="preserve"> </w:t>
      </w:r>
      <w:r w:rsidRPr="009B4FC9">
        <w:t>bảng</w:t>
      </w:r>
      <w:r w:rsidR="00F90D96" w:rsidRPr="009B4FC9">
        <w:t xml:space="preserve"> </w:t>
      </w:r>
      <w:r w:rsidRPr="009B4FC9">
        <w:t>biểu,</w:t>
      </w:r>
      <w:r w:rsidR="00F90D96" w:rsidRPr="009B4FC9">
        <w:t xml:space="preserve"> </w:t>
      </w:r>
      <w:r w:rsidRPr="009B4FC9">
        <w:t>hình</w:t>
      </w:r>
      <w:r w:rsidR="00F90D96" w:rsidRPr="009B4FC9">
        <w:t xml:space="preserve"> </w:t>
      </w:r>
      <w:r w:rsidRPr="009B4FC9">
        <w:t>ảnh,</w:t>
      </w:r>
      <w:r w:rsidR="00F90D96" w:rsidRPr="009B4FC9">
        <w:t xml:space="preserve"> </w:t>
      </w:r>
      <w:r w:rsidRPr="009B4FC9">
        <w:t>tài</w:t>
      </w:r>
      <w:r w:rsidR="00F90D96" w:rsidRPr="009B4FC9">
        <w:t xml:space="preserve"> </w:t>
      </w:r>
      <w:r w:rsidRPr="009B4FC9">
        <w:t>liệu</w:t>
      </w:r>
      <w:r w:rsidR="00F90D96" w:rsidRPr="009B4FC9">
        <w:t xml:space="preserve"> </w:t>
      </w:r>
      <w:r w:rsidRPr="009B4FC9">
        <w:t>tham</w:t>
      </w:r>
      <w:r w:rsidR="00F90D96" w:rsidRPr="009B4FC9">
        <w:t xml:space="preserve"> </w:t>
      </w:r>
      <w:r w:rsidRPr="009B4FC9">
        <w:t>khảo</w:t>
      </w:r>
      <w:r w:rsidR="00F90D96" w:rsidRPr="009B4FC9">
        <w:t xml:space="preserve"> </w:t>
      </w:r>
      <w:r w:rsidRPr="009B4FC9">
        <w:t>trong</w:t>
      </w:r>
      <w:r w:rsidR="00F90D96" w:rsidRPr="009B4FC9">
        <w:t xml:space="preserve"> </w:t>
      </w:r>
      <w:r w:rsidRPr="009B4FC9">
        <w:t>đồ</w:t>
      </w:r>
      <w:r w:rsidR="00F90D96" w:rsidRPr="009B4FC9">
        <w:t xml:space="preserve"> </w:t>
      </w:r>
      <w:r w:rsidRPr="009B4FC9">
        <w:t>án</w:t>
      </w:r>
      <w:r w:rsidR="00F90D96" w:rsidRPr="009B4FC9">
        <w:t xml:space="preserve"> </w:t>
      </w:r>
      <w:r w:rsidRPr="009B4FC9">
        <w:t>đều</w:t>
      </w:r>
      <w:r w:rsidR="00F90D96" w:rsidRPr="009B4FC9">
        <w:t xml:space="preserve"> </w:t>
      </w:r>
      <w:r w:rsidRPr="009B4FC9">
        <w:t>đã</w:t>
      </w:r>
      <w:r w:rsidR="00F90D96" w:rsidRPr="009B4FC9">
        <w:t xml:space="preserve"> </w:t>
      </w:r>
      <w:r w:rsidRPr="009B4FC9">
        <w:t>được</w:t>
      </w:r>
      <w:r w:rsidR="00F90D96" w:rsidRPr="009B4FC9">
        <w:t xml:space="preserve"> </w:t>
      </w:r>
      <w:r w:rsidRPr="009B4FC9">
        <w:t>tôi</w:t>
      </w:r>
      <w:r w:rsidR="00F90D96" w:rsidRPr="009B4FC9">
        <w:t xml:space="preserve"> </w:t>
      </w:r>
      <w:r w:rsidRPr="009B4FC9">
        <w:t>chú</w:t>
      </w:r>
      <w:r w:rsidR="00F90D96" w:rsidRPr="009B4FC9">
        <w:t xml:space="preserve"> </w:t>
      </w:r>
      <w:r w:rsidRPr="009B4FC9">
        <w:t>thích</w:t>
      </w:r>
      <w:r w:rsidR="00F90D96" w:rsidRPr="009B4FC9">
        <w:t xml:space="preserve"> </w:t>
      </w:r>
      <w:r w:rsidRPr="009B4FC9">
        <w:t>rõ</w:t>
      </w:r>
      <w:r w:rsidR="00F90D96" w:rsidRPr="009B4FC9">
        <w:t xml:space="preserve"> </w:t>
      </w:r>
      <w:r w:rsidRPr="009B4FC9">
        <w:t>ràng</w:t>
      </w:r>
      <w:r w:rsidR="00F90D96" w:rsidRPr="009B4FC9">
        <w:t xml:space="preserve"> </w:t>
      </w:r>
      <w:r w:rsidRPr="009B4FC9">
        <w:t>nguồn</w:t>
      </w:r>
      <w:r w:rsidR="00F90D96" w:rsidRPr="009B4FC9">
        <w:t xml:space="preserve"> </w:t>
      </w:r>
      <w:r w:rsidRPr="009B4FC9">
        <w:t>gốc,</w:t>
      </w:r>
      <w:r w:rsidR="00F90D96" w:rsidRPr="009B4FC9">
        <w:t xml:space="preserve"> </w:t>
      </w:r>
      <w:r w:rsidRPr="009B4FC9">
        <w:t>tuân</w:t>
      </w:r>
      <w:r w:rsidR="00F90D96" w:rsidRPr="009B4FC9">
        <w:t xml:space="preserve"> </w:t>
      </w:r>
      <w:r w:rsidRPr="009B4FC9">
        <w:t>thủ</w:t>
      </w:r>
      <w:r w:rsidR="00F90D96" w:rsidRPr="009B4FC9">
        <w:t xml:space="preserve"> </w:t>
      </w:r>
      <w:r w:rsidRPr="009B4FC9">
        <w:t>đúng</w:t>
      </w:r>
      <w:r w:rsidR="00F90D96" w:rsidRPr="009B4FC9">
        <w:t xml:space="preserve"> </w:t>
      </w:r>
      <w:r w:rsidRPr="009B4FC9">
        <w:t>quy</w:t>
      </w:r>
      <w:r w:rsidR="00F90D96" w:rsidRPr="009B4FC9">
        <w:t xml:space="preserve"> </w:t>
      </w:r>
      <w:r w:rsidRPr="009B4FC9">
        <w:t>định</w:t>
      </w:r>
      <w:r w:rsidR="00F90D96" w:rsidRPr="009B4FC9">
        <w:t xml:space="preserve"> </w:t>
      </w:r>
      <w:r w:rsidRPr="009B4FC9">
        <w:t>về</w:t>
      </w:r>
      <w:r w:rsidR="00F90D96" w:rsidRPr="009B4FC9">
        <w:t xml:space="preserve"> </w:t>
      </w:r>
      <w:r w:rsidRPr="009B4FC9">
        <w:t>đạo</w:t>
      </w:r>
      <w:r w:rsidR="00F90D96" w:rsidRPr="009B4FC9">
        <w:t xml:space="preserve"> </w:t>
      </w:r>
      <w:r w:rsidRPr="009B4FC9">
        <w:t>đức</w:t>
      </w:r>
      <w:r w:rsidR="00F90D96" w:rsidRPr="009B4FC9">
        <w:t xml:space="preserve"> </w:t>
      </w:r>
      <w:r w:rsidRPr="009B4FC9">
        <w:t>học</w:t>
      </w:r>
      <w:r w:rsidR="00F90D96" w:rsidRPr="009B4FC9">
        <w:t xml:space="preserve"> </w:t>
      </w:r>
      <w:r w:rsidRPr="009B4FC9">
        <w:t>thuật</w:t>
      </w:r>
      <w:r w:rsidR="00F90D96" w:rsidRPr="009B4FC9">
        <w:t xml:space="preserve"> </w:t>
      </w:r>
      <w:r w:rsidRPr="009B4FC9">
        <w:t>và</w:t>
      </w:r>
      <w:r w:rsidR="00F90D96" w:rsidRPr="009B4FC9">
        <w:t xml:space="preserve"> </w:t>
      </w:r>
      <w:r w:rsidRPr="009B4FC9">
        <w:t>bản</w:t>
      </w:r>
      <w:r w:rsidR="00F90D96" w:rsidRPr="009B4FC9">
        <w:t xml:space="preserve"> </w:t>
      </w:r>
      <w:r w:rsidRPr="009B4FC9">
        <w:t>quyền.</w:t>
      </w:r>
    </w:p>
    <w:p w14:paraId="1B69F1E3" w14:textId="6BAE099D" w:rsidR="00B41E8C" w:rsidRPr="009B4FC9" w:rsidRDefault="00B41E8C" w:rsidP="00B41E8C">
      <w:pPr>
        <w:pStyle w:val="4-DoanVB"/>
      </w:pPr>
      <w:r w:rsidRPr="009B4FC9">
        <w:t>Tôi</w:t>
      </w:r>
      <w:r w:rsidR="00F90D96" w:rsidRPr="009B4FC9">
        <w:t xml:space="preserve"> </w:t>
      </w:r>
      <w:r w:rsidRPr="009B4FC9">
        <w:t>xin</w:t>
      </w:r>
      <w:r w:rsidR="00F90D96" w:rsidRPr="009B4FC9">
        <w:t xml:space="preserve"> </w:t>
      </w:r>
      <w:r w:rsidRPr="009B4FC9">
        <w:t>chịu</w:t>
      </w:r>
      <w:r w:rsidR="00F90D96" w:rsidRPr="009B4FC9">
        <w:t xml:space="preserve"> </w:t>
      </w:r>
      <w:r w:rsidRPr="009B4FC9">
        <w:t>hoàn</w:t>
      </w:r>
      <w:r w:rsidR="00F90D96" w:rsidRPr="009B4FC9">
        <w:t xml:space="preserve"> </w:t>
      </w:r>
      <w:r w:rsidRPr="009B4FC9">
        <w:t>toàn</w:t>
      </w:r>
      <w:r w:rsidR="00F90D96" w:rsidRPr="009B4FC9">
        <w:t xml:space="preserve"> </w:t>
      </w:r>
      <w:r w:rsidRPr="009B4FC9">
        <w:t>trách</w:t>
      </w:r>
      <w:r w:rsidR="00F90D96" w:rsidRPr="009B4FC9">
        <w:t xml:space="preserve"> </w:t>
      </w:r>
      <w:r w:rsidRPr="009B4FC9">
        <w:t>nhiệm</w:t>
      </w:r>
      <w:r w:rsidR="00F90D96" w:rsidRPr="009B4FC9">
        <w:t xml:space="preserve"> </w:t>
      </w:r>
      <w:r w:rsidRPr="009B4FC9">
        <w:t>trước</w:t>
      </w:r>
      <w:r w:rsidR="00F90D96" w:rsidRPr="009B4FC9">
        <w:t xml:space="preserve"> </w:t>
      </w:r>
      <w:r w:rsidRPr="009B4FC9">
        <w:t>Hội</w:t>
      </w:r>
      <w:r w:rsidR="00F90D96" w:rsidRPr="009B4FC9">
        <w:t xml:space="preserve"> </w:t>
      </w:r>
      <w:r w:rsidRPr="009B4FC9">
        <w:t>đồng</w:t>
      </w:r>
      <w:r w:rsidR="00F90D96" w:rsidRPr="009B4FC9">
        <w:t xml:space="preserve"> </w:t>
      </w:r>
      <w:r w:rsidRPr="009B4FC9">
        <w:t>chấm</w:t>
      </w:r>
      <w:r w:rsidR="00F90D96" w:rsidRPr="009B4FC9">
        <w:t xml:space="preserve"> </w:t>
      </w:r>
      <w:r w:rsidRPr="009B4FC9">
        <w:t>đồ</w:t>
      </w:r>
      <w:r w:rsidR="00F90D96" w:rsidRPr="009B4FC9">
        <w:t xml:space="preserve"> </w:t>
      </w:r>
      <w:r w:rsidRPr="009B4FC9">
        <w:t>án,</w:t>
      </w:r>
      <w:r w:rsidR="00F90D96" w:rsidRPr="009B4FC9">
        <w:t xml:space="preserve"> </w:t>
      </w:r>
      <w:r w:rsidRPr="009B4FC9">
        <w:t>Khoa,</w:t>
      </w:r>
      <w:r w:rsidR="00F90D96" w:rsidRPr="009B4FC9">
        <w:t xml:space="preserve"> </w:t>
      </w:r>
      <w:r w:rsidRPr="009B4FC9">
        <w:t>Nhà</w:t>
      </w:r>
      <w:r w:rsidR="00F90D96" w:rsidRPr="009B4FC9">
        <w:t xml:space="preserve"> </w:t>
      </w:r>
      <w:r w:rsidRPr="009B4FC9">
        <w:t>trường</w:t>
      </w:r>
      <w:r w:rsidR="00F90D96" w:rsidRPr="009B4FC9">
        <w:t xml:space="preserve"> </w:t>
      </w:r>
      <w:r w:rsidRPr="009B4FC9">
        <w:t>và</w:t>
      </w:r>
      <w:r w:rsidR="00F90D96" w:rsidRPr="009B4FC9">
        <w:t xml:space="preserve"> </w:t>
      </w:r>
      <w:r w:rsidRPr="009B4FC9">
        <w:t>pháp</w:t>
      </w:r>
      <w:r w:rsidR="00F90D96" w:rsidRPr="009B4FC9">
        <w:t xml:space="preserve"> </w:t>
      </w:r>
      <w:r w:rsidRPr="009B4FC9">
        <w:t>luật</w:t>
      </w:r>
      <w:r w:rsidR="00F90D96" w:rsidRPr="009B4FC9">
        <w:t xml:space="preserve"> </w:t>
      </w:r>
      <w:r w:rsidRPr="009B4FC9">
        <w:t>về</w:t>
      </w:r>
      <w:r w:rsidR="00F90D96" w:rsidRPr="009B4FC9">
        <w:t xml:space="preserve"> </w:t>
      </w:r>
      <w:r w:rsidRPr="009B4FC9">
        <w:t>tính</w:t>
      </w:r>
      <w:r w:rsidR="00F90D96" w:rsidRPr="009B4FC9">
        <w:t xml:space="preserve"> </w:t>
      </w:r>
      <w:r w:rsidRPr="009B4FC9">
        <w:t>trung</w:t>
      </w:r>
      <w:r w:rsidR="00F90D96" w:rsidRPr="009B4FC9">
        <w:t xml:space="preserve"> </w:t>
      </w:r>
      <w:r w:rsidRPr="009B4FC9">
        <w:t>thực,</w:t>
      </w:r>
      <w:r w:rsidR="00F90D96" w:rsidRPr="009B4FC9">
        <w:t xml:space="preserve"> </w:t>
      </w:r>
      <w:r w:rsidRPr="009B4FC9">
        <w:t>bản</w:t>
      </w:r>
      <w:r w:rsidR="00F90D96" w:rsidRPr="009B4FC9">
        <w:t xml:space="preserve"> </w:t>
      </w:r>
      <w:r w:rsidRPr="009B4FC9">
        <w:t>quyền</w:t>
      </w:r>
      <w:r w:rsidR="00F90D96" w:rsidRPr="009B4FC9">
        <w:t xml:space="preserve"> </w:t>
      </w:r>
      <w:r w:rsidRPr="009B4FC9">
        <w:t>và</w:t>
      </w:r>
      <w:r w:rsidR="00F90D96" w:rsidRPr="009B4FC9">
        <w:t xml:space="preserve"> </w:t>
      </w:r>
      <w:r w:rsidRPr="009B4FC9">
        <w:t>nội</w:t>
      </w:r>
      <w:r w:rsidR="00F90D96" w:rsidRPr="009B4FC9">
        <w:t xml:space="preserve"> </w:t>
      </w:r>
      <w:r w:rsidRPr="009B4FC9">
        <w:t>dung</w:t>
      </w:r>
      <w:r w:rsidR="00F90D96" w:rsidRPr="009B4FC9">
        <w:t xml:space="preserve"> </w:t>
      </w:r>
      <w:r w:rsidRPr="009B4FC9">
        <w:t>của</w:t>
      </w:r>
      <w:r w:rsidR="00F90D96" w:rsidRPr="009B4FC9">
        <w:t xml:space="preserve"> </w:t>
      </w:r>
      <w:r w:rsidRPr="009B4FC9">
        <w:t>đồ</w:t>
      </w:r>
      <w:r w:rsidR="00F90D96" w:rsidRPr="009B4FC9">
        <w:t xml:space="preserve"> </w:t>
      </w:r>
      <w:r w:rsidRPr="009B4FC9">
        <w:t>án</w:t>
      </w:r>
      <w:r w:rsidR="00F90D96" w:rsidRPr="009B4FC9">
        <w:t xml:space="preserve"> </w:t>
      </w:r>
      <w:r w:rsidRPr="009B4FC9">
        <w:t>này.</w:t>
      </w:r>
      <w:r w:rsidR="00F90D96" w:rsidRPr="009B4FC9">
        <w:t xml:space="preserve"> </w:t>
      </w:r>
      <w:r w:rsidRPr="009B4FC9">
        <w:t>Trong</w:t>
      </w:r>
      <w:r w:rsidR="00F90D96" w:rsidRPr="009B4FC9">
        <w:t xml:space="preserve"> </w:t>
      </w:r>
      <w:r w:rsidRPr="009B4FC9">
        <w:t>trường</w:t>
      </w:r>
      <w:r w:rsidR="00F90D96" w:rsidRPr="009B4FC9">
        <w:t xml:space="preserve"> </w:t>
      </w:r>
      <w:r w:rsidRPr="009B4FC9">
        <w:t>hợp</w:t>
      </w:r>
      <w:r w:rsidR="00F90D96" w:rsidRPr="009B4FC9">
        <w:t xml:space="preserve"> </w:t>
      </w:r>
      <w:r w:rsidRPr="009B4FC9">
        <w:t>phát</w:t>
      </w:r>
      <w:r w:rsidR="00F90D96" w:rsidRPr="009B4FC9">
        <w:t xml:space="preserve"> </w:t>
      </w:r>
      <w:r w:rsidRPr="009B4FC9">
        <w:t>hiện</w:t>
      </w:r>
      <w:r w:rsidR="00F90D96" w:rsidRPr="009B4FC9">
        <w:t xml:space="preserve"> </w:t>
      </w:r>
      <w:r w:rsidRPr="009B4FC9">
        <w:t>có</w:t>
      </w:r>
      <w:r w:rsidR="00F90D96" w:rsidRPr="009B4FC9">
        <w:t xml:space="preserve"> </w:t>
      </w:r>
      <w:r w:rsidRPr="009B4FC9">
        <w:t>bất</w:t>
      </w:r>
      <w:r w:rsidR="00F90D96" w:rsidRPr="009B4FC9">
        <w:t xml:space="preserve"> </w:t>
      </w:r>
      <w:r w:rsidRPr="009B4FC9">
        <w:t>kỳ</w:t>
      </w:r>
      <w:r w:rsidR="00F90D96" w:rsidRPr="009B4FC9">
        <w:t xml:space="preserve"> </w:t>
      </w:r>
      <w:r w:rsidRPr="009B4FC9">
        <w:t>hành</w:t>
      </w:r>
      <w:r w:rsidR="00F90D96" w:rsidRPr="009B4FC9">
        <w:t xml:space="preserve"> </w:t>
      </w:r>
      <w:r w:rsidRPr="009B4FC9">
        <w:t>vi</w:t>
      </w:r>
      <w:r w:rsidR="00F90D96" w:rsidRPr="009B4FC9">
        <w:t xml:space="preserve"> </w:t>
      </w:r>
      <w:r w:rsidRPr="009B4FC9">
        <w:t>gian</w:t>
      </w:r>
      <w:r w:rsidR="00F90D96" w:rsidRPr="009B4FC9">
        <w:t xml:space="preserve"> </w:t>
      </w:r>
      <w:r w:rsidRPr="009B4FC9">
        <w:t>lận,</w:t>
      </w:r>
      <w:r w:rsidR="00F90D96" w:rsidRPr="009B4FC9">
        <w:t xml:space="preserve"> </w:t>
      </w:r>
      <w:r w:rsidRPr="009B4FC9">
        <w:t>đạo</w:t>
      </w:r>
      <w:r w:rsidR="00F90D96" w:rsidRPr="009B4FC9">
        <w:t xml:space="preserve"> </w:t>
      </w:r>
      <w:r w:rsidRPr="009B4FC9">
        <w:t>văn</w:t>
      </w:r>
      <w:r w:rsidR="00F90D96" w:rsidRPr="009B4FC9">
        <w:t xml:space="preserve"> </w:t>
      </w:r>
      <w:r w:rsidRPr="009B4FC9">
        <w:t>hoặc</w:t>
      </w:r>
      <w:r w:rsidR="00F90D96" w:rsidRPr="009B4FC9">
        <w:t xml:space="preserve"> </w:t>
      </w:r>
      <w:r w:rsidRPr="009B4FC9">
        <w:t>vi</w:t>
      </w:r>
      <w:r w:rsidR="00F90D96" w:rsidRPr="009B4FC9">
        <w:t xml:space="preserve"> </w:t>
      </w:r>
      <w:r w:rsidRPr="009B4FC9">
        <w:t>phạm</w:t>
      </w:r>
      <w:r w:rsidR="00F90D96" w:rsidRPr="009B4FC9">
        <w:t xml:space="preserve"> </w:t>
      </w:r>
      <w:r w:rsidRPr="009B4FC9">
        <w:t>quy</w:t>
      </w:r>
      <w:r w:rsidR="00F90D96" w:rsidRPr="009B4FC9">
        <w:t xml:space="preserve"> </w:t>
      </w:r>
      <w:r w:rsidRPr="009B4FC9">
        <w:t>định,</w:t>
      </w:r>
      <w:r w:rsidR="00F90D96" w:rsidRPr="009B4FC9">
        <w:t xml:space="preserve"> </w:t>
      </w:r>
      <w:r w:rsidRPr="009B4FC9">
        <w:t>tôi</w:t>
      </w:r>
      <w:r w:rsidR="00F90D96" w:rsidRPr="009B4FC9">
        <w:t xml:space="preserve"> </w:t>
      </w:r>
      <w:r w:rsidRPr="009B4FC9">
        <w:t>xin</w:t>
      </w:r>
      <w:r w:rsidR="00F90D96" w:rsidRPr="009B4FC9">
        <w:t xml:space="preserve"> </w:t>
      </w:r>
      <w:r w:rsidRPr="009B4FC9">
        <w:t>cam</w:t>
      </w:r>
      <w:r w:rsidR="00F90D96" w:rsidRPr="009B4FC9">
        <w:t xml:space="preserve"> </w:t>
      </w:r>
      <w:r w:rsidRPr="009B4FC9">
        <w:t>kết</w:t>
      </w:r>
      <w:r w:rsidR="00F90D96" w:rsidRPr="009B4FC9">
        <w:t xml:space="preserve"> </w:t>
      </w:r>
      <w:r w:rsidRPr="009B4FC9">
        <w:t>chấp</w:t>
      </w:r>
      <w:r w:rsidR="00F90D96" w:rsidRPr="009B4FC9">
        <w:t xml:space="preserve"> </w:t>
      </w:r>
      <w:r w:rsidRPr="009B4FC9">
        <w:t>nhận</w:t>
      </w:r>
      <w:r w:rsidR="00F90D96" w:rsidRPr="009B4FC9">
        <w:t xml:space="preserve"> </w:t>
      </w:r>
      <w:r w:rsidRPr="009B4FC9">
        <w:t>mọi</w:t>
      </w:r>
      <w:r w:rsidR="00F90D96" w:rsidRPr="009B4FC9">
        <w:t xml:space="preserve"> </w:t>
      </w:r>
      <w:r w:rsidRPr="009B4FC9">
        <w:t>hình</w:t>
      </w:r>
      <w:r w:rsidR="00F90D96" w:rsidRPr="009B4FC9">
        <w:t xml:space="preserve"> </w:t>
      </w:r>
      <w:r w:rsidRPr="009B4FC9">
        <w:t>thức</w:t>
      </w:r>
      <w:r w:rsidR="00F90D96" w:rsidRPr="009B4FC9">
        <w:t xml:space="preserve"> </w:t>
      </w:r>
      <w:r w:rsidRPr="009B4FC9">
        <w:t>xử</w:t>
      </w:r>
      <w:r w:rsidR="00F90D96" w:rsidRPr="009B4FC9">
        <w:t xml:space="preserve"> </w:t>
      </w:r>
      <w:r w:rsidRPr="009B4FC9">
        <w:t>lý</w:t>
      </w:r>
      <w:r w:rsidR="00F90D96" w:rsidRPr="009B4FC9">
        <w:t xml:space="preserve"> </w:t>
      </w:r>
      <w:r w:rsidRPr="009B4FC9">
        <w:t>theo</w:t>
      </w:r>
      <w:r w:rsidR="00F90D96" w:rsidRPr="009B4FC9">
        <w:t xml:space="preserve"> </w:t>
      </w:r>
      <w:r w:rsidRPr="009B4FC9">
        <w:t>quy</w:t>
      </w:r>
      <w:r w:rsidR="00F90D96" w:rsidRPr="009B4FC9">
        <w:t xml:space="preserve"> </w:t>
      </w:r>
      <w:r w:rsidRPr="009B4FC9">
        <w:t>định</w:t>
      </w:r>
      <w:r w:rsidR="00F90D96" w:rsidRPr="009B4FC9">
        <w:t xml:space="preserve"> </w:t>
      </w:r>
      <w:r w:rsidRPr="009B4FC9">
        <w:t>hiện</w:t>
      </w:r>
      <w:r w:rsidR="00F90D96" w:rsidRPr="009B4FC9">
        <w:t xml:space="preserve"> </w:t>
      </w:r>
      <w:r w:rsidRPr="009B4FC9">
        <w:t>hành.</w:t>
      </w:r>
    </w:p>
    <w:p w14:paraId="4A714B76" w14:textId="5413039C" w:rsidR="00B41E8C" w:rsidRPr="009B4FC9" w:rsidRDefault="00B41E8C" w:rsidP="00B41E8C">
      <w:pPr>
        <w:pStyle w:val="4-DoanVB"/>
      </w:pPr>
      <w:r w:rsidRPr="009B4FC9">
        <w:t>Tôi</w:t>
      </w:r>
      <w:r w:rsidR="00F90D96" w:rsidRPr="009B4FC9">
        <w:t xml:space="preserve"> </w:t>
      </w:r>
      <w:r w:rsidRPr="009B4FC9">
        <w:t>cũng</w:t>
      </w:r>
      <w:r w:rsidR="00F90D96" w:rsidRPr="009B4FC9">
        <w:t xml:space="preserve"> </w:t>
      </w:r>
      <w:r w:rsidRPr="009B4FC9">
        <w:t>xin</w:t>
      </w:r>
      <w:r w:rsidR="00F90D96" w:rsidRPr="009B4FC9">
        <w:t xml:space="preserve"> </w:t>
      </w:r>
      <w:r w:rsidRPr="009B4FC9">
        <w:t>cam</w:t>
      </w:r>
      <w:r w:rsidR="00F90D96" w:rsidRPr="009B4FC9">
        <w:t xml:space="preserve"> </w:t>
      </w:r>
      <w:r w:rsidRPr="009B4FC9">
        <w:t>kết</w:t>
      </w:r>
      <w:r w:rsidR="00F90D96" w:rsidRPr="009B4FC9">
        <w:t xml:space="preserve"> </w:t>
      </w:r>
      <w:r w:rsidRPr="009B4FC9">
        <w:t>rằng</w:t>
      </w:r>
      <w:r w:rsidR="00F90D96" w:rsidRPr="009B4FC9">
        <w:t xml:space="preserve"> </w:t>
      </w:r>
      <w:r w:rsidRPr="009B4FC9">
        <w:t>đồ</w:t>
      </w:r>
      <w:r w:rsidR="00F90D96" w:rsidRPr="009B4FC9">
        <w:t xml:space="preserve"> </w:t>
      </w:r>
      <w:r w:rsidRPr="009B4FC9">
        <w:t>án</w:t>
      </w:r>
      <w:r w:rsidR="00F90D96" w:rsidRPr="009B4FC9">
        <w:t xml:space="preserve"> </w:t>
      </w:r>
      <w:r w:rsidRPr="009B4FC9">
        <w:t>này</w:t>
      </w:r>
      <w:r w:rsidR="00F90D96" w:rsidRPr="009B4FC9">
        <w:t xml:space="preserve"> </w:t>
      </w:r>
      <w:r w:rsidRPr="009B4FC9">
        <w:t>chỉ</w:t>
      </w:r>
      <w:r w:rsidR="00F90D96" w:rsidRPr="009B4FC9">
        <w:t xml:space="preserve"> </w:t>
      </w: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vào</w:t>
      </w:r>
      <w:r w:rsidR="00F90D96" w:rsidRPr="009B4FC9">
        <w:t xml:space="preserve"> </w:t>
      </w:r>
      <w:r w:rsidRPr="009B4FC9">
        <w:t>mục</w:t>
      </w:r>
      <w:r w:rsidR="00F90D96" w:rsidRPr="009B4FC9">
        <w:t xml:space="preserve"> </w:t>
      </w:r>
      <w:r w:rsidRPr="009B4FC9">
        <w:t>đích</w:t>
      </w:r>
      <w:r w:rsidR="00F90D96" w:rsidRPr="009B4FC9">
        <w:t xml:space="preserve"> </w:t>
      </w:r>
      <w:r w:rsidRPr="009B4FC9">
        <w:t>học</w:t>
      </w:r>
      <w:r w:rsidR="00F90D96" w:rsidRPr="009B4FC9">
        <w:t xml:space="preserve"> </w:t>
      </w:r>
      <w:r w:rsidRPr="009B4FC9">
        <w:t>tập,</w:t>
      </w:r>
      <w:r w:rsidR="00F90D96" w:rsidRPr="009B4FC9">
        <w:t xml:space="preserve"> </w:t>
      </w:r>
      <w:r w:rsidRPr="009B4FC9">
        <w:t>nghiên</w:t>
      </w:r>
      <w:r w:rsidR="00F90D96" w:rsidRPr="009B4FC9">
        <w:t xml:space="preserve"> </w:t>
      </w:r>
      <w:r w:rsidRPr="009B4FC9">
        <w:t>cứu</w:t>
      </w:r>
      <w:r w:rsidR="00F90D96" w:rsidRPr="009B4FC9">
        <w:t xml:space="preserve"> </w:t>
      </w:r>
      <w:r w:rsidRPr="009B4FC9">
        <w:t>khoa</w:t>
      </w:r>
      <w:r w:rsidR="00F90D96" w:rsidRPr="009B4FC9">
        <w:t xml:space="preserve"> </w:t>
      </w:r>
      <w:r w:rsidRPr="009B4FC9">
        <w:t>học</w:t>
      </w:r>
      <w:r w:rsidR="00F90D96" w:rsidRPr="009B4FC9">
        <w:t xml:space="preserve"> </w:t>
      </w:r>
      <w:r w:rsidRPr="009B4FC9">
        <w:t>và</w:t>
      </w:r>
      <w:r w:rsidR="00F90D96" w:rsidRPr="009B4FC9">
        <w:t xml:space="preserve"> </w:t>
      </w:r>
      <w:r w:rsidRPr="009B4FC9">
        <w:t>phục</w:t>
      </w:r>
      <w:r w:rsidR="00F90D96" w:rsidRPr="009B4FC9">
        <w:t xml:space="preserve"> </w:t>
      </w:r>
      <w:r w:rsidRPr="009B4FC9">
        <w:t>vụ</w:t>
      </w:r>
      <w:r w:rsidR="00F90D96" w:rsidRPr="009B4FC9">
        <w:t xml:space="preserve"> </w:t>
      </w:r>
      <w:r w:rsidRPr="009B4FC9">
        <w:t>cho</w:t>
      </w:r>
      <w:r w:rsidR="00F90D96" w:rsidRPr="009B4FC9">
        <w:t xml:space="preserve"> </w:t>
      </w:r>
      <w:r w:rsidRPr="009B4FC9">
        <w:t>việc</w:t>
      </w:r>
      <w:r w:rsidR="00F90D96" w:rsidRPr="009B4FC9">
        <w:t xml:space="preserve"> </w:t>
      </w:r>
      <w:r w:rsidRPr="009B4FC9">
        <w:t>tốt</w:t>
      </w:r>
      <w:r w:rsidR="00F90D96" w:rsidRPr="009B4FC9">
        <w:t xml:space="preserve"> </w:t>
      </w:r>
      <w:r w:rsidRPr="009B4FC9">
        <w:t>nghiệp</w:t>
      </w:r>
      <w:r w:rsidR="00F90D96" w:rsidRPr="009B4FC9">
        <w:t xml:space="preserve"> </w:t>
      </w:r>
      <w:r w:rsidRPr="009B4FC9">
        <w:t>theo</w:t>
      </w:r>
      <w:r w:rsidR="00F90D96" w:rsidRPr="009B4FC9">
        <w:t xml:space="preserve"> </w:t>
      </w:r>
      <w:r w:rsidRPr="009B4FC9">
        <w:t>đúng</w:t>
      </w:r>
      <w:r w:rsidR="00F90D96" w:rsidRPr="009B4FC9">
        <w:t xml:space="preserve"> </w:t>
      </w:r>
      <w:r w:rsidRPr="009B4FC9">
        <w:t>quy</w:t>
      </w:r>
      <w:r w:rsidR="00F90D96" w:rsidRPr="009B4FC9">
        <w:t xml:space="preserve"> </w:t>
      </w:r>
      <w:r w:rsidRPr="009B4FC9">
        <w:t>định</w:t>
      </w:r>
      <w:r w:rsidR="00F90D96" w:rsidRPr="009B4FC9">
        <w:t xml:space="preserve"> </w:t>
      </w:r>
      <w:r w:rsidRPr="009B4FC9">
        <w:t>của</w:t>
      </w:r>
      <w:r w:rsidR="00F90D96" w:rsidRPr="009B4FC9">
        <w:t xml:space="preserve"> </w:t>
      </w:r>
      <w:r w:rsidRPr="009B4FC9">
        <w:t>Nhà</w:t>
      </w:r>
      <w:r w:rsidR="00F90D96" w:rsidRPr="009B4FC9">
        <w:t xml:space="preserve"> </w:t>
      </w:r>
      <w:r w:rsidRPr="009B4FC9">
        <w:t>trường.</w:t>
      </w:r>
      <w:r w:rsidR="00F90D96" w:rsidRPr="009B4FC9">
        <w:t xml:space="preserve"> </w:t>
      </w:r>
      <w:r w:rsidRPr="009B4FC9">
        <w:t>Mọi</w:t>
      </w:r>
      <w:r w:rsidR="00F90D96" w:rsidRPr="009B4FC9">
        <w:t xml:space="preserve"> </w:t>
      </w:r>
      <w:r w:rsidRPr="009B4FC9">
        <w:t>hình</w:t>
      </w:r>
      <w:r w:rsidR="00F90D96" w:rsidRPr="009B4FC9">
        <w:t xml:space="preserve"> </w:t>
      </w:r>
      <w:r w:rsidRPr="009B4FC9">
        <w:t>thức</w:t>
      </w:r>
      <w:r w:rsidR="00F90D96" w:rsidRPr="009B4FC9">
        <w:t xml:space="preserve"> </w:t>
      </w:r>
      <w:r w:rsidRPr="009B4FC9">
        <w:t>sử</w:t>
      </w:r>
      <w:r w:rsidR="00F90D96" w:rsidRPr="009B4FC9">
        <w:t xml:space="preserve"> </w:t>
      </w:r>
      <w:r w:rsidRPr="009B4FC9">
        <w:t>dụng</w:t>
      </w:r>
      <w:r w:rsidR="00F90D96" w:rsidRPr="009B4FC9">
        <w:t xml:space="preserve"> </w:t>
      </w:r>
      <w:r w:rsidRPr="009B4FC9">
        <w:t>khác</w:t>
      </w:r>
      <w:r w:rsidR="00F90D96" w:rsidRPr="009B4FC9">
        <w:t xml:space="preserve"> </w:t>
      </w:r>
      <w:r w:rsidRPr="009B4FC9">
        <w:t>như</w:t>
      </w:r>
      <w:r w:rsidR="00F90D96" w:rsidRPr="009B4FC9">
        <w:t xml:space="preserve"> </w:t>
      </w:r>
      <w:r w:rsidRPr="009B4FC9">
        <w:t>thương</w:t>
      </w:r>
      <w:r w:rsidR="00F90D96" w:rsidRPr="009B4FC9">
        <w:t xml:space="preserve"> </w:t>
      </w:r>
      <w:r w:rsidRPr="009B4FC9">
        <w:t>mại</w:t>
      </w:r>
      <w:r w:rsidR="00F90D96" w:rsidRPr="009B4FC9">
        <w:t xml:space="preserve"> </w:t>
      </w:r>
      <w:r w:rsidRPr="009B4FC9">
        <w:t>hóa,</w:t>
      </w:r>
      <w:r w:rsidR="00F90D96" w:rsidRPr="009B4FC9">
        <w:t xml:space="preserve"> </w:t>
      </w:r>
      <w:r w:rsidRPr="009B4FC9">
        <w:t>chuyển</w:t>
      </w:r>
      <w:r w:rsidR="00F90D96" w:rsidRPr="009B4FC9">
        <w:t xml:space="preserve"> </w:t>
      </w:r>
      <w:r w:rsidRPr="009B4FC9">
        <w:t>nhượng</w:t>
      </w:r>
      <w:r w:rsidR="00F90D96" w:rsidRPr="009B4FC9">
        <w:t xml:space="preserve"> </w:t>
      </w:r>
      <w:r w:rsidRPr="009B4FC9">
        <w:t>nội</w:t>
      </w:r>
      <w:r w:rsidR="00F90D96" w:rsidRPr="009B4FC9">
        <w:t xml:space="preserve"> </w:t>
      </w:r>
      <w:r w:rsidRPr="009B4FC9">
        <w:t>dung</w:t>
      </w:r>
      <w:r w:rsidR="00F90D96" w:rsidRPr="009B4FC9">
        <w:t xml:space="preserve"> </w:t>
      </w:r>
      <w:r w:rsidRPr="009B4FC9">
        <w:t>hoặc</w:t>
      </w:r>
      <w:r w:rsidR="00F90D96" w:rsidRPr="009B4FC9">
        <w:t xml:space="preserve"> </w:t>
      </w:r>
      <w:r w:rsidRPr="009B4FC9">
        <w:t>phát</w:t>
      </w:r>
      <w:r w:rsidR="00F90D96" w:rsidRPr="009B4FC9">
        <w:t xml:space="preserve"> </w:t>
      </w:r>
      <w:r w:rsidRPr="009B4FC9">
        <w:t>hành</w:t>
      </w:r>
      <w:r w:rsidR="00F90D96" w:rsidRPr="009B4FC9">
        <w:t xml:space="preserve"> </w:t>
      </w:r>
      <w:r w:rsidRPr="009B4FC9">
        <w:t>công</w:t>
      </w:r>
      <w:r w:rsidR="00F90D96" w:rsidRPr="009B4FC9">
        <w:t xml:space="preserve"> </w:t>
      </w:r>
      <w:r w:rsidRPr="009B4FC9">
        <w:t>khai</w:t>
      </w:r>
      <w:r w:rsidR="00F90D96" w:rsidRPr="009B4FC9">
        <w:t xml:space="preserve"> </w:t>
      </w:r>
      <w:r w:rsidRPr="009B4FC9">
        <w:t>mà</w:t>
      </w:r>
      <w:r w:rsidR="00F90D96" w:rsidRPr="009B4FC9">
        <w:t xml:space="preserve"> </w:t>
      </w:r>
      <w:r w:rsidRPr="009B4FC9">
        <w:t>không</w:t>
      </w:r>
      <w:r w:rsidR="00F90D96" w:rsidRPr="009B4FC9">
        <w:t xml:space="preserve"> </w:t>
      </w:r>
      <w:r w:rsidRPr="009B4FC9">
        <w:t>có</w:t>
      </w:r>
      <w:r w:rsidR="00F90D96" w:rsidRPr="009B4FC9">
        <w:t xml:space="preserve"> </w:t>
      </w:r>
      <w:r w:rsidRPr="009B4FC9">
        <w:t>sự</w:t>
      </w:r>
      <w:r w:rsidR="00F90D96" w:rsidRPr="009B4FC9">
        <w:t xml:space="preserve"> </w:t>
      </w:r>
      <w:r w:rsidRPr="009B4FC9">
        <w:t>đồng</w:t>
      </w:r>
      <w:r w:rsidR="00F90D96" w:rsidRPr="009B4FC9">
        <w:t xml:space="preserve"> </w:t>
      </w:r>
      <w:r w:rsidRPr="009B4FC9">
        <w:t>ý</w:t>
      </w:r>
      <w:r w:rsidR="00F90D96" w:rsidRPr="009B4FC9">
        <w:t xml:space="preserve"> </w:t>
      </w:r>
      <w:r w:rsidRPr="009B4FC9">
        <w:t>của</w:t>
      </w:r>
      <w:r w:rsidR="00F90D96" w:rsidRPr="009B4FC9">
        <w:t xml:space="preserve"> </w:t>
      </w:r>
      <w:r w:rsidRPr="009B4FC9">
        <w:t>tác</w:t>
      </w:r>
      <w:r w:rsidR="00F90D96" w:rsidRPr="009B4FC9">
        <w:t xml:space="preserve"> </w:t>
      </w:r>
      <w:r w:rsidRPr="009B4FC9">
        <w:t>giả</w:t>
      </w:r>
      <w:r w:rsidR="00F90D96" w:rsidRPr="009B4FC9">
        <w:t xml:space="preserve"> </w:t>
      </w:r>
      <w:r w:rsidRPr="009B4FC9">
        <w:t>và</w:t>
      </w:r>
      <w:r w:rsidR="00F90D96" w:rsidRPr="009B4FC9">
        <w:t xml:space="preserve"> </w:t>
      </w:r>
      <w:r w:rsidRPr="009B4FC9">
        <w:t>Nhà</w:t>
      </w:r>
      <w:r w:rsidR="00F90D96" w:rsidRPr="009B4FC9">
        <w:t xml:space="preserve"> </w:t>
      </w:r>
      <w:r w:rsidRPr="009B4FC9">
        <w:t>trường</w:t>
      </w:r>
      <w:r w:rsidR="00F90D96" w:rsidRPr="009B4FC9">
        <w:t xml:space="preserve"> </w:t>
      </w:r>
      <w:r w:rsidRPr="009B4FC9">
        <w:t>đều</w:t>
      </w:r>
      <w:r w:rsidR="00F90D96" w:rsidRPr="009B4FC9">
        <w:t xml:space="preserve"> </w:t>
      </w:r>
      <w:r w:rsidRPr="009B4FC9">
        <w:t>không</w:t>
      </w:r>
      <w:r w:rsidR="00F90D96" w:rsidRPr="009B4FC9">
        <w:t xml:space="preserve"> </w:t>
      </w:r>
      <w:r w:rsidRPr="009B4FC9">
        <w:t>được</w:t>
      </w:r>
      <w:r w:rsidR="00F90D96" w:rsidRPr="009B4FC9">
        <w:t xml:space="preserve"> </w:t>
      </w:r>
      <w:r w:rsidRPr="009B4FC9">
        <w:t>phép.</w:t>
      </w:r>
      <w:r w:rsidR="00F90D96" w:rsidRPr="009B4FC9">
        <w:t xml:space="preserve"> </w:t>
      </w:r>
      <w:r w:rsidRPr="009B4FC9">
        <w:t>Nếu</w:t>
      </w:r>
      <w:r w:rsidR="00F90D96" w:rsidRPr="009B4FC9">
        <w:t xml:space="preserve"> </w:t>
      </w:r>
      <w:r w:rsidRPr="009B4FC9">
        <w:t>có</w:t>
      </w:r>
      <w:r w:rsidR="00F90D96" w:rsidRPr="009B4FC9">
        <w:t xml:space="preserve"> </w:t>
      </w:r>
      <w:r w:rsidRPr="009B4FC9">
        <w:t>bất</w:t>
      </w:r>
      <w:r w:rsidR="00F90D96" w:rsidRPr="009B4FC9">
        <w:t xml:space="preserve"> </w:t>
      </w:r>
      <w:r w:rsidRPr="009B4FC9">
        <w:t>kỳ</w:t>
      </w:r>
      <w:r w:rsidR="00F90D96" w:rsidRPr="009B4FC9">
        <w:t xml:space="preserve"> </w:t>
      </w:r>
      <w:r w:rsidRPr="009B4FC9">
        <w:t>cá</w:t>
      </w:r>
      <w:r w:rsidR="00F90D96" w:rsidRPr="009B4FC9">
        <w:t xml:space="preserve"> </w:t>
      </w:r>
      <w:r w:rsidRPr="009B4FC9">
        <w:t>nhân</w:t>
      </w:r>
      <w:r w:rsidR="00F90D96" w:rsidRPr="009B4FC9">
        <w:t xml:space="preserve"> </w:t>
      </w:r>
      <w:r w:rsidRPr="009B4FC9">
        <w:t>hoặc</w:t>
      </w:r>
      <w:r w:rsidR="00F90D96" w:rsidRPr="009B4FC9">
        <w:t xml:space="preserve"> </w:t>
      </w:r>
      <w:r w:rsidRPr="009B4FC9">
        <w:t>tổ</w:t>
      </w:r>
      <w:r w:rsidR="00F90D96" w:rsidRPr="009B4FC9">
        <w:t xml:space="preserve"> </w:t>
      </w:r>
      <w:r w:rsidRPr="009B4FC9">
        <w:t>chức</w:t>
      </w:r>
      <w:r w:rsidR="00F90D96" w:rsidRPr="009B4FC9">
        <w:t xml:space="preserve"> </w:t>
      </w:r>
      <w:r w:rsidRPr="009B4FC9">
        <w:t>nào</w:t>
      </w:r>
      <w:r w:rsidR="00F90D96" w:rsidRPr="009B4FC9">
        <w:t xml:space="preserve"> </w:t>
      </w:r>
      <w:r w:rsidRPr="009B4FC9">
        <w:t>muốn</w:t>
      </w:r>
      <w:r w:rsidR="00F90D96" w:rsidRPr="009B4FC9">
        <w:t xml:space="preserve"> </w:t>
      </w:r>
      <w:r w:rsidRPr="009B4FC9">
        <w:t>sử</w:t>
      </w:r>
      <w:r w:rsidR="00F90D96" w:rsidRPr="009B4FC9">
        <w:t xml:space="preserve"> </w:t>
      </w:r>
      <w:r w:rsidRPr="009B4FC9">
        <w:t>dụng</w:t>
      </w:r>
      <w:r w:rsidR="00F90D96" w:rsidRPr="009B4FC9">
        <w:t xml:space="preserve"> </w:t>
      </w:r>
      <w:r w:rsidRPr="009B4FC9">
        <w:t>tài</w:t>
      </w:r>
      <w:r w:rsidR="00F90D96" w:rsidRPr="009B4FC9">
        <w:t xml:space="preserve"> </w:t>
      </w:r>
      <w:r w:rsidRPr="009B4FC9">
        <w:t>liệu</w:t>
      </w:r>
      <w:r w:rsidR="00F90D96" w:rsidRPr="009B4FC9">
        <w:t xml:space="preserve"> </w:t>
      </w:r>
      <w:r w:rsidRPr="009B4FC9">
        <w:t>này</w:t>
      </w:r>
      <w:r w:rsidR="00F90D96" w:rsidRPr="009B4FC9">
        <w:t xml:space="preserve"> </w:t>
      </w:r>
      <w:r w:rsidRPr="009B4FC9">
        <w:t>vào</w:t>
      </w:r>
      <w:r w:rsidR="00F90D96" w:rsidRPr="009B4FC9">
        <w:t xml:space="preserve"> </w:t>
      </w:r>
      <w:r w:rsidRPr="009B4FC9">
        <w:t>các</w:t>
      </w:r>
      <w:r w:rsidR="00F90D96" w:rsidRPr="009B4FC9">
        <w:t xml:space="preserve"> </w:t>
      </w:r>
      <w:r w:rsidRPr="009B4FC9">
        <w:t>mục</w:t>
      </w:r>
      <w:r w:rsidR="00F90D96" w:rsidRPr="009B4FC9">
        <w:t xml:space="preserve"> </w:t>
      </w:r>
      <w:r w:rsidRPr="009B4FC9">
        <w:t>đích</w:t>
      </w:r>
      <w:r w:rsidR="00F90D96" w:rsidRPr="009B4FC9">
        <w:t xml:space="preserve"> </w:t>
      </w:r>
      <w:r w:rsidRPr="009B4FC9">
        <w:t>khác,</w:t>
      </w:r>
      <w:r w:rsidR="00F90D96" w:rsidRPr="009B4FC9">
        <w:t xml:space="preserve"> </w:t>
      </w:r>
      <w:r w:rsidRPr="009B4FC9">
        <w:t>cần</w:t>
      </w:r>
      <w:r w:rsidR="00F90D96" w:rsidRPr="009B4FC9">
        <w:t xml:space="preserve"> </w:t>
      </w:r>
      <w:r w:rsidRPr="009B4FC9">
        <w:t>liên</w:t>
      </w:r>
      <w:r w:rsidR="00F90D96" w:rsidRPr="009B4FC9">
        <w:t xml:space="preserve"> </w:t>
      </w:r>
      <w:r w:rsidRPr="009B4FC9">
        <w:t>hệ</w:t>
      </w:r>
      <w:r w:rsidR="00F90D96" w:rsidRPr="009B4FC9">
        <w:t xml:space="preserve"> </w:t>
      </w:r>
      <w:r w:rsidRPr="009B4FC9">
        <w:t>và</w:t>
      </w:r>
      <w:r w:rsidR="00F90D96" w:rsidRPr="009B4FC9">
        <w:t xml:space="preserve"> </w:t>
      </w:r>
      <w:r w:rsidRPr="009B4FC9">
        <w:t>có</w:t>
      </w:r>
      <w:r w:rsidR="00F90D96" w:rsidRPr="009B4FC9">
        <w:t xml:space="preserve"> </w:t>
      </w:r>
      <w:r w:rsidRPr="009B4FC9">
        <w:t>sự</w:t>
      </w:r>
      <w:r w:rsidR="00F90D96" w:rsidRPr="009B4FC9">
        <w:t xml:space="preserve"> </w:t>
      </w:r>
      <w:r w:rsidRPr="009B4FC9">
        <w:t>đồng</w:t>
      </w:r>
      <w:r w:rsidR="00F90D96" w:rsidRPr="009B4FC9">
        <w:t xml:space="preserve"> </w:t>
      </w:r>
      <w:r w:rsidRPr="009B4FC9">
        <w:t>ý</w:t>
      </w:r>
      <w:r w:rsidR="00F90D96" w:rsidRPr="009B4FC9">
        <w:t xml:space="preserve"> </w:t>
      </w:r>
      <w:r w:rsidRPr="009B4FC9">
        <w:t>bằng</w:t>
      </w:r>
      <w:r w:rsidR="00F90D96" w:rsidRPr="009B4FC9">
        <w:t xml:space="preserve"> </w:t>
      </w:r>
      <w:r w:rsidRPr="009B4FC9">
        <w:t>văn</w:t>
      </w:r>
      <w:r w:rsidR="00F90D96" w:rsidRPr="009B4FC9">
        <w:t xml:space="preserve"> </w:t>
      </w:r>
      <w:r w:rsidRPr="009B4FC9">
        <w:t>bản</w:t>
      </w:r>
      <w:r w:rsidR="00F90D96" w:rsidRPr="009B4FC9">
        <w:t xml:space="preserve"> </w:t>
      </w:r>
      <w:r w:rsidRPr="009B4FC9">
        <w:t>của</w:t>
      </w:r>
      <w:r w:rsidR="00F90D96" w:rsidRPr="009B4FC9">
        <w:t xml:space="preserve"> </w:t>
      </w:r>
      <w:r w:rsidRPr="009B4FC9">
        <w:t>tôi</w:t>
      </w:r>
      <w:r w:rsidR="00F90D96" w:rsidRPr="009B4FC9">
        <w:t xml:space="preserve"> </w:t>
      </w:r>
      <w:r w:rsidRPr="009B4FC9">
        <w:t>cũng</w:t>
      </w:r>
      <w:r w:rsidR="00F90D96" w:rsidRPr="009B4FC9">
        <w:t xml:space="preserve"> </w:t>
      </w:r>
      <w:r w:rsidRPr="009B4FC9">
        <w:t>như</w:t>
      </w:r>
      <w:r w:rsidR="00F90D96" w:rsidRPr="009B4FC9">
        <w:t xml:space="preserve"> </w:t>
      </w:r>
      <w:r w:rsidRPr="009B4FC9">
        <w:t>sự</w:t>
      </w:r>
      <w:r w:rsidR="00F90D96" w:rsidRPr="009B4FC9">
        <w:t xml:space="preserve"> </w:t>
      </w:r>
      <w:r w:rsidRPr="009B4FC9">
        <w:t>chấp</w:t>
      </w:r>
      <w:r w:rsidR="00F90D96" w:rsidRPr="009B4FC9">
        <w:t xml:space="preserve"> </w:t>
      </w:r>
      <w:r w:rsidRPr="009B4FC9">
        <w:t>thuận</w:t>
      </w:r>
      <w:r w:rsidR="00F90D96" w:rsidRPr="009B4FC9">
        <w:t xml:space="preserve"> </w:t>
      </w:r>
      <w:r w:rsidRPr="009B4FC9">
        <w:t>của</w:t>
      </w:r>
      <w:r w:rsidR="00F90D96" w:rsidRPr="009B4FC9">
        <w:t xml:space="preserve"> </w:t>
      </w:r>
      <w:r w:rsidRPr="009B4FC9">
        <w:t>Nhà</w:t>
      </w:r>
      <w:r w:rsidR="00F90D96" w:rsidRPr="009B4FC9">
        <w:t xml:space="preserve"> </w:t>
      </w:r>
      <w:r w:rsidRPr="009B4FC9">
        <w:t>trường.</w:t>
      </w:r>
    </w:p>
    <w:p w14:paraId="2BA8AC1A" w14:textId="4147DD18" w:rsidR="00293F3D" w:rsidRPr="009B4FC9" w:rsidRDefault="00500499" w:rsidP="00500499">
      <w:pPr>
        <w:pStyle w:val="4-DoanVB"/>
        <w:ind w:firstLine="0"/>
        <w:jc w:val="center"/>
        <w:rPr>
          <w:b/>
          <w:bCs/>
        </w:rPr>
      </w:pPr>
      <w:r w:rsidRPr="009B4FC9">
        <w:t xml:space="preserve">                                                     </w:t>
      </w:r>
      <w:r w:rsidR="00F90D96" w:rsidRPr="009B4FC9">
        <w:t xml:space="preserve"> </w:t>
      </w:r>
      <w:r w:rsidR="0088125A" w:rsidRPr="009B4FC9">
        <w:rPr>
          <w:b/>
          <w:bCs/>
        </w:rPr>
        <w:t>Họ</w:t>
      </w:r>
      <w:r w:rsidR="00F90D96" w:rsidRPr="009B4FC9">
        <w:rPr>
          <w:b/>
          <w:bCs/>
        </w:rPr>
        <w:t xml:space="preserve"> </w:t>
      </w:r>
      <w:r w:rsidR="0088125A" w:rsidRPr="009B4FC9">
        <w:rPr>
          <w:b/>
          <w:bCs/>
        </w:rPr>
        <w:t>và</w:t>
      </w:r>
      <w:r w:rsidR="00F90D96" w:rsidRPr="009B4FC9">
        <w:rPr>
          <w:b/>
          <w:bCs/>
        </w:rPr>
        <w:t xml:space="preserve"> </w:t>
      </w:r>
      <w:r w:rsidR="0088125A" w:rsidRPr="009B4FC9">
        <w:rPr>
          <w:b/>
          <w:bCs/>
        </w:rPr>
        <w:t>tên</w:t>
      </w:r>
      <w:r w:rsidR="00F90D96" w:rsidRPr="009B4FC9">
        <w:rPr>
          <w:b/>
          <w:bCs/>
        </w:rPr>
        <w:t xml:space="preserve"> </w:t>
      </w:r>
      <w:r w:rsidR="0088125A" w:rsidRPr="009B4FC9">
        <w:rPr>
          <w:b/>
          <w:bCs/>
        </w:rPr>
        <w:t>sinh</w:t>
      </w:r>
      <w:r w:rsidR="00F90D96" w:rsidRPr="009B4FC9">
        <w:rPr>
          <w:b/>
          <w:bCs/>
        </w:rPr>
        <w:t xml:space="preserve"> </w:t>
      </w:r>
      <w:r w:rsidR="0088125A" w:rsidRPr="009B4FC9">
        <w:rPr>
          <w:b/>
          <w:bCs/>
        </w:rPr>
        <w:t>viên</w:t>
      </w:r>
    </w:p>
    <w:p w14:paraId="5A5D4CB9" w14:textId="77777777" w:rsidR="00B12CD0" w:rsidRPr="009B4FC9" w:rsidRDefault="00B12CD0" w:rsidP="00500499">
      <w:pPr>
        <w:pStyle w:val="4-DoanVB"/>
        <w:ind w:firstLine="0"/>
        <w:jc w:val="right"/>
        <w:rPr>
          <w:b/>
          <w:bCs/>
        </w:rPr>
      </w:pPr>
    </w:p>
    <w:p w14:paraId="0A660592" w14:textId="58CD630A" w:rsidR="00293F3D" w:rsidRPr="009B4FC9" w:rsidRDefault="00F90D96" w:rsidP="00500499">
      <w:pPr>
        <w:pStyle w:val="4-DoanVB"/>
        <w:ind w:firstLine="0"/>
        <w:jc w:val="right"/>
        <w:rPr>
          <w:b/>
          <w:bCs/>
        </w:rPr>
      </w:pPr>
      <w:r w:rsidRPr="009B4FC9">
        <w:rPr>
          <w:b/>
          <w:bCs/>
        </w:rPr>
        <w:t xml:space="preserve"> </w:t>
      </w:r>
    </w:p>
    <w:p w14:paraId="2918D433" w14:textId="5F812063" w:rsidR="0088125A" w:rsidRPr="009B4FC9" w:rsidRDefault="00500499" w:rsidP="00500499">
      <w:pPr>
        <w:pStyle w:val="4-DoanVB"/>
        <w:ind w:firstLine="0"/>
        <w:jc w:val="center"/>
        <w:rPr>
          <w:b/>
          <w:bCs/>
        </w:rPr>
      </w:pPr>
      <w:r w:rsidRPr="009B4FC9">
        <w:t xml:space="preserve">                                                      </w:t>
      </w:r>
      <w:r w:rsidR="0088125A" w:rsidRPr="009B4FC9">
        <w:rPr>
          <w:b/>
          <w:bCs/>
        </w:rPr>
        <w:t>Nguyễn</w:t>
      </w:r>
      <w:r w:rsidR="00F90D96" w:rsidRPr="009B4FC9">
        <w:rPr>
          <w:b/>
          <w:bCs/>
        </w:rPr>
        <w:t xml:space="preserve"> </w:t>
      </w:r>
      <w:r w:rsidR="0088125A" w:rsidRPr="009B4FC9">
        <w:rPr>
          <w:b/>
          <w:bCs/>
        </w:rPr>
        <w:t>Hải</w:t>
      </w:r>
      <w:r w:rsidR="00F90D96" w:rsidRPr="009B4FC9">
        <w:rPr>
          <w:b/>
          <w:bCs/>
        </w:rPr>
        <w:t xml:space="preserve"> </w:t>
      </w:r>
      <w:r w:rsidR="0088125A" w:rsidRPr="009B4FC9">
        <w:rPr>
          <w:b/>
          <w:bCs/>
        </w:rPr>
        <w:t>Đăng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E2D70" w:rsidRPr="009B4FC9" w14:paraId="1A262394" w14:textId="77777777" w:rsidTr="00293F3D">
        <w:tc>
          <w:tcPr>
            <w:tcW w:w="4531" w:type="dxa"/>
          </w:tcPr>
          <w:p w14:paraId="67B2F167" w14:textId="77777777" w:rsidR="00CE2D70" w:rsidRPr="009B4FC9" w:rsidRDefault="00CE2D70" w:rsidP="00500499">
            <w:pPr>
              <w:pStyle w:val="DoanVB"/>
              <w:ind w:firstLine="0"/>
              <w:jc w:val="right"/>
            </w:pPr>
          </w:p>
        </w:tc>
        <w:tc>
          <w:tcPr>
            <w:tcW w:w="4531" w:type="dxa"/>
          </w:tcPr>
          <w:p w14:paraId="7EF86420" w14:textId="7EF79EE1" w:rsidR="00CE2D70" w:rsidRPr="009B4FC9" w:rsidRDefault="00CE2D70" w:rsidP="00500499">
            <w:pPr>
              <w:pStyle w:val="DoanVB"/>
              <w:ind w:firstLine="0"/>
              <w:jc w:val="right"/>
              <w:rPr>
                <w:b/>
                <w:bCs/>
              </w:rPr>
            </w:pPr>
          </w:p>
        </w:tc>
      </w:tr>
      <w:tr w:rsidR="00CE2D70" w:rsidRPr="009B4FC9" w14:paraId="60B38EC5" w14:textId="77777777" w:rsidTr="00293F3D">
        <w:tc>
          <w:tcPr>
            <w:tcW w:w="4531" w:type="dxa"/>
          </w:tcPr>
          <w:p w14:paraId="442F934C" w14:textId="77777777" w:rsidR="00CE2D70" w:rsidRPr="009B4FC9" w:rsidRDefault="00CE2D70" w:rsidP="00293F3D">
            <w:pPr>
              <w:pStyle w:val="DoanVB"/>
              <w:ind w:firstLine="0"/>
            </w:pPr>
          </w:p>
        </w:tc>
        <w:tc>
          <w:tcPr>
            <w:tcW w:w="4531" w:type="dxa"/>
          </w:tcPr>
          <w:p w14:paraId="70329CBA" w14:textId="19E380B2" w:rsidR="00CE2D70" w:rsidRPr="009B4FC9" w:rsidRDefault="00CE2D70" w:rsidP="00293F3D">
            <w:pPr>
              <w:pStyle w:val="DoanVB"/>
              <w:ind w:firstLine="0"/>
            </w:pPr>
          </w:p>
        </w:tc>
      </w:tr>
      <w:tr w:rsidR="00CE2D70" w:rsidRPr="009B4FC9" w14:paraId="6D469877" w14:textId="77777777" w:rsidTr="00293F3D">
        <w:tc>
          <w:tcPr>
            <w:tcW w:w="4531" w:type="dxa"/>
          </w:tcPr>
          <w:p w14:paraId="6378F780" w14:textId="77777777" w:rsidR="00CE2D70" w:rsidRPr="009B4FC9" w:rsidRDefault="00CE2D70" w:rsidP="00293F3D">
            <w:pPr>
              <w:pStyle w:val="DoanVB"/>
              <w:ind w:firstLine="0"/>
            </w:pPr>
          </w:p>
        </w:tc>
        <w:tc>
          <w:tcPr>
            <w:tcW w:w="4531" w:type="dxa"/>
          </w:tcPr>
          <w:p w14:paraId="32BBE4D5" w14:textId="77777777" w:rsidR="00CE2D70" w:rsidRPr="009B4FC9" w:rsidRDefault="00CE2D70" w:rsidP="00293F3D">
            <w:pPr>
              <w:pStyle w:val="DoanVB"/>
              <w:ind w:firstLine="0"/>
            </w:pPr>
          </w:p>
        </w:tc>
      </w:tr>
    </w:tbl>
    <w:p w14:paraId="06AA43F5" w14:textId="1A7488F5" w:rsidR="006F6584" w:rsidRPr="009B4FC9" w:rsidRDefault="000D3416" w:rsidP="00B12CD0">
      <w:pPr>
        <w:ind w:left="2880" w:firstLine="720"/>
        <w:rPr>
          <w:b/>
          <w:bCs/>
        </w:rPr>
      </w:pPr>
      <w:r w:rsidRPr="009B4FC9">
        <w:br w:type="page"/>
      </w:r>
      <w:r w:rsidRPr="009B4FC9">
        <w:rPr>
          <w:b/>
          <w:bCs/>
        </w:rPr>
        <w:lastRenderedPageBreak/>
        <w:t>LỜI</w:t>
      </w:r>
      <w:r w:rsidR="00F90D96" w:rsidRPr="009B4FC9">
        <w:rPr>
          <w:b/>
          <w:bCs/>
        </w:rPr>
        <w:t xml:space="preserve"> </w:t>
      </w:r>
      <w:r w:rsidRPr="009B4FC9">
        <w:rPr>
          <w:b/>
          <w:bCs/>
        </w:rPr>
        <w:t>CẢM</w:t>
      </w:r>
      <w:r w:rsidR="00F90D96" w:rsidRPr="009B4FC9">
        <w:rPr>
          <w:b/>
          <w:bCs/>
        </w:rPr>
        <w:t xml:space="preserve"> </w:t>
      </w:r>
      <w:r w:rsidRPr="009B4FC9">
        <w:rPr>
          <w:b/>
          <w:bCs/>
        </w:rPr>
        <w:t>ƠN</w:t>
      </w:r>
    </w:p>
    <w:p w14:paraId="729A88C3" w14:textId="77777777" w:rsidR="00CE18D5" w:rsidRPr="009B4FC9" w:rsidRDefault="00CE18D5" w:rsidP="00C82675">
      <w:pPr>
        <w:jc w:val="center"/>
        <w:rPr>
          <w:b/>
          <w:bCs/>
        </w:rPr>
      </w:pPr>
    </w:p>
    <w:p w14:paraId="1D716491" w14:textId="77777777" w:rsidR="00C82675" w:rsidRPr="009B4FC9" w:rsidRDefault="00C82675" w:rsidP="00C82675">
      <w:pPr>
        <w:ind w:firstLine="567"/>
        <w:rPr>
          <w:szCs w:val="26"/>
        </w:rPr>
      </w:pPr>
      <w:r w:rsidRPr="009B4FC9">
        <w:rPr>
          <w:szCs w:val="26"/>
        </w:rPr>
        <w:t>Sau quá trình học tập tại trường, sinh viên được hệ thống lại toàn bộ lý thuyết chuyên ngành và có cơ hội tham gia kiến tập tại một số vị trí nghiệp vụ cơ bản liên quan đến những kiến thức đã được tiếp thu. Với sự cho phép của Khoa Công nghệ thông tin – Trường Đại học Đại Nam, cùng sự quan tâm, chỉ đạo và hướng dẫn tận tình từ các thầy cô, em đã tiến hành thực hiện đồ án tốt nghiệp của mình.</w:t>
      </w:r>
    </w:p>
    <w:p w14:paraId="0813F22F" w14:textId="49320D99" w:rsidR="00C82675" w:rsidRPr="009B4FC9" w:rsidRDefault="00C82675" w:rsidP="00C82675">
      <w:pPr>
        <w:ind w:firstLine="567"/>
        <w:rPr>
          <w:szCs w:val="26"/>
        </w:rPr>
      </w:pPr>
      <w:r w:rsidRPr="009B4FC9">
        <w:rPr>
          <w:szCs w:val="26"/>
        </w:rPr>
        <w:t>Mặc dù thời gian thực hiện đồ án không dài, nhưng quá trình này đã mang lại cho em nhiều kinh nghiệm quý báu, giúp em nâng cao kiến thức chuyên môn và kỹ năng thực tiễn. Tuy nhiên, do hạn chế về thời gian cũng như kinh nghiệm còn chưa nhiều, nội dung đồ án chắc chắn không tránh khỏi những thiếu sót và hạn chế nhất định. Đồ án này là kết quả của quá trình tổng hợp kiến thức, tìm hiểu và nghiên cứu về bài toán học máy, được xây dựng từ nền tảng học tập và rèn luyện trong suốt quá trình học. Em rất mong nhận được những ý kiến đóng góp quý báu từ quý thầy cô để có thể hoàn thiện hơn cả về nội dung đồ án lẫn bản thân trong quá trình học tập và làm việc sau này.</w:t>
      </w:r>
    </w:p>
    <w:p w14:paraId="003E9E84" w14:textId="77777777" w:rsidR="00C82675" w:rsidRPr="009B4FC9" w:rsidRDefault="00C82675" w:rsidP="00C82675">
      <w:pPr>
        <w:ind w:firstLine="567"/>
        <w:rPr>
          <w:szCs w:val="26"/>
        </w:rPr>
      </w:pPr>
      <w:r w:rsidRPr="009B4FC9">
        <w:rPr>
          <w:szCs w:val="26"/>
        </w:rPr>
        <w:t>Em xin trân trọng gửi lời cảm ơn đến cô Trần Thị Thanh Nhàn – giảng viên Khoa Công nghệ thông tin, người đã tận tình hướng dẫn và tạo điều kiện thuận lợi để em hoàn thành tốt học phần đồ án tốt nghiệp.</w:t>
      </w:r>
    </w:p>
    <w:p w14:paraId="5AA6450A" w14:textId="046F3662" w:rsidR="008C7D3F" w:rsidRPr="009B4FC9" w:rsidRDefault="008C7D3F" w:rsidP="005767B3">
      <w:pPr>
        <w:ind w:firstLine="567"/>
        <w:rPr>
          <w:szCs w:val="26"/>
        </w:rPr>
      </w:pPr>
      <w:r w:rsidRPr="009B4FC9">
        <w:rPr>
          <w:szCs w:val="26"/>
        </w:rPr>
        <w:t>Em</w:t>
      </w:r>
      <w:r w:rsidR="00F90D96" w:rsidRPr="009B4FC9">
        <w:rPr>
          <w:szCs w:val="26"/>
        </w:rPr>
        <w:t xml:space="preserve"> </w:t>
      </w:r>
      <w:r w:rsidRPr="009B4FC9">
        <w:rPr>
          <w:szCs w:val="26"/>
        </w:rPr>
        <w:t>xin</w:t>
      </w:r>
      <w:r w:rsidR="00F90D96" w:rsidRPr="009B4FC9">
        <w:rPr>
          <w:szCs w:val="26"/>
        </w:rPr>
        <w:t xml:space="preserve"> </w:t>
      </w:r>
      <w:r w:rsidRPr="009B4FC9">
        <w:rPr>
          <w:szCs w:val="26"/>
        </w:rPr>
        <w:t>chân</w:t>
      </w:r>
      <w:r w:rsidR="00F90D96" w:rsidRPr="009B4FC9">
        <w:rPr>
          <w:szCs w:val="26"/>
        </w:rPr>
        <w:t xml:space="preserve"> </w:t>
      </w:r>
      <w:r w:rsidRPr="009B4FC9">
        <w:rPr>
          <w:szCs w:val="26"/>
        </w:rPr>
        <w:t>thành</w:t>
      </w:r>
      <w:r w:rsidR="00F90D96" w:rsidRPr="009B4FC9">
        <w:rPr>
          <w:szCs w:val="26"/>
        </w:rPr>
        <w:t xml:space="preserve"> </w:t>
      </w:r>
      <w:r w:rsidRPr="009B4FC9">
        <w:rPr>
          <w:szCs w:val="26"/>
        </w:rPr>
        <w:t>cảm</w:t>
      </w:r>
      <w:r w:rsidR="00F90D96" w:rsidRPr="009B4FC9">
        <w:rPr>
          <w:szCs w:val="26"/>
        </w:rPr>
        <w:t xml:space="preserve"> </w:t>
      </w:r>
      <w:r w:rsidRPr="009B4FC9">
        <w:rPr>
          <w:szCs w:val="26"/>
        </w:rPr>
        <w:t>ơn!</w:t>
      </w:r>
    </w:p>
    <w:p w14:paraId="518F66AA" w14:textId="77777777" w:rsidR="000D3416" w:rsidRPr="009B4FC9" w:rsidRDefault="000D3416" w:rsidP="00546DBC">
      <w:r w:rsidRPr="009B4FC9">
        <w:br w:type="page"/>
      </w:r>
    </w:p>
    <w:p w14:paraId="1D1195A5" w14:textId="3C0A4415" w:rsidR="009671A1" w:rsidRPr="009B4FC9" w:rsidRDefault="007823E0" w:rsidP="002A196A">
      <w:pPr>
        <w:jc w:val="center"/>
        <w:rPr>
          <w:b/>
          <w:bCs/>
        </w:rPr>
      </w:pPr>
      <w:r w:rsidRPr="009B4FC9">
        <w:rPr>
          <w:b/>
          <w:bCs/>
        </w:rPr>
        <w:lastRenderedPageBreak/>
        <w:t>DANH</w:t>
      </w:r>
      <w:r w:rsidR="00F90D96" w:rsidRPr="009B4FC9">
        <w:rPr>
          <w:b/>
          <w:bCs/>
        </w:rPr>
        <w:t xml:space="preserve"> </w:t>
      </w:r>
      <w:r w:rsidRPr="009B4FC9">
        <w:rPr>
          <w:b/>
          <w:bCs/>
        </w:rPr>
        <w:t>MỤC</w:t>
      </w:r>
      <w:r w:rsidR="00F90D96" w:rsidRPr="009B4FC9">
        <w:rPr>
          <w:b/>
          <w:bCs/>
        </w:rPr>
        <w:t xml:space="preserve"> </w:t>
      </w:r>
      <w:r w:rsidRPr="009B4FC9">
        <w:rPr>
          <w:b/>
          <w:bCs/>
        </w:rPr>
        <w:t>VIẾT</w:t>
      </w:r>
      <w:r w:rsidR="00F90D96" w:rsidRPr="009B4FC9">
        <w:rPr>
          <w:b/>
          <w:bCs/>
        </w:rPr>
        <w:t xml:space="preserve"> </w:t>
      </w:r>
      <w:r w:rsidRPr="009B4FC9">
        <w:rPr>
          <w:b/>
          <w:bCs/>
        </w:rPr>
        <w:t>TẮT</w:t>
      </w:r>
    </w:p>
    <w:tbl>
      <w:tblPr>
        <w:tblStyle w:val="TableGrid"/>
        <w:tblW w:w="0" w:type="auto"/>
        <w:tblLook w:val="04A0" w:firstRow="1" w:lastRow="0" w:firstColumn="1" w:lastColumn="0" w:noHBand="0" w:noVBand="1"/>
      </w:tblPr>
      <w:tblGrid>
        <w:gridCol w:w="1454"/>
        <w:gridCol w:w="1711"/>
        <w:gridCol w:w="6179"/>
      </w:tblGrid>
      <w:tr w:rsidR="009A31A1" w:rsidRPr="009B4FC9" w14:paraId="0C6EADF0" w14:textId="77777777" w:rsidTr="009A31A1">
        <w:tc>
          <w:tcPr>
            <w:tcW w:w="1454" w:type="dxa"/>
          </w:tcPr>
          <w:p w14:paraId="5D3EBE27" w14:textId="79251B3E" w:rsidR="009A31A1" w:rsidRPr="009B4FC9" w:rsidRDefault="009A31A1" w:rsidP="00993190">
            <w:pPr>
              <w:pStyle w:val="4-DoanVB"/>
              <w:ind w:firstLine="0"/>
              <w:jc w:val="center"/>
              <w:rPr>
                <w:b/>
                <w:bCs/>
              </w:rPr>
            </w:pPr>
            <w:r>
              <w:rPr>
                <w:b/>
                <w:bCs/>
              </w:rPr>
              <w:t>STT</w:t>
            </w:r>
          </w:p>
        </w:tc>
        <w:tc>
          <w:tcPr>
            <w:tcW w:w="1711" w:type="dxa"/>
          </w:tcPr>
          <w:p w14:paraId="40756B73" w14:textId="468451B1" w:rsidR="009A31A1" w:rsidRPr="009B4FC9" w:rsidRDefault="009A31A1" w:rsidP="00993190">
            <w:pPr>
              <w:pStyle w:val="4-DoanVB"/>
              <w:ind w:firstLine="0"/>
              <w:jc w:val="center"/>
              <w:rPr>
                <w:b/>
                <w:bCs/>
              </w:rPr>
            </w:pPr>
            <w:r w:rsidRPr="009B4FC9">
              <w:rPr>
                <w:b/>
                <w:bCs/>
              </w:rPr>
              <w:t>Từ viết tắt</w:t>
            </w:r>
          </w:p>
        </w:tc>
        <w:tc>
          <w:tcPr>
            <w:tcW w:w="6179" w:type="dxa"/>
          </w:tcPr>
          <w:p w14:paraId="73A7EE52" w14:textId="1EE2854D" w:rsidR="009A31A1" w:rsidRPr="009B4FC9" w:rsidRDefault="009A31A1" w:rsidP="00993190">
            <w:pPr>
              <w:pStyle w:val="4-DoanVB"/>
              <w:ind w:firstLine="0"/>
              <w:jc w:val="center"/>
              <w:rPr>
                <w:b/>
                <w:bCs/>
              </w:rPr>
            </w:pPr>
            <w:r w:rsidRPr="009B4FC9">
              <w:rPr>
                <w:b/>
                <w:bCs/>
              </w:rPr>
              <w:t>Lý giải từ viết tắt</w:t>
            </w:r>
          </w:p>
        </w:tc>
      </w:tr>
      <w:tr w:rsidR="009A31A1" w:rsidRPr="009B4FC9" w14:paraId="0264BE7B" w14:textId="77777777" w:rsidTr="009A31A1">
        <w:tc>
          <w:tcPr>
            <w:tcW w:w="1454" w:type="dxa"/>
          </w:tcPr>
          <w:p w14:paraId="6DFB0349" w14:textId="1F9315FB" w:rsidR="009A31A1" w:rsidRPr="009B4FC9" w:rsidRDefault="009A31A1" w:rsidP="009671A1">
            <w:pPr>
              <w:pStyle w:val="4-DoanVB"/>
              <w:ind w:firstLine="0"/>
              <w:jc w:val="center"/>
            </w:pPr>
            <w:r>
              <w:t>1</w:t>
            </w:r>
          </w:p>
        </w:tc>
        <w:tc>
          <w:tcPr>
            <w:tcW w:w="1711" w:type="dxa"/>
          </w:tcPr>
          <w:p w14:paraId="0D138444" w14:textId="69B8B4BF" w:rsidR="009A31A1" w:rsidRPr="009B4FC9" w:rsidRDefault="009A31A1" w:rsidP="009671A1">
            <w:pPr>
              <w:pStyle w:val="4-DoanVB"/>
              <w:ind w:firstLine="0"/>
              <w:jc w:val="center"/>
            </w:pPr>
            <w:r w:rsidRPr="009B4FC9">
              <w:t>EVFTA</w:t>
            </w:r>
          </w:p>
        </w:tc>
        <w:tc>
          <w:tcPr>
            <w:tcW w:w="6179" w:type="dxa"/>
          </w:tcPr>
          <w:p w14:paraId="40C5E165" w14:textId="4B7A1A5F" w:rsidR="009A31A1" w:rsidRPr="009B4FC9" w:rsidRDefault="009A31A1" w:rsidP="00993190">
            <w:pPr>
              <w:pStyle w:val="4-DoanVB"/>
              <w:ind w:firstLine="0"/>
            </w:pPr>
            <w:r w:rsidRPr="009B4FC9">
              <w:t>Hiệp định thương mại tự do giữa Liên minh châu Âu và Việt Nam</w:t>
            </w:r>
          </w:p>
        </w:tc>
      </w:tr>
      <w:tr w:rsidR="009A31A1" w:rsidRPr="009B4FC9" w14:paraId="0AF68AFB" w14:textId="77777777" w:rsidTr="009A31A1">
        <w:tc>
          <w:tcPr>
            <w:tcW w:w="1454" w:type="dxa"/>
          </w:tcPr>
          <w:p w14:paraId="111D7449" w14:textId="68BF0CC8" w:rsidR="009A31A1" w:rsidRPr="009B4FC9" w:rsidRDefault="009A31A1" w:rsidP="009671A1">
            <w:pPr>
              <w:pStyle w:val="4-DoanVB"/>
              <w:ind w:firstLine="0"/>
              <w:jc w:val="center"/>
            </w:pPr>
            <w:r>
              <w:t>2</w:t>
            </w:r>
          </w:p>
        </w:tc>
        <w:tc>
          <w:tcPr>
            <w:tcW w:w="1711" w:type="dxa"/>
          </w:tcPr>
          <w:p w14:paraId="4473D0A8" w14:textId="132BC47C" w:rsidR="009A31A1" w:rsidRPr="009B4FC9" w:rsidRDefault="009A31A1" w:rsidP="009671A1">
            <w:pPr>
              <w:pStyle w:val="4-DoanVB"/>
              <w:ind w:firstLine="0"/>
              <w:jc w:val="center"/>
            </w:pPr>
            <w:r w:rsidRPr="009B4FC9">
              <w:t>GDP</w:t>
            </w:r>
          </w:p>
        </w:tc>
        <w:tc>
          <w:tcPr>
            <w:tcW w:w="6179" w:type="dxa"/>
          </w:tcPr>
          <w:p w14:paraId="2A188D6E" w14:textId="7612DE17" w:rsidR="009A31A1" w:rsidRPr="009B4FC9" w:rsidRDefault="009A31A1" w:rsidP="00993190">
            <w:pPr>
              <w:pStyle w:val="4-DoanVB"/>
              <w:ind w:firstLine="0"/>
            </w:pPr>
            <w:r w:rsidRPr="009B4FC9">
              <w:t>Tăng trưởng kinh tế</w:t>
            </w:r>
          </w:p>
        </w:tc>
      </w:tr>
      <w:tr w:rsidR="009A31A1" w:rsidRPr="009B4FC9" w14:paraId="43E3CC4D" w14:textId="77777777" w:rsidTr="009A31A1">
        <w:tc>
          <w:tcPr>
            <w:tcW w:w="1454" w:type="dxa"/>
          </w:tcPr>
          <w:p w14:paraId="01245783" w14:textId="045A4341" w:rsidR="009A31A1" w:rsidRPr="009B4FC9" w:rsidRDefault="009A31A1" w:rsidP="009671A1">
            <w:pPr>
              <w:pStyle w:val="4-DoanVB"/>
              <w:ind w:firstLine="0"/>
              <w:jc w:val="center"/>
            </w:pPr>
            <w:r>
              <w:t>3</w:t>
            </w:r>
          </w:p>
        </w:tc>
        <w:tc>
          <w:tcPr>
            <w:tcW w:w="1711" w:type="dxa"/>
          </w:tcPr>
          <w:p w14:paraId="5ACCAF2A" w14:textId="34B0E3EA" w:rsidR="009A31A1" w:rsidRPr="009B4FC9" w:rsidRDefault="009A31A1" w:rsidP="009671A1">
            <w:pPr>
              <w:pStyle w:val="4-DoanVB"/>
              <w:ind w:firstLine="0"/>
              <w:jc w:val="center"/>
            </w:pPr>
            <w:r w:rsidRPr="009B4FC9">
              <w:t>ML</w:t>
            </w:r>
          </w:p>
        </w:tc>
        <w:tc>
          <w:tcPr>
            <w:tcW w:w="6179" w:type="dxa"/>
          </w:tcPr>
          <w:p w14:paraId="7968C894" w14:textId="10F0F249" w:rsidR="009A31A1" w:rsidRPr="009B4FC9" w:rsidRDefault="009A31A1" w:rsidP="00993190">
            <w:pPr>
              <w:pStyle w:val="4-DoanVB"/>
              <w:ind w:firstLine="0"/>
            </w:pPr>
            <w:r w:rsidRPr="009B4FC9">
              <w:t>Machine Learning</w:t>
            </w:r>
          </w:p>
        </w:tc>
      </w:tr>
      <w:tr w:rsidR="009A31A1" w:rsidRPr="009B4FC9" w14:paraId="0F09DE95" w14:textId="77777777" w:rsidTr="009A31A1">
        <w:tc>
          <w:tcPr>
            <w:tcW w:w="1454" w:type="dxa"/>
          </w:tcPr>
          <w:p w14:paraId="210A3327" w14:textId="15D2CBFD" w:rsidR="009A31A1" w:rsidRPr="009B4FC9" w:rsidRDefault="009A31A1" w:rsidP="009671A1">
            <w:pPr>
              <w:pStyle w:val="4-DoanVB"/>
              <w:ind w:firstLine="0"/>
              <w:jc w:val="center"/>
            </w:pPr>
            <w:r>
              <w:t>4</w:t>
            </w:r>
          </w:p>
        </w:tc>
        <w:tc>
          <w:tcPr>
            <w:tcW w:w="1711" w:type="dxa"/>
          </w:tcPr>
          <w:p w14:paraId="71DC4B79" w14:textId="530C7C52" w:rsidR="009A31A1" w:rsidRPr="009B4FC9" w:rsidRDefault="009A31A1" w:rsidP="009671A1">
            <w:pPr>
              <w:pStyle w:val="4-DoanVB"/>
              <w:ind w:firstLine="0"/>
              <w:jc w:val="center"/>
            </w:pPr>
            <w:r w:rsidRPr="009B4FC9">
              <w:t xml:space="preserve">AI </w:t>
            </w:r>
          </w:p>
        </w:tc>
        <w:tc>
          <w:tcPr>
            <w:tcW w:w="6179" w:type="dxa"/>
          </w:tcPr>
          <w:p w14:paraId="2B484849" w14:textId="10CB80AA" w:rsidR="009A31A1" w:rsidRPr="009B4FC9" w:rsidRDefault="009A31A1" w:rsidP="00993190">
            <w:pPr>
              <w:pStyle w:val="4-DoanVB"/>
              <w:ind w:firstLine="0"/>
            </w:pPr>
            <w:r w:rsidRPr="009B4FC9">
              <w:t>Trí tuệ nhân tạo</w:t>
            </w:r>
          </w:p>
        </w:tc>
      </w:tr>
      <w:tr w:rsidR="009A31A1" w:rsidRPr="009B4FC9" w14:paraId="786D4122" w14:textId="77777777" w:rsidTr="009A31A1">
        <w:tc>
          <w:tcPr>
            <w:tcW w:w="1454" w:type="dxa"/>
          </w:tcPr>
          <w:p w14:paraId="46F6827B" w14:textId="52E8654D" w:rsidR="009A31A1" w:rsidRPr="009B4FC9" w:rsidRDefault="009A31A1" w:rsidP="009671A1">
            <w:pPr>
              <w:pStyle w:val="4-DoanVB"/>
              <w:ind w:firstLine="0"/>
              <w:jc w:val="center"/>
            </w:pPr>
            <w:r>
              <w:t>5</w:t>
            </w:r>
          </w:p>
        </w:tc>
        <w:tc>
          <w:tcPr>
            <w:tcW w:w="1711" w:type="dxa"/>
          </w:tcPr>
          <w:p w14:paraId="277EC39E" w14:textId="594BAB46" w:rsidR="009A31A1" w:rsidRPr="009B4FC9" w:rsidRDefault="009A31A1" w:rsidP="009671A1">
            <w:pPr>
              <w:pStyle w:val="4-DoanVB"/>
              <w:ind w:firstLine="0"/>
              <w:jc w:val="center"/>
            </w:pPr>
            <w:r w:rsidRPr="009B4FC9">
              <w:t>ILO</w:t>
            </w:r>
          </w:p>
        </w:tc>
        <w:tc>
          <w:tcPr>
            <w:tcW w:w="6179" w:type="dxa"/>
          </w:tcPr>
          <w:p w14:paraId="45235B2A" w14:textId="3E853A42" w:rsidR="009A31A1" w:rsidRPr="009B4FC9" w:rsidRDefault="009A31A1" w:rsidP="00993190">
            <w:pPr>
              <w:pStyle w:val="4-DoanVB"/>
              <w:ind w:firstLine="0"/>
            </w:pPr>
            <w:r w:rsidRPr="009B4FC9">
              <w:t>Tổ chức lao động quốc tế</w:t>
            </w:r>
          </w:p>
        </w:tc>
      </w:tr>
      <w:tr w:rsidR="009A31A1" w:rsidRPr="009B4FC9" w14:paraId="3544B4F8" w14:textId="77777777" w:rsidTr="009A31A1">
        <w:tc>
          <w:tcPr>
            <w:tcW w:w="1454" w:type="dxa"/>
          </w:tcPr>
          <w:p w14:paraId="54A9C12D" w14:textId="3883243F" w:rsidR="009A31A1" w:rsidRPr="009B4FC9" w:rsidRDefault="009A31A1" w:rsidP="009671A1">
            <w:pPr>
              <w:pStyle w:val="4-DoanVB"/>
              <w:ind w:firstLine="0"/>
              <w:jc w:val="center"/>
            </w:pPr>
            <w:r>
              <w:t>6</w:t>
            </w:r>
          </w:p>
        </w:tc>
        <w:tc>
          <w:tcPr>
            <w:tcW w:w="1711" w:type="dxa"/>
          </w:tcPr>
          <w:p w14:paraId="674C2C78" w14:textId="15D98400" w:rsidR="009A31A1" w:rsidRPr="009B4FC9" w:rsidRDefault="009A31A1" w:rsidP="009671A1">
            <w:pPr>
              <w:pStyle w:val="4-DoanVB"/>
              <w:ind w:firstLine="0"/>
              <w:jc w:val="center"/>
            </w:pPr>
            <w:r w:rsidRPr="009B4FC9">
              <w:t>DL</w:t>
            </w:r>
          </w:p>
        </w:tc>
        <w:tc>
          <w:tcPr>
            <w:tcW w:w="6179" w:type="dxa"/>
          </w:tcPr>
          <w:p w14:paraId="7052D866" w14:textId="1B9410B3" w:rsidR="009A31A1" w:rsidRPr="009B4FC9" w:rsidRDefault="009A31A1" w:rsidP="00993190">
            <w:pPr>
              <w:pStyle w:val="4-DoanVB"/>
              <w:ind w:firstLine="0"/>
            </w:pPr>
            <w:r w:rsidRPr="009B4FC9">
              <w:t>Deep Learning</w:t>
            </w:r>
          </w:p>
        </w:tc>
      </w:tr>
      <w:tr w:rsidR="009A31A1" w:rsidRPr="009B4FC9" w14:paraId="37DBDFA5" w14:textId="77777777" w:rsidTr="009A31A1">
        <w:tc>
          <w:tcPr>
            <w:tcW w:w="1454" w:type="dxa"/>
          </w:tcPr>
          <w:p w14:paraId="7EF8AEDD" w14:textId="1A126699" w:rsidR="009A31A1" w:rsidRPr="009B4FC9" w:rsidRDefault="009A31A1" w:rsidP="009671A1">
            <w:pPr>
              <w:pStyle w:val="4-DoanVB"/>
              <w:ind w:firstLine="0"/>
              <w:jc w:val="center"/>
            </w:pPr>
            <w:r>
              <w:t>7</w:t>
            </w:r>
          </w:p>
        </w:tc>
        <w:tc>
          <w:tcPr>
            <w:tcW w:w="1711" w:type="dxa"/>
          </w:tcPr>
          <w:p w14:paraId="6DEC1F8A" w14:textId="35224688" w:rsidR="009A31A1" w:rsidRPr="009B4FC9" w:rsidRDefault="009A31A1" w:rsidP="009671A1">
            <w:pPr>
              <w:pStyle w:val="4-DoanVB"/>
              <w:ind w:firstLine="0"/>
              <w:jc w:val="center"/>
            </w:pPr>
            <w:r w:rsidRPr="009B4FC9">
              <w:t>CPTPP</w:t>
            </w:r>
          </w:p>
        </w:tc>
        <w:tc>
          <w:tcPr>
            <w:tcW w:w="6179" w:type="dxa"/>
          </w:tcPr>
          <w:p w14:paraId="1682ED72" w14:textId="7106577D" w:rsidR="009A31A1" w:rsidRPr="009B4FC9" w:rsidRDefault="009A31A1" w:rsidP="00993190">
            <w:pPr>
              <w:pStyle w:val="4-DoanVB"/>
              <w:ind w:firstLine="0"/>
            </w:pPr>
            <w:r w:rsidRPr="009B4FC9">
              <w:t> Hiệp định Đối tác Toàn diện và Tiến bộ xuyên Thái Bình Dương</w:t>
            </w:r>
          </w:p>
        </w:tc>
      </w:tr>
      <w:tr w:rsidR="009A31A1" w:rsidRPr="009B4FC9" w14:paraId="31ED5EF9" w14:textId="77777777" w:rsidTr="009A31A1">
        <w:tc>
          <w:tcPr>
            <w:tcW w:w="1454" w:type="dxa"/>
          </w:tcPr>
          <w:p w14:paraId="643456B2" w14:textId="4EF6A9AA" w:rsidR="009A31A1" w:rsidRPr="009B4FC9" w:rsidRDefault="009A31A1" w:rsidP="009671A1">
            <w:pPr>
              <w:pStyle w:val="4-DoanVB"/>
              <w:ind w:firstLine="0"/>
              <w:jc w:val="center"/>
            </w:pPr>
            <w:r>
              <w:t>8</w:t>
            </w:r>
          </w:p>
        </w:tc>
        <w:tc>
          <w:tcPr>
            <w:tcW w:w="1711" w:type="dxa"/>
          </w:tcPr>
          <w:p w14:paraId="091F7D62" w14:textId="7F8D20E8" w:rsidR="009A31A1" w:rsidRPr="009B4FC9" w:rsidRDefault="009A31A1" w:rsidP="009671A1">
            <w:pPr>
              <w:pStyle w:val="4-DoanVB"/>
              <w:ind w:firstLine="0"/>
              <w:jc w:val="center"/>
            </w:pPr>
            <w:r w:rsidRPr="009B4FC9">
              <w:t>FDI</w:t>
            </w:r>
          </w:p>
        </w:tc>
        <w:tc>
          <w:tcPr>
            <w:tcW w:w="6179" w:type="dxa"/>
          </w:tcPr>
          <w:p w14:paraId="1819D42C" w14:textId="1EC6F09E" w:rsidR="009A31A1" w:rsidRPr="009B4FC9" w:rsidRDefault="009A31A1" w:rsidP="00993190">
            <w:pPr>
              <w:pStyle w:val="4-DoanVB"/>
              <w:ind w:firstLine="0"/>
            </w:pPr>
            <w:r w:rsidRPr="009B4FC9">
              <w:t>Đầu tư trực tiếp từ nước ngoài</w:t>
            </w:r>
          </w:p>
        </w:tc>
      </w:tr>
      <w:tr w:rsidR="009A31A1" w:rsidRPr="009B4FC9" w14:paraId="66DAD2E0" w14:textId="77777777" w:rsidTr="009A31A1">
        <w:tc>
          <w:tcPr>
            <w:tcW w:w="1454" w:type="dxa"/>
          </w:tcPr>
          <w:p w14:paraId="30B9C03E" w14:textId="67D7AD6E" w:rsidR="009A31A1" w:rsidRPr="009B4FC9" w:rsidRDefault="009A31A1" w:rsidP="009671A1">
            <w:pPr>
              <w:pStyle w:val="4-DoanVB"/>
              <w:ind w:firstLine="0"/>
              <w:jc w:val="center"/>
            </w:pPr>
            <w:r>
              <w:t>9</w:t>
            </w:r>
          </w:p>
        </w:tc>
        <w:tc>
          <w:tcPr>
            <w:tcW w:w="1711" w:type="dxa"/>
          </w:tcPr>
          <w:p w14:paraId="7A6138C4" w14:textId="6B54D69A" w:rsidR="009A31A1" w:rsidRPr="009B4FC9" w:rsidRDefault="009A31A1" w:rsidP="009671A1">
            <w:pPr>
              <w:pStyle w:val="4-DoanVB"/>
              <w:ind w:firstLine="0"/>
              <w:jc w:val="center"/>
            </w:pPr>
            <w:r w:rsidRPr="009B4FC9">
              <w:t>AR</w:t>
            </w:r>
          </w:p>
        </w:tc>
        <w:tc>
          <w:tcPr>
            <w:tcW w:w="6179" w:type="dxa"/>
          </w:tcPr>
          <w:p w14:paraId="7ECBADE3" w14:textId="2A1F5C0C" w:rsidR="009A31A1" w:rsidRPr="009B4FC9" w:rsidRDefault="009A31A1" w:rsidP="00993190">
            <w:pPr>
              <w:pStyle w:val="4-DoanVB"/>
              <w:ind w:firstLine="0"/>
            </w:pPr>
            <w:r w:rsidRPr="009B4FC9">
              <w:t>Autoregressive</w:t>
            </w:r>
          </w:p>
        </w:tc>
      </w:tr>
      <w:tr w:rsidR="009A31A1" w:rsidRPr="009B4FC9" w14:paraId="39660FD2" w14:textId="77777777" w:rsidTr="009A31A1">
        <w:tc>
          <w:tcPr>
            <w:tcW w:w="1454" w:type="dxa"/>
          </w:tcPr>
          <w:p w14:paraId="632D1888" w14:textId="29A8D04C" w:rsidR="009A31A1" w:rsidRPr="009B4FC9" w:rsidRDefault="009A31A1" w:rsidP="009671A1">
            <w:pPr>
              <w:pStyle w:val="4-DoanVB"/>
              <w:ind w:firstLine="0"/>
              <w:jc w:val="center"/>
            </w:pPr>
            <w:r>
              <w:t>10</w:t>
            </w:r>
          </w:p>
        </w:tc>
        <w:tc>
          <w:tcPr>
            <w:tcW w:w="1711" w:type="dxa"/>
          </w:tcPr>
          <w:p w14:paraId="26CA4411" w14:textId="5F0F25E1" w:rsidR="009A31A1" w:rsidRPr="009B4FC9" w:rsidRDefault="009A31A1" w:rsidP="009671A1">
            <w:pPr>
              <w:pStyle w:val="4-DoanVB"/>
              <w:ind w:firstLine="0"/>
              <w:jc w:val="center"/>
            </w:pPr>
            <w:r w:rsidRPr="009B4FC9">
              <w:t>MA</w:t>
            </w:r>
          </w:p>
        </w:tc>
        <w:tc>
          <w:tcPr>
            <w:tcW w:w="6179" w:type="dxa"/>
          </w:tcPr>
          <w:p w14:paraId="38A1FCA5" w14:textId="714CDC78" w:rsidR="009A31A1" w:rsidRPr="009B4FC9" w:rsidRDefault="009A31A1" w:rsidP="00993190">
            <w:pPr>
              <w:pStyle w:val="4-DoanVB"/>
              <w:ind w:firstLine="0"/>
            </w:pPr>
            <w:r w:rsidRPr="009B4FC9">
              <w:t>Moving Average</w:t>
            </w:r>
          </w:p>
        </w:tc>
      </w:tr>
      <w:tr w:rsidR="009A31A1" w:rsidRPr="009B4FC9" w14:paraId="1ECC95E9" w14:textId="77777777" w:rsidTr="009A31A1">
        <w:tc>
          <w:tcPr>
            <w:tcW w:w="1454" w:type="dxa"/>
          </w:tcPr>
          <w:p w14:paraId="46B374B7" w14:textId="0EBA38A2" w:rsidR="009A31A1" w:rsidRPr="009B4FC9" w:rsidRDefault="009A31A1" w:rsidP="009671A1">
            <w:pPr>
              <w:jc w:val="center"/>
            </w:pPr>
            <w:r>
              <w:t>11</w:t>
            </w:r>
          </w:p>
        </w:tc>
        <w:tc>
          <w:tcPr>
            <w:tcW w:w="1711" w:type="dxa"/>
          </w:tcPr>
          <w:p w14:paraId="38099466" w14:textId="4665B3E7" w:rsidR="009A31A1" w:rsidRPr="009B4FC9" w:rsidRDefault="009A31A1" w:rsidP="009671A1">
            <w:pPr>
              <w:jc w:val="center"/>
            </w:pPr>
            <w:r w:rsidRPr="009B4FC9">
              <w:t>ARIMA</w:t>
            </w:r>
          </w:p>
        </w:tc>
        <w:tc>
          <w:tcPr>
            <w:tcW w:w="6179" w:type="dxa"/>
          </w:tcPr>
          <w:p w14:paraId="628EE3F8" w14:textId="3948F42D" w:rsidR="009A31A1" w:rsidRPr="009B4FC9" w:rsidRDefault="009A31A1" w:rsidP="00993190">
            <w:pPr>
              <w:pStyle w:val="4-DoanVB"/>
              <w:ind w:firstLine="0"/>
              <w:rPr>
                <w:b/>
                <w:bCs/>
              </w:rPr>
            </w:pPr>
            <w:r w:rsidRPr="009B4FC9">
              <w:t>Autoregressive Integrated Moving Average</w:t>
            </w:r>
          </w:p>
        </w:tc>
      </w:tr>
      <w:tr w:rsidR="009A31A1" w:rsidRPr="009B4FC9" w14:paraId="7E3FC904" w14:textId="77777777" w:rsidTr="009A31A1">
        <w:tc>
          <w:tcPr>
            <w:tcW w:w="1454" w:type="dxa"/>
          </w:tcPr>
          <w:p w14:paraId="01F0FD83" w14:textId="469634C5" w:rsidR="009A31A1" w:rsidRPr="009B4FC9" w:rsidRDefault="009A31A1" w:rsidP="009671A1">
            <w:pPr>
              <w:jc w:val="center"/>
            </w:pPr>
            <w:r>
              <w:t>12</w:t>
            </w:r>
          </w:p>
        </w:tc>
        <w:tc>
          <w:tcPr>
            <w:tcW w:w="1711" w:type="dxa"/>
          </w:tcPr>
          <w:p w14:paraId="66393A10" w14:textId="4AAA4A4B" w:rsidR="009A31A1" w:rsidRPr="009B4FC9" w:rsidRDefault="009A31A1" w:rsidP="009671A1">
            <w:pPr>
              <w:jc w:val="center"/>
            </w:pPr>
            <w:r w:rsidRPr="009B4FC9">
              <w:t>SARIMA</w:t>
            </w:r>
          </w:p>
        </w:tc>
        <w:tc>
          <w:tcPr>
            <w:tcW w:w="6179" w:type="dxa"/>
          </w:tcPr>
          <w:p w14:paraId="3C756210" w14:textId="231F1B8B" w:rsidR="009A31A1" w:rsidRPr="009B4FC9" w:rsidRDefault="009A31A1" w:rsidP="00993190">
            <w:pPr>
              <w:pStyle w:val="4-DoanVB"/>
              <w:ind w:firstLine="0"/>
            </w:pPr>
            <w:r w:rsidRPr="009B4FC9">
              <w:t>Seasonal ARIMA</w:t>
            </w:r>
          </w:p>
        </w:tc>
      </w:tr>
      <w:tr w:rsidR="009A31A1" w:rsidRPr="009B4FC9" w14:paraId="17B26CA0" w14:textId="77777777" w:rsidTr="009A31A1">
        <w:tc>
          <w:tcPr>
            <w:tcW w:w="1454" w:type="dxa"/>
          </w:tcPr>
          <w:p w14:paraId="6B278DD3" w14:textId="614C6EAC" w:rsidR="009A31A1" w:rsidRPr="009B4FC9" w:rsidRDefault="009A31A1" w:rsidP="009671A1">
            <w:pPr>
              <w:jc w:val="center"/>
            </w:pPr>
            <w:r>
              <w:t>13</w:t>
            </w:r>
          </w:p>
        </w:tc>
        <w:tc>
          <w:tcPr>
            <w:tcW w:w="1711" w:type="dxa"/>
          </w:tcPr>
          <w:p w14:paraId="347A61D7" w14:textId="22492545" w:rsidR="009A31A1" w:rsidRPr="009B4FC9" w:rsidRDefault="009A31A1" w:rsidP="009671A1">
            <w:pPr>
              <w:jc w:val="center"/>
            </w:pPr>
            <w:r w:rsidRPr="009B4FC9">
              <w:t>VAR</w:t>
            </w:r>
          </w:p>
        </w:tc>
        <w:tc>
          <w:tcPr>
            <w:tcW w:w="6179" w:type="dxa"/>
          </w:tcPr>
          <w:p w14:paraId="56084E58" w14:textId="61853535" w:rsidR="009A31A1" w:rsidRPr="009B4FC9" w:rsidRDefault="009A31A1" w:rsidP="00993190">
            <w:pPr>
              <w:pStyle w:val="4-DoanVB"/>
              <w:ind w:firstLine="0"/>
            </w:pPr>
            <w:r w:rsidRPr="009B4FC9">
              <w:t>Vector Autoregression</w:t>
            </w:r>
          </w:p>
        </w:tc>
      </w:tr>
      <w:tr w:rsidR="009A31A1" w:rsidRPr="009B4FC9" w14:paraId="53B98818" w14:textId="77777777" w:rsidTr="009A31A1">
        <w:tc>
          <w:tcPr>
            <w:tcW w:w="1454" w:type="dxa"/>
          </w:tcPr>
          <w:p w14:paraId="6AFF31FE" w14:textId="1D2D055F" w:rsidR="009A31A1" w:rsidRPr="009B4FC9" w:rsidRDefault="009A31A1" w:rsidP="009671A1">
            <w:pPr>
              <w:jc w:val="center"/>
            </w:pPr>
            <w:r>
              <w:t>14</w:t>
            </w:r>
          </w:p>
        </w:tc>
        <w:tc>
          <w:tcPr>
            <w:tcW w:w="1711" w:type="dxa"/>
          </w:tcPr>
          <w:p w14:paraId="503ADBE5" w14:textId="42CA6E88" w:rsidR="009A31A1" w:rsidRPr="009B4FC9" w:rsidRDefault="009A31A1" w:rsidP="009671A1">
            <w:pPr>
              <w:jc w:val="center"/>
            </w:pPr>
            <w:r w:rsidRPr="009B4FC9">
              <w:t>VECM</w:t>
            </w:r>
          </w:p>
        </w:tc>
        <w:tc>
          <w:tcPr>
            <w:tcW w:w="6179" w:type="dxa"/>
          </w:tcPr>
          <w:p w14:paraId="7D12C26B" w14:textId="6B8C73BC" w:rsidR="009A31A1" w:rsidRPr="009B4FC9" w:rsidRDefault="009A31A1" w:rsidP="00993190">
            <w:pPr>
              <w:pStyle w:val="4-DoanVB"/>
              <w:ind w:firstLine="0"/>
            </w:pPr>
            <w:r w:rsidRPr="009B4FC9">
              <w:t>Vector Error Correction Model</w:t>
            </w:r>
          </w:p>
        </w:tc>
      </w:tr>
      <w:tr w:rsidR="009A31A1" w:rsidRPr="009B4FC9" w14:paraId="17362687" w14:textId="77777777" w:rsidTr="009A31A1">
        <w:tc>
          <w:tcPr>
            <w:tcW w:w="1454" w:type="dxa"/>
          </w:tcPr>
          <w:p w14:paraId="192445D3" w14:textId="55FD9EDF" w:rsidR="009A31A1" w:rsidRPr="009B4FC9" w:rsidRDefault="009A31A1" w:rsidP="009671A1">
            <w:pPr>
              <w:jc w:val="center"/>
            </w:pPr>
            <w:r>
              <w:t>15</w:t>
            </w:r>
          </w:p>
        </w:tc>
        <w:tc>
          <w:tcPr>
            <w:tcW w:w="1711" w:type="dxa"/>
          </w:tcPr>
          <w:p w14:paraId="123EF0F1" w14:textId="778A8BDB" w:rsidR="009A31A1" w:rsidRPr="009B4FC9" w:rsidRDefault="009A31A1" w:rsidP="009671A1">
            <w:pPr>
              <w:jc w:val="center"/>
            </w:pPr>
            <w:r w:rsidRPr="009B4FC9">
              <w:t xml:space="preserve"> RNN</w:t>
            </w:r>
          </w:p>
        </w:tc>
        <w:tc>
          <w:tcPr>
            <w:tcW w:w="6179" w:type="dxa"/>
          </w:tcPr>
          <w:p w14:paraId="13AE0D05" w14:textId="23E9F638" w:rsidR="009A31A1" w:rsidRPr="009B4FC9" w:rsidRDefault="009A31A1" w:rsidP="00993190">
            <w:pPr>
              <w:pStyle w:val="4-DoanVB"/>
              <w:ind w:firstLine="0"/>
            </w:pPr>
            <w:r w:rsidRPr="009B4FC9">
              <w:t>Mạng nơ-ron hồi tiếp</w:t>
            </w:r>
          </w:p>
        </w:tc>
      </w:tr>
      <w:tr w:rsidR="009A31A1" w:rsidRPr="009B4FC9" w14:paraId="2659FF1F" w14:textId="77777777" w:rsidTr="009A31A1">
        <w:tc>
          <w:tcPr>
            <w:tcW w:w="1454" w:type="dxa"/>
          </w:tcPr>
          <w:p w14:paraId="40EA2F3A" w14:textId="7DAA358D" w:rsidR="009A31A1" w:rsidRPr="009B4FC9" w:rsidRDefault="009A31A1" w:rsidP="009671A1">
            <w:pPr>
              <w:jc w:val="center"/>
            </w:pPr>
            <w:r>
              <w:t>16</w:t>
            </w:r>
          </w:p>
        </w:tc>
        <w:tc>
          <w:tcPr>
            <w:tcW w:w="1711" w:type="dxa"/>
          </w:tcPr>
          <w:p w14:paraId="0D92E0A1" w14:textId="7474D3B1" w:rsidR="009A31A1" w:rsidRPr="009B4FC9" w:rsidRDefault="009A31A1" w:rsidP="009671A1">
            <w:pPr>
              <w:jc w:val="center"/>
            </w:pPr>
            <w:r w:rsidRPr="009B4FC9">
              <w:t>LSTM</w:t>
            </w:r>
          </w:p>
        </w:tc>
        <w:tc>
          <w:tcPr>
            <w:tcW w:w="6179" w:type="dxa"/>
          </w:tcPr>
          <w:p w14:paraId="56C03264" w14:textId="10A80485" w:rsidR="009A31A1" w:rsidRPr="009B4FC9" w:rsidRDefault="009A31A1" w:rsidP="00993190">
            <w:pPr>
              <w:pStyle w:val="4-DoanVB"/>
              <w:ind w:firstLine="0"/>
            </w:pPr>
            <w:r w:rsidRPr="009B4FC9">
              <w:t>Long Short-Term Memory</w:t>
            </w:r>
          </w:p>
        </w:tc>
      </w:tr>
      <w:tr w:rsidR="009A31A1" w:rsidRPr="009B4FC9" w14:paraId="59A47B30" w14:textId="77777777" w:rsidTr="009A31A1">
        <w:tc>
          <w:tcPr>
            <w:tcW w:w="1454" w:type="dxa"/>
          </w:tcPr>
          <w:p w14:paraId="7F8415A5" w14:textId="67A93045" w:rsidR="009A31A1" w:rsidRPr="009B4FC9" w:rsidRDefault="009A31A1" w:rsidP="009671A1">
            <w:pPr>
              <w:jc w:val="center"/>
            </w:pPr>
            <w:r>
              <w:t>17</w:t>
            </w:r>
          </w:p>
        </w:tc>
        <w:tc>
          <w:tcPr>
            <w:tcW w:w="1711" w:type="dxa"/>
          </w:tcPr>
          <w:p w14:paraId="4B0A4C23" w14:textId="4407EFB7" w:rsidR="009A31A1" w:rsidRPr="009B4FC9" w:rsidRDefault="009A31A1" w:rsidP="009671A1">
            <w:pPr>
              <w:jc w:val="center"/>
            </w:pPr>
            <w:r w:rsidRPr="009B4FC9">
              <w:t>EDA</w:t>
            </w:r>
          </w:p>
        </w:tc>
        <w:tc>
          <w:tcPr>
            <w:tcW w:w="6179" w:type="dxa"/>
          </w:tcPr>
          <w:p w14:paraId="6517B5C0" w14:textId="6ACE60EE" w:rsidR="009A31A1" w:rsidRPr="009B4FC9" w:rsidRDefault="009A31A1" w:rsidP="00993190">
            <w:pPr>
              <w:pStyle w:val="4-DoanVB"/>
              <w:ind w:firstLine="0"/>
            </w:pPr>
            <w:r w:rsidRPr="009B4FC9">
              <w:t>Explore Data Analysis</w:t>
            </w:r>
          </w:p>
        </w:tc>
      </w:tr>
      <w:tr w:rsidR="009A31A1" w:rsidRPr="009B4FC9" w14:paraId="319492A3" w14:textId="77777777" w:rsidTr="009A31A1">
        <w:tc>
          <w:tcPr>
            <w:tcW w:w="1454" w:type="dxa"/>
          </w:tcPr>
          <w:p w14:paraId="0E1A2975" w14:textId="05B41464" w:rsidR="009A31A1" w:rsidRPr="009B4FC9" w:rsidRDefault="009A31A1" w:rsidP="009671A1">
            <w:pPr>
              <w:jc w:val="center"/>
              <w:rPr>
                <w:rFonts w:cs="Times New Roman"/>
                <w:szCs w:val="28"/>
              </w:rPr>
            </w:pPr>
            <w:r>
              <w:rPr>
                <w:rFonts w:cs="Times New Roman"/>
                <w:szCs w:val="28"/>
              </w:rPr>
              <w:t>18</w:t>
            </w:r>
          </w:p>
        </w:tc>
        <w:tc>
          <w:tcPr>
            <w:tcW w:w="1711" w:type="dxa"/>
          </w:tcPr>
          <w:p w14:paraId="4A19A6AD" w14:textId="1C875024" w:rsidR="009A31A1" w:rsidRPr="009B4FC9" w:rsidRDefault="009A31A1" w:rsidP="009671A1">
            <w:pPr>
              <w:jc w:val="center"/>
            </w:pPr>
            <w:r w:rsidRPr="009B4FC9">
              <w:rPr>
                <w:rFonts w:cs="Times New Roman"/>
                <w:szCs w:val="28"/>
              </w:rPr>
              <w:t>MAE</w:t>
            </w:r>
          </w:p>
        </w:tc>
        <w:tc>
          <w:tcPr>
            <w:tcW w:w="6179" w:type="dxa"/>
          </w:tcPr>
          <w:p w14:paraId="551C1669" w14:textId="297CBE01" w:rsidR="009A31A1" w:rsidRPr="009B4FC9" w:rsidRDefault="009A31A1" w:rsidP="00993190">
            <w:pPr>
              <w:pStyle w:val="4-DoanVB"/>
              <w:ind w:firstLine="0"/>
            </w:pPr>
            <w:r w:rsidRPr="009B4FC9">
              <w:rPr>
                <w:rFonts w:cs="Times New Roman"/>
                <w:szCs w:val="28"/>
              </w:rPr>
              <w:t>Mean Absolute Error</w:t>
            </w:r>
          </w:p>
        </w:tc>
      </w:tr>
      <w:tr w:rsidR="009A31A1" w:rsidRPr="009B4FC9" w14:paraId="42FFE9F6" w14:textId="77777777" w:rsidTr="009A31A1">
        <w:tc>
          <w:tcPr>
            <w:tcW w:w="1454" w:type="dxa"/>
          </w:tcPr>
          <w:p w14:paraId="224AA50F" w14:textId="66A176EF" w:rsidR="009A31A1" w:rsidRPr="009B4FC9" w:rsidRDefault="009A31A1" w:rsidP="009671A1">
            <w:pPr>
              <w:jc w:val="center"/>
              <w:rPr>
                <w:rFonts w:cs="Times New Roman"/>
                <w:szCs w:val="28"/>
              </w:rPr>
            </w:pPr>
            <w:r>
              <w:rPr>
                <w:rFonts w:cs="Times New Roman"/>
                <w:szCs w:val="28"/>
              </w:rPr>
              <w:t>19</w:t>
            </w:r>
          </w:p>
        </w:tc>
        <w:tc>
          <w:tcPr>
            <w:tcW w:w="1711" w:type="dxa"/>
          </w:tcPr>
          <w:p w14:paraId="468B1E57" w14:textId="48FCB8CE" w:rsidR="009A31A1" w:rsidRPr="009B4FC9" w:rsidRDefault="009A31A1" w:rsidP="009671A1">
            <w:pPr>
              <w:jc w:val="center"/>
              <w:rPr>
                <w:rFonts w:cs="Times New Roman"/>
                <w:szCs w:val="28"/>
              </w:rPr>
            </w:pPr>
            <w:r w:rsidRPr="009B4FC9">
              <w:rPr>
                <w:rFonts w:cs="Times New Roman"/>
                <w:szCs w:val="28"/>
              </w:rPr>
              <w:t>MSE</w:t>
            </w:r>
          </w:p>
        </w:tc>
        <w:tc>
          <w:tcPr>
            <w:tcW w:w="6179" w:type="dxa"/>
          </w:tcPr>
          <w:p w14:paraId="6217B822" w14:textId="55FD9576" w:rsidR="009A31A1" w:rsidRPr="009B4FC9" w:rsidRDefault="009A31A1" w:rsidP="00993190">
            <w:pPr>
              <w:pStyle w:val="4-DoanVB"/>
              <w:ind w:firstLine="0"/>
              <w:rPr>
                <w:rFonts w:cs="Times New Roman"/>
                <w:szCs w:val="28"/>
              </w:rPr>
            </w:pPr>
            <w:r w:rsidRPr="009B4FC9">
              <w:rPr>
                <w:rFonts w:cs="Times New Roman"/>
                <w:szCs w:val="28"/>
              </w:rPr>
              <w:t>Mean Squared Error</w:t>
            </w:r>
          </w:p>
        </w:tc>
      </w:tr>
      <w:tr w:rsidR="009A31A1" w:rsidRPr="009B4FC9" w14:paraId="597C630C" w14:textId="77777777" w:rsidTr="009A31A1">
        <w:tc>
          <w:tcPr>
            <w:tcW w:w="1454" w:type="dxa"/>
          </w:tcPr>
          <w:p w14:paraId="4E6EDB4D" w14:textId="087ACD5B" w:rsidR="009A31A1" w:rsidRPr="009B4FC9" w:rsidRDefault="009A31A1" w:rsidP="009671A1">
            <w:pPr>
              <w:jc w:val="center"/>
              <w:rPr>
                <w:rFonts w:cs="Times New Roman"/>
                <w:szCs w:val="28"/>
              </w:rPr>
            </w:pPr>
            <w:r>
              <w:rPr>
                <w:rFonts w:cs="Times New Roman"/>
                <w:szCs w:val="28"/>
              </w:rPr>
              <w:t>20</w:t>
            </w:r>
          </w:p>
        </w:tc>
        <w:tc>
          <w:tcPr>
            <w:tcW w:w="1711" w:type="dxa"/>
          </w:tcPr>
          <w:p w14:paraId="50AE42D4" w14:textId="1E556E22" w:rsidR="009A31A1" w:rsidRPr="009B4FC9" w:rsidRDefault="009A31A1" w:rsidP="009671A1">
            <w:pPr>
              <w:jc w:val="center"/>
              <w:rPr>
                <w:rFonts w:cs="Times New Roman"/>
                <w:szCs w:val="28"/>
              </w:rPr>
            </w:pPr>
            <w:r w:rsidRPr="009B4FC9">
              <w:rPr>
                <w:rFonts w:cs="Times New Roman"/>
                <w:szCs w:val="28"/>
              </w:rPr>
              <w:t>RMSE</w:t>
            </w:r>
          </w:p>
        </w:tc>
        <w:tc>
          <w:tcPr>
            <w:tcW w:w="6179" w:type="dxa"/>
          </w:tcPr>
          <w:p w14:paraId="4846A6DE" w14:textId="42EF07B2" w:rsidR="009A31A1" w:rsidRPr="009B4FC9" w:rsidRDefault="009A31A1" w:rsidP="00993190">
            <w:pPr>
              <w:pStyle w:val="4-DoanVB"/>
              <w:ind w:firstLine="0"/>
              <w:rPr>
                <w:rFonts w:cs="Times New Roman"/>
                <w:szCs w:val="28"/>
              </w:rPr>
            </w:pPr>
            <w:r w:rsidRPr="009B4FC9">
              <w:rPr>
                <w:rFonts w:cs="Times New Roman"/>
                <w:szCs w:val="28"/>
              </w:rPr>
              <w:t>Root Mean Squared Error</w:t>
            </w:r>
          </w:p>
        </w:tc>
      </w:tr>
      <w:tr w:rsidR="009A31A1" w:rsidRPr="009B4FC9" w14:paraId="7DC4E9A9" w14:textId="77777777" w:rsidTr="009A31A1">
        <w:tc>
          <w:tcPr>
            <w:tcW w:w="1454" w:type="dxa"/>
          </w:tcPr>
          <w:p w14:paraId="0ADAE23D" w14:textId="20E17074" w:rsidR="009A31A1" w:rsidRPr="009B4FC9" w:rsidRDefault="009A31A1" w:rsidP="009671A1">
            <w:pPr>
              <w:jc w:val="center"/>
              <w:rPr>
                <w:rFonts w:cs="Times New Roman"/>
                <w:szCs w:val="28"/>
              </w:rPr>
            </w:pPr>
            <w:r>
              <w:rPr>
                <w:rFonts w:cs="Times New Roman"/>
                <w:szCs w:val="28"/>
              </w:rPr>
              <w:t>21</w:t>
            </w:r>
          </w:p>
        </w:tc>
        <w:tc>
          <w:tcPr>
            <w:tcW w:w="1711" w:type="dxa"/>
          </w:tcPr>
          <w:p w14:paraId="2BF119DF" w14:textId="78DB29AE" w:rsidR="009A31A1" w:rsidRPr="009B4FC9" w:rsidRDefault="009A31A1" w:rsidP="009671A1">
            <w:pPr>
              <w:jc w:val="center"/>
              <w:rPr>
                <w:rFonts w:cs="Times New Roman"/>
                <w:szCs w:val="28"/>
              </w:rPr>
            </w:pPr>
            <w:r w:rsidRPr="009B4FC9">
              <w:rPr>
                <w:rFonts w:cs="Times New Roman"/>
                <w:szCs w:val="28"/>
              </w:rPr>
              <w:t>R²</w:t>
            </w:r>
          </w:p>
        </w:tc>
        <w:tc>
          <w:tcPr>
            <w:tcW w:w="6179" w:type="dxa"/>
          </w:tcPr>
          <w:p w14:paraId="5B7A4C10" w14:textId="216B9E74" w:rsidR="009A31A1" w:rsidRPr="009B4FC9" w:rsidRDefault="009A31A1" w:rsidP="00993190">
            <w:pPr>
              <w:pStyle w:val="4-DoanVB"/>
              <w:ind w:firstLine="0"/>
              <w:rPr>
                <w:rFonts w:cs="Times New Roman"/>
                <w:szCs w:val="28"/>
              </w:rPr>
            </w:pPr>
            <w:r w:rsidRPr="009B4FC9">
              <w:rPr>
                <w:rFonts w:cs="Times New Roman"/>
                <w:szCs w:val="28"/>
              </w:rPr>
              <w:t>Hệ số xác định</w:t>
            </w:r>
          </w:p>
        </w:tc>
      </w:tr>
      <w:tr w:rsidR="009A31A1" w:rsidRPr="009B4FC9" w14:paraId="1ADA818F" w14:textId="77777777" w:rsidTr="009A31A1">
        <w:tc>
          <w:tcPr>
            <w:tcW w:w="1454" w:type="dxa"/>
          </w:tcPr>
          <w:p w14:paraId="229F0E4B" w14:textId="3EB59AFE" w:rsidR="009A31A1" w:rsidRPr="009B4FC9" w:rsidRDefault="009A31A1" w:rsidP="009671A1">
            <w:pPr>
              <w:jc w:val="center"/>
            </w:pPr>
            <w:r>
              <w:t>22</w:t>
            </w:r>
          </w:p>
        </w:tc>
        <w:tc>
          <w:tcPr>
            <w:tcW w:w="1711" w:type="dxa"/>
          </w:tcPr>
          <w:p w14:paraId="549A16FC" w14:textId="73EE938A" w:rsidR="009A31A1" w:rsidRPr="009B4FC9" w:rsidRDefault="009A31A1" w:rsidP="009671A1">
            <w:pPr>
              <w:jc w:val="center"/>
              <w:rPr>
                <w:rFonts w:cs="Times New Roman"/>
                <w:szCs w:val="28"/>
              </w:rPr>
            </w:pPr>
            <w:r w:rsidRPr="009B4FC9">
              <w:t>RNN</w:t>
            </w:r>
          </w:p>
        </w:tc>
        <w:tc>
          <w:tcPr>
            <w:tcW w:w="6179" w:type="dxa"/>
          </w:tcPr>
          <w:p w14:paraId="3670A79A" w14:textId="7BAC3C79" w:rsidR="009A31A1" w:rsidRPr="009B4FC9" w:rsidRDefault="009A31A1" w:rsidP="00993190">
            <w:pPr>
              <w:pStyle w:val="4-DoanVB"/>
              <w:ind w:firstLine="0"/>
              <w:rPr>
                <w:rFonts w:cs="Times New Roman"/>
                <w:szCs w:val="28"/>
              </w:rPr>
            </w:pPr>
            <w:r w:rsidRPr="009B4FC9">
              <w:t>Recurrent Neural Network</w:t>
            </w:r>
          </w:p>
        </w:tc>
      </w:tr>
      <w:tr w:rsidR="009A31A1" w:rsidRPr="009B4FC9" w14:paraId="7CB30840" w14:textId="77777777" w:rsidTr="009A31A1">
        <w:tc>
          <w:tcPr>
            <w:tcW w:w="1454" w:type="dxa"/>
          </w:tcPr>
          <w:p w14:paraId="5FC78F6D" w14:textId="3D9498BD" w:rsidR="009A31A1" w:rsidRPr="009B4FC9" w:rsidRDefault="009A31A1" w:rsidP="009671A1">
            <w:pPr>
              <w:jc w:val="center"/>
            </w:pPr>
            <w:r>
              <w:lastRenderedPageBreak/>
              <w:t>23</w:t>
            </w:r>
          </w:p>
        </w:tc>
        <w:tc>
          <w:tcPr>
            <w:tcW w:w="1711" w:type="dxa"/>
          </w:tcPr>
          <w:p w14:paraId="2AB18DD8" w14:textId="2216CD1D" w:rsidR="009A31A1" w:rsidRPr="009B4FC9" w:rsidRDefault="009A31A1" w:rsidP="009671A1">
            <w:pPr>
              <w:jc w:val="center"/>
            </w:pPr>
            <w:r w:rsidRPr="009B4FC9">
              <w:t>MVC</w:t>
            </w:r>
          </w:p>
        </w:tc>
        <w:tc>
          <w:tcPr>
            <w:tcW w:w="6179" w:type="dxa"/>
          </w:tcPr>
          <w:p w14:paraId="789B665D" w14:textId="2636C2CC" w:rsidR="009A31A1" w:rsidRPr="009B4FC9" w:rsidRDefault="009A31A1" w:rsidP="00993190">
            <w:pPr>
              <w:pStyle w:val="4-DoanVB"/>
              <w:ind w:firstLine="0"/>
            </w:pPr>
            <w:r w:rsidRPr="009B4FC9">
              <w:t>(Model – View – Controller)</w:t>
            </w:r>
          </w:p>
        </w:tc>
      </w:tr>
      <w:tr w:rsidR="009A31A1" w:rsidRPr="009B4FC9" w14:paraId="6490EAC3" w14:textId="77777777" w:rsidTr="009A31A1">
        <w:tc>
          <w:tcPr>
            <w:tcW w:w="1454" w:type="dxa"/>
          </w:tcPr>
          <w:p w14:paraId="1BF10B71" w14:textId="18563FD6" w:rsidR="009A31A1" w:rsidRPr="009B4FC9" w:rsidRDefault="009A31A1" w:rsidP="009671A1">
            <w:pPr>
              <w:jc w:val="center"/>
            </w:pPr>
            <w:r>
              <w:t>24</w:t>
            </w:r>
          </w:p>
        </w:tc>
        <w:tc>
          <w:tcPr>
            <w:tcW w:w="1711" w:type="dxa"/>
          </w:tcPr>
          <w:p w14:paraId="664DBCF8" w14:textId="24E5B8D8" w:rsidR="009A31A1" w:rsidRPr="009B4FC9" w:rsidRDefault="009A31A1" w:rsidP="009671A1">
            <w:pPr>
              <w:jc w:val="center"/>
            </w:pPr>
            <w:r w:rsidRPr="009B4FC9">
              <w:t>SHAP</w:t>
            </w:r>
          </w:p>
        </w:tc>
        <w:tc>
          <w:tcPr>
            <w:tcW w:w="6179" w:type="dxa"/>
          </w:tcPr>
          <w:p w14:paraId="4F575627" w14:textId="43528E0B" w:rsidR="009A31A1" w:rsidRPr="009B4FC9" w:rsidRDefault="009A31A1" w:rsidP="00993190">
            <w:pPr>
              <w:pStyle w:val="4-DoanVB"/>
              <w:ind w:firstLine="0"/>
            </w:pPr>
            <w:r w:rsidRPr="009B4FC9">
              <w:t>(SHapley Additive exPlanations)</w:t>
            </w:r>
          </w:p>
        </w:tc>
      </w:tr>
    </w:tbl>
    <w:p w14:paraId="4DA5D733" w14:textId="77777777" w:rsidR="00CF6670" w:rsidRDefault="00CF6670" w:rsidP="001C46E3">
      <w:pPr>
        <w:ind w:left="2160" w:firstLine="720"/>
        <w:rPr>
          <w:b/>
          <w:bCs/>
        </w:rPr>
      </w:pPr>
    </w:p>
    <w:p w14:paraId="4AB04E26" w14:textId="77777777" w:rsidR="00CF6670" w:rsidRDefault="00CF6670" w:rsidP="001C46E3">
      <w:pPr>
        <w:ind w:left="2160" w:firstLine="720"/>
        <w:rPr>
          <w:b/>
          <w:bCs/>
        </w:rPr>
      </w:pPr>
    </w:p>
    <w:p w14:paraId="33BAAF44" w14:textId="77777777" w:rsidR="00CF6670" w:rsidRDefault="00CF6670" w:rsidP="001C46E3">
      <w:pPr>
        <w:ind w:left="2160" w:firstLine="720"/>
        <w:rPr>
          <w:b/>
          <w:bCs/>
        </w:rPr>
      </w:pPr>
    </w:p>
    <w:p w14:paraId="5F60F390" w14:textId="77777777" w:rsidR="00CF6670" w:rsidRDefault="00CF6670" w:rsidP="001C46E3">
      <w:pPr>
        <w:ind w:left="2160" w:firstLine="720"/>
        <w:rPr>
          <w:b/>
          <w:bCs/>
        </w:rPr>
      </w:pPr>
    </w:p>
    <w:p w14:paraId="5A1D406B" w14:textId="77777777" w:rsidR="00CF6670" w:rsidRDefault="00CF6670" w:rsidP="001C46E3">
      <w:pPr>
        <w:ind w:left="2160" w:firstLine="720"/>
        <w:rPr>
          <w:b/>
          <w:bCs/>
        </w:rPr>
      </w:pPr>
    </w:p>
    <w:p w14:paraId="5BBEFFDE" w14:textId="77777777" w:rsidR="00CF6670" w:rsidRDefault="00CF6670" w:rsidP="001C46E3">
      <w:pPr>
        <w:ind w:left="2160" w:firstLine="720"/>
        <w:rPr>
          <w:b/>
          <w:bCs/>
        </w:rPr>
      </w:pPr>
    </w:p>
    <w:p w14:paraId="2290076D" w14:textId="77777777" w:rsidR="00CF6670" w:rsidRDefault="00CF6670" w:rsidP="001C46E3">
      <w:pPr>
        <w:ind w:left="2160" w:firstLine="720"/>
        <w:rPr>
          <w:b/>
          <w:bCs/>
        </w:rPr>
      </w:pPr>
    </w:p>
    <w:p w14:paraId="7657A161" w14:textId="77777777" w:rsidR="00CF6670" w:rsidRDefault="00CF6670" w:rsidP="001C46E3">
      <w:pPr>
        <w:ind w:left="2160" w:firstLine="720"/>
        <w:rPr>
          <w:b/>
          <w:bCs/>
        </w:rPr>
      </w:pPr>
    </w:p>
    <w:p w14:paraId="464CECBA" w14:textId="77777777" w:rsidR="00CF6670" w:rsidRDefault="00CF6670" w:rsidP="001C46E3">
      <w:pPr>
        <w:ind w:left="2160" w:firstLine="720"/>
        <w:rPr>
          <w:b/>
          <w:bCs/>
        </w:rPr>
      </w:pPr>
    </w:p>
    <w:p w14:paraId="179710F2" w14:textId="77777777" w:rsidR="00CF6670" w:rsidRDefault="00CF6670" w:rsidP="001C46E3">
      <w:pPr>
        <w:ind w:left="2160" w:firstLine="720"/>
        <w:rPr>
          <w:b/>
          <w:bCs/>
        </w:rPr>
      </w:pPr>
    </w:p>
    <w:p w14:paraId="3DFAED7E" w14:textId="77777777" w:rsidR="00CF6670" w:rsidRDefault="00CF6670" w:rsidP="001C46E3">
      <w:pPr>
        <w:ind w:left="2160" w:firstLine="720"/>
        <w:rPr>
          <w:b/>
          <w:bCs/>
        </w:rPr>
      </w:pPr>
    </w:p>
    <w:p w14:paraId="66202299" w14:textId="77777777" w:rsidR="00CF6670" w:rsidRDefault="00CF6670" w:rsidP="001C46E3">
      <w:pPr>
        <w:ind w:left="2160" w:firstLine="720"/>
        <w:rPr>
          <w:b/>
          <w:bCs/>
        </w:rPr>
      </w:pPr>
    </w:p>
    <w:p w14:paraId="0FA43F42" w14:textId="77777777" w:rsidR="00CF6670" w:rsidRDefault="00CF6670" w:rsidP="001C46E3">
      <w:pPr>
        <w:ind w:left="2160" w:firstLine="720"/>
        <w:rPr>
          <w:b/>
          <w:bCs/>
        </w:rPr>
      </w:pPr>
    </w:p>
    <w:p w14:paraId="5B4362A2" w14:textId="77777777" w:rsidR="00CF6670" w:rsidRDefault="00CF6670" w:rsidP="001C46E3">
      <w:pPr>
        <w:ind w:left="2160" w:firstLine="720"/>
        <w:rPr>
          <w:b/>
          <w:bCs/>
        </w:rPr>
      </w:pPr>
    </w:p>
    <w:p w14:paraId="04127706" w14:textId="77777777" w:rsidR="00CF6670" w:rsidRDefault="00CF6670" w:rsidP="001C46E3">
      <w:pPr>
        <w:ind w:left="2160" w:firstLine="720"/>
        <w:rPr>
          <w:b/>
          <w:bCs/>
        </w:rPr>
      </w:pPr>
    </w:p>
    <w:p w14:paraId="0F3898F3" w14:textId="77777777" w:rsidR="00CF6670" w:rsidRDefault="00CF6670" w:rsidP="001C46E3">
      <w:pPr>
        <w:ind w:left="2160" w:firstLine="720"/>
        <w:rPr>
          <w:b/>
          <w:bCs/>
        </w:rPr>
      </w:pPr>
    </w:p>
    <w:p w14:paraId="6CA2C001" w14:textId="77777777" w:rsidR="00CF6670" w:rsidRDefault="00CF6670" w:rsidP="001C46E3">
      <w:pPr>
        <w:ind w:left="2160" w:firstLine="720"/>
        <w:rPr>
          <w:b/>
          <w:bCs/>
        </w:rPr>
      </w:pPr>
    </w:p>
    <w:p w14:paraId="12C340B5" w14:textId="77777777" w:rsidR="00CF6670" w:rsidRDefault="00CF6670" w:rsidP="001C46E3">
      <w:pPr>
        <w:ind w:left="2160" w:firstLine="720"/>
        <w:rPr>
          <w:b/>
          <w:bCs/>
        </w:rPr>
      </w:pPr>
    </w:p>
    <w:p w14:paraId="033BB24F" w14:textId="77777777" w:rsidR="00CF6670" w:rsidRDefault="00CF6670" w:rsidP="001C46E3">
      <w:pPr>
        <w:ind w:left="2160" w:firstLine="720"/>
        <w:rPr>
          <w:b/>
          <w:bCs/>
        </w:rPr>
      </w:pPr>
    </w:p>
    <w:p w14:paraId="00B16050" w14:textId="77777777" w:rsidR="00CF6670" w:rsidRDefault="00CF6670" w:rsidP="001C46E3">
      <w:pPr>
        <w:ind w:left="2160" w:firstLine="720"/>
        <w:rPr>
          <w:b/>
          <w:bCs/>
        </w:rPr>
      </w:pPr>
    </w:p>
    <w:p w14:paraId="3B2D1D84" w14:textId="77777777" w:rsidR="00CF6670" w:rsidRDefault="00CF6670" w:rsidP="001C46E3">
      <w:pPr>
        <w:ind w:left="2160" w:firstLine="720"/>
        <w:rPr>
          <w:b/>
          <w:bCs/>
        </w:rPr>
      </w:pPr>
    </w:p>
    <w:p w14:paraId="33E1E4FD" w14:textId="77777777" w:rsidR="00CF6670" w:rsidRDefault="00CF6670" w:rsidP="001C46E3">
      <w:pPr>
        <w:ind w:left="2160" w:firstLine="720"/>
        <w:rPr>
          <w:b/>
          <w:bCs/>
        </w:rPr>
      </w:pPr>
    </w:p>
    <w:p w14:paraId="2308B4C0" w14:textId="77777777" w:rsidR="00CF6670" w:rsidRDefault="00CF6670" w:rsidP="001C46E3">
      <w:pPr>
        <w:ind w:left="2160" w:firstLine="720"/>
        <w:rPr>
          <w:b/>
          <w:bCs/>
        </w:rPr>
      </w:pPr>
    </w:p>
    <w:p w14:paraId="61228EB3" w14:textId="77777777" w:rsidR="00CF6670" w:rsidRDefault="00CF6670" w:rsidP="001C46E3">
      <w:pPr>
        <w:ind w:left="2160" w:firstLine="720"/>
        <w:rPr>
          <w:b/>
          <w:bCs/>
        </w:rPr>
      </w:pPr>
    </w:p>
    <w:p w14:paraId="16BABD71" w14:textId="77777777" w:rsidR="00CF6670" w:rsidRDefault="00CF6670" w:rsidP="001C46E3">
      <w:pPr>
        <w:ind w:left="2160" w:firstLine="720"/>
        <w:rPr>
          <w:b/>
          <w:bCs/>
        </w:rPr>
      </w:pPr>
    </w:p>
    <w:p w14:paraId="15D8B78B" w14:textId="77777777" w:rsidR="00CF6670" w:rsidRDefault="00CF6670" w:rsidP="001C46E3">
      <w:pPr>
        <w:ind w:left="2160" w:firstLine="720"/>
        <w:rPr>
          <w:b/>
          <w:bCs/>
        </w:rPr>
      </w:pPr>
    </w:p>
    <w:p w14:paraId="21000CDF" w14:textId="77777777" w:rsidR="00CF6670" w:rsidRDefault="00CF6670" w:rsidP="001C46E3">
      <w:pPr>
        <w:ind w:left="2160" w:firstLine="720"/>
        <w:rPr>
          <w:b/>
          <w:bCs/>
        </w:rPr>
      </w:pPr>
    </w:p>
    <w:p w14:paraId="20EB74C9" w14:textId="36060BD0" w:rsidR="007823E0" w:rsidRPr="009B4FC9" w:rsidRDefault="007823E0" w:rsidP="001C46E3">
      <w:pPr>
        <w:ind w:left="2160" w:firstLine="720"/>
        <w:rPr>
          <w:b/>
          <w:bCs/>
        </w:rPr>
      </w:pPr>
      <w:r w:rsidRPr="009B4FC9">
        <w:rPr>
          <w:b/>
          <w:bCs/>
        </w:rPr>
        <w:lastRenderedPageBreak/>
        <w:t>DANH</w:t>
      </w:r>
      <w:r w:rsidR="00F90D96" w:rsidRPr="009B4FC9">
        <w:rPr>
          <w:b/>
          <w:bCs/>
        </w:rPr>
        <w:t xml:space="preserve"> </w:t>
      </w:r>
      <w:r w:rsidRPr="009B4FC9">
        <w:rPr>
          <w:b/>
          <w:bCs/>
        </w:rPr>
        <w:t>MỤC</w:t>
      </w:r>
      <w:r w:rsidR="00F90D96" w:rsidRPr="009B4FC9">
        <w:rPr>
          <w:b/>
          <w:bCs/>
        </w:rPr>
        <w:t xml:space="preserve"> </w:t>
      </w:r>
      <w:r w:rsidRPr="009B4FC9">
        <w:rPr>
          <w:b/>
          <w:bCs/>
        </w:rPr>
        <w:t>HÌNH</w:t>
      </w:r>
      <w:r w:rsidR="00F90D96" w:rsidRPr="009B4FC9">
        <w:rPr>
          <w:b/>
          <w:bCs/>
        </w:rPr>
        <w:t xml:space="preserve"> </w:t>
      </w:r>
      <w:r w:rsidRPr="009B4FC9">
        <w:rPr>
          <w:b/>
          <w:bCs/>
        </w:rPr>
        <w:t>ẢNH</w:t>
      </w:r>
    </w:p>
    <w:p w14:paraId="77167725" w14:textId="77777777" w:rsidR="00E56282" w:rsidRPr="009B4FC9" w:rsidRDefault="00E56282" w:rsidP="00E71651">
      <w:pPr>
        <w:jc w:val="center"/>
        <w:rPr>
          <w:b/>
          <w:bCs/>
        </w:rPr>
      </w:pPr>
    </w:p>
    <w:p w14:paraId="6A0DFEE2" w14:textId="331CE01A" w:rsidR="00063D98" w:rsidRDefault="0093741B">
      <w:pPr>
        <w:pStyle w:val="TableofFigures"/>
        <w:tabs>
          <w:tab w:val="right" w:leader="dot" w:pos="9344"/>
        </w:tabs>
        <w:rPr>
          <w:rFonts w:asciiTheme="minorHAnsi" w:eastAsiaTheme="minorEastAsia" w:hAnsiTheme="minorHAnsi"/>
          <w:noProof/>
          <w:kern w:val="2"/>
          <w:sz w:val="24"/>
          <w:szCs w:val="24"/>
          <w14:ligatures w14:val="standardContextual"/>
        </w:rPr>
      </w:pPr>
      <w:r w:rsidRPr="009B4FC9">
        <w:fldChar w:fldCharType="begin"/>
      </w:r>
      <w:r w:rsidRPr="009B4FC9">
        <w:instrText xml:space="preserve"> TOC \h \z \c "Hình 1." </w:instrText>
      </w:r>
      <w:r w:rsidRPr="009B4FC9">
        <w:fldChar w:fldCharType="separate"/>
      </w:r>
      <w:hyperlink w:anchor="_Toc199717823" w:history="1">
        <w:r w:rsidR="00063D98" w:rsidRPr="00C4667E">
          <w:rPr>
            <w:rStyle w:val="Hyperlink"/>
            <w:noProof/>
          </w:rPr>
          <w:t>Hình 1.1 Các nhóm nguyên nhân dẫn đến tình trang thất nghiệp</w:t>
        </w:r>
        <w:r w:rsidR="00063D98">
          <w:rPr>
            <w:noProof/>
            <w:webHidden/>
          </w:rPr>
          <w:tab/>
        </w:r>
        <w:r w:rsidR="00063D98">
          <w:rPr>
            <w:noProof/>
            <w:webHidden/>
          </w:rPr>
          <w:fldChar w:fldCharType="begin"/>
        </w:r>
        <w:r w:rsidR="00063D98">
          <w:rPr>
            <w:noProof/>
            <w:webHidden/>
          </w:rPr>
          <w:instrText xml:space="preserve"> PAGEREF _Toc199717823 \h </w:instrText>
        </w:r>
        <w:r w:rsidR="00063D98">
          <w:rPr>
            <w:noProof/>
            <w:webHidden/>
          </w:rPr>
        </w:r>
        <w:r w:rsidR="00063D98">
          <w:rPr>
            <w:noProof/>
            <w:webHidden/>
          </w:rPr>
          <w:fldChar w:fldCharType="separate"/>
        </w:r>
        <w:r w:rsidR="005B59AD">
          <w:rPr>
            <w:noProof/>
            <w:webHidden/>
          </w:rPr>
          <w:t>2</w:t>
        </w:r>
        <w:r w:rsidR="00063D98">
          <w:rPr>
            <w:noProof/>
            <w:webHidden/>
          </w:rPr>
          <w:fldChar w:fldCharType="end"/>
        </w:r>
      </w:hyperlink>
    </w:p>
    <w:p w14:paraId="35F804C3" w14:textId="0A89A99B"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24" w:history="1">
        <w:r w:rsidRPr="00C4667E">
          <w:rPr>
            <w:rStyle w:val="Hyperlink"/>
            <w:noProof/>
          </w:rPr>
          <w:t>Hình 1.2 Tốc độ tăng trưởng GDP Việt Nam 2014-2023</w:t>
        </w:r>
        <w:r>
          <w:rPr>
            <w:noProof/>
            <w:webHidden/>
          </w:rPr>
          <w:tab/>
        </w:r>
        <w:r>
          <w:rPr>
            <w:noProof/>
            <w:webHidden/>
          </w:rPr>
          <w:fldChar w:fldCharType="begin"/>
        </w:r>
        <w:r>
          <w:rPr>
            <w:noProof/>
            <w:webHidden/>
          </w:rPr>
          <w:instrText xml:space="preserve"> PAGEREF _Toc199717824 \h </w:instrText>
        </w:r>
        <w:r>
          <w:rPr>
            <w:noProof/>
            <w:webHidden/>
          </w:rPr>
        </w:r>
        <w:r>
          <w:rPr>
            <w:noProof/>
            <w:webHidden/>
          </w:rPr>
          <w:fldChar w:fldCharType="separate"/>
        </w:r>
        <w:r w:rsidR="005B59AD">
          <w:rPr>
            <w:noProof/>
            <w:webHidden/>
          </w:rPr>
          <w:t>3</w:t>
        </w:r>
        <w:r>
          <w:rPr>
            <w:noProof/>
            <w:webHidden/>
          </w:rPr>
          <w:fldChar w:fldCharType="end"/>
        </w:r>
      </w:hyperlink>
    </w:p>
    <w:p w14:paraId="06DB6C75" w14:textId="4A24277F"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25" w:history="1">
        <w:r w:rsidRPr="00C4667E">
          <w:rPr>
            <w:rStyle w:val="Hyperlink"/>
            <w:noProof/>
          </w:rPr>
          <w:t>Hình 1.3 Mối quan hệ giữa lạm phát và thất nghiệp</w:t>
        </w:r>
        <w:r>
          <w:rPr>
            <w:noProof/>
            <w:webHidden/>
          </w:rPr>
          <w:tab/>
        </w:r>
        <w:r>
          <w:rPr>
            <w:noProof/>
            <w:webHidden/>
          </w:rPr>
          <w:fldChar w:fldCharType="begin"/>
        </w:r>
        <w:r>
          <w:rPr>
            <w:noProof/>
            <w:webHidden/>
          </w:rPr>
          <w:instrText xml:space="preserve"> PAGEREF _Toc199717825 \h </w:instrText>
        </w:r>
        <w:r>
          <w:rPr>
            <w:noProof/>
            <w:webHidden/>
          </w:rPr>
        </w:r>
        <w:r>
          <w:rPr>
            <w:noProof/>
            <w:webHidden/>
          </w:rPr>
          <w:fldChar w:fldCharType="separate"/>
        </w:r>
        <w:r w:rsidR="005B59AD">
          <w:rPr>
            <w:noProof/>
            <w:webHidden/>
          </w:rPr>
          <w:t>4</w:t>
        </w:r>
        <w:r>
          <w:rPr>
            <w:noProof/>
            <w:webHidden/>
          </w:rPr>
          <w:fldChar w:fldCharType="end"/>
        </w:r>
      </w:hyperlink>
    </w:p>
    <w:p w14:paraId="31A7A9C2" w14:textId="2F2FDD74" w:rsidR="0093741B" w:rsidRPr="009B4FC9" w:rsidRDefault="00063D98" w:rsidP="0093741B">
      <w:pPr>
        <w:pStyle w:val="TableofFigures"/>
        <w:tabs>
          <w:tab w:val="right" w:leader="dot" w:pos="9344"/>
        </w:tabs>
      </w:pPr>
      <w:hyperlink w:anchor="_Toc199717826" w:history="1">
        <w:r w:rsidRPr="00C4667E">
          <w:rPr>
            <w:rStyle w:val="Hyperlink"/>
            <w:noProof/>
          </w:rPr>
          <w:t>Hình 1.4 Tỉ lệ thất nghiệp theo trình độ</w:t>
        </w:r>
        <w:r>
          <w:rPr>
            <w:noProof/>
            <w:webHidden/>
          </w:rPr>
          <w:tab/>
        </w:r>
        <w:r>
          <w:rPr>
            <w:noProof/>
            <w:webHidden/>
          </w:rPr>
          <w:fldChar w:fldCharType="begin"/>
        </w:r>
        <w:r>
          <w:rPr>
            <w:noProof/>
            <w:webHidden/>
          </w:rPr>
          <w:instrText xml:space="preserve"> PAGEREF _Toc199717826 \h </w:instrText>
        </w:r>
        <w:r>
          <w:rPr>
            <w:noProof/>
            <w:webHidden/>
          </w:rPr>
        </w:r>
        <w:r>
          <w:rPr>
            <w:noProof/>
            <w:webHidden/>
          </w:rPr>
          <w:fldChar w:fldCharType="separate"/>
        </w:r>
        <w:r w:rsidR="005B59AD">
          <w:rPr>
            <w:noProof/>
            <w:webHidden/>
          </w:rPr>
          <w:t>6</w:t>
        </w:r>
        <w:r>
          <w:rPr>
            <w:noProof/>
            <w:webHidden/>
          </w:rPr>
          <w:fldChar w:fldCharType="end"/>
        </w:r>
      </w:hyperlink>
      <w:r w:rsidR="0093741B" w:rsidRPr="009B4FC9">
        <w:fldChar w:fldCharType="end"/>
      </w:r>
    </w:p>
    <w:p w14:paraId="0A2C1D34" w14:textId="0B1FE5A1" w:rsidR="00063D98" w:rsidRDefault="0093741B">
      <w:pPr>
        <w:pStyle w:val="TableofFigures"/>
        <w:tabs>
          <w:tab w:val="right" w:leader="dot" w:pos="9344"/>
        </w:tabs>
        <w:rPr>
          <w:rFonts w:asciiTheme="minorHAnsi" w:eastAsiaTheme="minorEastAsia" w:hAnsiTheme="minorHAnsi"/>
          <w:noProof/>
          <w:kern w:val="2"/>
          <w:sz w:val="24"/>
          <w:szCs w:val="24"/>
          <w14:ligatures w14:val="standardContextual"/>
        </w:rPr>
      </w:pPr>
      <w:r w:rsidRPr="009B4FC9">
        <w:fldChar w:fldCharType="begin"/>
      </w:r>
      <w:r w:rsidRPr="009B4FC9">
        <w:instrText xml:space="preserve"> TOC \h \z \c "Hình 2." </w:instrText>
      </w:r>
      <w:r w:rsidRPr="009B4FC9">
        <w:fldChar w:fldCharType="separate"/>
      </w:r>
      <w:hyperlink w:anchor="_Toc199717833" w:history="1">
        <w:r w:rsidR="00063D98" w:rsidRPr="00A35F26">
          <w:rPr>
            <w:rStyle w:val="Hyperlink"/>
            <w:noProof/>
          </w:rPr>
          <w:t>Hình 2.1 Chuyển đổi định dạng</w:t>
        </w:r>
        <w:r w:rsidR="00063D98">
          <w:rPr>
            <w:noProof/>
            <w:webHidden/>
          </w:rPr>
          <w:tab/>
        </w:r>
        <w:r w:rsidR="00063D98">
          <w:rPr>
            <w:noProof/>
            <w:webHidden/>
          </w:rPr>
          <w:fldChar w:fldCharType="begin"/>
        </w:r>
        <w:r w:rsidR="00063D98">
          <w:rPr>
            <w:noProof/>
            <w:webHidden/>
          </w:rPr>
          <w:instrText xml:space="preserve"> PAGEREF _Toc199717833 \h </w:instrText>
        </w:r>
        <w:r w:rsidR="00063D98">
          <w:rPr>
            <w:noProof/>
            <w:webHidden/>
          </w:rPr>
        </w:r>
        <w:r w:rsidR="00063D98">
          <w:rPr>
            <w:noProof/>
            <w:webHidden/>
          </w:rPr>
          <w:fldChar w:fldCharType="separate"/>
        </w:r>
        <w:r w:rsidR="005B59AD">
          <w:rPr>
            <w:noProof/>
            <w:webHidden/>
          </w:rPr>
          <w:t>14</w:t>
        </w:r>
        <w:r w:rsidR="00063D98">
          <w:rPr>
            <w:noProof/>
            <w:webHidden/>
          </w:rPr>
          <w:fldChar w:fldCharType="end"/>
        </w:r>
      </w:hyperlink>
    </w:p>
    <w:p w14:paraId="5969100F" w14:textId="128A4333"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34" w:history="1">
        <w:r w:rsidRPr="00A35F26">
          <w:rPr>
            <w:rStyle w:val="Hyperlink"/>
            <w:noProof/>
          </w:rPr>
          <w:t>Hình 2.2 Xử lý giá trị thiếu và ngoại lệ</w:t>
        </w:r>
        <w:r>
          <w:rPr>
            <w:noProof/>
            <w:webHidden/>
          </w:rPr>
          <w:tab/>
        </w:r>
        <w:r>
          <w:rPr>
            <w:noProof/>
            <w:webHidden/>
          </w:rPr>
          <w:fldChar w:fldCharType="begin"/>
        </w:r>
        <w:r>
          <w:rPr>
            <w:noProof/>
            <w:webHidden/>
          </w:rPr>
          <w:instrText xml:space="preserve"> PAGEREF _Toc199717834 \h </w:instrText>
        </w:r>
        <w:r>
          <w:rPr>
            <w:noProof/>
            <w:webHidden/>
          </w:rPr>
        </w:r>
        <w:r>
          <w:rPr>
            <w:noProof/>
            <w:webHidden/>
          </w:rPr>
          <w:fldChar w:fldCharType="separate"/>
        </w:r>
        <w:r w:rsidR="005B59AD">
          <w:rPr>
            <w:noProof/>
            <w:webHidden/>
          </w:rPr>
          <w:t>15</w:t>
        </w:r>
        <w:r>
          <w:rPr>
            <w:noProof/>
            <w:webHidden/>
          </w:rPr>
          <w:fldChar w:fldCharType="end"/>
        </w:r>
      </w:hyperlink>
    </w:p>
    <w:p w14:paraId="2E99E3D2" w14:textId="148F5629"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35" w:history="1">
        <w:r w:rsidRPr="00A35F26">
          <w:rPr>
            <w:rStyle w:val="Hyperlink"/>
            <w:noProof/>
          </w:rPr>
          <w:t>Hình 2.3 Boxplot hiển thị dữ liệu trước khi xử lý</w:t>
        </w:r>
        <w:r>
          <w:rPr>
            <w:noProof/>
            <w:webHidden/>
          </w:rPr>
          <w:tab/>
        </w:r>
        <w:r>
          <w:rPr>
            <w:noProof/>
            <w:webHidden/>
          </w:rPr>
          <w:fldChar w:fldCharType="begin"/>
        </w:r>
        <w:r>
          <w:rPr>
            <w:noProof/>
            <w:webHidden/>
          </w:rPr>
          <w:instrText xml:space="preserve"> PAGEREF _Toc199717835 \h </w:instrText>
        </w:r>
        <w:r>
          <w:rPr>
            <w:noProof/>
            <w:webHidden/>
          </w:rPr>
        </w:r>
        <w:r>
          <w:rPr>
            <w:noProof/>
            <w:webHidden/>
          </w:rPr>
          <w:fldChar w:fldCharType="separate"/>
        </w:r>
        <w:r w:rsidR="005B59AD">
          <w:rPr>
            <w:noProof/>
            <w:webHidden/>
          </w:rPr>
          <w:t>16</w:t>
        </w:r>
        <w:r>
          <w:rPr>
            <w:noProof/>
            <w:webHidden/>
          </w:rPr>
          <w:fldChar w:fldCharType="end"/>
        </w:r>
      </w:hyperlink>
    </w:p>
    <w:p w14:paraId="60C5B6FE" w14:textId="5F597D2E"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36" w:history="1">
        <w:r w:rsidRPr="00A35F26">
          <w:rPr>
            <w:rStyle w:val="Hyperlink"/>
            <w:noProof/>
          </w:rPr>
          <w:t>Hình 2.4 Boxplot hiển thị dữ liệu sau khi xử lý</w:t>
        </w:r>
        <w:r>
          <w:rPr>
            <w:noProof/>
            <w:webHidden/>
          </w:rPr>
          <w:tab/>
        </w:r>
        <w:r>
          <w:rPr>
            <w:noProof/>
            <w:webHidden/>
          </w:rPr>
          <w:fldChar w:fldCharType="begin"/>
        </w:r>
        <w:r>
          <w:rPr>
            <w:noProof/>
            <w:webHidden/>
          </w:rPr>
          <w:instrText xml:space="preserve"> PAGEREF _Toc199717836 \h </w:instrText>
        </w:r>
        <w:r>
          <w:rPr>
            <w:noProof/>
            <w:webHidden/>
          </w:rPr>
        </w:r>
        <w:r>
          <w:rPr>
            <w:noProof/>
            <w:webHidden/>
          </w:rPr>
          <w:fldChar w:fldCharType="separate"/>
        </w:r>
        <w:r w:rsidR="005B59AD">
          <w:rPr>
            <w:noProof/>
            <w:webHidden/>
          </w:rPr>
          <w:t>16</w:t>
        </w:r>
        <w:r>
          <w:rPr>
            <w:noProof/>
            <w:webHidden/>
          </w:rPr>
          <w:fldChar w:fldCharType="end"/>
        </w:r>
      </w:hyperlink>
    </w:p>
    <w:p w14:paraId="1C0A27F6" w14:textId="14163AFB"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37" w:history="1">
        <w:r w:rsidRPr="00A35F26">
          <w:rPr>
            <w:rStyle w:val="Hyperlink"/>
            <w:noProof/>
          </w:rPr>
          <w:t>Hình 2.5 Mã hóa các biến phân loại</w:t>
        </w:r>
        <w:r>
          <w:rPr>
            <w:noProof/>
            <w:webHidden/>
          </w:rPr>
          <w:tab/>
        </w:r>
        <w:r>
          <w:rPr>
            <w:noProof/>
            <w:webHidden/>
          </w:rPr>
          <w:fldChar w:fldCharType="begin"/>
        </w:r>
        <w:r>
          <w:rPr>
            <w:noProof/>
            <w:webHidden/>
          </w:rPr>
          <w:instrText xml:space="preserve"> PAGEREF _Toc199717837 \h </w:instrText>
        </w:r>
        <w:r>
          <w:rPr>
            <w:noProof/>
            <w:webHidden/>
          </w:rPr>
        </w:r>
        <w:r>
          <w:rPr>
            <w:noProof/>
            <w:webHidden/>
          </w:rPr>
          <w:fldChar w:fldCharType="separate"/>
        </w:r>
        <w:r w:rsidR="005B59AD">
          <w:rPr>
            <w:noProof/>
            <w:webHidden/>
          </w:rPr>
          <w:t>18</w:t>
        </w:r>
        <w:r>
          <w:rPr>
            <w:noProof/>
            <w:webHidden/>
          </w:rPr>
          <w:fldChar w:fldCharType="end"/>
        </w:r>
      </w:hyperlink>
    </w:p>
    <w:p w14:paraId="4CABBB3E" w14:textId="687BC019"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38" w:history="1">
        <w:r w:rsidRPr="00A35F26">
          <w:rPr>
            <w:rStyle w:val="Hyperlink"/>
            <w:noProof/>
          </w:rPr>
          <w:t>Hình 2.6 Chuẩn hóa dữ liệu</w:t>
        </w:r>
        <w:r>
          <w:rPr>
            <w:noProof/>
            <w:webHidden/>
          </w:rPr>
          <w:tab/>
        </w:r>
        <w:r>
          <w:rPr>
            <w:noProof/>
            <w:webHidden/>
          </w:rPr>
          <w:fldChar w:fldCharType="begin"/>
        </w:r>
        <w:r>
          <w:rPr>
            <w:noProof/>
            <w:webHidden/>
          </w:rPr>
          <w:instrText xml:space="preserve"> PAGEREF _Toc199717838 \h </w:instrText>
        </w:r>
        <w:r>
          <w:rPr>
            <w:noProof/>
            <w:webHidden/>
          </w:rPr>
        </w:r>
        <w:r>
          <w:rPr>
            <w:noProof/>
            <w:webHidden/>
          </w:rPr>
          <w:fldChar w:fldCharType="separate"/>
        </w:r>
        <w:r w:rsidR="005B59AD">
          <w:rPr>
            <w:noProof/>
            <w:webHidden/>
          </w:rPr>
          <w:t>19</w:t>
        </w:r>
        <w:r>
          <w:rPr>
            <w:noProof/>
            <w:webHidden/>
          </w:rPr>
          <w:fldChar w:fldCharType="end"/>
        </w:r>
      </w:hyperlink>
    </w:p>
    <w:p w14:paraId="733B202C" w14:textId="1190AF48"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39" w:history="1">
        <w:r w:rsidRPr="00A35F26">
          <w:rPr>
            <w:rStyle w:val="Hyperlink"/>
            <w:noProof/>
          </w:rPr>
          <w:t>Hình 2.7 Tỉ lệ thất nghiệp theo nhóm tuổi</w:t>
        </w:r>
        <w:r>
          <w:rPr>
            <w:noProof/>
            <w:webHidden/>
          </w:rPr>
          <w:tab/>
        </w:r>
        <w:r>
          <w:rPr>
            <w:noProof/>
            <w:webHidden/>
          </w:rPr>
          <w:fldChar w:fldCharType="begin"/>
        </w:r>
        <w:r>
          <w:rPr>
            <w:noProof/>
            <w:webHidden/>
          </w:rPr>
          <w:instrText xml:space="preserve"> PAGEREF _Toc199717839 \h </w:instrText>
        </w:r>
        <w:r>
          <w:rPr>
            <w:noProof/>
            <w:webHidden/>
          </w:rPr>
        </w:r>
        <w:r>
          <w:rPr>
            <w:noProof/>
            <w:webHidden/>
          </w:rPr>
          <w:fldChar w:fldCharType="separate"/>
        </w:r>
        <w:r w:rsidR="005B59AD">
          <w:rPr>
            <w:noProof/>
            <w:webHidden/>
          </w:rPr>
          <w:t>22</w:t>
        </w:r>
        <w:r>
          <w:rPr>
            <w:noProof/>
            <w:webHidden/>
          </w:rPr>
          <w:fldChar w:fldCharType="end"/>
        </w:r>
      </w:hyperlink>
    </w:p>
    <w:p w14:paraId="3E4E3258" w14:textId="1E245036"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40" w:history="1">
        <w:r w:rsidRPr="00A35F26">
          <w:rPr>
            <w:rStyle w:val="Hyperlink"/>
            <w:noProof/>
          </w:rPr>
          <w:t>Hình 2.8 Top 10 quốc gia có tỉ lệ thất nghiệp cao</w:t>
        </w:r>
        <w:r>
          <w:rPr>
            <w:noProof/>
            <w:webHidden/>
          </w:rPr>
          <w:tab/>
        </w:r>
        <w:r>
          <w:rPr>
            <w:noProof/>
            <w:webHidden/>
          </w:rPr>
          <w:fldChar w:fldCharType="begin"/>
        </w:r>
        <w:r>
          <w:rPr>
            <w:noProof/>
            <w:webHidden/>
          </w:rPr>
          <w:instrText xml:space="preserve"> PAGEREF _Toc199717840 \h </w:instrText>
        </w:r>
        <w:r>
          <w:rPr>
            <w:noProof/>
            <w:webHidden/>
          </w:rPr>
        </w:r>
        <w:r>
          <w:rPr>
            <w:noProof/>
            <w:webHidden/>
          </w:rPr>
          <w:fldChar w:fldCharType="separate"/>
        </w:r>
        <w:r w:rsidR="005B59AD">
          <w:rPr>
            <w:noProof/>
            <w:webHidden/>
          </w:rPr>
          <w:t>23</w:t>
        </w:r>
        <w:r>
          <w:rPr>
            <w:noProof/>
            <w:webHidden/>
          </w:rPr>
          <w:fldChar w:fldCharType="end"/>
        </w:r>
      </w:hyperlink>
    </w:p>
    <w:p w14:paraId="58EE2545" w14:textId="35E7C4A0"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41" w:history="1">
        <w:r w:rsidRPr="00A35F26">
          <w:rPr>
            <w:rStyle w:val="Hyperlink"/>
            <w:noProof/>
          </w:rPr>
          <w:t>Hình 2.9 Biểu đồ thể hiện tỉ lệ thất nghiệp theo giới tính</w:t>
        </w:r>
        <w:r>
          <w:rPr>
            <w:noProof/>
            <w:webHidden/>
          </w:rPr>
          <w:tab/>
        </w:r>
        <w:r>
          <w:rPr>
            <w:noProof/>
            <w:webHidden/>
          </w:rPr>
          <w:fldChar w:fldCharType="begin"/>
        </w:r>
        <w:r>
          <w:rPr>
            <w:noProof/>
            <w:webHidden/>
          </w:rPr>
          <w:instrText xml:space="preserve"> PAGEREF _Toc199717841 \h </w:instrText>
        </w:r>
        <w:r>
          <w:rPr>
            <w:noProof/>
            <w:webHidden/>
          </w:rPr>
        </w:r>
        <w:r>
          <w:rPr>
            <w:noProof/>
            <w:webHidden/>
          </w:rPr>
          <w:fldChar w:fldCharType="separate"/>
        </w:r>
        <w:r w:rsidR="005B59AD">
          <w:rPr>
            <w:noProof/>
            <w:webHidden/>
          </w:rPr>
          <w:t>24</w:t>
        </w:r>
        <w:r>
          <w:rPr>
            <w:noProof/>
            <w:webHidden/>
          </w:rPr>
          <w:fldChar w:fldCharType="end"/>
        </w:r>
      </w:hyperlink>
    </w:p>
    <w:p w14:paraId="4318B6F6" w14:textId="1A82D58B"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42" w:history="1">
        <w:r w:rsidRPr="00A35F26">
          <w:rPr>
            <w:rStyle w:val="Hyperlink"/>
            <w:noProof/>
          </w:rPr>
          <w:t>Hình 2.10 Biểu đồ phân tích biến động tỉ lệ toàn cầu (2014-2024)</w:t>
        </w:r>
        <w:r>
          <w:rPr>
            <w:noProof/>
            <w:webHidden/>
          </w:rPr>
          <w:tab/>
        </w:r>
        <w:r>
          <w:rPr>
            <w:noProof/>
            <w:webHidden/>
          </w:rPr>
          <w:fldChar w:fldCharType="begin"/>
        </w:r>
        <w:r>
          <w:rPr>
            <w:noProof/>
            <w:webHidden/>
          </w:rPr>
          <w:instrText xml:space="preserve"> PAGEREF _Toc199717842 \h </w:instrText>
        </w:r>
        <w:r>
          <w:rPr>
            <w:noProof/>
            <w:webHidden/>
          </w:rPr>
        </w:r>
        <w:r>
          <w:rPr>
            <w:noProof/>
            <w:webHidden/>
          </w:rPr>
          <w:fldChar w:fldCharType="separate"/>
        </w:r>
        <w:r w:rsidR="005B59AD">
          <w:rPr>
            <w:noProof/>
            <w:webHidden/>
          </w:rPr>
          <w:t>26</w:t>
        </w:r>
        <w:r>
          <w:rPr>
            <w:noProof/>
            <w:webHidden/>
          </w:rPr>
          <w:fldChar w:fldCharType="end"/>
        </w:r>
      </w:hyperlink>
    </w:p>
    <w:p w14:paraId="262FCE9D" w14:textId="4330AC75"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43" w:history="1">
        <w:r w:rsidRPr="00A35F26">
          <w:rPr>
            <w:rStyle w:val="Hyperlink"/>
            <w:noProof/>
          </w:rPr>
          <w:t>Hình 2.11 Feature Importance (Random Forest)</w:t>
        </w:r>
        <w:r>
          <w:rPr>
            <w:noProof/>
            <w:webHidden/>
          </w:rPr>
          <w:tab/>
        </w:r>
        <w:r>
          <w:rPr>
            <w:noProof/>
            <w:webHidden/>
          </w:rPr>
          <w:fldChar w:fldCharType="begin"/>
        </w:r>
        <w:r>
          <w:rPr>
            <w:noProof/>
            <w:webHidden/>
          </w:rPr>
          <w:instrText xml:space="preserve"> PAGEREF _Toc199717843 \h </w:instrText>
        </w:r>
        <w:r>
          <w:rPr>
            <w:noProof/>
            <w:webHidden/>
          </w:rPr>
        </w:r>
        <w:r>
          <w:rPr>
            <w:noProof/>
            <w:webHidden/>
          </w:rPr>
          <w:fldChar w:fldCharType="separate"/>
        </w:r>
        <w:r w:rsidR="005B59AD">
          <w:rPr>
            <w:noProof/>
            <w:webHidden/>
          </w:rPr>
          <w:t>32</w:t>
        </w:r>
        <w:r>
          <w:rPr>
            <w:noProof/>
            <w:webHidden/>
          </w:rPr>
          <w:fldChar w:fldCharType="end"/>
        </w:r>
      </w:hyperlink>
    </w:p>
    <w:p w14:paraId="13162F4F" w14:textId="7B6FACCF"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44" w:history="1">
        <w:r w:rsidRPr="00A35F26">
          <w:rPr>
            <w:rStyle w:val="Hyperlink"/>
            <w:noProof/>
          </w:rPr>
          <w:t>Hình 2.12 Feature Importance (XGBoost)</w:t>
        </w:r>
        <w:r>
          <w:rPr>
            <w:noProof/>
            <w:webHidden/>
          </w:rPr>
          <w:tab/>
        </w:r>
        <w:r>
          <w:rPr>
            <w:noProof/>
            <w:webHidden/>
          </w:rPr>
          <w:fldChar w:fldCharType="begin"/>
        </w:r>
        <w:r>
          <w:rPr>
            <w:noProof/>
            <w:webHidden/>
          </w:rPr>
          <w:instrText xml:space="preserve"> PAGEREF _Toc199717844 \h </w:instrText>
        </w:r>
        <w:r>
          <w:rPr>
            <w:noProof/>
            <w:webHidden/>
          </w:rPr>
        </w:r>
        <w:r>
          <w:rPr>
            <w:noProof/>
            <w:webHidden/>
          </w:rPr>
          <w:fldChar w:fldCharType="separate"/>
        </w:r>
        <w:r w:rsidR="005B59AD">
          <w:rPr>
            <w:noProof/>
            <w:webHidden/>
          </w:rPr>
          <w:t>36</w:t>
        </w:r>
        <w:r>
          <w:rPr>
            <w:noProof/>
            <w:webHidden/>
          </w:rPr>
          <w:fldChar w:fldCharType="end"/>
        </w:r>
      </w:hyperlink>
    </w:p>
    <w:p w14:paraId="29A6C42A" w14:textId="3525CB49" w:rsidR="00063D98" w:rsidRDefault="00063D98" w:rsidP="0093741B">
      <w:pPr>
        <w:pStyle w:val="TableofFigures"/>
        <w:tabs>
          <w:tab w:val="right" w:leader="dot" w:pos="9344"/>
        </w:tabs>
        <w:rPr>
          <w:noProof/>
        </w:rPr>
      </w:pPr>
      <w:hyperlink w:anchor="_Toc199717845" w:history="1">
        <w:r w:rsidRPr="00A35F26">
          <w:rPr>
            <w:rStyle w:val="Hyperlink"/>
            <w:noProof/>
          </w:rPr>
          <w:t>Hình 2.13 Biểu đồ huấn luyện LSTM</w:t>
        </w:r>
        <w:r>
          <w:rPr>
            <w:noProof/>
            <w:webHidden/>
          </w:rPr>
          <w:tab/>
        </w:r>
        <w:r>
          <w:rPr>
            <w:noProof/>
            <w:webHidden/>
          </w:rPr>
          <w:fldChar w:fldCharType="begin"/>
        </w:r>
        <w:r>
          <w:rPr>
            <w:noProof/>
            <w:webHidden/>
          </w:rPr>
          <w:instrText xml:space="preserve"> PAGEREF _Toc199717845 \h </w:instrText>
        </w:r>
        <w:r>
          <w:rPr>
            <w:noProof/>
            <w:webHidden/>
          </w:rPr>
        </w:r>
        <w:r>
          <w:rPr>
            <w:noProof/>
            <w:webHidden/>
          </w:rPr>
          <w:fldChar w:fldCharType="separate"/>
        </w:r>
        <w:r w:rsidR="005B59AD">
          <w:rPr>
            <w:noProof/>
            <w:webHidden/>
          </w:rPr>
          <w:t>40</w:t>
        </w:r>
        <w:r>
          <w:rPr>
            <w:noProof/>
            <w:webHidden/>
          </w:rPr>
          <w:fldChar w:fldCharType="end"/>
        </w:r>
      </w:hyperlink>
      <w:r w:rsidR="0093741B" w:rsidRPr="009B4FC9">
        <w:fldChar w:fldCharType="end"/>
      </w:r>
      <w:r w:rsidR="0093741B" w:rsidRPr="009B4FC9">
        <w:fldChar w:fldCharType="begin"/>
      </w:r>
      <w:r w:rsidR="0093741B" w:rsidRPr="009B4FC9">
        <w:instrText xml:space="preserve"> TOC \h \z \c "Hình 3." </w:instrText>
      </w:r>
      <w:r w:rsidR="0093741B" w:rsidRPr="009B4FC9">
        <w:fldChar w:fldCharType="separate"/>
      </w:r>
    </w:p>
    <w:p w14:paraId="7DC04191" w14:textId="0E52621C"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46" w:history="1">
        <w:r w:rsidRPr="007C33BC">
          <w:rPr>
            <w:rStyle w:val="Hyperlink"/>
            <w:noProof/>
          </w:rPr>
          <w:t>Hình 3.1 Sơ đồ kiến trúc hệ thống</w:t>
        </w:r>
        <w:r>
          <w:rPr>
            <w:noProof/>
            <w:webHidden/>
          </w:rPr>
          <w:tab/>
        </w:r>
        <w:r>
          <w:rPr>
            <w:noProof/>
            <w:webHidden/>
          </w:rPr>
          <w:fldChar w:fldCharType="begin"/>
        </w:r>
        <w:r>
          <w:rPr>
            <w:noProof/>
            <w:webHidden/>
          </w:rPr>
          <w:instrText xml:space="preserve"> PAGEREF _Toc199717846 \h </w:instrText>
        </w:r>
        <w:r>
          <w:rPr>
            <w:noProof/>
            <w:webHidden/>
          </w:rPr>
        </w:r>
        <w:r>
          <w:rPr>
            <w:noProof/>
            <w:webHidden/>
          </w:rPr>
          <w:fldChar w:fldCharType="separate"/>
        </w:r>
        <w:r w:rsidR="005B59AD">
          <w:rPr>
            <w:noProof/>
            <w:webHidden/>
          </w:rPr>
          <w:t>45</w:t>
        </w:r>
        <w:r>
          <w:rPr>
            <w:noProof/>
            <w:webHidden/>
          </w:rPr>
          <w:fldChar w:fldCharType="end"/>
        </w:r>
      </w:hyperlink>
    </w:p>
    <w:p w14:paraId="53A04E5C" w14:textId="22B16512"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47" w:history="1">
        <w:r w:rsidRPr="007C33BC">
          <w:rPr>
            <w:rStyle w:val="Hyperlink"/>
            <w:noProof/>
          </w:rPr>
          <w:t>Hình 3.2 Sơ đồ cấu trúc dữ liệu</w:t>
        </w:r>
        <w:r>
          <w:rPr>
            <w:noProof/>
            <w:webHidden/>
          </w:rPr>
          <w:tab/>
        </w:r>
        <w:r>
          <w:rPr>
            <w:noProof/>
            <w:webHidden/>
          </w:rPr>
          <w:fldChar w:fldCharType="begin"/>
        </w:r>
        <w:r>
          <w:rPr>
            <w:noProof/>
            <w:webHidden/>
          </w:rPr>
          <w:instrText xml:space="preserve"> PAGEREF _Toc199717847 \h </w:instrText>
        </w:r>
        <w:r>
          <w:rPr>
            <w:noProof/>
            <w:webHidden/>
          </w:rPr>
        </w:r>
        <w:r>
          <w:rPr>
            <w:noProof/>
            <w:webHidden/>
          </w:rPr>
          <w:fldChar w:fldCharType="separate"/>
        </w:r>
        <w:r w:rsidR="005B59AD">
          <w:rPr>
            <w:noProof/>
            <w:webHidden/>
          </w:rPr>
          <w:t>48</w:t>
        </w:r>
        <w:r>
          <w:rPr>
            <w:noProof/>
            <w:webHidden/>
          </w:rPr>
          <w:fldChar w:fldCharType="end"/>
        </w:r>
      </w:hyperlink>
    </w:p>
    <w:p w14:paraId="47EB14D6" w14:textId="4D17F2C8"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48" w:history="1">
        <w:r w:rsidRPr="007C33BC">
          <w:rPr>
            <w:rStyle w:val="Hyperlink"/>
            <w:noProof/>
          </w:rPr>
          <w:t>Hình 3.3 Tạo chuỗi dữ liệu cho LSTM</w:t>
        </w:r>
        <w:r>
          <w:rPr>
            <w:noProof/>
            <w:webHidden/>
          </w:rPr>
          <w:tab/>
        </w:r>
        <w:r>
          <w:rPr>
            <w:noProof/>
            <w:webHidden/>
          </w:rPr>
          <w:fldChar w:fldCharType="begin"/>
        </w:r>
        <w:r>
          <w:rPr>
            <w:noProof/>
            <w:webHidden/>
          </w:rPr>
          <w:instrText xml:space="preserve"> PAGEREF _Toc199717848 \h </w:instrText>
        </w:r>
        <w:r>
          <w:rPr>
            <w:noProof/>
            <w:webHidden/>
          </w:rPr>
        </w:r>
        <w:r>
          <w:rPr>
            <w:noProof/>
            <w:webHidden/>
          </w:rPr>
          <w:fldChar w:fldCharType="separate"/>
        </w:r>
        <w:r w:rsidR="005B59AD">
          <w:rPr>
            <w:noProof/>
            <w:webHidden/>
          </w:rPr>
          <w:t>62</w:t>
        </w:r>
        <w:r>
          <w:rPr>
            <w:noProof/>
            <w:webHidden/>
          </w:rPr>
          <w:fldChar w:fldCharType="end"/>
        </w:r>
      </w:hyperlink>
    </w:p>
    <w:p w14:paraId="208B216C" w14:textId="1A482F2E"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49" w:history="1">
        <w:r w:rsidRPr="007C33BC">
          <w:rPr>
            <w:rStyle w:val="Hyperlink"/>
            <w:noProof/>
          </w:rPr>
          <w:t>Hình 3.4 Đọc dữ liệu từ csv</w:t>
        </w:r>
        <w:r>
          <w:rPr>
            <w:noProof/>
            <w:webHidden/>
          </w:rPr>
          <w:tab/>
        </w:r>
        <w:r>
          <w:rPr>
            <w:noProof/>
            <w:webHidden/>
          </w:rPr>
          <w:fldChar w:fldCharType="begin"/>
        </w:r>
        <w:r>
          <w:rPr>
            <w:noProof/>
            <w:webHidden/>
          </w:rPr>
          <w:instrText xml:space="preserve"> PAGEREF _Toc199717849 \h </w:instrText>
        </w:r>
        <w:r>
          <w:rPr>
            <w:noProof/>
            <w:webHidden/>
          </w:rPr>
        </w:r>
        <w:r>
          <w:rPr>
            <w:noProof/>
            <w:webHidden/>
          </w:rPr>
          <w:fldChar w:fldCharType="separate"/>
        </w:r>
        <w:r w:rsidR="005B59AD">
          <w:rPr>
            <w:noProof/>
            <w:webHidden/>
          </w:rPr>
          <w:t>62</w:t>
        </w:r>
        <w:r>
          <w:rPr>
            <w:noProof/>
            <w:webHidden/>
          </w:rPr>
          <w:fldChar w:fldCharType="end"/>
        </w:r>
      </w:hyperlink>
    </w:p>
    <w:p w14:paraId="148DF13F" w14:textId="5938F590"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50" w:history="1">
        <w:r w:rsidRPr="007C33BC">
          <w:rPr>
            <w:rStyle w:val="Hyperlink"/>
            <w:noProof/>
          </w:rPr>
          <w:t>Hình 3.5 Mô hình được tải từ file ‘best_lstm_model.h5’</w:t>
        </w:r>
        <w:r>
          <w:rPr>
            <w:noProof/>
            <w:webHidden/>
          </w:rPr>
          <w:tab/>
        </w:r>
        <w:r>
          <w:rPr>
            <w:noProof/>
            <w:webHidden/>
          </w:rPr>
          <w:fldChar w:fldCharType="begin"/>
        </w:r>
        <w:r>
          <w:rPr>
            <w:noProof/>
            <w:webHidden/>
          </w:rPr>
          <w:instrText xml:space="preserve"> PAGEREF _Toc199717850 \h </w:instrText>
        </w:r>
        <w:r>
          <w:rPr>
            <w:noProof/>
            <w:webHidden/>
          </w:rPr>
        </w:r>
        <w:r>
          <w:rPr>
            <w:noProof/>
            <w:webHidden/>
          </w:rPr>
          <w:fldChar w:fldCharType="separate"/>
        </w:r>
        <w:r w:rsidR="005B59AD">
          <w:rPr>
            <w:noProof/>
            <w:webHidden/>
          </w:rPr>
          <w:t>62</w:t>
        </w:r>
        <w:r>
          <w:rPr>
            <w:noProof/>
            <w:webHidden/>
          </w:rPr>
          <w:fldChar w:fldCharType="end"/>
        </w:r>
      </w:hyperlink>
    </w:p>
    <w:p w14:paraId="246CBC87" w14:textId="7BC67734"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51" w:history="1">
        <w:r w:rsidRPr="007C33BC">
          <w:rPr>
            <w:rStyle w:val="Hyperlink"/>
            <w:noProof/>
          </w:rPr>
          <w:t>Hình 3.6 Giao diện trang chủ</w:t>
        </w:r>
        <w:r>
          <w:rPr>
            <w:noProof/>
            <w:webHidden/>
          </w:rPr>
          <w:tab/>
        </w:r>
        <w:r>
          <w:rPr>
            <w:noProof/>
            <w:webHidden/>
          </w:rPr>
          <w:fldChar w:fldCharType="begin"/>
        </w:r>
        <w:r>
          <w:rPr>
            <w:noProof/>
            <w:webHidden/>
          </w:rPr>
          <w:instrText xml:space="preserve"> PAGEREF _Toc199717851 \h </w:instrText>
        </w:r>
        <w:r>
          <w:rPr>
            <w:noProof/>
            <w:webHidden/>
          </w:rPr>
        </w:r>
        <w:r>
          <w:rPr>
            <w:noProof/>
            <w:webHidden/>
          </w:rPr>
          <w:fldChar w:fldCharType="separate"/>
        </w:r>
        <w:r w:rsidR="005B59AD">
          <w:rPr>
            <w:noProof/>
            <w:webHidden/>
          </w:rPr>
          <w:t>68</w:t>
        </w:r>
        <w:r>
          <w:rPr>
            <w:noProof/>
            <w:webHidden/>
          </w:rPr>
          <w:fldChar w:fldCharType="end"/>
        </w:r>
      </w:hyperlink>
    </w:p>
    <w:p w14:paraId="7A895B2F" w14:textId="03E1EA51"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52" w:history="1">
        <w:r w:rsidRPr="007C33BC">
          <w:rPr>
            <w:rStyle w:val="Hyperlink"/>
            <w:noProof/>
          </w:rPr>
          <w:t>Hình 3.7 Giao diện trang phân tích dữ liệu</w:t>
        </w:r>
        <w:r>
          <w:rPr>
            <w:noProof/>
            <w:webHidden/>
          </w:rPr>
          <w:tab/>
        </w:r>
        <w:r>
          <w:rPr>
            <w:noProof/>
            <w:webHidden/>
          </w:rPr>
          <w:fldChar w:fldCharType="begin"/>
        </w:r>
        <w:r>
          <w:rPr>
            <w:noProof/>
            <w:webHidden/>
          </w:rPr>
          <w:instrText xml:space="preserve"> PAGEREF _Toc199717852 \h </w:instrText>
        </w:r>
        <w:r>
          <w:rPr>
            <w:noProof/>
            <w:webHidden/>
          </w:rPr>
        </w:r>
        <w:r>
          <w:rPr>
            <w:noProof/>
            <w:webHidden/>
          </w:rPr>
          <w:fldChar w:fldCharType="separate"/>
        </w:r>
        <w:r w:rsidR="005B59AD">
          <w:rPr>
            <w:noProof/>
            <w:webHidden/>
          </w:rPr>
          <w:t>68</w:t>
        </w:r>
        <w:r>
          <w:rPr>
            <w:noProof/>
            <w:webHidden/>
          </w:rPr>
          <w:fldChar w:fldCharType="end"/>
        </w:r>
      </w:hyperlink>
    </w:p>
    <w:p w14:paraId="027C199B" w14:textId="0F1347FB"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53" w:history="1">
        <w:r w:rsidRPr="007C33BC">
          <w:rPr>
            <w:rStyle w:val="Hyperlink"/>
            <w:noProof/>
          </w:rPr>
          <w:t>Hình 3.8 Giao diện trang báo cáo nhanh</w:t>
        </w:r>
        <w:r>
          <w:rPr>
            <w:noProof/>
            <w:webHidden/>
          </w:rPr>
          <w:tab/>
        </w:r>
        <w:r>
          <w:rPr>
            <w:noProof/>
            <w:webHidden/>
          </w:rPr>
          <w:fldChar w:fldCharType="begin"/>
        </w:r>
        <w:r>
          <w:rPr>
            <w:noProof/>
            <w:webHidden/>
          </w:rPr>
          <w:instrText xml:space="preserve"> PAGEREF _Toc199717853 \h </w:instrText>
        </w:r>
        <w:r>
          <w:rPr>
            <w:noProof/>
            <w:webHidden/>
          </w:rPr>
        </w:r>
        <w:r>
          <w:rPr>
            <w:noProof/>
            <w:webHidden/>
          </w:rPr>
          <w:fldChar w:fldCharType="separate"/>
        </w:r>
        <w:r w:rsidR="005B59AD">
          <w:rPr>
            <w:noProof/>
            <w:webHidden/>
          </w:rPr>
          <w:t>69</w:t>
        </w:r>
        <w:r>
          <w:rPr>
            <w:noProof/>
            <w:webHidden/>
          </w:rPr>
          <w:fldChar w:fldCharType="end"/>
        </w:r>
      </w:hyperlink>
    </w:p>
    <w:p w14:paraId="6DEF08C7" w14:textId="00A3FF82"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54" w:history="1">
        <w:r w:rsidRPr="007C33BC">
          <w:rPr>
            <w:rStyle w:val="Hyperlink"/>
            <w:noProof/>
          </w:rPr>
          <w:t>Hình 3.9 Chức năng dự đoán</w:t>
        </w:r>
        <w:r>
          <w:rPr>
            <w:noProof/>
            <w:webHidden/>
          </w:rPr>
          <w:tab/>
        </w:r>
        <w:r>
          <w:rPr>
            <w:noProof/>
            <w:webHidden/>
          </w:rPr>
          <w:fldChar w:fldCharType="begin"/>
        </w:r>
        <w:r>
          <w:rPr>
            <w:noProof/>
            <w:webHidden/>
          </w:rPr>
          <w:instrText xml:space="preserve"> PAGEREF _Toc199717854 \h </w:instrText>
        </w:r>
        <w:r>
          <w:rPr>
            <w:noProof/>
            <w:webHidden/>
          </w:rPr>
        </w:r>
        <w:r>
          <w:rPr>
            <w:noProof/>
            <w:webHidden/>
          </w:rPr>
          <w:fldChar w:fldCharType="separate"/>
        </w:r>
        <w:r w:rsidR="005B59AD">
          <w:rPr>
            <w:noProof/>
            <w:webHidden/>
          </w:rPr>
          <w:t>69</w:t>
        </w:r>
        <w:r>
          <w:rPr>
            <w:noProof/>
            <w:webHidden/>
          </w:rPr>
          <w:fldChar w:fldCharType="end"/>
        </w:r>
      </w:hyperlink>
    </w:p>
    <w:p w14:paraId="0630A05A" w14:textId="112E7E04"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55" w:history="1">
        <w:r w:rsidRPr="007C33BC">
          <w:rPr>
            <w:rStyle w:val="Hyperlink"/>
            <w:noProof/>
          </w:rPr>
          <w:t>Hình 3.10 Dữ liệu chi tiết</w:t>
        </w:r>
        <w:r>
          <w:rPr>
            <w:noProof/>
            <w:webHidden/>
          </w:rPr>
          <w:tab/>
        </w:r>
        <w:r>
          <w:rPr>
            <w:noProof/>
            <w:webHidden/>
          </w:rPr>
          <w:fldChar w:fldCharType="begin"/>
        </w:r>
        <w:r>
          <w:rPr>
            <w:noProof/>
            <w:webHidden/>
          </w:rPr>
          <w:instrText xml:space="preserve"> PAGEREF _Toc199717855 \h </w:instrText>
        </w:r>
        <w:r>
          <w:rPr>
            <w:noProof/>
            <w:webHidden/>
          </w:rPr>
        </w:r>
        <w:r>
          <w:rPr>
            <w:noProof/>
            <w:webHidden/>
          </w:rPr>
          <w:fldChar w:fldCharType="separate"/>
        </w:r>
        <w:r w:rsidR="005B59AD">
          <w:rPr>
            <w:noProof/>
            <w:webHidden/>
          </w:rPr>
          <w:t>70</w:t>
        </w:r>
        <w:r>
          <w:rPr>
            <w:noProof/>
            <w:webHidden/>
          </w:rPr>
          <w:fldChar w:fldCharType="end"/>
        </w:r>
      </w:hyperlink>
    </w:p>
    <w:p w14:paraId="12845006" w14:textId="3C25C6F0"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56" w:history="1">
        <w:r w:rsidRPr="007C33BC">
          <w:rPr>
            <w:rStyle w:val="Hyperlink"/>
            <w:noProof/>
          </w:rPr>
          <w:t>Hình 3.11 Chức năng phân tích dữ liệu</w:t>
        </w:r>
        <w:r>
          <w:rPr>
            <w:noProof/>
            <w:webHidden/>
          </w:rPr>
          <w:tab/>
        </w:r>
        <w:r>
          <w:rPr>
            <w:noProof/>
            <w:webHidden/>
          </w:rPr>
          <w:fldChar w:fldCharType="begin"/>
        </w:r>
        <w:r>
          <w:rPr>
            <w:noProof/>
            <w:webHidden/>
          </w:rPr>
          <w:instrText xml:space="preserve"> PAGEREF _Toc199717856 \h </w:instrText>
        </w:r>
        <w:r>
          <w:rPr>
            <w:noProof/>
            <w:webHidden/>
          </w:rPr>
        </w:r>
        <w:r>
          <w:rPr>
            <w:noProof/>
            <w:webHidden/>
          </w:rPr>
          <w:fldChar w:fldCharType="separate"/>
        </w:r>
        <w:r w:rsidR="005B59AD">
          <w:rPr>
            <w:noProof/>
            <w:webHidden/>
          </w:rPr>
          <w:t>71</w:t>
        </w:r>
        <w:r>
          <w:rPr>
            <w:noProof/>
            <w:webHidden/>
          </w:rPr>
          <w:fldChar w:fldCharType="end"/>
        </w:r>
      </w:hyperlink>
    </w:p>
    <w:p w14:paraId="78FEB9E9" w14:textId="10DFEA24"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57" w:history="1">
        <w:r w:rsidRPr="007C33BC">
          <w:rPr>
            <w:rStyle w:val="Hyperlink"/>
            <w:noProof/>
          </w:rPr>
          <w:t>Hình 3.12 Chức năng tạo biểu đồ cột</w:t>
        </w:r>
        <w:r>
          <w:rPr>
            <w:noProof/>
            <w:webHidden/>
          </w:rPr>
          <w:tab/>
        </w:r>
        <w:r>
          <w:rPr>
            <w:noProof/>
            <w:webHidden/>
          </w:rPr>
          <w:fldChar w:fldCharType="begin"/>
        </w:r>
        <w:r>
          <w:rPr>
            <w:noProof/>
            <w:webHidden/>
          </w:rPr>
          <w:instrText xml:space="preserve"> PAGEREF _Toc199717857 \h </w:instrText>
        </w:r>
        <w:r>
          <w:rPr>
            <w:noProof/>
            <w:webHidden/>
          </w:rPr>
        </w:r>
        <w:r>
          <w:rPr>
            <w:noProof/>
            <w:webHidden/>
          </w:rPr>
          <w:fldChar w:fldCharType="separate"/>
        </w:r>
        <w:r w:rsidR="005B59AD">
          <w:rPr>
            <w:noProof/>
            <w:webHidden/>
          </w:rPr>
          <w:t>71</w:t>
        </w:r>
        <w:r>
          <w:rPr>
            <w:noProof/>
            <w:webHidden/>
          </w:rPr>
          <w:fldChar w:fldCharType="end"/>
        </w:r>
      </w:hyperlink>
    </w:p>
    <w:p w14:paraId="5F2F27A3" w14:textId="4822D0BF"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58" w:history="1">
        <w:r w:rsidRPr="007C33BC">
          <w:rPr>
            <w:rStyle w:val="Hyperlink"/>
            <w:noProof/>
          </w:rPr>
          <w:t>Hình 3.13 Chức năng báo cáo nhanh</w:t>
        </w:r>
        <w:r>
          <w:rPr>
            <w:noProof/>
            <w:webHidden/>
          </w:rPr>
          <w:tab/>
        </w:r>
        <w:r>
          <w:rPr>
            <w:noProof/>
            <w:webHidden/>
          </w:rPr>
          <w:fldChar w:fldCharType="begin"/>
        </w:r>
        <w:r>
          <w:rPr>
            <w:noProof/>
            <w:webHidden/>
          </w:rPr>
          <w:instrText xml:space="preserve"> PAGEREF _Toc199717858 \h </w:instrText>
        </w:r>
        <w:r>
          <w:rPr>
            <w:noProof/>
            <w:webHidden/>
          </w:rPr>
        </w:r>
        <w:r>
          <w:rPr>
            <w:noProof/>
            <w:webHidden/>
          </w:rPr>
          <w:fldChar w:fldCharType="separate"/>
        </w:r>
        <w:r w:rsidR="005B59AD">
          <w:rPr>
            <w:noProof/>
            <w:webHidden/>
          </w:rPr>
          <w:t>72</w:t>
        </w:r>
        <w:r>
          <w:rPr>
            <w:noProof/>
            <w:webHidden/>
          </w:rPr>
          <w:fldChar w:fldCharType="end"/>
        </w:r>
      </w:hyperlink>
    </w:p>
    <w:p w14:paraId="2F108C21" w14:textId="27D3C9D0"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59" w:history="1">
        <w:r w:rsidRPr="007C33BC">
          <w:rPr>
            <w:rStyle w:val="Hyperlink"/>
            <w:noProof/>
          </w:rPr>
          <w:t>Hình 3.14 Phân tích xu hướng của chức năng báo cáo nhanh</w:t>
        </w:r>
        <w:r>
          <w:rPr>
            <w:noProof/>
            <w:webHidden/>
          </w:rPr>
          <w:tab/>
        </w:r>
        <w:r>
          <w:rPr>
            <w:noProof/>
            <w:webHidden/>
          </w:rPr>
          <w:fldChar w:fldCharType="begin"/>
        </w:r>
        <w:r>
          <w:rPr>
            <w:noProof/>
            <w:webHidden/>
          </w:rPr>
          <w:instrText xml:space="preserve"> PAGEREF _Toc199717859 \h </w:instrText>
        </w:r>
        <w:r>
          <w:rPr>
            <w:noProof/>
            <w:webHidden/>
          </w:rPr>
        </w:r>
        <w:r>
          <w:rPr>
            <w:noProof/>
            <w:webHidden/>
          </w:rPr>
          <w:fldChar w:fldCharType="separate"/>
        </w:r>
        <w:r w:rsidR="005B59AD">
          <w:rPr>
            <w:noProof/>
            <w:webHidden/>
          </w:rPr>
          <w:t>73</w:t>
        </w:r>
        <w:r>
          <w:rPr>
            <w:noProof/>
            <w:webHidden/>
          </w:rPr>
          <w:fldChar w:fldCharType="end"/>
        </w:r>
      </w:hyperlink>
    </w:p>
    <w:p w14:paraId="41999DA9" w14:textId="47DA0BEC" w:rsidR="0093741B" w:rsidRPr="009B4FC9" w:rsidRDefault="0093741B" w:rsidP="00E71651">
      <w:pPr>
        <w:jc w:val="center"/>
      </w:pPr>
      <w:r w:rsidRPr="009B4FC9">
        <w:fldChar w:fldCharType="end"/>
      </w:r>
    </w:p>
    <w:p w14:paraId="0FA6C8F0" w14:textId="0BB5093F" w:rsidR="000F3A12" w:rsidRPr="009B4FC9" w:rsidRDefault="000F3A12" w:rsidP="00900FF4"/>
    <w:p w14:paraId="4ABB9F64" w14:textId="77777777" w:rsidR="00623700" w:rsidRPr="009B4FC9" w:rsidRDefault="00623700" w:rsidP="00900FF4"/>
    <w:p w14:paraId="44F64E50" w14:textId="77777777" w:rsidR="000A5CC0" w:rsidRPr="009B4FC9" w:rsidRDefault="000A5CC0" w:rsidP="00900FF4"/>
    <w:p w14:paraId="35CB7C3E" w14:textId="77777777" w:rsidR="000A5CC0" w:rsidRPr="009B4FC9" w:rsidRDefault="000A5CC0" w:rsidP="00900FF4"/>
    <w:p w14:paraId="34390F34" w14:textId="77777777" w:rsidR="000A5CC0" w:rsidRPr="009B4FC9" w:rsidRDefault="000A5CC0" w:rsidP="00900FF4"/>
    <w:p w14:paraId="521FC6C8" w14:textId="77777777" w:rsidR="000A5CC0" w:rsidRPr="009B4FC9" w:rsidRDefault="000A5CC0" w:rsidP="00900FF4"/>
    <w:p w14:paraId="7D84EA9E" w14:textId="77777777" w:rsidR="000A5CC0" w:rsidRPr="009B4FC9" w:rsidRDefault="000A5CC0" w:rsidP="00900FF4"/>
    <w:p w14:paraId="2CFD7BCC" w14:textId="77777777" w:rsidR="000A5CC0" w:rsidRPr="009B4FC9" w:rsidRDefault="000A5CC0" w:rsidP="00900FF4"/>
    <w:p w14:paraId="263DBE81" w14:textId="77777777" w:rsidR="000A5CC0" w:rsidRPr="009B4FC9" w:rsidRDefault="000A5CC0" w:rsidP="00900FF4"/>
    <w:p w14:paraId="18EB8065" w14:textId="77777777" w:rsidR="000A5CC0" w:rsidRPr="009B4FC9" w:rsidRDefault="000A5CC0" w:rsidP="00900FF4"/>
    <w:p w14:paraId="068EE7F3" w14:textId="77777777" w:rsidR="000A5CC0" w:rsidRPr="009B4FC9" w:rsidRDefault="000A5CC0" w:rsidP="00900FF4"/>
    <w:p w14:paraId="45ABEA2F" w14:textId="77777777" w:rsidR="000A5CC0" w:rsidRPr="009B4FC9" w:rsidRDefault="000A5CC0" w:rsidP="00900FF4"/>
    <w:p w14:paraId="18ED887A" w14:textId="77777777" w:rsidR="000A5CC0" w:rsidRPr="009B4FC9" w:rsidRDefault="000A5CC0" w:rsidP="00900FF4"/>
    <w:p w14:paraId="7AF1A899" w14:textId="77777777" w:rsidR="000A5CC0" w:rsidRPr="009B4FC9" w:rsidRDefault="000A5CC0" w:rsidP="00900FF4"/>
    <w:p w14:paraId="16F6DD14" w14:textId="77777777" w:rsidR="000A5CC0" w:rsidRPr="009B4FC9" w:rsidRDefault="000A5CC0" w:rsidP="00900FF4"/>
    <w:p w14:paraId="702B9ADB" w14:textId="77777777" w:rsidR="000A5CC0" w:rsidRPr="009B4FC9" w:rsidRDefault="000A5CC0" w:rsidP="00900FF4"/>
    <w:p w14:paraId="7080C47C" w14:textId="77777777" w:rsidR="000A5CC0" w:rsidRPr="009B4FC9" w:rsidRDefault="000A5CC0" w:rsidP="00900FF4"/>
    <w:p w14:paraId="445F31E5" w14:textId="77777777" w:rsidR="000A5CC0" w:rsidRPr="009B4FC9" w:rsidRDefault="000A5CC0" w:rsidP="00900FF4"/>
    <w:p w14:paraId="011B3578" w14:textId="77777777" w:rsidR="000A5CC0" w:rsidRPr="009B4FC9" w:rsidRDefault="000A5CC0" w:rsidP="00900FF4"/>
    <w:p w14:paraId="03228EEA" w14:textId="77777777" w:rsidR="000A5CC0" w:rsidRPr="009B4FC9" w:rsidRDefault="000A5CC0" w:rsidP="00900FF4"/>
    <w:p w14:paraId="7CDE106A" w14:textId="77777777" w:rsidR="000A5CC0" w:rsidRPr="009B4FC9" w:rsidRDefault="000A5CC0" w:rsidP="00900FF4"/>
    <w:p w14:paraId="275D4452" w14:textId="77777777" w:rsidR="000A5CC0" w:rsidRPr="009B4FC9" w:rsidRDefault="000A5CC0" w:rsidP="00900FF4"/>
    <w:p w14:paraId="2C0422E3" w14:textId="77777777" w:rsidR="000A5CC0" w:rsidRPr="009B4FC9" w:rsidRDefault="000A5CC0" w:rsidP="00900FF4"/>
    <w:p w14:paraId="6A9F97AD" w14:textId="77777777" w:rsidR="000A5CC0" w:rsidRPr="009B4FC9" w:rsidRDefault="000A5CC0" w:rsidP="00900FF4"/>
    <w:p w14:paraId="630C704F" w14:textId="54D57876" w:rsidR="000A5CC0" w:rsidRPr="009B4FC9" w:rsidRDefault="000A5CC0" w:rsidP="00900FF4"/>
    <w:p w14:paraId="1C7B18D8" w14:textId="77777777" w:rsidR="00D13144" w:rsidRPr="009B4FC9" w:rsidRDefault="00D13144" w:rsidP="00900FF4"/>
    <w:p w14:paraId="5C514B66" w14:textId="3974CA78" w:rsidR="00715A3C" w:rsidRPr="009B4FC9" w:rsidRDefault="007823E0" w:rsidP="00E71651">
      <w:pPr>
        <w:jc w:val="center"/>
        <w:rPr>
          <w:b/>
          <w:bCs/>
        </w:rPr>
      </w:pPr>
      <w:r w:rsidRPr="009B4FC9">
        <w:rPr>
          <w:b/>
          <w:bCs/>
        </w:rPr>
        <w:lastRenderedPageBreak/>
        <w:t>DANH</w:t>
      </w:r>
      <w:r w:rsidR="00F90D96" w:rsidRPr="009B4FC9">
        <w:rPr>
          <w:b/>
          <w:bCs/>
        </w:rPr>
        <w:t xml:space="preserve"> </w:t>
      </w:r>
      <w:r w:rsidRPr="009B4FC9">
        <w:rPr>
          <w:b/>
          <w:bCs/>
        </w:rPr>
        <w:t>MỤC</w:t>
      </w:r>
      <w:r w:rsidR="00F90D96" w:rsidRPr="009B4FC9">
        <w:rPr>
          <w:b/>
          <w:bCs/>
        </w:rPr>
        <w:t xml:space="preserve"> </w:t>
      </w:r>
      <w:r w:rsidRPr="009B4FC9">
        <w:rPr>
          <w:b/>
          <w:bCs/>
        </w:rPr>
        <w:t>BẢNG</w:t>
      </w:r>
      <w:r w:rsidR="00F90D96" w:rsidRPr="009B4FC9">
        <w:rPr>
          <w:b/>
          <w:bCs/>
        </w:rPr>
        <w:t xml:space="preserve"> </w:t>
      </w:r>
      <w:r w:rsidRPr="009B4FC9">
        <w:rPr>
          <w:b/>
          <w:bCs/>
        </w:rPr>
        <w:t>BIỂU</w:t>
      </w:r>
    </w:p>
    <w:p w14:paraId="508839AE" w14:textId="77777777" w:rsidR="00D13144" w:rsidRPr="009B4FC9" w:rsidRDefault="00D13144" w:rsidP="00E71651">
      <w:pPr>
        <w:jc w:val="center"/>
        <w:rPr>
          <w:b/>
          <w:bCs/>
        </w:rPr>
      </w:pPr>
    </w:p>
    <w:p w14:paraId="36621BCB" w14:textId="18DC763C" w:rsidR="00063D98" w:rsidRDefault="0096002E">
      <w:pPr>
        <w:pStyle w:val="TableofFigures"/>
        <w:tabs>
          <w:tab w:val="right" w:leader="dot" w:pos="9344"/>
        </w:tabs>
        <w:rPr>
          <w:rFonts w:asciiTheme="minorHAnsi" w:eastAsiaTheme="minorEastAsia" w:hAnsiTheme="minorHAnsi"/>
          <w:noProof/>
          <w:kern w:val="2"/>
          <w:sz w:val="24"/>
          <w:szCs w:val="24"/>
          <w14:ligatures w14:val="standardContextual"/>
        </w:rPr>
      </w:pPr>
      <w:r w:rsidRPr="009B4FC9">
        <w:fldChar w:fldCharType="begin"/>
      </w:r>
      <w:r w:rsidRPr="009B4FC9">
        <w:instrText xml:space="preserve"> TOC \h \z \c "Bảng 1." </w:instrText>
      </w:r>
      <w:r w:rsidRPr="009B4FC9">
        <w:fldChar w:fldCharType="separate"/>
      </w:r>
      <w:hyperlink w:anchor="_Toc199717797" w:history="1">
        <w:r w:rsidR="00063D98" w:rsidRPr="005B4855">
          <w:rPr>
            <w:rStyle w:val="Hyperlink"/>
            <w:noProof/>
          </w:rPr>
          <w:t>Bảng 1.1 Tỷ lệ thất nghiệp ASEAN (2023)</w:t>
        </w:r>
        <w:r w:rsidR="00063D98">
          <w:rPr>
            <w:noProof/>
            <w:webHidden/>
          </w:rPr>
          <w:tab/>
        </w:r>
        <w:r w:rsidR="00063D98">
          <w:rPr>
            <w:noProof/>
            <w:webHidden/>
          </w:rPr>
          <w:fldChar w:fldCharType="begin"/>
        </w:r>
        <w:r w:rsidR="00063D98">
          <w:rPr>
            <w:noProof/>
            <w:webHidden/>
          </w:rPr>
          <w:instrText xml:space="preserve"> PAGEREF _Toc199717797 \h </w:instrText>
        </w:r>
        <w:r w:rsidR="00063D98">
          <w:rPr>
            <w:noProof/>
            <w:webHidden/>
          </w:rPr>
        </w:r>
        <w:r w:rsidR="00063D98">
          <w:rPr>
            <w:noProof/>
            <w:webHidden/>
          </w:rPr>
          <w:fldChar w:fldCharType="separate"/>
        </w:r>
        <w:r w:rsidR="005B59AD">
          <w:rPr>
            <w:noProof/>
            <w:webHidden/>
          </w:rPr>
          <w:t>1</w:t>
        </w:r>
        <w:r w:rsidR="00063D98">
          <w:rPr>
            <w:noProof/>
            <w:webHidden/>
          </w:rPr>
          <w:fldChar w:fldCharType="end"/>
        </w:r>
      </w:hyperlink>
    </w:p>
    <w:p w14:paraId="3CFF3175" w14:textId="7BCEA09A" w:rsidR="00063D98" w:rsidRDefault="00063D98" w:rsidP="0096002E">
      <w:pPr>
        <w:pStyle w:val="TableofFigures"/>
        <w:tabs>
          <w:tab w:val="right" w:leader="dot" w:pos="9344"/>
        </w:tabs>
        <w:rPr>
          <w:noProof/>
        </w:rPr>
      </w:pPr>
      <w:hyperlink w:anchor="_Toc199717798" w:history="1">
        <w:r w:rsidRPr="005B4855">
          <w:rPr>
            <w:rStyle w:val="Hyperlink"/>
            <w:noProof/>
          </w:rPr>
          <w:t>Bảng 1.2 Mô hình chuỗi thời gian</w:t>
        </w:r>
        <w:r>
          <w:rPr>
            <w:noProof/>
            <w:webHidden/>
          </w:rPr>
          <w:tab/>
        </w:r>
        <w:r>
          <w:rPr>
            <w:noProof/>
            <w:webHidden/>
          </w:rPr>
          <w:fldChar w:fldCharType="begin"/>
        </w:r>
        <w:r>
          <w:rPr>
            <w:noProof/>
            <w:webHidden/>
          </w:rPr>
          <w:instrText xml:space="preserve"> PAGEREF _Toc199717798 \h </w:instrText>
        </w:r>
        <w:r>
          <w:rPr>
            <w:noProof/>
            <w:webHidden/>
          </w:rPr>
        </w:r>
        <w:r>
          <w:rPr>
            <w:noProof/>
            <w:webHidden/>
          </w:rPr>
          <w:fldChar w:fldCharType="separate"/>
        </w:r>
        <w:r w:rsidR="005B59AD">
          <w:rPr>
            <w:noProof/>
            <w:webHidden/>
          </w:rPr>
          <w:t>10</w:t>
        </w:r>
        <w:r>
          <w:rPr>
            <w:noProof/>
            <w:webHidden/>
          </w:rPr>
          <w:fldChar w:fldCharType="end"/>
        </w:r>
      </w:hyperlink>
      <w:r w:rsidR="0096002E" w:rsidRPr="009B4FC9">
        <w:fldChar w:fldCharType="end"/>
      </w:r>
      <w:r w:rsidR="0096002E" w:rsidRPr="009B4FC9">
        <w:fldChar w:fldCharType="begin"/>
      </w:r>
      <w:r w:rsidR="0096002E" w:rsidRPr="009B4FC9">
        <w:instrText xml:space="preserve"> TOC \h \z \c "Bảng 2." </w:instrText>
      </w:r>
      <w:r w:rsidR="0096002E" w:rsidRPr="009B4FC9">
        <w:fldChar w:fldCharType="separate"/>
      </w:r>
    </w:p>
    <w:p w14:paraId="50516AA0" w14:textId="736788CA"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06" w:history="1">
        <w:r w:rsidRPr="001D5FE8">
          <w:rPr>
            <w:rStyle w:val="Hyperlink"/>
            <w:noProof/>
          </w:rPr>
          <w:t>Bảng 2.1 Đánh giá sau khi xử lý</w:t>
        </w:r>
        <w:r>
          <w:rPr>
            <w:noProof/>
            <w:webHidden/>
          </w:rPr>
          <w:tab/>
        </w:r>
        <w:r>
          <w:rPr>
            <w:noProof/>
            <w:webHidden/>
          </w:rPr>
          <w:fldChar w:fldCharType="begin"/>
        </w:r>
        <w:r>
          <w:rPr>
            <w:noProof/>
            <w:webHidden/>
          </w:rPr>
          <w:instrText xml:space="preserve"> PAGEREF _Toc199717806 \h </w:instrText>
        </w:r>
        <w:r>
          <w:rPr>
            <w:noProof/>
            <w:webHidden/>
          </w:rPr>
        </w:r>
        <w:r>
          <w:rPr>
            <w:noProof/>
            <w:webHidden/>
          </w:rPr>
          <w:fldChar w:fldCharType="separate"/>
        </w:r>
        <w:r w:rsidR="005B59AD">
          <w:rPr>
            <w:noProof/>
            <w:webHidden/>
          </w:rPr>
          <w:t>16</w:t>
        </w:r>
        <w:r>
          <w:rPr>
            <w:noProof/>
            <w:webHidden/>
          </w:rPr>
          <w:fldChar w:fldCharType="end"/>
        </w:r>
      </w:hyperlink>
    </w:p>
    <w:p w14:paraId="5E745F8E" w14:textId="65DFF272"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07" w:history="1">
        <w:r w:rsidRPr="001D5FE8">
          <w:rPr>
            <w:rStyle w:val="Hyperlink"/>
            <w:noProof/>
          </w:rPr>
          <w:t>Bảng 2.2 Lý do lựa chọn MinMaxScaler</w:t>
        </w:r>
        <w:r>
          <w:rPr>
            <w:noProof/>
            <w:webHidden/>
          </w:rPr>
          <w:tab/>
        </w:r>
        <w:r>
          <w:rPr>
            <w:noProof/>
            <w:webHidden/>
          </w:rPr>
          <w:fldChar w:fldCharType="begin"/>
        </w:r>
        <w:r>
          <w:rPr>
            <w:noProof/>
            <w:webHidden/>
          </w:rPr>
          <w:instrText xml:space="preserve"> PAGEREF _Toc199717807 \h </w:instrText>
        </w:r>
        <w:r>
          <w:rPr>
            <w:noProof/>
            <w:webHidden/>
          </w:rPr>
        </w:r>
        <w:r>
          <w:rPr>
            <w:noProof/>
            <w:webHidden/>
          </w:rPr>
          <w:fldChar w:fldCharType="separate"/>
        </w:r>
        <w:r w:rsidR="005B59AD">
          <w:rPr>
            <w:noProof/>
            <w:webHidden/>
          </w:rPr>
          <w:t>19</w:t>
        </w:r>
        <w:r>
          <w:rPr>
            <w:noProof/>
            <w:webHidden/>
          </w:rPr>
          <w:fldChar w:fldCharType="end"/>
        </w:r>
      </w:hyperlink>
    </w:p>
    <w:p w14:paraId="3182A5DA" w14:textId="4BC64C8C"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08" w:history="1">
        <w:r w:rsidRPr="001D5FE8">
          <w:rPr>
            <w:rStyle w:val="Hyperlink"/>
            <w:noProof/>
          </w:rPr>
          <w:t>Bảng 2.3 Các đặc trưng trích xuất</w:t>
        </w:r>
        <w:r>
          <w:rPr>
            <w:noProof/>
            <w:webHidden/>
          </w:rPr>
          <w:tab/>
        </w:r>
        <w:r>
          <w:rPr>
            <w:noProof/>
            <w:webHidden/>
          </w:rPr>
          <w:fldChar w:fldCharType="begin"/>
        </w:r>
        <w:r>
          <w:rPr>
            <w:noProof/>
            <w:webHidden/>
          </w:rPr>
          <w:instrText xml:space="preserve"> PAGEREF _Toc199717808 \h </w:instrText>
        </w:r>
        <w:r>
          <w:rPr>
            <w:noProof/>
            <w:webHidden/>
          </w:rPr>
        </w:r>
        <w:r>
          <w:rPr>
            <w:noProof/>
            <w:webHidden/>
          </w:rPr>
          <w:fldChar w:fldCharType="separate"/>
        </w:r>
        <w:r w:rsidR="005B59AD">
          <w:rPr>
            <w:noProof/>
            <w:webHidden/>
          </w:rPr>
          <w:t>20</w:t>
        </w:r>
        <w:r>
          <w:rPr>
            <w:noProof/>
            <w:webHidden/>
          </w:rPr>
          <w:fldChar w:fldCharType="end"/>
        </w:r>
      </w:hyperlink>
    </w:p>
    <w:p w14:paraId="7C2158CF" w14:textId="12EE4944"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09" w:history="1">
        <w:r w:rsidRPr="001D5FE8">
          <w:rPr>
            <w:rStyle w:val="Hyperlink"/>
            <w:noProof/>
          </w:rPr>
          <w:t>Bảng 2.4 Kết quả mô hình Linear Regression</w:t>
        </w:r>
        <w:r>
          <w:rPr>
            <w:noProof/>
            <w:webHidden/>
          </w:rPr>
          <w:tab/>
        </w:r>
        <w:r>
          <w:rPr>
            <w:noProof/>
            <w:webHidden/>
          </w:rPr>
          <w:fldChar w:fldCharType="begin"/>
        </w:r>
        <w:r>
          <w:rPr>
            <w:noProof/>
            <w:webHidden/>
          </w:rPr>
          <w:instrText xml:space="preserve"> PAGEREF _Toc199717809 \h </w:instrText>
        </w:r>
        <w:r>
          <w:rPr>
            <w:noProof/>
            <w:webHidden/>
          </w:rPr>
        </w:r>
        <w:r>
          <w:rPr>
            <w:noProof/>
            <w:webHidden/>
          </w:rPr>
          <w:fldChar w:fldCharType="separate"/>
        </w:r>
        <w:r w:rsidR="005B59AD">
          <w:rPr>
            <w:noProof/>
            <w:webHidden/>
          </w:rPr>
          <w:t>28</w:t>
        </w:r>
        <w:r>
          <w:rPr>
            <w:noProof/>
            <w:webHidden/>
          </w:rPr>
          <w:fldChar w:fldCharType="end"/>
        </w:r>
      </w:hyperlink>
    </w:p>
    <w:p w14:paraId="2658FB61" w14:textId="189D76DC"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10" w:history="1">
        <w:r w:rsidRPr="001D5FE8">
          <w:rPr>
            <w:rStyle w:val="Hyperlink"/>
            <w:noProof/>
          </w:rPr>
          <w:t>Bảng 2.5 Kết quả mô hình Random Forest</w:t>
        </w:r>
        <w:r>
          <w:rPr>
            <w:noProof/>
            <w:webHidden/>
          </w:rPr>
          <w:tab/>
        </w:r>
        <w:r>
          <w:rPr>
            <w:noProof/>
            <w:webHidden/>
          </w:rPr>
          <w:fldChar w:fldCharType="begin"/>
        </w:r>
        <w:r>
          <w:rPr>
            <w:noProof/>
            <w:webHidden/>
          </w:rPr>
          <w:instrText xml:space="preserve"> PAGEREF _Toc199717810 \h </w:instrText>
        </w:r>
        <w:r>
          <w:rPr>
            <w:noProof/>
            <w:webHidden/>
          </w:rPr>
        </w:r>
        <w:r>
          <w:rPr>
            <w:noProof/>
            <w:webHidden/>
          </w:rPr>
          <w:fldChar w:fldCharType="separate"/>
        </w:r>
        <w:r w:rsidR="005B59AD">
          <w:rPr>
            <w:noProof/>
            <w:webHidden/>
          </w:rPr>
          <w:t>31</w:t>
        </w:r>
        <w:r>
          <w:rPr>
            <w:noProof/>
            <w:webHidden/>
          </w:rPr>
          <w:fldChar w:fldCharType="end"/>
        </w:r>
      </w:hyperlink>
    </w:p>
    <w:p w14:paraId="3EB08D95" w14:textId="61253098"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11" w:history="1">
        <w:r w:rsidRPr="001D5FE8">
          <w:rPr>
            <w:rStyle w:val="Hyperlink"/>
            <w:noProof/>
          </w:rPr>
          <w:t>Bảng 2.6 Kết quả mô hình XGBoost</w:t>
        </w:r>
        <w:r>
          <w:rPr>
            <w:noProof/>
            <w:webHidden/>
          </w:rPr>
          <w:tab/>
        </w:r>
        <w:r>
          <w:rPr>
            <w:noProof/>
            <w:webHidden/>
          </w:rPr>
          <w:fldChar w:fldCharType="begin"/>
        </w:r>
        <w:r>
          <w:rPr>
            <w:noProof/>
            <w:webHidden/>
          </w:rPr>
          <w:instrText xml:space="preserve"> PAGEREF _Toc199717811 \h </w:instrText>
        </w:r>
        <w:r>
          <w:rPr>
            <w:noProof/>
            <w:webHidden/>
          </w:rPr>
        </w:r>
        <w:r>
          <w:rPr>
            <w:noProof/>
            <w:webHidden/>
          </w:rPr>
          <w:fldChar w:fldCharType="separate"/>
        </w:r>
        <w:r w:rsidR="005B59AD">
          <w:rPr>
            <w:noProof/>
            <w:webHidden/>
          </w:rPr>
          <w:t>35</w:t>
        </w:r>
        <w:r>
          <w:rPr>
            <w:noProof/>
            <w:webHidden/>
          </w:rPr>
          <w:fldChar w:fldCharType="end"/>
        </w:r>
      </w:hyperlink>
    </w:p>
    <w:p w14:paraId="1BA0013B" w14:textId="4DF62230" w:rsidR="00063D98" w:rsidRDefault="00063D98" w:rsidP="0096002E">
      <w:pPr>
        <w:pStyle w:val="TableofFigures"/>
        <w:tabs>
          <w:tab w:val="right" w:leader="dot" w:pos="9344"/>
        </w:tabs>
        <w:rPr>
          <w:noProof/>
        </w:rPr>
      </w:pPr>
      <w:hyperlink w:anchor="_Toc199717812" w:history="1">
        <w:r w:rsidRPr="001D5FE8">
          <w:rPr>
            <w:rStyle w:val="Hyperlink"/>
            <w:noProof/>
          </w:rPr>
          <w:t>Bảng 2.7 Hiệu suất các mô hình</w:t>
        </w:r>
        <w:r>
          <w:rPr>
            <w:noProof/>
            <w:webHidden/>
          </w:rPr>
          <w:tab/>
        </w:r>
        <w:r>
          <w:rPr>
            <w:noProof/>
            <w:webHidden/>
          </w:rPr>
          <w:fldChar w:fldCharType="begin"/>
        </w:r>
        <w:r>
          <w:rPr>
            <w:noProof/>
            <w:webHidden/>
          </w:rPr>
          <w:instrText xml:space="preserve"> PAGEREF _Toc199717812 \h </w:instrText>
        </w:r>
        <w:r>
          <w:rPr>
            <w:noProof/>
            <w:webHidden/>
          </w:rPr>
        </w:r>
        <w:r>
          <w:rPr>
            <w:noProof/>
            <w:webHidden/>
          </w:rPr>
          <w:fldChar w:fldCharType="separate"/>
        </w:r>
        <w:r w:rsidR="005B59AD">
          <w:rPr>
            <w:noProof/>
            <w:webHidden/>
          </w:rPr>
          <w:t>41</w:t>
        </w:r>
        <w:r>
          <w:rPr>
            <w:noProof/>
            <w:webHidden/>
          </w:rPr>
          <w:fldChar w:fldCharType="end"/>
        </w:r>
      </w:hyperlink>
      <w:r w:rsidR="0096002E" w:rsidRPr="009B4FC9">
        <w:fldChar w:fldCharType="end"/>
      </w:r>
      <w:r w:rsidR="0096002E" w:rsidRPr="009B4FC9">
        <w:fldChar w:fldCharType="begin"/>
      </w:r>
      <w:r w:rsidR="0096002E" w:rsidRPr="009B4FC9">
        <w:instrText xml:space="preserve"> TOC \h \z \c "Bảng 3." </w:instrText>
      </w:r>
      <w:r w:rsidR="0096002E" w:rsidRPr="009B4FC9">
        <w:fldChar w:fldCharType="separate"/>
      </w:r>
    </w:p>
    <w:p w14:paraId="645BFD56" w14:textId="3525B46F"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14" w:history="1">
        <w:r w:rsidRPr="004679ED">
          <w:rPr>
            <w:rStyle w:val="Hyperlink"/>
            <w:noProof/>
          </w:rPr>
          <w:t>Bảng 3.1 Kiểm thử chức năng</w:t>
        </w:r>
        <w:r>
          <w:rPr>
            <w:noProof/>
            <w:webHidden/>
          </w:rPr>
          <w:tab/>
        </w:r>
        <w:r>
          <w:rPr>
            <w:noProof/>
            <w:webHidden/>
          </w:rPr>
          <w:fldChar w:fldCharType="begin"/>
        </w:r>
        <w:r>
          <w:rPr>
            <w:noProof/>
            <w:webHidden/>
          </w:rPr>
          <w:instrText xml:space="preserve"> PAGEREF _Toc199717814 \h </w:instrText>
        </w:r>
        <w:r>
          <w:rPr>
            <w:noProof/>
            <w:webHidden/>
          </w:rPr>
        </w:r>
        <w:r>
          <w:rPr>
            <w:noProof/>
            <w:webHidden/>
          </w:rPr>
          <w:fldChar w:fldCharType="separate"/>
        </w:r>
        <w:r w:rsidR="005B59AD">
          <w:rPr>
            <w:noProof/>
            <w:webHidden/>
          </w:rPr>
          <w:t>66</w:t>
        </w:r>
        <w:r>
          <w:rPr>
            <w:noProof/>
            <w:webHidden/>
          </w:rPr>
          <w:fldChar w:fldCharType="end"/>
        </w:r>
      </w:hyperlink>
    </w:p>
    <w:p w14:paraId="3812C254" w14:textId="2F5997D5" w:rsidR="00063D98" w:rsidRDefault="00063D98">
      <w:pPr>
        <w:pStyle w:val="TableofFigures"/>
        <w:tabs>
          <w:tab w:val="right" w:leader="dot" w:pos="9344"/>
        </w:tabs>
        <w:rPr>
          <w:rFonts w:asciiTheme="minorHAnsi" w:eastAsiaTheme="minorEastAsia" w:hAnsiTheme="minorHAnsi"/>
          <w:noProof/>
          <w:kern w:val="2"/>
          <w:sz w:val="24"/>
          <w:szCs w:val="24"/>
          <w14:ligatures w14:val="standardContextual"/>
        </w:rPr>
      </w:pPr>
      <w:hyperlink w:anchor="_Toc199717815" w:history="1">
        <w:r w:rsidRPr="004679ED">
          <w:rPr>
            <w:rStyle w:val="Hyperlink"/>
            <w:noProof/>
          </w:rPr>
          <w:t>Bảng 3. 2 Kiểm thử giao diện</w:t>
        </w:r>
        <w:r>
          <w:rPr>
            <w:noProof/>
            <w:webHidden/>
          </w:rPr>
          <w:tab/>
        </w:r>
        <w:r>
          <w:rPr>
            <w:noProof/>
            <w:webHidden/>
          </w:rPr>
          <w:fldChar w:fldCharType="begin"/>
        </w:r>
        <w:r>
          <w:rPr>
            <w:noProof/>
            <w:webHidden/>
          </w:rPr>
          <w:instrText xml:space="preserve"> PAGEREF _Toc199717815 \h </w:instrText>
        </w:r>
        <w:r>
          <w:rPr>
            <w:noProof/>
            <w:webHidden/>
          </w:rPr>
        </w:r>
        <w:r>
          <w:rPr>
            <w:noProof/>
            <w:webHidden/>
          </w:rPr>
          <w:fldChar w:fldCharType="separate"/>
        </w:r>
        <w:r w:rsidR="005B59AD">
          <w:rPr>
            <w:noProof/>
            <w:webHidden/>
          </w:rPr>
          <w:t>74</w:t>
        </w:r>
        <w:r>
          <w:rPr>
            <w:noProof/>
            <w:webHidden/>
          </w:rPr>
          <w:fldChar w:fldCharType="end"/>
        </w:r>
      </w:hyperlink>
    </w:p>
    <w:p w14:paraId="54729C69" w14:textId="7DB40C16" w:rsidR="00715A3C" w:rsidRPr="009B4FC9" w:rsidRDefault="0096002E" w:rsidP="00546DBC">
      <w:r w:rsidRPr="009B4FC9">
        <w:fldChar w:fldCharType="end"/>
      </w:r>
      <w:r w:rsidR="00715A3C" w:rsidRPr="009B4FC9">
        <w:br w:type="page"/>
      </w:r>
    </w:p>
    <w:p w14:paraId="62DC39FC" w14:textId="4B261A25" w:rsidR="001471F5" w:rsidRPr="009B4FC9" w:rsidRDefault="00715A3C" w:rsidP="00D53B9E">
      <w:pPr>
        <w:jc w:val="center"/>
        <w:rPr>
          <w:b/>
          <w:bCs/>
        </w:rPr>
      </w:pPr>
      <w:r w:rsidRPr="009B4FC9">
        <w:rPr>
          <w:b/>
          <w:bCs/>
        </w:rPr>
        <w:lastRenderedPageBreak/>
        <w:t>MỤC</w:t>
      </w:r>
      <w:r w:rsidR="00F90D96" w:rsidRPr="009B4FC9">
        <w:rPr>
          <w:b/>
          <w:bCs/>
        </w:rPr>
        <w:t xml:space="preserve"> </w:t>
      </w:r>
      <w:r w:rsidRPr="009B4FC9">
        <w:rPr>
          <w:b/>
          <w:bCs/>
        </w:rPr>
        <w:t>LỤC</w:t>
      </w:r>
    </w:p>
    <w:p w14:paraId="1B9A0A89" w14:textId="77777777" w:rsidR="00420F91" w:rsidRPr="009B4FC9" w:rsidRDefault="00420F91" w:rsidP="00546DBC"/>
    <w:p w14:paraId="5D4B4FA3" w14:textId="16925940" w:rsidR="006E3322" w:rsidRPr="006E3322" w:rsidRDefault="008E4169">
      <w:pPr>
        <w:pStyle w:val="TOC1"/>
        <w:rPr>
          <w:rFonts w:asciiTheme="minorHAnsi" w:eastAsiaTheme="minorEastAsia" w:hAnsiTheme="minorHAnsi" w:cstheme="minorBidi"/>
          <w:b w:val="0"/>
          <w:bCs w:val="0"/>
          <w:kern w:val="2"/>
          <w:sz w:val="24"/>
          <w:szCs w:val="24"/>
          <w14:ligatures w14:val="standardContextual"/>
        </w:rPr>
      </w:pPr>
      <w:r w:rsidRPr="006E3322">
        <w:rPr>
          <w:b w:val="0"/>
          <w:bCs w:val="0"/>
        </w:rPr>
        <w:fldChar w:fldCharType="begin"/>
      </w:r>
      <w:r w:rsidRPr="006E3322">
        <w:rPr>
          <w:b w:val="0"/>
          <w:bCs w:val="0"/>
        </w:rPr>
        <w:instrText xml:space="preserve"> TOC \o "1-4" \h \z \u </w:instrText>
      </w:r>
      <w:r w:rsidRPr="006E3322">
        <w:rPr>
          <w:b w:val="0"/>
          <w:bCs w:val="0"/>
        </w:rPr>
        <w:fldChar w:fldCharType="separate"/>
      </w:r>
      <w:hyperlink w:anchor="_Toc199717867" w:history="1">
        <w:r w:rsidR="006E3322" w:rsidRPr="006E3322">
          <w:rPr>
            <w:rStyle w:val="Hyperlink"/>
            <w:b w:val="0"/>
            <w:bCs w:val="0"/>
          </w:rPr>
          <w:t>CHƯƠNG 1.</w:t>
        </w:r>
        <w:r w:rsidR="006E3322">
          <w:rPr>
            <w:rFonts w:asciiTheme="minorHAnsi" w:eastAsiaTheme="minorEastAsia" w:hAnsiTheme="minorHAnsi" w:cstheme="minorBidi"/>
            <w:b w:val="0"/>
            <w:bCs w:val="0"/>
            <w:kern w:val="2"/>
            <w:sz w:val="24"/>
            <w:szCs w:val="24"/>
            <w14:ligatures w14:val="standardContextual"/>
          </w:rPr>
          <w:t xml:space="preserve"> </w:t>
        </w:r>
        <w:r w:rsidR="006E3322" w:rsidRPr="006E3322">
          <w:rPr>
            <w:rStyle w:val="Hyperlink"/>
            <w:b w:val="0"/>
            <w:bCs w:val="0"/>
          </w:rPr>
          <w:t>TỔNG QUAN VỀ THẤT NGHIỆP VÀ DỰ BÁO DỮ LIỆU KINH TẾ</w:t>
        </w:r>
        <w:r w:rsidR="006E3322">
          <w:rPr>
            <w:rStyle w:val="Hyperlink"/>
            <w:b w:val="0"/>
            <w:bCs w:val="0"/>
          </w:rPr>
          <w:t>……………</w:t>
        </w:r>
        <w:r w:rsidR="006E3322" w:rsidRPr="006E3322">
          <w:rPr>
            <w:b w:val="0"/>
            <w:bCs w:val="0"/>
            <w:webHidden/>
          </w:rPr>
          <w:tab/>
        </w:r>
        <w:r w:rsidR="006E3322" w:rsidRPr="006E3322">
          <w:rPr>
            <w:b w:val="0"/>
            <w:bCs w:val="0"/>
            <w:webHidden/>
          </w:rPr>
          <w:fldChar w:fldCharType="begin"/>
        </w:r>
        <w:r w:rsidR="006E3322" w:rsidRPr="006E3322">
          <w:rPr>
            <w:b w:val="0"/>
            <w:bCs w:val="0"/>
            <w:webHidden/>
          </w:rPr>
          <w:instrText xml:space="preserve"> PAGEREF _Toc199717867 \h </w:instrText>
        </w:r>
        <w:r w:rsidR="006E3322" w:rsidRPr="006E3322">
          <w:rPr>
            <w:b w:val="0"/>
            <w:bCs w:val="0"/>
            <w:webHidden/>
          </w:rPr>
        </w:r>
        <w:r w:rsidR="006E3322" w:rsidRPr="006E3322">
          <w:rPr>
            <w:b w:val="0"/>
            <w:bCs w:val="0"/>
            <w:webHidden/>
          </w:rPr>
          <w:fldChar w:fldCharType="separate"/>
        </w:r>
        <w:r w:rsidR="005B59AD">
          <w:rPr>
            <w:b w:val="0"/>
            <w:bCs w:val="0"/>
            <w:webHidden/>
          </w:rPr>
          <w:t>1</w:t>
        </w:r>
        <w:r w:rsidR="006E3322" w:rsidRPr="006E3322">
          <w:rPr>
            <w:b w:val="0"/>
            <w:bCs w:val="0"/>
            <w:webHidden/>
          </w:rPr>
          <w:fldChar w:fldCharType="end"/>
        </w:r>
      </w:hyperlink>
    </w:p>
    <w:p w14:paraId="2D3B006D" w14:textId="6FABF3C7" w:rsidR="006E3322" w:rsidRPr="006E3322" w:rsidRDefault="006E3322">
      <w:pPr>
        <w:pStyle w:val="TOC2"/>
        <w:tabs>
          <w:tab w:val="left" w:pos="1151"/>
          <w:tab w:val="right" w:leader="dot" w:pos="9344"/>
        </w:tabs>
        <w:rPr>
          <w:rFonts w:asciiTheme="minorHAnsi" w:eastAsiaTheme="minorEastAsia" w:hAnsiTheme="minorHAnsi"/>
          <w:b w:val="0"/>
          <w:i w:val="0"/>
          <w:noProof/>
          <w:kern w:val="2"/>
          <w:sz w:val="24"/>
          <w:szCs w:val="24"/>
          <w14:ligatures w14:val="standardContextual"/>
        </w:rPr>
      </w:pPr>
      <w:hyperlink w:anchor="_Toc199717868" w:history="1">
        <w:r w:rsidRPr="006E3322">
          <w:rPr>
            <w:rStyle w:val="Hyperlink"/>
            <w:b w:val="0"/>
            <w:noProof/>
          </w:rPr>
          <w:t>1.1.</w:t>
        </w:r>
        <w:r w:rsidRPr="006E3322">
          <w:rPr>
            <w:rFonts w:asciiTheme="minorHAnsi" w:eastAsiaTheme="minorEastAsia" w:hAnsiTheme="minorHAnsi"/>
            <w:b w:val="0"/>
            <w:i w:val="0"/>
            <w:noProof/>
            <w:kern w:val="2"/>
            <w:sz w:val="24"/>
            <w:szCs w:val="24"/>
            <w14:ligatures w14:val="standardContextual"/>
          </w:rPr>
          <w:tab/>
        </w:r>
        <w:r w:rsidRPr="006E3322">
          <w:rPr>
            <w:rStyle w:val="Hyperlink"/>
            <w:b w:val="0"/>
            <w:noProof/>
          </w:rPr>
          <w:t>Tổng quan về thất nghiệp</w:t>
        </w:r>
        <w:r w:rsidRPr="006E3322">
          <w:rPr>
            <w:b w:val="0"/>
            <w:noProof/>
            <w:webHidden/>
          </w:rPr>
          <w:tab/>
        </w:r>
        <w:r w:rsidRPr="006E3322">
          <w:rPr>
            <w:b w:val="0"/>
            <w:noProof/>
            <w:webHidden/>
          </w:rPr>
          <w:fldChar w:fldCharType="begin"/>
        </w:r>
        <w:r w:rsidRPr="006E3322">
          <w:rPr>
            <w:b w:val="0"/>
            <w:noProof/>
            <w:webHidden/>
          </w:rPr>
          <w:instrText xml:space="preserve"> PAGEREF _Toc199717868 \h </w:instrText>
        </w:r>
        <w:r w:rsidRPr="006E3322">
          <w:rPr>
            <w:b w:val="0"/>
            <w:noProof/>
            <w:webHidden/>
          </w:rPr>
        </w:r>
        <w:r w:rsidRPr="006E3322">
          <w:rPr>
            <w:b w:val="0"/>
            <w:noProof/>
            <w:webHidden/>
          </w:rPr>
          <w:fldChar w:fldCharType="separate"/>
        </w:r>
        <w:r w:rsidR="005B59AD">
          <w:rPr>
            <w:b w:val="0"/>
            <w:noProof/>
            <w:webHidden/>
          </w:rPr>
          <w:t>1</w:t>
        </w:r>
        <w:r w:rsidRPr="006E3322">
          <w:rPr>
            <w:b w:val="0"/>
            <w:noProof/>
            <w:webHidden/>
          </w:rPr>
          <w:fldChar w:fldCharType="end"/>
        </w:r>
      </w:hyperlink>
    </w:p>
    <w:p w14:paraId="4B8C11C4" w14:textId="42684D21" w:rsidR="006E3322" w:rsidRPr="006E3322" w:rsidRDefault="006E3322">
      <w:pPr>
        <w:pStyle w:val="TOC2"/>
        <w:tabs>
          <w:tab w:val="left" w:pos="1151"/>
          <w:tab w:val="right" w:leader="dot" w:pos="9344"/>
        </w:tabs>
        <w:rPr>
          <w:rFonts w:asciiTheme="minorHAnsi" w:eastAsiaTheme="minorEastAsia" w:hAnsiTheme="minorHAnsi"/>
          <w:b w:val="0"/>
          <w:i w:val="0"/>
          <w:noProof/>
          <w:kern w:val="2"/>
          <w:sz w:val="24"/>
          <w:szCs w:val="24"/>
          <w14:ligatures w14:val="standardContextual"/>
        </w:rPr>
      </w:pPr>
      <w:hyperlink w:anchor="_Toc199717869" w:history="1">
        <w:r w:rsidRPr="006E3322">
          <w:rPr>
            <w:rStyle w:val="Hyperlink"/>
            <w:b w:val="0"/>
            <w:noProof/>
          </w:rPr>
          <w:t>1.2.</w:t>
        </w:r>
        <w:r w:rsidRPr="006E3322">
          <w:rPr>
            <w:rFonts w:asciiTheme="minorHAnsi" w:eastAsiaTheme="minorEastAsia" w:hAnsiTheme="minorHAnsi"/>
            <w:b w:val="0"/>
            <w:i w:val="0"/>
            <w:noProof/>
            <w:kern w:val="2"/>
            <w:sz w:val="24"/>
            <w:szCs w:val="24"/>
            <w14:ligatures w14:val="standardContextual"/>
          </w:rPr>
          <w:tab/>
        </w:r>
        <w:r w:rsidRPr="006E3322">
          <w:rPr>
            <w:rStyle w:val="Hyperlink"/>
            <w:b w:val="0"/>
            <w:noProof/>
          </w:rPr>
          <w:t>Các yếu tố ảnh hưởng đến tỉ lệ thất nghiệp</w:t>
        </w:r>
        <w:r w:rsidRPr="006E3322">
          <w:rPr>
            <w:b w:val="0"/>
            <w:noProof/>
            <w:webHidden/>
          </w:rPr>
          <w:tab/>
        </w:r>
        <w:r w:rsidRPr="006E3322">
          <w:rPr>
            <w:b w:val="0"/>
            <w:noProof/>
            <w:webHidden/>
          </w:rPr>
          <w:fldChar w:fldCharType="begin"/>
        </w:r>
        <w:r w:rsidRPr="006E3322">
          <w:rPr>
            <w:b w:val="0"/>
            <w:noProof/>
            <w:webHidden/>
          </w:rPr>
          <w:instrText xml:space="preserve"> PAGEREF _Toc199717869 \h </w:instrText>
        </w:r>
        <w:r w:rsidRPr="006E3322">
          <w:rPr>
            <w:b w:val="0"/>
            <w:noProof/>
            <w:webHidden/>
          </w:rPr>
        </w:r>
        <w:r w:rsidRPr="006E3322">
          <w:rPr>
            <w:b w:val="0"/>
            <w:noProof/>
            <w:webHidden/>
          </w:rPr>
          <w:fldChar w:fldCharType="separate"/>
        </w:r>
        <w:r w:rsidR="005B59AD">
          <w:rPr>
            <w:b w:val="0"/>
            <w:noProof/>
            <w:webHidden/>
          </w:rPr>
          <w:t>2</w:t>
        </w:r>
        <w:r w:rsidRPr="006E3322">
          <w:rPr>
            <w:b w:val="0"/>
            <w:noProof/>
            <w:webHidden/>
          </w:rPr>
          <w:fldChar w:fldCharType="end"/>
        </w:r>
      </w:hyperlink>
    </w:p>
    <w:p w14:paraId="57926092" w14:textId="2A2A05B8"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70" w:history="1">
        <w:r w:rsidRPr="006E3322">
          <w:rPr>
            <w:rStyle w:val="Hyperlink"/>
            <w:i/>
            <w:noProof/>
          </w:rPr>
          <w:t>1.2.1.</w:t>
        </w:r>
        <w:r w:rsidRPr="006E3322">
          <w:rPr>
            <w:rFonts w:asciiTheme="minorHAnsi" w:eastAsiaTheme="minorEastAsia" w:hAnsiTheme="minorHAnsi"/>
            <w:noProof/>
            <w:kern w:val="2"/>
            <w:sz w:val="24"/>
            <w:szCs w:val="24"/>
            <w14:ligatures w14:val="standardContextual"/>
          </w:rPr>
          <w:tab/>
        </w:r>
        <w:r w:rsidRPr="006E3322">
          <w:rPr>
            <w:rStyle w:val="Hyperlink"/>
            <w:noProof/>
          </w:rPr>
          <w:t>Tăng trưởng kinh tế</w:t>
        </w:r>
        <w:r w:rsidRPr="006E3322">
          <w:rPr>
            <w:noProof/>
            <w:webHidden/>
          </w:rPr>
          <w:tab/>
        </w:r>
        <w:r w:rsidRPr="006E3322">
          <w:rPr>
            <w:noProof/>
            <w:webHidden/>
          </w:rPr>
          <w:fldChar w:fldCharType="begin"/>
        </w:r>
        <w:r w:rsidRPr="006E3322">
          <w:rPr>
            <w:noProof/>
            <w:webHidden/>
          </w:rPr>
          <w:instrText xml:space="preserve"> PAGEREF _Toc199717870 \h </w:instrText>
        </w:r>
        <w:r w:rsidRPr="006E3322">
          <w:rPr>
            <w:noProof/>
            <w:webHidden/>
          </w:rPr>
        </w:r>
        <w:r w:rsidRPr="006E3322">
          <w:rPr>
            <w:noProof/>
            <w:webHidden/>
          </w:rPr>
          <w:fldChar w:fldCharType="separate"/>
        </w:r>
        <w:r w:rsidR="005B59AD">
          <w:rPr>
            <w:noProof/>
            <w:webHidden/>
          </w:rPr>
          <w:t>3</w:t>
        </w:r>
        <w:r w:rsidRPr="006E3322">
          <w:rPr>
            <w:noProof/>
            <w:webHidden/>
          </w:rPr>
          <w:fldChar w:fldCharType="end"/>
        </w:r>
      </w:hyperlink>
    </w:p>
    <w:p w14:paraId="258FAF1C" w14:textId="5154395D"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71" w:history="1">
        <w:r w:rsidRPr="006E3322">
          <w:rPr>
            <w:rStyle w:val="Hyperlink"/>
            <w:i/>
            <w:noProof/>
          </w:rPr>
          <w:t>1.2.2.</w:t>
        </w:r>
        <w:r w:rsidRPr="006E3322">
          <w:rPr>
            <w:rFonts w:asciiTheme="minorHAnsi" w:eastAsiaTheme="minorEastAsia" w:hAnsiTheme="minorHAnsi"/>
            <w:noProof/>
            <w:kern w:val="2"/>
            <w:sz w:val="24"/>
            <w:szCs w:val="24"/>
            <w14:ligatures w14:val="standardContextual"/>
          </w:rPr>
          <w:tab/>
        </w:r>
        <w:r w:rsidRPr="006E3322">
          <w:rPr>
            <w:rStyle w:val="Hyperlink"/>
            <w:noProof/>
          </w:rPr>
          <w:t>Lạm phát</w:t>
        </w:r>
        <w:r w:rsidRPr="006E3322">
          <w:rPr>
            <w:noProof/>
            <w:webHidden/>
          </w:rPr>
          <w:tab/>
        </w:r>
        <w:r w:rsidRPr="006E3322">
          <w:rPr>
            <w:noProof/>
            <w:webHidden/>
          </w:rPr>
          <w:fldChar w:fldCharType="begin"/>
        </w:r>
        <w:r w:rsidRPr="006E3322">
          <w:rPr>
            <w:noProof/>
            <w:webHidden/>
          </w:rPr>
          <w:instrText xml:space="preserve"> PAGEREF _Toc199717871 \h </w:instrText>
        </w:r>
        <w:r w:rsidRPr="006E3322">
          <w:rPr>
            <w:noProof/>
            <w:webHidden/>
          </w:rPr>
        </w:r>
        <w:r w:rsidRPr="006E3322">
          <w:rPr>
            <w:noProof/>
            <w:webHidden/>
          </w:rPr>
          <w:fldChar w:fldCharType="separate"/>
        </w:r>
        <w:r w:rsidR="005B59AD">
          <w:rPr>
            <w:noProof/>
            <w:webHidden/>
          </w:rPr>
          <w:t>4</w:t>
        </w:r>
        <w:r w:rsidRPr="006E3322">
          <w:rPr>
            <w:noProof/>
            <w:webHidden/>
          </w:rPr>
          <w:fldChar w:fldCharType="end"/>
        </w:r>
      </w:hyperlink>
    </w:p>
    <w:p w14:paraId="143D987F" w14:textId="7CE03DD2"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72" w:history="1">
        <w:r w:rsidRPr="006E3322">
          <w:rPr>
            <w:rStyle w:val="Hyperlink"/>
            <w:i/>
            <w:noProof/>
          </w:rPr>
          <w:t>1.2.3.</w:t>
        </w:r>
        <w:r w:rsidRPr="006E3322">
          <w:rPr>
            <w:rFonts w:asciiTheme="minorHAnsi" w:eastAsiaTheme="minorEastAsia" w:hAnsiTheme="minorHAnsi"/>
            <w:noProof/>
            <w:kern w:val="2"/>
            <w:sz w:val="24"/>
            <w:szCs w:val="24"/>
            <w14:ligatures w14:val="standardContextual"/>
          </w:rPr>
          <w:tab/>
        </w:r>
        <w:r w:rsidRPr="006E3322">
          <w:rPr>
            <w:rStyle w:val="Hyperlink"/>
            <w:noProof/>
          </w:rPr>
          <w:t>Chính sách tiền tệ và tài khóa</w:t>
        </w:r>
        <w:r w:rsidRPr="006E3322">
          <w:rPr>
            <w:noProof/>
            <w:webHidden/>
          </w:rPr>
          <w:tab/>
        </w:r>
        <w:r w:rsidRPr="006E3322">
          <w:rPr>
            <w:noProof/>
            <w:webHidden/>
          </w:rPr>
          <w:fldChar w:fldCharType="begin"/>
        </w:r>
        <w:r w:rsidRPr="006E3322">
          <w:rPr>
            <w:noProof/>
            <w:webHidden/>
          </w:rPr>
          <w:instrText xml:space="preserve"> PAGEREF _Toc199717872 \h </w:instrText>
        </w:r>
        <w:r w:rsidRPr="006E3322">
          <w:rPr>
            <w:noProof/>
            <w:webHidden/>
          </w:rPr>
        </w:r>
        <w:r w:rsidRPr="006E3322">
          <w:rPr>
            <w:noProof/>
            <w:webHidden/>
          </w:rPr>
          <w:fldChar w:fldCharType="separate"/>
        </w:r>
        <w:r w:rsidR="005B59AD">
          <w:rPr>
            <w:noProof/>
            <w:webHidden/>
          </w:rPr>
          <w:t>4</w:t>
        </w:r>
        <w:r w:rsidRPr="006E3322">
          <w:rPr>
            <w:noProof/>
            <w:webHidden/>
          </w:rPr>
          <w:fldChar w:fldCharType="end"/>
        </w:r>
      </w:hyperlink>
    </w:p>
    <w:p w14:paraId="1A0FF304" w14:textId="301091DF"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73" w:history="1">
        <w:r w:rsidRPr="006E3322">
          <w:rPr>
            <w:rStyle w:val="Hyperlink"/>
            <w:i/>
            <w:noProof/>
          </w:rPr>
          <w:t>1.2.4.</w:t>
        </w:r>
        <w:r w:rsidRPr="006E3322">
          <w:rPr>
            <w:rFonts w:asciiTheme="minorHAnsi" w:eastAsiaTheme="minorEastAsia" w:hAnsiTheme="minorHAnsi"/>
            <w:noProof/>
            <w:kern w:val="2"/>
            <w:sz w:val="24"/>
            <w:szCs w:val="24"/>
            <w14:ligatures w14:val="standardContextual"/>
          </w:rPr>
          <w:tab/>
        </w:r>
        <w:r w:rsidRPr="006E3322">
          <w:rPr>
            <w:rStyle w:val="Hyperlink"/>
            <w:noProof/>
          </w:rPr>
          <w:t>Trình độ và cơ cấu lao động</w:t>
        </w:r>
        <w:r w:rsidRPr="006E3322">
          <w:rPr>
            <w:noProof/>
            <w:webHidden/>
          </w:rPr>
          <w:tab/>
        </w:r>
        <w:r w:rsidRPr="006E3322">
          <w:rPr>
            <w:noProof/>
            <w:webHidden/>
          </w:rPr>
          <w:fldChar w:fldCharType="begin"/>
        </w:r>
        <w:r w:rsidRPr="006E3322">
          <w:rPr>
            <w:noProof/>
            <w:webHidden/>
          </w:rPr>
          <w:instrText xml:space="preserve"> PAGEREF _Toc199717873 \h </w:instrText>
        </w:r>
        <w:r w:rsidRPr="006E3322">
          <w:rPr>
            <w:noProof/>
            <w:webHidden/>
          </w:rPr>
        </w:r>
        <w:r w:rsidRPr="006E3322">
          <w:rPr>
            <w:noProof/>
            <w:webHidden/>
          </w:rPr>
          <w:fldChar w:fldCharType="separate"/>
        </w:r>
        <w:r w:rsidR="005B59AD">
          <w:rPr>
            <w:noProof/>
            <w:webHidden/>
          </w:rPr>
          <w:t>5</w:t>
        </w:r>
        <w:r w:rsidRPr="006E3322">
          <w:rPr>
            <w:noProof/>
            <w:webHidden/>
          </w:rPr>
          <w:fldChar w:fldCharType="end"/>
        </w:r>
      </w:hyperlink>
    </w:p>
    <w:p w14:paraId="70EAA0BD" w14:textId="7B5D60D4"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74" w:history="1">
        <w:r w:rsidRPr="006E3322">
          <w:rPr>
            <w:rStyle w:val="Hyperlink"/>
            <w:i/>
            <w:noProof/>
          </w:rPr>
          <w:t>1.2.5.</w:t>
        </w:r>
        <w:r w:rsidRPr="006E3322">
          <w:rPr>
            <w:rFonts w:asciiTheme="minorHAnsi" w:eastAsiaTheme="minorEastAsia" w:hAnsiTheme="minorHAnsi"/>
            <w:noProof/>
            <w:kern w:val="2"/>
            <w:sz w:val="24"/>
            <w:szCs w:val="24"/>
            <w14:ligatures w14:val="standardContextual"/>
          </w:rPr>
          <w:tab/>
        </w:r>
        <w:r w:rsidRPr="006E3322">
          <w:rPr>
            <w:rStyle w:val="Hyperlink"/>
            <w:noProof/>
          </w:rPr>
          <w:t>Tiến bộ công nghệ và tự động hóa</w:t>
        </w:r>
        <w:r w:rsidRPr="006E3322">
          <w:rPr>
            <w:noProof/>
            <w:webHidden/>
          </w:rPr>
          <w:tab/>
        </w:r>
        <w:r w:rsidRPr="006E3322">
          <w:rPr>
            <w:noProof/>
            <w:webHidden/>
          </w:rPr>
          <w:fldChar w:fldCharType="begin"/>
        </w:r>
        <w:r w:rsidRPr="006E3322">
          <w:rPr>
            <w:noProof/>
            <w:webHidden/>
          </w:rPr>
          <w:instrText xml:space="preserve"> PAGEREF _Toc199717874 \h </w:instrText>
        </w:r>
        <w:r w:rsidRPr="006E3322">
          <w:rPr>
            <w:noProof/>
            <w:webHidden/>
          </w:rPr>
        </w:r>
        <w:r w:rsidRPr="006E3322">
          <w:rPr>
            <w:noProof/>
            <w:webHidden/>
          </w:rPr>
          <w:fldChar w:fldCharType="separate"/>
        </w:r>
        <w:r w:rsidR="005B59AD">
          <w:rPr>
            <w:noProof/>
            <w:webHidden/>
          </w:rPr>
          <w:t>6</w:t>
        </w:r>
        <w:r w:rsidRPr="006E3322">
          <w:rPr>
            <w:noProof/>
            <w:webHidden/>
          </w:rPr>
          <w:fldChar w:fldCharType="end"/>
        </w:r>
      </w:hyperlink>
    </w:p>
    <w:p w14:paraId="74256D04" w14:textId="09B91EB0"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75" w:history="1">
        <w:r w:rsidRPr="006E3322">
          <w:rPr>
            <w:rStyle w:val="Hyperlink"/>
            <w:i/>
            <w:noProof/>
          </w:rPr>
          <w:t>1.2.6.</w:t>
        </w:r>
        <w:r w:rsidRPr="006E3322">
          <w:rPr>
            <w:rFonts w:asciiTheme="minorHAnsi" w:eastAsiaTheme="minorEastAsia" w:hAnsiTheme="minorHAnsi"/>
            <w:noProof/>
            <w:kern w:val="2"/>
            <w:sz w:val="24"/>
            <w:szCs w:val="24"/>
            <w14:ligatures w14:val="standardContextual"/>
          </w:rPr>
          <w:tab/>
        </w:r>
        <w:r w:rsidRPr="006E3322">
          <w:rPr>
            <w:rStyle w:val="Hyperlink"/>
            <w:noProof/>
          </w:rPr>
          <w:t>Toàn cầu hóa và hội nhập kinh tế</w:t>
        </w:r>
        <w:r w:rsidRPr="006E3322">
          <w:rPr>
            <w:noProof/>
            <w:webHidden/>
          </w:rPr>
          <w:tab/>
        </w:r>
        <w:r w:rsidRPr="006E3322">
          <w:rPr>
            <w:noProof/>
            <w:webHidden/>
          </w:rPr>
          <w:fldChar w:fldCharType="begin"/>
        </w:r>
        <w:r w:rsidRPr="006E3322">
          <w:rPr>
            <w:noProof/>
            <w:webHidden/>
          </w:rPr>
          <w:instrText xml:space="preserve"> PAGEREF _Toc199717875 \h </w:instrText>
        </w:r>
        <w:r w:rsidRPr="006E3322">
          <w:rPr>
            <w:noProof/>
            <w:webHidden/>
          </w:rPr>
        </w:r>
        <w:r w:rsidRPr="006E3322">
          <w:rPr>
            <w:noProof/>
            <w:webHidden/>
          </w:rPr>
          <w:fldChar w:fldCharType="separate"/>
        </w:r>
        <w:r w:rsidR="005B59AD">
          <w:rPr>
            <w:noProof/>
            <w:webHidden/>
          </w:rPr>
          <w:t>7</w:t>
        </w:r>
        <w:r w:rsidRPr="006E3322">
          <w:rPr>
            <w:noProof/>
            <w:webHidden/>
          </w:rPr>
          <w:fldChar w:fldCharType="end"/>
        </w:r>
      </w:hyperlink>
    </w:p>
    <w:p w14:paraId="5AD4241E" w14:textId="7296E096"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76" w:history="1">
        <w:r w:rsidRPr="006E3322">
          <w:rPr>
            <w:rStyle w:val="Hyperlink"/>
            <w:i/>
            <w:noProof/>
          </w:rPr>
          <w:t>1.2.7.</w:t>
        </w:r>
        <w:r w:rsidRPr="006E3322">
          <w:rPr>
            <w:rFonts w:asciiTheme="minorHAnsi" w:eastAsiaTheme="minorEastAsia" w:hAnsiTheme="minorHAnsi"/>
            <w:noProof/>
            <w:kern w:val="2"/>
            <w:sz w:val="24"/>
            <w:szCs w:val="24"/>
            <w14:ligatures w14:val="standardContextual"/>
          </w:rPr>
          <w:tab/>
        </w:r>
        <w:r w:rsidRPr="006E3322">
          <w:rPr>
            <w:rStyle w:val="Hyperlink"/>
            <w:noProof/>
          </w:rPr>
          <w:t>Yếu tố bất ổn và các cú sốc bên ngoài</w:t>
        </w:r>
        <w:r w:rsidRPr="006E3322">
          <w:rPr>
            <w:noProof/>
            <w:webHidden/>
          </w:rPr>
          <w:tab/>
        </w:r>
        <w:r w:rsidRPr="006E3322">
          <w:rPr>
            <w:noProof/>
            <w:webHidden/>
          </w:rPr>
          <w:fldChar w:fldCharType="begin"/>
        </w:r>
        <w:r w:rsidRPr="006E3322">
          <w:rPr>
            <w:noProof/>
            <w:webHidden/>
          </w:rPr>
          <w:instrText xml:space="preserve"> PAGEREF _Toc199717876 \h </w:instrText>
        </w:r>
        <w:r w:rsidRPr="006E3322">
          <w:rPr>
            <w:noProof/>
            <w:webHidden/>
          </w:rPr>
        </w:r>
        <w:r w:rsidRPr="006E3322">
          <w:rPr>
            <w:noProof/>
            <w:webHidden/>
          </w:rPr>
          <w:fldChar w:fldCharType="separate"/>
        </w:r>
        <w:r w:rsidR="005B59AD">
          <w:rPr>
            <w:noProof/>
            <w:webHidden/>
          </w:rPr>
          <w:t>8</w:t>
        </w:r>
        <w:r w:rsidRPr="006E3322">
          <w:rPr>
            <w:noProof/>
            <w:webHidden/>
          </w:rPr>
          <w:fldChar w:fldCharType="end"/>
        </w:r>
      </w:hyperlink>
    </w:p>
    <w:p w14:paraId="177A81DF" w14:textId="33B835F9" w:rsidR="006E3322" w:rsidRPr="006E3322" w:rsidRDefault="006E3322">
      <w:pPr>
        <w:pStyle w:val="TOC2"/>
        <w:tabs>
          <w:tab w:val="left" w:pos="1151"/>
          <w:tab w:val="right" w:leader="dot" w:pos="9344"/>
        </w:tabs>
        <w:rPr>
          <w:rFonts w:asciiTheme="minorHAnsi" w:eastAsiaTheme="minorEastAsia" w:hAnsiTheme="minorHAnsi"/>
          <w:b w:val="0"/>
          <w:i w:val="0"/>
          <w:noProof/>
          <w:kern w:val="2"/>
          <w:sz w:val="24"/>
          <w:szCs w:val="24"/>
          <w14:ligatures w14:val="standardContextual"/>
        </w:rPr>
      </w:pPr>
      <w:hyperlink w:anchor="_Toc199717877" w:history="1">
        <w:r w:rsidRPr="006E3322">
          <w:rPr>
            <w:rStyle w:val="Hyperlink"/>
            <w:b w:val="0"/>
            <w:noProof/>
          </w:rPr>
          <w:t>1.3.</w:t>
        </w:r>
        <w:r w:rsidRPr="006E3322">
          <w:rPr>
            <w:rFonts w:asciiTheme="minorHAnsi" w:eastAsiaTheme="minorEastAsia" w:hAnsiTheme="minorHAnsi"/>
            <w:b w:val="0"/>
            <w:i w:val="0"/>
            <w:noProof/>
            <w:kern w:val="2"/>
            <w:sz w:val="24"/>
            <w:szCs w:val="24"/>
            <w14:ligatures w14:val="standardContextual"/>
          </w:rPr>
          <w:tab/>
        </w:r>
        <w:r w:rsidRPr="006E3322">
          <w:rPr>
            <w:rStyle w:val="Hyperlink"/>
            <w:b w:val="0"/>
            <w:noProof/>
          </w:rPr>
          <w:t>Các phương pháp dự báo dữ liệu kinh tế</w:t>
        </w:r>
        <w:r w:rsidRPr="006E3322">
          <w:rPr>
            <w:b w:val="0"/>
            <w:noProof/>
            <w:webHidden/>
          </w:rPr>
          <w:tab/>
        </w:r>
        <w:r w:rsidRPr="006E3322">
          <w:rPr>
            <w:b w:val="0"/>
            <w:noProof/>
            <w:webHidden/>
          </w:rPr>
          <w:fldChar w:fldCharType="begin"/>
        </w:r>
        <w:r w:rsidRPr="006E3322">
          <w:rPr>
            <w:b w:val="0"/>
            <w:noProof/>
            <w:webHidden/>
          </w:rPr>
          <w:instrText xml:space="preserve"> PAGEREF _Toc199717877 \h </w:instrText>
        </w:r>
        <w:r w:rsidRPr="006E3322">
          <w:rPr>
            <w:b w:val="0"/>
            <w:noProof/>
            <w:webHidden/>
          </w:rPr>
        </w:r>
        <w:r w:rsidRPr="006E3322">
          <w:rPr>
            <w:b w:val="0"/>
            <w:noProof/>
            <w:webHidden/>
          </w:rPr>
          <w:fldChar w:fldCharType="separate"/>
        </w:r>
        <w:r w:rsidR="005B59AD">
          <w:rPr>
            <w:b w:val="0"/>
            <w:noProof/>
            <w:webHidden/>
          </w:rPr>
          <w:t>8</w:t>
        </w:r>
        <w:r w:rsidRPr="006E3322">
          <w:rPr>
            <w:b w:val="0"/>
            <w:noProof/>
            <w:webHidden/>
          </w:rPr>
          <w:fldChar w:fldCharType="end"/>
        </w:r>
      </w:hyperlink>
    </w:p>
    <w:p w14:paraId="51D4FBDD" w14:textId="0FFD6613"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78" w:history="1">
        <w:r w:rsidRPr="006E3322">
          <w:rPr>
            <w:rStyle w:val="Hyperlink"/>
            <w:i/>
            <w:noProof/>
          </w:rPr>
          <w:t>1.3.1.</w:t>
        </w:r>
        <w:r w:rsidRPr="006E3322">
          <w:rPr>
            <w:rFonts w:asciiTheme="minorHAnsi" w:eastAsiaTheme="minorEastAsia" w:hAnsiTheme="minorHAnsi"/>
            <w:noProof/>
            <w:kern w:val="2"/>
            <w:sz w:val="24"/>
            <w:szCs w:val="24"/>
            <w14:ligatures w14:val="standardContextual"/>
          </w:rPr>
          <w:tab/>
        </w:r>
        <w:r w:rsidRPr="006E3322">
          <w:rPr>
            <w:rStyle w:val="Hyperlink"/>
            <w:noProof/>
          </w:rPr>
          <w:t>Phương pháp định tính</w:t>
        </w:r>
        <w:r w:rsidRPr="006E3322">
          <w:rPr>
            <w:noProof/>
            <w:webHidden/>
          </w:rPr>
          <w:tab/>
        </w:r>
        <w:r w:rsidRPr="006E3322">
          <w:rPr>
            <w:noProof/>
            <w:webHidden/>
          </w:rPr>
          <w:fldChar w:fldCharType="begin"/>
        </w:r>
        <w:r w:rsidRPr="006E3322">
          <w:rPr>
            <w:noProof/>
            <w:webHidden/>
          </w:rPr>
          <w:instrText xml:space="preserve"> PAGEREF _Toc199717878 \h </w:instrText>
        </w:r>
        <w:r w:rsidRPr="006E3322">
          <w:rPr>
            <w:noProof/>
            <w:webHidden/>
          </w:rPr>
        </w:r>
        <w:r w:rsidRPr="006E3322">
          <w:rPr>
            <w:noProof/>
            <w:webHidden/>
          </w:rPr>
          <w:fldChar w:fldCharType="separate"/>
        </w:r>
        <w:r w:rsidR="005B59AD">
          <w:rPr>
            <w:noProof/>
            <w:webHidden/>
          </w:rPr>
          <w:t>8</w:t>
        </w:r>
        <w:r w:rsidRPr="006E3322">
          <w:rPr>
            <w:noProof/>
            <w:webHidden/>
          </w:rPr>
          <w:fldChar w:fldCharType="end"/>
        </w:r>
      </w:hyperlink>
    </w:p>
    <w:p w14:paraId="72CF1B6F" w14:textId="7CC91604"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79" w:history="1">
        <w:r w:rsidRPr="006E3322">
          <w:rPr>
            <w:rStyle w:val="Hyperlink"/>
            <w:i/>
            <w:noProof/>
          </w:rPr>
          <w:t>1.3.2.</w:t>
        </w:r>
        <w:r w:rsidRPr="006E3322">
          <w:rPr>
            <w:rFonts w:asciiTheme="minorHAnsi" w:eastAsiaTheme="minorEastAsia" w:hAnsiTheme="minorHAnsi"/>
            <w:noProof/>
            <w:kern w:val="2"/>
            <w:sz w:val="24"/>
            <w:szCs w:val="24"/>
            <w14:ligatures w14:val="standardContextual"/>
          </w:rPr>
          <w:tab/>
        </w:r>
        <w:r w:rsidRPr="006E3322">
          <w:rPr>
            <w:rStyle w:val="Hyperlink"/>
            <w:noProof/>
          </w:rPr>
          <w:t>Phương pháp định lượng truyền thống</w:t>
        </w:r>
        <w:r w:rsidRPr="006E3322">
          <w:rPr>
            <w:noProof/>
            <w:webHidden/>
          </w:rPr>
          <w:tab/>
        </w:r>
        <w:r w:rsidRPr="006E3322">
          <w:rPr>
            <w:noProof/>
            <w:webHidden/>
          </w:rPr>
          <w:fldChar w:fldCharType="begin"/>
        </w:r>
        <w:r w:rsidRPr="006E3322">
          <w:rPr>
            <w:noProof/>
            <w:webHidden/>
          </w:rPr>
          <w:instrText xml:space="preserve"> PAGEREF _Toc199717879 \h </w:instrText>
        </w:r>
        <w:r w:rsidRPr="006E3322">
          <w:rPr>
            <w:noProof/>
            <w:webHidden/>
          </w:rPr>
        </w:r>
        <w:r w:rsidRPr="006E3322">
          <w:rPr>
            <w:noProof/>
            <w:webHidden/>
          </w:rPr>
          <w:fldChar w:fldCharType="separate"/>
        </w:r>
        <w:r w:rsidR="005B59AD">
          <w:rPr>
            <w:noProof/>
            <w:webHidden/>
          </w:rPr>
          <w:t>9</w:t>
        </w:r>
        <w:r w:rsidRPr="006E3322">
          <w:rPr>
            <w:noProof/>
            <w:webHidden/>
          </w:rPr>
          <w:fldChar w:fldCharType="end"/>
        </w:r>
      </w:hyperlink>
    </w:p>
    <w:p w14:paraId="0E5C5C7A" w14:textId="4CC77B89"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80" w:history="1">
        <w:r w:rsidRPr="006E3322">
          <w:rPr>
            <w:rStyle w:val="Hyperlink"/>
            <w:i/>
            <w:noProof/>
          </w:rPr>
          <w:t>1.3.3.</w:t>
        </w:r>
        <w:r w:rsidRPr="006E3322">
          <w:rPr>
            <w:rFonts w:asciiTheme="minorHAnsi" w:eastAsiaTheme="minorEastAsia" w:hAnsiTheme="minorHAnsi"/>
            <w:noProof/>
            <w:kern w:val="2"/>
            <w:sz w:val="24"/>
            <w:szCs w:val="24"/>
            <w14:ligatures w14:val="standardContextual"/>
          </w:rPr>
          <w:tab/>
        </w:r>
        <w:r w:rsidRPr="006E3322">
          <w:rPr>
            <w:rStyle w:val="Hyperlink"/>
            <w:noProof/>
          </w:rPr>
          <w:t>Phương pháp hiện đại: Học máy và AI</w:t>
        </w:r>
        <w:r w:rsidRPr="006E3322">
          <w:rPr>
            <w:noProof/>
            <w:webHidden/>
          </w:rPr>
          <w:tab/>
        </w:r>
        <w:r w:rsidRPr="006E3322">
          <w:rPr>
            <w:noProof/>
            <w:webHidden/>
          </w:rPr>
          <w:fldChar w:fldCharType="begin"/>
        </w:r>
        <w:r w:rsidRPr="006E3322">
          <w:rPr>
            <w:noProof/>
            <w:webHidden/>
          </w:rPr>
          <w:instrText xml:space="preserve"> PAGEREF _Toc199717880 \h </w:instrText>
        </w:r>
        <w:r w:rsidRPr="006E3322">
          <w:rPr>
            <w:noProof/>
            <w:webHidden/>
          </w:rPr>
        </w:r>
        <w:r w:rsidRPr="006E3322">
          <w:rPr>
            <w:noProof/>
            <w:webHidden/>
          </w:rPr>
          <w:fldChar w:fldCharType="separate"/>
        </w:r>
        <w:r w:rsidR="005B59AD">
          <w:rPr>
            <w:noProof/>
            <w:webHidden/>
          </w:rPr>
          <w:t>11</w:t>
        </w:r>
        <w:r w:rsidRPr="006E3322">
          <w:rPr>
            <w:noProof/>
            <w:webHidden/>
          </w:rPr>
          <w:fldChar w:fldCharType="end"/>
        </w:r>
      </w:hyperlink>
    </w:p>
    <w:p w14:paraId="08545E35" w14:textId="3CA63307" w:rsidR="006E3322" w:rsidRPr="006E3322" w:rsidRDefault="006E3322">
      <w:pPr>
        <w:pStyle w:val="TOC1"/>
        <w:rPr>
          <w:rFonts w:asciiTheme="minorHAnsi" w:eastAsiaTheme="minorEastAsia" w:hAnsiTheme="minorHAnsi" w:cstheme="minorBidi"/>
          <w:b w:val="0"/>
          <w:bCs w:val="0"/>
          <w:kern w:val="2"/>
          <w:sz w:val="24"/>
          <w:szCs w:val="24"/>
          <w14:ligatures w14:val="standardContextual"/>
        </w:rPr>
      </w:pPr>
      <w:hyperlink w:anchor="_Toc199717881" w:history="1">
        <w:r w:rsidRPr="006E3322">
          <w:rPr>
            <w:rStyle w:val="Hyperlink"/>
            <w:b w:val="0"/>
            <w:bCs w:val="0"/>
          </w:rPr>
          <w:t>CHƯƠNG 2.</w:t>
        </w:r>
        <w:r>
          <w:rPr>
            <w:rFonts w:asciiTheme="minorHAnsi" w:eastAsiaTheme="minorEastAsia" w:hAnsiTheme="minorHAnsi" w:cstheme="minorBidi"/>
            <w:b w:val="0"/>
            <w:bCs w:val="0"/>
            <w:kern w:val="2"/>
            <w:sz w:val="24"/>
            <w:szCs w:val="24"/>
            <w14:ligatures w14:val="standardContextual"/>
          </w:rPr>
          <w:t xml:space="preserve"> </w:t>
        </w:r>
        <w:r w:rsidRPr="006E3322">
          <w:rPr>
            <w:rStyle w:val="Hyperlink"/>
            <w:b w:val="0"/>
            <w:bCs w:val="0"/>
          </w:rPr>
          <w:t>Xây dựng mô hình Ai dự đoán tỉ lệ thất nghiệp</w:t>
        </w:r>
        <w:r w:rsidRPr="006E3322">
          <w:rPr>
            <w:b w:val="0"/>
            <w:bCs w:val="0"/>
            <w:webHidden/>
          </w:rPr>
          <w:tab/>
        </w:r>
        <w:r w:rsidRPr="006E3322">
          <w:rPr>
            <w:b w:val="0"/>
            <w:bCs w:val="0"/>
            <w:webHidden/>
          </w:rPr>
          <w:fldChar w:fldCharType="begin"/>
        </w:r>
        <w:r w:rsidRPr="006E3322">
          <w:rPr>
            <w:b w:val="0"/>
            <w:bCs w:val="0"/>
            <w:webHidden/>
          </w:rPr>
          <w:instrText xml:space="preserve"> PAGEREF _Toc199717881 \h </w:instrText>
        </w:r>
        <w:r w:rsidRPr="006E3322">
          <w:rPr>
            <w:b w:val="0"/>
            <w:bCs w:val="0"/>
            <w:webHidden/>
          </w:rPr>
        </w:r>
        <w:r w:rsidRPr="006E3322">
          <w:rPr>
            <w:b w:val="0"/>
            <w:bCs w:val="0"/>
            <w:webHidden/>
          </w:rPr>
          <w:fldChar w:fldCharType="separate"/>
        </w:r>
        <w:r w:rsidR="005B59AD">
          <w:rPr>
            <w:b w:val="0"/>
            <w:bCs w:val="0"/>
            <w:webHidden/>
          </w:rPr>
          <w:t>14</w:t>
        </w:r>
        <w:r w:rsidRPr="006E3322">
          <w:rPr>
            <w:b w:val="0"/>
            <w:bCs w:val="0"/>
            <w:webHidden/>
          </w:rPr>
          <w:fldChar w:fldCharType="end"/>
        </w:r>
      </w:hyperlink>
    </w:p>
    <w:p w14:paraId="27AEDF56" w14:textId="5D8E047D" w:rsidR="006E3322" w:rsidRPr="006E3322" w:rsidRDefault="006E3322">
      <w:pPr>
        <w:pStyle w:val="TOC2"/>
        <w:tabs>
          <w:tab w:val="left" w:pos="1151"/>
          <w:tab w:val="right" w:leader="dot" w:pos="9344"/>
        </w:tabs>
        <w:rPr>
          <w:rFonts w:asciiTheme="minorHAnsi" w:eastAsiaTheme="minorEastAsia" w:hAnsiTheme="minorHAnsi"/>
          <w:b w:val="0"/>
          <w:i w:val="0"/>
          <w:noProof/>
          <w:kern w:val="2"/>
          <w:sz w:val="24"/>
          <w:szCs w:val="24"/>
          <w14:ligatures w14:val="standardContextual"/>
        </w:rPr>
      </w:pPr>
      <w:hyperlink w:anchor="_Toc199717882" w:history="1">
        <w:r w:rsidRPr="006E3322">
          <w:rPr>
            <w:rStyle w:val="Hyperlink"/>
            <w:b w:val="0"/>
            <w:noProof/>
          </w:rPr>
          <w:t>2.1.</w:t>
        </w:r>
        <w:r w:rsidRPr="006E3322">
          <w:rPr>
            <w:rFonts w:asciiTheme="minorHAnsi" w:eastAsiaTheme="minorEastAsia" w:hAnsiTheme="minorHAnsi"/>
            <w:b w:val="0"/>
            <w:i w:val="0"/>
            <w:noProof/>
            <w:kern w:val="2"/>
            <w:sz w:val="24"/>
            <w:szCs w:val="24"/>
            <w14:ligatures w14:val="standardContextual"/>
          </w:rPr>
          <w:tab/>
        </w:r>
        <w:r w:rsidRPr="006E3322">
          <w:rPr>
            <w:rStyle w:val="Hyperlink"/>
            <w:b w:val="0"/>
            <w:noProof/>
          </w:rPr>
          <w:t>Quy trình xây dựng mô hình AI</w:t>
        </w:r>
        <w:r w:rsidRPr="006E3322">
          <w:rPr>
            <w:b w:val="0"/>
            <w:noProof/>
            <w:webHidden/>
          </w:rPr>
          <w:tab/>
        </w:r>
        <w:r w:rsidRPr="006E3322">
          <w:rPr>
            <w:b w:val="0"/>
            <w:noProof/>
            <w:webHidden/>
          </w:rPr>
          <w:fldChar w:fldCharType="begin"/>
        </w:r>
        <w:r w:rsidRPr="006E3322">
          <w:rPr>
            <w:b w:val="0"/>
            <w:noProof/>
            <w:webHidden/>
          </w:rPr>
          <w:instrText xml:space="preserve"> PAGEREF _Toc199717882 \h </w:instrText>
        </w:r>
        <w:r w:rsidRPr="006E3322">
          <w:rPr>
            <w:b w:val="0"/>
            <w:noProof/>
            <w:webHidden/>
          </w:rPr>
        </w:r>
        <w:r w:rsidRPr="006E3322">
          <w:rPr>
            <w:b w:val="0"/>
            <w:noProof/>
            <w:webHidden/>
          </w:rPr>
          <w:fldChar w:fldCharType="separate"/>
        </w:r>
        <w:r w:rsidR="005B59AD">
          <w:rPr>
            <w:b w:val="0"/>
            <w:noProof/>
            <w:webHidden/>
          </w:rPr>
          <w:t>14</w:t>
        </w:r>
        <w:r w:rsidRPr="006E3322">
          <w:rPr>
            <w:b w:val="0"/>
            <w:noProof/>
            <w:webHidden/>
          </w:rPr>
          <w:fldChar w:fldCharType="end"/>
        </w:r>
      </w:hyperlink>
    </w:p>
    <w:p w14:paraId="7ABAB60A" w14:textId="71DD2E7E"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83" w:history="1">
        <w:r w:rsidRPr="006E3322">
          <w:rPr>
            <w:rStyle w:val="Hyperlink"/>
            <w:i/>
            <w:noProof/>
          </w:rPr>
          <w:t>2.1.1.</w:t>
        </w:r>
        <w:r w:rsidRPr="006E3322">
          <w:rPr>
            <w:rFonts w:asciiTheme="minorHAnsi" w:eastAsiaTheme="minorEastAsia" w:hAnsiTheme="minorHAnsi"/>
            <w:noProof/>
            <w:kern w:val="2"/>
            <w:sz w:val="24"/>
            <w:szCs w:val="24"/>
            <w14:ligatures w14:val="standardContextual"/>
          </w:rPr>
          <w:tab/>
        </w:r>
        <w:r w:rsidRPr="006E3322">
          <w:rPr>
            <w:rStyle w:val="Hyperlink"/>
            <w:noProof/>
          </w:rPr>
          <w:t>Tiền xử lý dữ liệu</w:t>
        </w:r>
        <w:r w:rsidRPr="006E3322">
          <w:rPr>
            <w:noProof/>
            <w:webHidden/>
          </w:rPr>
          <w:tab/>
        </w:r>
        <w:r w:rsidRPr="006E3322">
          <w:rPr>
            <w:noProof/>
            <w:webHidden/>
          </w:rPr>
          <w:fldChar w:fldCharType="begin"/>
        </w:r>
        <w:r w:rsidRPr="006E3322">
          <w:rPr>
            <w:noProof/>
            <w:webHidden/>
          </w:rPr>
          <w:instrText xml:space="preserve"> PAGEREF _Toc199717883 \h </w:instrText>
        </w:r>
        <w:r w:rsidRPr="006E3322">
          <w:rPr>
            <w:noProof/>
            <w:webHidden/>
          </w:rPr>
        </w:r>
        <w:r w:rsidRPr="006E3322">
          <w:rPr>
            <w:noProof/>
            <w:webHidden/>
          </w:rPr>
          <w:fldChar w:fldCharType="separate"/>
        </w:r>
        <w:r w:rsidR="005B59AD">
          <w:rPr>
            <w:noProof/>
            <w:webHidden/>
          </w:rPr>
          <w:t>14</w:t>
        </w:r>
        <w:r w:rsidRPr="006E3322">
          <w:rPr>
            <w:noProof/>
            <w:webHidden/>
          </w:rPr>
          <w:fldChar w:fldCharType="end"/>
        </w:r>
      </w:hyperlink>
    </w:p>
    <w:p w14:paraId="67E688A1" w14:textId="34228B20"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84" w:history="1">
        <w:r w:rsidRPr="006E3322">
          <w:rPr>
            <w:rStyle w:val="Hyperlink"/>
            <w:i/>
            <w:noProof/>
          </w:rPr>
          <w:t>2.1.2.</w:t>
        </w:r>
        <w:r w:rsidRPr="006E3322">
          <w:rPr>
            <w:rFonts w:asciiTheme="minorHAnsi" w:eastAsiaTheme="minorEastAsia" w:hAnsiTheme="minorHAnsi"/>
            <w:noProof/>
            <w:kern w:val="2"/>
            <w:sz w:val="24"/>
            <w:szCs w:val="24"/>
            <w14:ligatures w14:val="standardContextual"/>
          </w:rPr>
          <w:tab/>
        </w:r>
        <w:r w:rsidRPr="006E3322">
          <w:rPr>
            <w:rStyle w:val="Hyperlink"/>
            <w:noProof/>
          </w:rPr>
          <w:t>Trích xuất và lựa chọn đặc trưng</w:t>
        </w:r>
        <w:r w:rsidRPr="006E3322">
          <w:rPr>
            <w:noProof/>
            <w:webHidden/>
          </w:rPr>
          <w:tab/>
        </w:r>
        <w:r w:rsidRPr="006E3322">
          <w:rPr>
            <w:noProof/>
            <w:webHidden/>
          </w:rPr>
          <w:fldChar w:fldCharType="begin"/>
        </w:r>
        <w:r w:rsidRPr="006E3322">
          <w:rPr>
            <w:noProof/>
            <w:webHidden/>
          </w:rPr>
          <w:instrText xml:space="preserve"> PAGEREF _Toc199717884 \h </w:instrText>
        </w:r>
        <w:r w:rsidRPr="006E3322">
          <w:rPr>
            <w:noProof/>
            <w:webHidden/>
          </w:rPr>
        </w:r>
        <w:r w:rsidRPr="006E3322">
          <w:rPr>
            <w:noProof/>
            <w:webHidden/>
          </w:rPr>
          <w:fldChar w:fldCharType="separate"/>
        </w:r>
        <w:r w:rsidR="005B59AD">
          <w:rPr>
            <w:noProof/>
            <w:webHidden/>
          </w:rPr>
          <w:t>20</w:t>
        </w:r>
        <w:r w:rsidRPr="006E3322">
          <w:rPr>
            <w:noProof/>
            <w:webHidden/>
          </w:rPr>
          <w:fldChar w:fldCharType="end"/>
        </w:r>
      </w:hyperlink>
    </w:p>
    <w:p w14:paraId="12147104" w14:textId="2FE40785" w:rsidR="006E3322" w:rsidRPr="006E3322" w:rsidRDefault="006E3322">
      <w:pPr>
        <w:pStyle w:val="TOC2"/>
        <w:tabs>
          <w:tab w:val="left" w:pos="1151"/>
          <w:tab w:val="right" w:leader="dot" w:pos="9344"/>
        </w:tabs>
        <w:rPr>
          <w:rFonts w:asciiTheme="minorHAnsi" w:eastAsiaTheme="minorEastAsia" w:hAnsiTheme="minorHAnsi"/>
          <w:b w:val="0"/>
          <w:i w:val="0"/>
          <w:noProof/>
          <w:kern w:val="2"/>
          <w:sz w:val="24"/>
          <w:szCs w:val="24"/>
          <w14:ligatures w14:val="standardContextual"/>
        </w:rPr>
      </w:pPr>
      <w:hyperlink w:anchor="_Toc199717885" w:history="1">
        <w:r w:rsidRPr="006E3322">
          <w:rPr>
            <w:rStyle w:val="Hyperlink"/>
            <w:b w:val="0"/>
            <w:noProof/>
          </w:rPr>
          <w:t>2.2.</w:t>
        </w:r>
        <w:r w:rsidRPr="006E3322">
          <w:rPr>
            <w:rFonts w:asciiTheme="minorHAnsi" w:eastAsiaTheme="minorEastAsia" w:hAnsiTheme="minorHAnsi"/>
            <w:b w:val="0"/>
            <w:i w:val="0"/>
            <w:noProof/>
            <w:kern w:val="2"/>
            <w:sz w:val="24"/>
            <w:szCs w:val="24"/>
            <w14:ligatures w14:val="standardContextual"/>
          </w:rPr>
          <w:tab/>
        </w:r>
        <w:r w:rsidRPr="006E3322">
          <w:rPr>
            <w:rStyle w:val="Hyperlink"/>
            <w:b w:val="0"/>
            <w:noProof/>
          </w:rPr>
          <w:t>Xây dựng mô hình AI dự đoán tỉ lệ thất nghiệp</w:t>
        </w:r>
        <w:r w:rsidRPr="006E3322">
          <w:rPr>
            <w:b w:val="0"/>
            <w:noProof/>
            <w:webHidden/>
          </w:rPr>
          <w:tab/>
        </w:r>
        <w:r w:rsidRPr="006E3322">
          <w:rPr>
            <w:b w:val="0"/>
            <w:noProof/>
            <w:webHidden/>
          </w:rPr>
          <w:fldChar w:fldCharType="begin"/>
        </w:r>
        <w:r w:rsidRPr="006E3322">
          <w:rPr>
            <w:b w:val="0"/>
            <w:noProof/>
            <w:webHidden/>
          </w:rPr>
          <w:instrText xml:space="preserve"> PAGEREF _Toc199717885 \h </w:instrText>
        </w:r>
        <w:r w:rsidRPr="006E3322">
          <w:rPr>
            <w:b w:val="0"/>
            <w:noProof/>
            <w:webHidden/>
          </w:rPr>
        </w:r>
        <w:r w:rsidRPr="006E3322">
          <w:rPr>
            <w:b w:val="0"/>
            <w:noProof/>
            <w:webHidden/>
          </w:rPr>
          <w:fldChar w:fldCharType="separate"/>
        </w:r>
        <w:r w:rsidR="005B59AD">
          <w:rPr>
            <w:b w:val="0"/>
            <w:noProof/>
            <w:webHidden/>
          </w:rPr>
          <w:t>27</w:t>
        </w:r>
        <w:r w:rsidRPr="006E3322">
          <w:rPr>
            <w:b w:val="0"/>
            <w:noProof/>
            <w:webHidden/>
          </w:rPr>
          <w:fldChar w:fldCharType="end"/>
        </w:r>
      </w:hyperlink>
    </w:p>
    <w:p w14:paraId="354068D7" w14:textId="0027D3F9"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86" w:history="1">
        <w:r w:rsidRPr="006E3322">
          <w:rPr>
            <w:rStyle w:val="Hyperlink"/>
            <w:i/>
            <w:noProof/>
          </w:rPr>
          <w:t>2.2.1.</w:t>
        </w:r>
        <w:r w:rsidRPr="006E3322">
          <w:rPr>
            <w:rFonts w:asciiTheme="minorHAnsi" w:eastAsiaTheme="minorEastAsia" w:hAnsiTheme="minorHAnsi"/>
            <w:noProof/>
            <w:kern w:val="2"/>
            <w:sz w:val="24"/>
            <w:szCs w:val="24"/>
            <w14:ligatures w14:val="standardContextual"/>
          </w:rPr>
          <w:tab/>
        </w:r>
        <w:r w:rsidRPr="006E3322">
          <w:rPr>
            <w:rStyle w:val="Hyperlink"/>
            <w:noProof/>
          </w:rPr>
          <w:t>Mô hình Machine Learning</w:t>
        </w:r>
        <w:r w:rsidRPr="006E3322">
          <w:rPr>
            <w:noProof/>
            <w:webHidden/>
          </w:rPr>
          <w:tab/>
        </w:r>
        <w:r w:rsidRPr="006E3322">
          <w:rPr>
            <w:noProof/>
            <w:webHidden/>
          </w:rPr>
          <w:fldChar w:fldCharType="begin"/>
        </w:r>
        <w:r w:rsidRPr="006E3322">
          <w:rPr>
            <w:noProof/>
            <w:webHidden/>
          </w:rPr>
          <w:instrText xml:space="preserve"> PAGEREF _Toc199717886 \h </w:instrText>
        </w:r>
        <w:r w:rsidRPr="006E3322">
          <w:rPr>
            <w:noProof/>
            <w:webHidden/>
          </w:rPr>
        </w:r>
        <w:r w:rsidRPr="006E3322">
          <w:rPr>
            <w:noProof/>
            <w:webHidden/>
          </w:rPr>
          <w:fldChar w:fldCharType="separate"/>
        </w:r>
        <w:r w:rsidR="005B59AD">
          <w:rPr>
            <w:noProof/>
            <w:webHidden/>
          </w:rPr>
          <w:t>27</w:t>
        </w:r>
        <w:r w:rsidRPr="006E3322">
          <w:rPr>
            <w:noProof/>
            <w:webHidden/>
          </w:rPr>
          <w:fldChar w:fldCharType="end"/>
        </w:r>
      </w:hyperlink>
    </w:p>
    <w:p w14:paraId="0302D767" w14:textId="5D96F073" w:rsidR="006E3322" w:rsidRPr="006E3322" w:rsidRDefault="006E3322">
      <w:pPr>
        <w:pStyle w:val="TOC3"/>
        <w:tabs>
          <w:tab w:val="right" w:leader="dot" w:pos="9344"/>
        </w:tabs>
        <w:rPr>
          <w:rFonts w:asciiTheme="minorHAnsi" w:eastAsiaTheme="minorEastAsia" w:hAnsiTheme="minorHAnsi"/>
          <w:noProof/>
          <w:kern w:val="2"/>
          <w:sz w:val="24"/>
          <w:szCs w:val="24"/>
          <w14:ligatures w14:val="standardContextual"/>
        </w:rPr>
      </w:pPr>
      <w:hyperlink w:anchor="_Toc199717887" w:history="1">
        <w:r w:rsidRPr="006E3322">
          <w:rPr>
            <w:rStyle w:val="Hyperlink"/>
            <w:noProof/>
          </w:rPr>
          <w:t>2.2.2 Mô hình Deep Learning (LSTM)</w:t>
        </w:r>
        <w:r w:rsidRPr="006E3322">
          <w:rPr>
            <w:noProof/>
            <w:webHidden/>
          </w:rPr>
          <w:tab/>
        </w:r>
        <w:r w:rsidRPr="006E3322">
          <w:rPr>
            <w:noProof/>
            <w:webHidden/>
          </w:rPr>
          <w:fldChar w:fldCharType="begin"/>
        </w:r>
        <w:r w:rsidRPr="006E3322">
          <w:rPr>
            <w:noProof/>
            <w:webHidden/>
          </w:rPr>
          <w:instrText xml:space="preserve"> PAGEREF _Toc199717887 \h </w:instrText>
        </w:r>
        <w:r w:rsidRPr="006E3322">
          <w:rPr>
            <w:noProof/>
            <w:webHidden/>
          </w:rPr>
        </w:r>
        <w:r w:rsidRPr="006E3322">
          <w:rPr>
            <w:noProof/>
            <w:webHidden/>
          </w:rPr>
          <w:fldChar w:fldCharType="separate"/>
        </w:r>
        <w:r w:rsidR="005B59AD">
          <w:rPr>
            <w:noProof/>
            <w:webHidden/>
          </w:rPr>
          <w:t>37</w:t>
        </w:r>
        <w:r w:rsidRPr="006E3322">
          <w:rPr>
            <w:noProof/>
            <w:webHidden/>
          </w:rPr>
          <w:fldChar w:fldCharType="end"/>
        </w:r>
      </w:hyperlink>
    </w:p>
    <w:p w14:paraId="1F0E2EFC" w14:textId="6AFB08EA" w:rsidR="006E3322" w:rsidRPr="006E3322" w:rsidRDefault="006E3322">
      <w:pPr>
        <w:pStyle w:val="TOC2"/>
        <w:tabs>
          <w:tab w:val="left" w:pos="1151"/>
          <w:tab w:val="right" w:leader="dot" w:pos="9344"/>
        </w:tabs>
        <w:rPr>
          <w:rFonts w:asciiTheme="minorHAnsi" w:eastAsiaTheme="minorEastAsia" w:hAnsiTheme="minorHAnsi"/>
          <w:b w:val="0"/>
          <w:i w:val="0"/>
          <w:noProof/>
          <w:kern w:val="2"/>
          <w:sz w:val="24"/>
          <w:szCs w:val="24"/>
          <w14:ligatures w14:val="standardContextual"/>
        </w:rPr>
      </w:pPr>
      <w:hyperlink w:anchor="_Toc199717888" w:history="1">
        <w:r w:rsidRPr="006E3322">
          <w:rPr>
            <w:rStyle w:val="Hyperlink"/>
            <w:b w:val="0"/>
            <w:noProof/>
            <w:lang w:val="fr-FR"/>
          </w:rPr>
          <w:t>2.3.</w:t>
        </w:r>
        <w:r w:rsidRPr="006E3322">
          <w:rPr>
            <w:rFonts w:asciiTheme="minorHAnsi" w:eastAsiaTheme="minorEastAsia" w:hAnsiTheme="minorHAnsi"/>
            <w:b w:val="0"/>
            <w:i w:val="0"/>
            <w:noProof/>
            <w:kern w:val="2"/>
            <w:sz w:val="24"/>
            <w:szCs w:val="24"/>
            <w14:ligatures w14:val="standardContextual"/>
          </w:rPr>
          <w:tab/>
        </w:r>
        <w:r w:rsidRPr="006E3322">
          <w:rPr>
            <w:rStyle w:val="Hyperlink"/>
            <w:b w:val="0"/>
            <w:noProof/>
            <w:lang w:val="fr-FR"/>
          </w:rPr>
          <w:t>So sánh tổng quan hiệu suất các mô hình</w:t>
        </w:r>
        <w:r w:rsidRPr="006E3322">
          <w:rPr>
            <w:b w:val="0"/>
            <w:noProof/>
            <w:webHidden/>
          </w:rPr>
          <w:tab/>
        </w:r>
        <w:r w:rsidRPr="006E3322">
          <w:rPr>
            <w:b w:val="0"/>
            <w:noProof/>
            <w:webHidden/>
          </w:rPr>
          <w:fldChar w:fldCharType="begin"/>
        </w:r>
        <w:r w:rsidRPr="006E3322">
          <w:rPr>
            <w:b w:val="0"/>
            <w:noProof/>
            <w:webHidden/>
          </w:rPr>
          <w:instrText xml:space="preserve"> PAGEREF _Toc199717888 \h </w:instrText>
        </w:r>
        <w:r w:rsidRPr="006E3322">
          <w:rPr>
            <w:b w:val="0"/>
            <w:noProof/>
            <w:webHidden/>
          </w:rPr>
        </w:r>
        <w:r w:rsidRPr="006E3322">
          <w:rPr>
            <w:b w:val="0"/>
            <w:noProof/>
            <w:webHidden/>
          </w:rPr>
          <w:fldChar w:fldCharType="separate"/>
        </w:r>
        <w:r w:rsidR="005B59AD">
          <w:rPr>
            <w:b w:val="0"/>
            <w:noProof/>
            <w:webHidden/>
          </w:rPr>
          <w:t>41</w:t>
        </w:r>
        <w:r w:rsidRPr="006E3322">
          <w:rPr>
            <w:b w:val="0"/>
            <w:noProof/>
            <w:webHidden/>
          </w:rPr>
          <w:fldChar w:fldCharType="end"/>
        </w:r>
      </w:hyperlink>
    </w:p>
    <w:p w14:paraId="7E2D4599" w14:textId="6937FF1E" w:rsidR="006E3322" w:rsidRPr="006E3322" w:rsidRDefault="006E3322">
      <w:pPr>
        <w:pStyle w:val="TOC1"/>
        <w:rPr>
          <w:rFonts w:asciiTheme="minorHAnsi" w:eastAsiaTheme="minorEastAsia" w:hAnsiTheme="minorHAnsi" w:cstheme="minorBidi"/>
          <w:b w:val="0"/>
          <w:bCs w:val="0"/>
          <w:kern w:val="2"/>
          <w:sz w:val="24"/>
          <w:szCs w:val="24"/>
          <w14:ligatures w14:val="standardContextual"/>
        </w:rPr>
      </w:pPr>
      <w:hyperlink w:anchor="_Toc199717889" w:history="1">
        <w:r w:rsidRPr="006E3322">
          <w:rPr>
            <w:rStyle w:val="Hyperlink"/>
            <w:b w:val="0"/>
            <w:bCs w:val="0"/>
          </w:rPr>
          <w:t>CHƯƠNG 3.</w:t>
        </w:r>
        <w:r>
          <w:rPr>
            <w:rFonts w:asciiTheme="minorHAnsi" w:eastAsiaTheme="minorEastAsia" w:hAnsiTheme="minorHAnsi" w:cstheme="minorBidi"/>
            <w:b w:val="0"/>
            <w:bCs w:val="0"/>
            <w:kern w:val="2"/>
            <w:sz w:val="24"/>
            <w:szCs w:val="24"/>
            <w14:ligatures w14:val="standardContextual"/>
          </w:rPr>
          <w:t xml:space="preserve"> </w:t>
        </w:r>
        <w:r w:rsidRPr="006E3322">
          <w:rPr>
            <w:rStyle w:val="Hyperlink"/>
            <w:b w:val="0"/>
            <w:bCs w:val="0"/>
          </w:rPr>
          <w:t>XÂY DỰNG HỆ THỐNG DỰ ĐOÁN VÀ GIAO DIỆN NGƯỜI DÙNG</w:t>
        </w:r>
        <w:r>
          <w:rPr>
            <w:rStyle w:val="Hyperlink"/>
            <w:b w:val="0"/>
            <w:bCs w:val="0"/>
          </w:rPr>
          <w:t>……….</w:t>
        </w:r>
        <w:r w:rsidRPr="006E3322">
          <w:rPr>
            <w:b w:val="0"/>
            <w:bCs w:val="0"/>
            <w:webHidden/>
          </w:rPr>
          <w:tab/>
        </w:r>
        <w:r w:rsidRPr="006E3322">
          <w:rPr>
            <w:b w:val="0"/>
            <w:bCs w:val="0"/>
            <w:webHidden/>
          </w:rPr>
          <w:fldChar w:fldCharType="begin"/>
        </w:r>
        <w:r w:rsidRPr="006E3322">
          <w:rPr>
            <w:b w:val="0"/>
            <w:bCs w:val="0"/>
            <w:webHidden/>
          </w:rPr>
          <w:instrText xml:space="preserve"> PAGEREF _Toc199717889 \h </w:instrText>
        </w:r>
        <w:r w:rsidRPr="006E3322">
          <w:rPr>
            <w:b w:val="0"/>
            <w:bCs w:val="0"/>
            <w:webHidden/>
          </w:rPr>
        </w:r>
        <w:r w:rsidRPr="006E3322">
          <w:rPr>
            <w:b w:val="0"/>
            <w:bCs w:val="0"/>
            <w:webHidden/>
          </w:rPr>
          <w:fldChar w:fldCharType="separate"/>
        </w:r>
        <w:r w:rsidR="005B59AD">
          <w:rPr>
            <w:b w:val="0"/>
            <w:bCs w:val="0"/>
            <w:webHidden/>
          </w:rPr>
          <w:t>45</w:t>
        </w:r>
        <w:r w:rsidRPr="006E3322">
          <w:rPr>
            <w:b w:val="0"/>
            <w:bCs w:val="0"/>
            <w:webHidden/>
          </w:rPr>
          <w:fldChar w:fldCharType="end"/>
        </w:r>
      </w:hyperlink>
    </w:p>
    <w:p w14:paraId="29D3FD70" w14:textId="3E0476AE" w:rsidR="006E3322" w:rsidRPr="006E3322" w:rsidRDefault="006E3322">
      <w:pPr>
        <w:pStyle w:val="TOC2"/>
        <w:tabs>
          <w:tab w:val="right" w:leader="dot" w:pos="9344"/>
        </w:tabs>
        <w:rPr>
          <w:rFonts w:asciiTheme="minorHAnsi" w:eastAsiaTheme="minorEastAsia" w:hAnsiTheme="minorHAnsi"/>
          <w:b w:val="0"/>
          <w:i w:val="0"/>
          <w:noProof/>
          <w:kern w:val="2"/>
          <w:sz w:val="24"/>
          <w:szCs w:val="24"/>
          <w14:ligatures w14:val="standardContextual"/>
        </w:rPr>
      </w:pPr>
      <w:hyperlink w:anchor="_Toc199717890" w:history="1">
        <w:r w:rsidRPr="006E3322">
          <w:rPr>
            <w:rStyle w:val="Hyperlink"/>
            <w:b w:val="0"/>
            <w:noProof/>
          </w:rPr>
          <w:t>3.1 Yêu cầu hệ thống</w:t>
        </w:r>
        <w:r w:rsidRPr="006E3322">
          <w:rPr>
            <w:b w:val="0"/>
            <w:noProof/>
            <w:webHidden/>
          </w:rPr>
          <w:tab/>
        </w:r>
        <w:r w:rsidRPr="006E3322">
          <w:rPr>
            <w:b w:val="0"/>
            <w:noProof/>
            <w:webHidden/>
          </w:rPr>
          <w:fldChar w:fldCharType="begin"/>
        </w:r>
        <w:r w:rsidRPr="006E3322">
          <w:rPr>
            <w:b w:val="0"/>
            <w:noProof/>
            <w:webHidden/>
          </w:rPr>
          <w:instrText xml:space="preserve"> PAGEREF _Toc199717890 \h </w:instrText>
        </w:r>
        <w:r w:rsidRPr="006E3322">
          <w:rPr>
            <w:b w:val="0"/>
            <w:noProof/>
            <w:webHidden/>
          </w:rPr>
        </w:r>
        <w:r w:rsidRPr="006E3322">
          <w:rPr>
            <w:b w:val="0"/>
            <w:noProof/>
            <w:webHidden/>
          </w:rPr>
          <w:fldChar w:fldCharType="separate"/>
        </w:r>
        <w:r w:rsidR="005B59AD">
          <w:rPr>
            <w:b w:val="0"/>
            <w:noProof/>
            <w:webHidden/>
          </w:rPr>
          <w:t>45</w:t>
        </w:r>
        <w:r w:rsidRPr="006E3322">
          <w:rPr>
            <w:b w:val="0"/>
            <w:noProof/>
            <w:webHidden/>
          </w:rPr>
          <w:fldChar w:fldCharType="end"/>
        </w:r>
      </w:hyperlink>
    </w:p>
    <w:p w14:paraId="44AE7918" w14:textId="43BDBD64"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91" w:history="1">
        <w:r w:rsidRPr="006E3322">
          <w:rPr>
            <w:rStyle w:val="Hyperlink"/>
            <w:i/>
            <w:noProof/>
          </w:rPr>
          <w:t>3.1.1.</w:t>
        </w:r>
        <w:r w:rsidRPr="006E3322">
          <w:rPr>
            <w:rFonts w:asciiTheme="minorHAnsi" w:eastAsiaTheme="minorEastAsia" w:hAnsiTheme="minorHAnsi"/>
            <w:noProof/>
            <w:kern w:val="2"/>
            <w:sz w:val="24"/>
            <w:szCs w:val="24"/>
            <w14:ligatures w14:val="standardContextual"/>
          </w:rPr>
          <w:tab/>
        </w:r>
        <w:r w:rsidRPr="006E3322">
          <w:rPr>
            <w:rStyle w:val="Hyperlink"/>
            <w:noProof/>
          </w:rPr>
          <w:t>Chức năng chính của hệ thống</w:t>
        </w:r>
        <w:r w:rsidRPr="006E3322">
          <w:rPr>
            <w:noProof/>
            <w:webHidden/>
          </w:rPr>
          <w:tab/>
        </w:r>
        <w:r w:rsidRPr="006E3322">
          <w:rPr>
            <w:noProof/>
            <w:webHidden/>
          </w:rPr>
          <w:fldChar w:fldCharType="begin"/>
        </w:r>
        <w:r w:rsidRPr="006E3322">
          <w:rPr>
            <w:noProof/>
            <w:webHidden/>
          </w:rPr>
          <w:instrText xml:space="preserve"> PAGEREF _Toc199717891 \h </w:instrText>
        </w:r>
        <w:r w:rsidRPr="006E3322">
          <w:rPr>
            <w:noProof/>
            <w:webHidden/>
          </w:rPr>
        </w:r>
        <w:r w:rsidRPr="006E3322">
          <w:rPr>
            <w:noProof/>
            <w:webHidden/>
          </w:rPr>
          <w:fldChar w:fldCharType="separate"/>
        </w:r>
        <w:r w:rsidR="005B59AD">
          <w:rPr>
            <w:noProof/>
            <w:webHidden/>
          </w:rPr>
          <w:t>45</w:t>
        </w:r>
        <w:r w:rsidRPr="006E3322">
          <w:rPr>
            <w:noProof/>
            <w:webHidden/>
          </w:rPr>
          <w:fldChar w:fldCharType="end"/>
        </w:r>
      </w:hyperlink>
    </w:p>
    <w:p w14:paraId="74686B87" w14:textId="5B0C6219" w:rsidR="006E3322" w:rsidRPr="006E3322" w:rsidRDefault="006E3322">
      <w:pPr>
        <w:pStyle w:val="TOC4"/>
        <w:tabs>
          <w:tab w:val="right" w:leader="dot" w:pos="9344"/>
        </w:tabs>
        <w:rPr>
          <w:rFonts w:asciiTheme="minorHAnsi" w:eastAsiaTheme="minorEastAsia" w:hAnsiTheme="minorHAnsi"/>
          <w:noProof/>
          <w:kern w:val="2"/>
          <w:sz w:val="24"/>
          <w:szCs w:val="24"/>
          <w14:ligatures w14:val="standardContextual"/>
        </w:rPr>
      </w:pPr>
      <w:hyperlink w:anchor="_Toc199717892" w:history="1">
        <w:r w:rsidRPr="006E3322">
          <w:rPr>
            <w:rStyle w:val="Hyperlink"/>
            <w:noProof/>
          </w:rPr>
          <w:t>3.1.1.1 Chức năng dự đoán tỉ lệ thất nghiệp</w:t>
        </w:r>
        <w:r w:rsidRPr="006E3322">
          <w:rPr>
            <w:noProof/>
            <w:webHidden/>
          </w:rPr>
          <w:tab/>
        </w:r>
        <w:r w:rsidRPr="006E3322">
          <w:rPr>
            <w:noProof/>
            <w:webHidden/>
          </w:rPr>
          <w:fldChar w:fldCharType="begin"/>
        </w:r>
        <w:r w:rsidRPr="006E3322">
          <w:rPr>
            <w:noProof/>
            <w:webHidden/>
          </w:rPr>
          <w:instrText xml:space="preserve"> PAGEREF _Toc199717892 \h </w:instrText>
        </w:r>
        <w:r w:rsidRPr="006E3322">
          <w:rPr>
            <w:noProof/>
            <w:webHidden/>
          </w:rPr>
        </w:r>
        <w:r w:rsidRPr="006E3322">
          <w:rPr>
            <w:noProof/>
            <w:webHidden/>
          </w:rPr>
          <w:fldChar w:fldCharType="separate"/>
        </w:r>
        <w:r w:rsidR="005B59AD">
          <w:rPr>
            <w:noProof/>
            <w:webHidden/>
          </w:rPr>
          <w:t>45</w:t>
        </w:r>
        <w:r w:rsidRPr="006E3322">
          <w:rPr>
            <w:noProof/>
            <w:webHidden/>
          </w:rPr>
          <w:fldChar w:fldCharType="end"/>
        </w:r>
      </w:hyperlink>
    </w:p>
    <w:p w14:paraId="64F203C4" w14:textId="2655F3D9" w:rsidR="006E3322" w:rsidRPr="006E3322" w:rsidRDefault="006E3322">
      <w:pPr>
        <w:pStyle w:val="TOC4"/>
        <w:tabs>
          <w:tab w:val="right" w:leader="dot" w:pos="9344"/>
        </w:tabs>
        <w:rPr>
          <w:rFonts w:asciiTheme="minorHAnsi" w:eastAsiaTheme="minorEastAsia" w:hAnsiTheme="minorHAnsi"/>
          <w:noProof/>
          <w:kern w:val="2"/>
          <w:sz w:val="24"/>
          <w:szCs w:val="24"/>
          <w14:ligatures w14:val="standardContextual"/>
        </w:rPr>
      </w:pPr>
      <w:hyperlink w:anchor="_Toc199717893" w:history="1">
        <w:r w:rsidRPr="006E3322">
          <w:rPr>
            <w:rStyle w:val="Hyperlink"/>
            <w:noProof/>
          </w:rPr>
          <w:t>3.1.1.2 Chức năng phân tích dữ liệu</w:t>
        </w:r>
        <w:r w:rsidRPr="006E3322">
          <w:rPr>
            <w:noProof/>
            <w:webHidden/>
          </w:rPr>
          <w:tab/>
        </w:r>
        <w:r w:rsidRPr="006E3322">
          <w:rPr>
            <w:noProof/>
            <w:webHidden/>
          </w:rPr>
          <w:fldChar w:fldCharType="begin"/>
        </w:r>
        <w:r w:rsidRPr="006E3322">
          <w:rPr>
            <w:noProof/>
            <w:webHidden/>
          </w:rPr>
          <w:instrText xml:space="preserve"> PAGEREF _Toc199717893 \h </w:instrText>
        </w:r>
        <w:r w:rsidRPr="006E3322">
          <w:rPr>
            <w:noProof/>
            <w:webHidden/>
          </w:rPr>
        </w:r>
        <w:r w:rsidRPr="006E3322">
          <w:rPr>
            <w:noProof/>
            <w:webHidden/>
          </w:rPr>
          <w:fldChar w:fldCharType="separate"/>
        </w:r>
        <w:r w:rsidR="005B59AD">
          <w:rPr>
            <w:noProof/>
            <w:webHidden/>
          </w:rPr>
          <w:t>48</w:t>
        </w:r>
        <w:r w:rsidRPr="006E3322">
          <w:rPr>
            <w:noProof/>
            <w:webHidden/>
          </w:rPr>
          <w:fldChar w:fldCharType="end"/>
        </w:r>
      </w:hyperlink>
    </w:p>
    <w:p w14:paraId="33875B6F" w14:textId="0DD812EF" w:rsidR="006E3322" w:rsidRPr="006E3322" w:rsidRDefault="006E3322">
      <w:pPr>
        <w:pStyle w:val="TOC4"/>
        <w:tabs>
          <w:tab w:val="right" w:leader="dot" w:pos="9344"/>
        </w:tabs>
        <w:rPr>
          <w:rFonts w:asciiTheme="minorHAnsi" w:eastAsiaTheme="minorEastAsia" w:hAnsiTheme="minorHAnsi"/>
          <w:noProof/>
          <w:kern w:val="2"/>
          <w:sz w:val="24"/>
          <w:szCs w:val="24"/>
          <w14:ligatures w14:val="standardContextual"/>
        </w:rPr>
      </w:pPr>
      <w:hyperlink w:anchor="_Toc199717894" w:history="1">
        <w:r w:rsidRPr="006E3322">
          <w:rPr>
            <w:rStyle w:val="Hyperlink"/>
            <w:noProof/>
          </w:rPr>
          <w:t>3.1.1.3 Chức năng báo cáo nhanh</w:t>
        </w:r>
        <w:r w:rsidRPr="006E3322">
          <w:rPr>
            <w:noProof/>
            <w:webHidden/>
          </w:rPr>
          <w:tab/>
        </w:r>
        <w:r w:rsidRPr="006E3322">
          <w:rPr>
            <w:noProof/>
            <w:webHidden/>
          </w:rPr>
          <w:fldChar w:fldCharType="begin"/>
        </w:r>
        <w:r w:rsidRPr="006E3322">
          <w:rPr>
            <w:noProof/>
            <w:webHidden/>
          </w:rPr>
          <w:instrText xml:space="preserve"> PAGEREF _Toc199717894 \h </w:instrText>
        </w:r>
        <w:r w:rsidRPr="006E3322">
          <w:rPr>
            <w:noProof/>
            <w:webHidden/>
          </w:rPr>
        </w:r>
        <w:r w:rsidRPr="006E3322">
          <w:rPr>
            <w:noProof/>
            <w:webHidden/>
          </w:rPr>
          <w:fldChar w:fldCharType="separate"/>
        </w:r>
        <w:r w:rsidR="005B59AD">
          <w:rPr>
            <w:noProof/>
            <w:webHidden/>
          </w:rPr>
          <w:t>50</w:t>
        </w:r>
        <w:r w:rsidRPr="006E3322">
          <w:rPr>
            <w:noProof/>
            <w:webHidden/>
          </w:rPr>
          <w:fldChar w:fldCharType="end"/>
        </w:r>
      </w:hyperlink>
    </w:p>
    <w:p w14:paraId="6ACB7402" w14:textId="7F71A676"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95" w:history="1">
        <w:r w:rsidRPr="006E3322">
          <w:rPr>
            <w:rStyle w:val="Hyperlink"/>
            <w:i/>
            <w:noProof/>
          </w:rPr>
          <w:t>3.1.2.</w:t>
        </w:r>
        <w:r w:rsidRPr="006E3322">
          <w:rPr>
            <w:rFonts w:asciiTheme="minorHAnsi" w:eastAsiaTheme="minorEastAsia" w:hAnsiTheme="minorHAnsi"/>
            <w:noProof/>
            <w:kern w:val="2"/>
            <w:sz w:val="24"/>
            <w:szCs w:val="24"/>
            <w14:ligatures w14:val="standardContextual"/>
          </w:rPr>
          <w:tab/>
        </w:r>
        <w:r w:rsidRPr="006E3322">
          <w:rPr>
            <w:rStyle w:val="Hyperlink"/>
            <w:noProof/>
          </w:rPr>
          <w:t>Kiến trúc hệ thống và công nghệ sử dụng</w:t>
        </w:r>
        <w:r w:rsidRPr="006E3322">
          <w:rPr>
            <w:noProof/>
            <w:webHidden/>
          </w:rPr>
          <w:tab/>
        </w:r>
        <w:r w:rsidRPr="006E3322">
          <w:rPr>
            <w:noProof/>
            <w:webHidden/>
          </w:rPr>
          <w:fldChar w:fldCharType="begin"/>
        </w:r>
        <w:r w:rsidRPr="006E3322">
          <w:rPr>
            <w:noProof/>
            <w:webHidden/>
          </w:rPr>
          <w:instrText xml:space="preserve"> PAGEREF _Toc199717895 \h </w:instrText>
        </w:r>
        <w:r w:rsidRPr="006E3322">
          <w:rPr>
            <w:noProof/>
            <w:webHidden/>
          </w:rPr>
        </w:r>
        <w:r w:rsidRPr="006E3322">
          <w:rPr>
            <w:noProof/>
            <w:webHidden/>
          </w:rPr>
          <w:fldChar w:fldCharType="separate"/>
        </w:r>
        <w:r w:rsidR="005B59AD">
          <w:rPr>
            <w:noProof/>
            <w:webHidden/>
          </w:rPr>
          <w:t>52</w:t>
        </w:r>
        <w:r w:rsidRPr="006E3322">
          <w:rPr>
            <w:noProof/>
            <w:webHidden/>
          </w:rPr>
          <w:fldChar w:fldCharType="end"/>
        </w:r>
      </w:hyperlink>
    </w:p>
    <w:p w14:paraId="1A2E63E5" w14:textId="56993A75" w:rsidR="006E3322" w:rsidRPr="006E3322" w:rsidRDefault="006E3322">
      <w:pPr>
        <w:pStyle w:val="TOC4"/>
        <w:tabs>
          <w:tab w:val="right" w:leader="dot" w:pos="9344"/>
        </w:tabs>
        <w:rPr>
          <w:rFonts w:asciiTheme="minorHAnsi" w:eastAsiaTheme="minorEastAsia" w:hAnsiTheme="minorHAnsi"/>
          <w:noProof/>
          <w:kern w:val="2"/>
          <w:sz w:val="24"/>
          <w:szCs w:val="24"/>
          <w14:ligatures w14:val="standardContextual"/>
        </w:rPr>
      </w:pPr>
      <w:hyperlink w:anchor="_Toc199717896" w:history="1">
        <w:r w:rsidRPr="006E3322">
          <w:rPr>
            <w:rStyle w:val="Hyperlink"/>
            <w:noProof/>
          </w:rPr>
          <w:t>3.1.2.1 Kiến trúc hệ thống</w:t>
        </w:r>
        <w:r w:rsidRPr="006E3322">
          <w:rPr>
            <w:noProof/>
            <w:webHidden/>
          </w:rPr>
          <w:tab/>
        </w:r>
        <w:r w:rsidRPr="006E3322">
          <w:rPr>
            <w:noProof/>
            <w:webHidden/>
          </w:rPr>
          <w:fldChar w:fldCharType="begin"/>
        </w:r>
        <w:r w:rsidRPr="006E3322">
          <w:rPr>
            <w:noProof/>
            <w:webHidden/>
          </w:rPr>
          <w:instrText xml:space="preserve"> PAGEREF _Toc199717896 \h </w:instrText>
        </w:r>
        <w:r w:rsidRPr="006E3322">
          <w:rPr>
            <w:noProof/>
            <w:webHidden/>
          </w:rPr>
        </w:r>
        <w:r w:rsidRPr="006E3322">
          <w:rPr>
            <w:noProof/>
            <w:webHidden/>
          </w:rPr>
          <w:fldChar w:fldCharType="separate"/>
        </w:r>
        <w:r w:rsidR="005B59AD">
          <w:rPr>
            <w:noProof/>
            <w:webHidden/>
          </w:rPr>
          <w:t>52</w:t>
        </w:r>
        <w:r w:rsidRPr="006E3322">
          <w:rPr>
            <w:noProof/>
            <w:webHidden/>
          </w:rPr>
          <w:fldChar w:fldCharType="end"/>
        </w:r>
      </w:hyperlink>
    </w:p>
    <w:p w14:paraId="00BB02B7" w14:textId="5E2EAA5A" w:rsidR="006E3322" w:rsidRPr="006E3322" w:rsidRDefault="006E3322">
      <w:pPr>
        <w:pStyle w:val="TOC4"/>
        <w:tabs>
          <w:tab w:val="left" w:pos="1920"/>
          <w:tab w:val="right" w:leader="dot" w:pos="9344"/>
        </w:tabs>
        <w:rPr>
          <w:rFonts w:asciiTheme="minorHAnsi" w:eastAsiaTheme="minorEastAsia" w:hAnsiTheme="minorHAnsi"/>
          <w:noProof/>
          <w:kern w:val="2"/>
          <w:sz w:val="24"/>
          <w:szCs w:val="24"/>
          <w14:ligatures w14:val="standardContextual"/>
        </w:rPr>
      </w:pPr>
      <w:hyperlink w:anchor="_Toc199717897" w:history="1">
        <w:r w:rsidRPr="006E3322">
          <w:rPr>
            <w:rStyle w:val="Hyperlink"/>
            <w:noProof/>
          </w:rPr>
          <w:t>3.1.2.2</w:t>
        </w:r>
        <w:r w:rsidRPr="006E3322">
          <w:rPr>
            <w:rFonts w:asciiTheme="minorHAnsi" w:eastAsiaTheme="minorEastAsia" w:hAnsiTheme="minorHAnsi"/>
            <w:noProof/>
            <w:kern w:val="2"/>
            <w:sz w:val="24"/>
            <w:szCs w:val="24"/>
            <w14:ligatures w14:val="standardContextual"/>
          </w:rPr>
          <w:tab/>
        </w:r>
        <w:r w:rsidRPr="006E3322">
          <w:rPr>
            <w:rStyle w:val="Hyperlink"/>
            <w:noProof/>
          </w:rPr>
          <w:t>Công nghệ sử dụng</w:t>
        </w:r>
        <w:r w:rsidRPr="006E3322">
          <w:rPr>
            <w:noProof/>
            <w:webHidden/>
          </w:rPr>
          <w:tab/>
        </w:r>
        <w:r w:rsidRPr="006E3322">
          <w:rPr>
            <w:noProof/>
            <w:webHidden/>
          </w:rPr>
          <w:fldChar w:fldCharType="begin"/>
        </w:r>
        <w:r w:rsidRPr="006E3322">
          <w:rPr>
            <w:noProof/>
            <w:webHidden/>
          </w:rPr>
          <w:instrText xml:space="preserve"> PAGEREF _Toc199717897 \h </w:instrText>
        </w:r>
        <w:r w:rsidRPr="006E3322">
          <w:rPr>
            <w:noProof/>
            <w:webHidden/>
          </w:rPr>
        </w:r>
        <w:r w:rsidRPr="006E3322">
          <w:rPr>
            <w:noProof/>
            <w:webHidden/>
          </w:rPr>
          <w:fldChar w:fldCharType="separate"/>
        </w:r>
        <w:r w:rsidR="005B59AD">
          <w:rPr>
            <w:noProof/>
            <w:webHidden/>
          </w:rPr>
          <w:t>54</w:t>
        </w:r>
        <w:r w:rsidRPr="006E3322">
          <w:rPr>
            <w:noProof/>
            <w:webHidden/>
          </w:rPr>
          <w:fldChar w:fldCharType="end"/>
        </w:r>
      </w:hyperlink>
    </w:p>
    <w:p w14:paraId="2163D4A3" w14:textId="1A765C1B"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898" w:history="1">
        <w:r w:rsidRPr="006E3322">
          <w:rPr>
            <w:rStyle w:val="Hyperlink"/>
            <w:i/>
            <w:noProof/>
          </w:rPr>
          <w:t>3.1.3.</w:t>
        </w:r>
        <w:r w:rsidRPr="006E3322">
          <w:rPr>
            <w:rFonts w:asciiTheme="minorHAnsi" w:eastAsiaTheme="minorEastAsia" w:hAnsiTheme="minorHAnsi"/>
            <w:noProof/>
            <w:kern w:val="2"/>
            <w:sz w:val="24"/>
            <w:szCs w:val="24"/>
            <w14:ligatures w14:val="standardContextual"/>
          </w:rPr>
          <w:tab/>
        </w:r>
        <w:r w:rsidRPr="006E3322">
          <w:rPr>
            <w:rStyle w:val="Hyperlink"/>
            <w:noProof/>
          </w:rPr>
          <w:t>Mô hình triển khai API và giao diện</w:t>
        </w:r>
        <w:r w:rsidRPr="006E3322">
          <w:rPr>
            <w:noProof/>
            <w:webHidden/>
          </w:rPr>
          <w:tab/>
        </w:r>
        <w:r w:rsidRPr="006E3322">
          <w:rPr>
            <w:noProof/>
            <w:webHidden/>
          </w:rPr>
          <w:fldChar w:fldCharType="begin"/>
        </w:r>
        <w:r w:rsidRPr="006E3322">
          <w:rPr>
            <w:noProof/>
            <w:webHidden/>
          </w:rPr>
          <w:instrText xml:space="preserve"> PAGEREF _Toc199717898 \h </w:instrText>
        </w:r>
        <w:r w:rsidRPr="006E3322">
          <w:rPr>
            <w:noProof/>
            <w:webHidden/>
          </w:rPr>
        </w:r>
        <w:r w:rsidRPr="006E3322">
          <w:rPr>
            <w:noProof/>
            <w:webHidden/>
          </w:rPr>
          <w:fldChar w:fldCharType="separate"/>
        </w:r>
        <w:r w:rsidR="005B59AD">
          <w:rPr>
            <w:noProof/>
            <w:webHidden/>
          </w:rPr>
          <w:t>59</w:t>
        </w:r>
        <w:r w:rsidRPr="006E3322">
          <w:rPr>
            <w:noProof/>
            <w:webHidden/>
          </w:rPr>
          <w:fldChar w:fldCharType="end"/>
        </w:r>
      </w:hyperlink>
    </w:p>
    <w:p w14:paraId="0DE146DD" w14:textId="3AE56FBC" w:rsidR="006E3322" w:rsidRPr="006E3322" w:rsidRDefault="006E3322">
      <w:pPr>
        <w:pStyle w:val="TOC2"/>
        <w:tabs>
          <w:tab w:val="left" w:pos="1151"/>
          <w:tab w:val="right" w:leader="dot" w:pos="9344"/>
        </w:tabs>
        <w:rPr>
          <w:rFonts w:asciiTheme="minorHAnsi" w:eastAsiaTheme="minorEastAsia" w:hAnsiTheme="minorHAnsi"/>
          <w:b w:val="0"/>
          <w:i w:val="0"/>
          <w:noProof/>
          <w:kern w:val="2"/>
          <w:sz w:val="24"/>
          <w:szCs w:val="24"/>
          <w14:ligatures w14:val="standardContextual"/>
        </w:rPr>
      </w:pPr>
      <w:hyperlink w:anchor="_Toc199717899" w:history="1">
        <w:r w:rsidRPr="006E3322">
          <w:rPr>
            <w:rStyle w:val="Hyperlink"/>
            <w:b w:val="0"/>
            <w:noProof/>
          </w:rPr>
          <w:t>3.2.</w:t>
        </w:r>
        <w:r w:rsidRPr="006E3322">
          <w:rPr>
            <w:rFonts w:asciiTheme="minorHAnsi" w:eastAsiaTheme="minorEastAsia" w:hAnsiTheme="minorHAnsi"/>
            <w:b w:val="0"/>
            <w:i w:val="0"/>
            <w:noProof/>
            <w:kern w:val="2"/>
            <w:sz w:val="24"/>
            <w:szCs w:val="24"/>
            <w14:ligatures w14:val="standardContextual"/>
          </w:rPr>
          <w:tab/>
        </w:r>
        <w:r w:rsidRPr="006E3322">
          <w:rPr>
            <w:rStyle w:val="Hyperlink"/>
            <w:b w:val="0"/>
            <w:noProof/>
          </w:rPr>
          <w:t>Xây dựng API dự đoán</w:t>
        </w:r>
        <w:r w:rsidRPr="006E3322">
          <w:rPr>
            <w:b w:val="0"/>
            <w:noProof/>
            <w:webHidden/>
          </w:rPr>
          <w:tab/>
        </w:r>
        <w:r w:rsidRPr="006E3322">
          <w:rPr>
            <w:b w:val="0"/>
            <w:noProof/>
            <w:webHidden/>
          </w:rPr>
          <w:fldChar w:fldCharType="begin"/>
        </w:r>
        <w:r w:rsidRPr="006E3322">
          <w:rPr>
            <w:b w:val="0"/>
            <w:noProof/>
            <w:webHidden/>
          </w:rPr>
          <w:instrText xml:space="preserve"> PAGEREF _Toc199717899 \h </w:instrText>
        </w:r>
        <w:r w:rsidRPr="006E3322">
          <w:rPr>
            <w:b w:val="0"/>
            <w:noProof/>
            <w:webHidden/>
          </w:rPr>
        </w:r>
        <w:r w:rsidRPr="006E3322">
          <w:rPr>
            <w:b w:val="0"/>
            <w:noProof/>
            <w:webHidden/>
          </w:rPr>
          <w:fldChar w:fldCharType="separate"/>
        </w:r>
        <w:r w:rsidR="005B59AD">
          <w:rPr>
            <w:b w:val="0"/>
            <w:noProof/>
            <w:webHidden/>
          </w:rPr>
          <w:t>60</w:t>
        </w:r>
        <w:r w:rsidRPr="006E3322">
          <w:rPr>
            <w:b w:val="0"/>
            <w:noProof/>
            <w:webHidden/>
          </w:rPr>
          <w:fldChar w:fldCharType="end"/>
        </w:r>
      </w:hyperlink>
    </w:p>
    <w:p w14:paraId="16683C81" w14:textId="7F006765"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00" w:history="1">
        <w:r w:rsidRPr="006E3322">
          <w:rPr>
            <w:rStyle w:val="Hyperlink"/>
            <w:i/>
            <w:noProof/>
          </w:rPr>
          <w:t>3.2.1.</w:t>
        </w:r>
        <w:r w:rsidRPr="006E3322">
          <w:rPr>
            <w:rFonts w:asciiTheme="minorHAnsi" w:eastAsiaTheme="minorEastAsia" w:hAnsiTheme="minorHAnsi"/>
            <w:noProof/>
            <w:kern w:val="2"/>
            <w:sz w:val="24"/>
            <w:szCs w:val="24"/>
            <w14:ligatures w14:val="standardContextual"/>
          </w:rPr>
          <w:tab/>
        </w:r>
        <w:r w:rsidRPr="006E3322">
          <w:rPr>
            <w:rStyle w:val="Hyperlink"/>
            <w:noProof/>
          </w:rPr>
          <w:t>Triển khai mô hình AI lên server</w:t>
        </w:r>
        <w:r w:rsidRPr="006E3322">
          <w:rPr>
            <w:noProof/>
            <w:webHidden/>
          </w:rPr>
          <w:tab/>
        </w:r>
        <w:r w:rsidRPr="006E3322">
          <w:rPr>
            <w:noProof/>
            <w:webHidden/>
          </w:rPr>
          <w:fldChar w:fldCharType="begin"/>
        </w:r>
        <w:r w:rsidRPr="006E3322">
          <w:rPr>
            <w:noProof/>
            <w:webHidden/>
          </w:rPr>
          <w:instrText xml:space="preserve"> PAGEREF _Toc199717900 \h </w:instrText>
        </w:r>
        <w:r w:rsidRPr="006E3322">
          <w:rPr>
            <w:noProof/>
            <w:webHidden/>
          </w:rPr>
        </w:r>
        <w:r w:rsidRPr="006E3322">
          <w:rPr>
            <w:noProof/>
            <w:webHidden/>
          </w:rPr>
          <w:fldChar w:fldCharType="separate"/>
        </w:r>
        <w:r w:rsidR="005B59AD">
          <w:rPr>
            <w:noProof/>
            <w:webHidden/>
          </w:rPr>
          <w:t>60</w:t>
        </w:r>
        <w:r w:rsidRPr="006E3322">
          <w:rPr>
            <w:noProof/>
            <w:webHidden/>
          </w:rPr>
          <w:fldChar w:fldCharType="end"/>
        </w:r>
      </w:hyperlink>
    </w:p>
    <w:p w14:paraId="37E5E323" w14:textId="7F30EC1A"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01" w:history="1">
        <w:r w:rsidRPr="006E3322">
          <w:rPr>
            <w:rStyle w:val="Hyperlink"/>
            <w:i/>
            <w:noProof/>
          </w:rPr>
          <w:t>3.2.2.</w:t>
        </w:r>
        <w:r w:rsidRPr="006E3322">
          <w:rPr>
            <w:rFonts w:asciiTheme="minorHAnsi" w:eastAsiaTheme="minorEastAsia" w:hAnsiTheme="minorHAnsi"/>
            <w:noProof/>
            <w:kern w:val="2"/>
            <w:sz w:val="24"/>
            <w:szCs w:val="24"/>
            <w14:ligatures w14:val="standardContextual"/>
          </w:rPr>
          <w:tab/>
        </w:r>
        <w:r w:rsidRPr="006E3322">
          <w:rPr>
            <w:rStyle w:val="Hyperlink"/>
            <w:noProof/>
          </w:rPr>
          <w:t>Xây dựng API kết nối giữa AI và giao diện</w:t>
        </w:r>
        <w:r w:rsidRPr="006E3322">
          <w:rPr>
            <w:noProof/>
            <w:webHidden/>
          </w:rPr>
          <w:tab/>
        </w:r>
        <w:r w:rsidRPr="006E3322">
          <w:rPr>
            <w:noProof/>
            <w:webHidden/>
          </w:rPr>
          <w:fldChar w:fldCharType="begin"/>
        </w:r>
        <w:r w:rsidRPr="006E3322">
          <w:rPr>
            <w:noProof/>
            <w:webHidden/>
          </w:rPr>
          <w:instrText xml:space="preserve"> PAGEREF _Toc199717901 \h </w:instrText>
        </w:r>
        <w:r w:rsidRPr="006E3322">
          <w:rPr>
            <w:noProof/>
            <w:webHidden/>
          </w:rPr>
        </w:r>
        <w:r w:rsidRPr="006E3322">
          <w:rPr>
            <w:noProof/>
            <w:webHidden/>
          </w:rPr>
          <w:fldChar w:fldCharType="separate"/>
        </w:r>
        <w:r w:rsidR="005B59AD">
          <w:rPr>
            <w:noProof/>
            <w:webHidden/>
          </w:rPr>
          <w:t>63</w:t>
        </w:r>
        <w:r w:rsidRPr="006E3322">
          <w:rPr>
            <w:noProof/>
            <w:webHidden/>
          </w:rPr>
          <w:fldChar w:fldCharType="end"/>
        </w:r>
      </w:hyperlink>
    </w:p>
    <w:p w14:paraId="094795BD" w14:textId="02B845F3"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02" w:history="1">
        <w:r w:rsidRPr="006E3322">
          <w:rPr>
            <w:rStyle w:val="Hyperlink"/>
            <w:i/>
            <w:noProof/>
          </w:rPr>
          <w:t>3.2.3.</w:t>
        </w:r>
        <w:r w:rsidRPr="006E3322">
          <w:rPr>
            <w:rFonts w:asciiTheme="minorHAnsi" w:eastAsiaTheme="minorEastAsia" w:hAnsiTheme="minorHAnsi"/>
            <w:noProof/>
            <w:kern w:val="2"/>
            <w:sz w:val="24"/>
            <w:szCs w:val="24"/>
            <w14:ligatures w14:val="standardContextual"/>
          </w:rPr>
          <w:tab/>
        </w:r>
        <w:r w:rsidRPr="006E3322">
          <w:rPr>
            <w:rStyle w:val="Hyperlink"/>
            <w:noProof/>
          </w:rPr>
          <w:t>Kiểm thử và tối ưu API</w:t>
        </w:r>
        <w:r w:rsidRPr="006E3322">
          <w:rPr>
            <w:noProof/>
            <w:webHidden/>
          </w:rPr>
          <w:tab/>
        </w:r>
        <w:r w:rsidRPr="006E3322">
          <w:rPr>
            <w:noProof/>
            <w:webHidden/>
          </w:rPr>
          <w:fldChar w:fldCharType="begin"/>
        </w:r>
        <w:r w:rsidRPr="006E3322">
          <w:rPr>
            <w:noProof/>
            <w:webHidden/>
          </w:rPr>
          <w:instrText xml:space="preserve"> PAGEREF _Toc199717902 \h </w:instrText>
        </w:r>
        <w:r w:rsidRPr="006E3322">
          <w:rPr>
            <w:noProof/>
            <w:webHidden/>
          </w:rPr>
        </w:r>
        <w:r w:rsidRPr="006E3322">
          <w:rPr>
            <w:noProof/>
            <w:webHidden/>
          </w:rPr>
          <w:fldChar w:fldCharType="separate"/>
        </w:r>
        <w:r w:rsidR="005B59AD">
          <w:rPr>
            <w:noProof/>
            <w:webHidden/>
          </w:rPr>
          <w:t>66</w:t>
        </w:r>
        <w:r w:rsidRPr="006E3322">
          <w:rPr>
            <w:noProof/>
            <w:webHidden/>
          </w:rPr>
          <w:fldChar w:fldCharType="end"/>
        </w:r>
      </w:hyperlink>
    </w:p>
    <w:p w14:paraId="1A48318E" w14:textId="6D592605" w:rsidR="006E3322" w:rsidRPr="006E3322" w:rsidRDefault="006E3322">
      <w:pPr>
        <w:pStyle w:val="TOC2"/>
        <w:tabs>
          <w:tab w:val="left" w:pos="1151"/>
          <w:tab w:val="right" w:leader="dot" w:pos="9344"/>
        </w:tabs>
        <w:rPr>
          <w:rFonts w:asciiTheme="minorHAnsi" w:eastAsiaTheme="minorEastAsia" w:hAnsiTheme="minorHAnsi"/>
          <w:b w:val="0"/>
          <w:i w:val="0"/>
          <w:noProof/>
          <w:kern w:val="2"/>
          <w:sz w:val="24"/>
          <w:szCs w:val="24"/>
          <w14:ligatures w14:val="standardContextual"/>
        </w:rPr>
      </w:pPr>
      <w:hyperlink w:anchor="_Toc199717903" w:history="1">
        <w:r w:rsidRPr="006E3322">
          <w:rPr>
            <w:rStyle w:val="Hyperlink"/>
            <w:b w:val="0"/>
            <w:noProof/>
          </w:rPr>
          <w:t>3.3.</w:t>
        </w:r>
        <w:r w:rsidRPr="006E3322">
          <w:rPr>
            <w:rFonts w:asciiTheme="minorHAnsi" w:eastAsiaTheme="minorEastAsia" w:hAnsiTheme="minorHAnsi"/>
            <w:b w:val="0"/>
            <w:i w:val="0"/>
            <w:noProof/>
            <w:kern w:val="2"/>
            <w:sz w:val="24"/>
            <w:szCs w:val="24"/>
            <w14:ligatures w14:val="standardContextual"/>
          </w:rPr>
          <w:tab/>
        </w:r>
        <w:r w:rsidRPr="006E3322">
          <w:rPr>
            <w:rStyle w:val="Hyperlink"/>
            <w:b w:val="0"/>
            <w:noProof/>
          </w:rPr>
          <w:t>Xây dựng giao diện người dùng</w:t>
        </w:r>
        <w:r w:rsidRPr="006E3322">
          <w:rPr>
            <w:b w:val="0"/>
            <w:noProof/>
            <w:webHidden/>
          </w:rPr>
          <w:tab/>
        </w:r>
        <w:r w:rsidRPr="006E3322">
          <w:rPr>
            <w:b w:val="0"/>
            <w:noProof/>
            <w:webHidden/>
          </w:rPr>
          <w:fldChar w:fldCharType="begin"/>
        </w:r>
        <w:r w:rsidRPr="006E3322">
          <w:rPr>
            <w:b w:val="0"/>
            <w:noProof/>
            <w:webHidden/>
          </w:rPr>
          <w:instrText xml:space="preserve"> PAGEREF _Toc199717903 \h </w:instrText>
        </w:r>
        <w:r w:rsidRPr="006E3322">
          <w:rPr>
            <w:b w:val="0"/>
            <w:noProof/>
            <w:webHidden/>
          </w:rPr>
        </w:r>
        <w:r w:rsidRPr="006E3322">
          <w:rPr>
            <w:b w:val="0"/>
            <w:noProof/>
            <w:webHidden/>
          </w:rPr>
          <w:fldChar w:fldCharType="separate"/>
        </w:r>
        <w:r w:rsidR="005B59AD">
          <w:rPr>
            <w:b w:val="0"/>
            <w:noProof/>
            <w:webHidden/>
          </w:rPr>
          <w:t>68</w:t>
        </w:r>
        <w:r w:rsidRPr="006E3322">
          <w:rPr>
            <w:b w:val="0"/>
            <w:noProof/>
            <w:webHidden/>
          </w:rPr>
          <w:fldChar w:fldCharType="end"/>
        </w:r>
      </w:hyperlink>
    </w:p>
    <w:p w14:paraId="5EA1C969" w14:textId="7E123926"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04" w:history="1">
        <w:r w:rsidRPr="006E3322">
          <w:rPr>
            <w:rStyle w:val="Hyperlink"/>
            <w:i/>
            <w:noProof/>
          </w:rPr>
          <w:t>3.3.1.</w:t>
        </w:r>
        <w:r w:rsidRPr="006E3322">
          <w:rPr>
            <w:rFonts w:asciiTheme="minorHAnsi" w:eastAsiaTheme="minorEastAsia" w:hAnsiTheme="minorHAnsi"/>
            <w:noProof/>
            <w:kern w:val="2"/>
            <w:sz w:val="24"/>
            <w:szCs w:val="24"/>
            <w14:ligatures w14:val="standardContextual"/>
          </w:rPr>
          <w:tab/>
        </w:r>
        <w:r w:rsidRPr="006E3322">
          <w:rPr>
            <w:rStyle w:val="Hyperlink"/>
            <w:noProof/>
          </w:rPr>
          <w:t>Thiết kế giao diện web/app</w:t>
        </w:r>
        <w:r w:rsidRPr="006E3322">
          <w:rPr>
            <w:noProof/>
            <w:webHidden/>
          </w:rPr>
          <w:tab/>
        </w:r>
        <w:r w:rsidRPr="006E3322">
          <w:rPr>
            <w:noProof/>
            <w:webHidden/>
          </w:rPr>
          <w:fldChar w:fldCharType="begin"/>
        </w:r>
        <w:r w:rsidRPr="006E3322">
          <w:rPr>
            <w:noProof/>
            <w:webHidden/>
          </w:rPr>
          <w:instrText xml:space="preserve"> PAGEREF _Toc199717904 \h </w:instrText>
        </w:r>
        <w:r w:rsidRPr="006E3322">
          <w:rPr>
            <w:noProof/>
            <w:webHidden/>
          </w:rPr>
        </w:r>
        <w:r w:rsidRPr="006E3322">
          <w:rPr>
            <w:noProof/>
            <w:webHidden/>
          </w:rPr>
          <w:fldChar w:fldCharType="separate"/>
        </w:r>
        <w:r w:rsidR="005B59AD">
          <w:rPr>
            <w:noProof/>
            <w:webHidden/>
          </w:rPr>
          <w:t>68</w:t>
        </w:r>
        <w:r w:rsidRPr="006E3322">
          <w:rPr>
            <w:noProof/>
            <w:webHidden/>
          </w:rPr>
          <w:fldChar w:fldCharType="end"/>
        </w:r>
      </w:hyperlink>
    </w:p>
    <w:p w14:paraId="7FB89D27" w14:textId="2D62B82A" w:rsidR="006E3322" w:rsidRPr="006E3322" w:rsidRDefault="006E3322">
      <w:pPr>
        <w:pStyle w:val="TOC4"/>
        <w:tabs>
          <w:tab w:val="right" w:leader="dot" w:pos="9344"/>
        </w:tabs>
        <w:rPr>
          <w:rFonts w:asciiTheme="minorHAnsi" w:eastAsiaTheme="minorEastAsia" w:hAnsiTheme="minorHAnsi"/>
          <w:noProof/>
          <w:kern w:val="2"/>
          <w:sz w:val="24"/>
          <w:szCs w:val="24"/>
          <w14:ligatures w14:val="standardContextual"/>
        </w:rPr>
      </w:pPr>
      <w:hyperlink w:anchor="_Toc199717905" w:history="1">
        <w:r w:rsidRPr="006E3322">
          <w:rPr>
            <w:rStyle w:val="Hyperlink"/>
            <w:noProof/>
          </w:rPr>
          <w:t>3.3.3.1 Giao diện trang chủ (Trang dự đoán)</w:t>
        </w:r>
        <w:r w:rsidRPr="006E3322">
          <w:rPr>
            <w:noProof/>
            <w:webHidden/>
          </w:rPr>
          <w:tab/>
        </w:r>
        <w:r w:rsidRPr="006E3322">
          <w:rPr>
            <w:noProof/>
            <w:webHidden/>
          </w:rPr>
          <w:fldChar w:fldCharType="begin"/>
        </w:r>
        <w:r w:rsidRPr="006E3322">
          <w:rPr>
            <w:noProof/>
            <w:webHidden/>
          </w:rPr>
          <w:instrText xml:space="preserve"> PAGEREF _Toc199717905 \h </w:instrText>
        </w:r>
        <w:r w:rsidRPr="006E3322">
          <w:rPr>
            <w:noProof/>
            <w:webHidden/>
          </w:rPr>
        </w:r>
        <w:r w:rsidRPr="006E3322">
          <w:rPr>
            <w:noProof/>
            <w:webHidden/>
          </w:rPr>
          <w:fldChar w:fldCharType="separate"/>
        </w:r>
        <w:r w:rsidR="005B59AD">
          <w:rPr>
            <w:noProof/>
            <w:webHidden/>
          </w:rPr>
          <w:t>68</w:t>
        </w:r>
        <w:r w:rsidRPr="006E3322">
          <w:rPr>
            <w:noProof/>
            <w:webHidden/>
          </w:rPr>
          <w:fldChar w:fldCharType="end"/>
        </w:r>
      </w:hyperlink>
    </w:p>
    <w:p w14:paraId="6871E377" w14:textId="11EF3B83" w:rsidR="006E3322" w:rsidRPr="006E3322" w:rsidRDefault="006E3322">
      <w:pPr>
        <w:pStyle w:val="TOC4"/>
        <w:tabs>
          <w:tab w:val="right" w:leader="dot" w:pos="9344"/>
        </w:tabs>
        <w:rPr>
          <w:rFonts w:asciiTheme="minorHAnsi" w:eastAsiaTheme="minorEastAsia" w:hAnsiTheme="minorHAnsi"/>
          <w:noProof/>
          <w:kern w:val="2"/>
          <w:sz w:val="24"/>
          <w:szCs w:val="24"/>
          <w14:ligatures w14:val="standardContextual"/>
        </w:rPr>
      </w:pPr>
      <w:hyperlink w:anchor="_Toc199717906" w:history="1">
        <w:r w:rsidRPr="006E3322">
          <w:rPr>
            <w:rStyle w:val="Hyperlink"/>
            <w:noProof/>
          </w:rPr>
          <w:t>3.3.3.2 Giao diện trang phân tích dữ liệu</w:t>
        </w:r>
        <w:r w:rsidRPr="006E3322">
          <w:rPr>
            <w:noProof/>
            <w:webHidden/>
          </w:rPr>
          <w:tab/>
        </w:r>
        <w:r w:rsidRPr="006E3322">
          <w:rPr>
            <w:noProof/>
            <w:webHidden/>
          </w:rPr>
          <w:fldChar w:fldCharType="begin"/>
        </w:r>
        <w:r w:rsidRPr="006E3322">
          <w:rPr>
            <w:noProof/>
            <w:webHidden/>
          </w:rPr>
          <w:instrText xml:space="preserve"> PAGEREF _Toc199717906 \h </w:instrText>
        </w:r>
        <w:r w:rsidRPr="006E3322">
          <w:rPr>
            <w:noProof/>
            <w:webHidden/>
          </w:rPr>
        </w:r>
        <w:r w:rsidRPr="006E3322">
          <w:rPr>
            <w:noProof/>
            <w:webHidden/>
          </w:rPr>
          <w:fldChar w:fldCharType="separate"/>
        </w:r>
        <w:r w:rsidR="005B59AD">
          <w:rPr>
            <w:noProof/>
            <w:webHidden/>
          </w:rPr>
          <w:t>68</w:t>
        </w:r>
        <w:r w:rsidRPr="006E3322">
          <w:rPr>
            <w:noProof/>
            <w:webHidden/>
          </w:rPr>
          <w:fldChar w:fldCharType="end"/>
        </w:r>
      </w:hyperlink>
    </w:p>
    <w:p w14:paraId="743047A2" w14:textId="7AF5F02A" w:rsidR="006E3322" w:rsidRPr="006E3322" w:rsidRDefault="006E3322">
      <w:pPr>
        <w:pStyle w:val="TOC4"/>
        <w:tabs>
          <w:tab w:val="right" w:leader="dot" w:pos="9344"/>
        </w:tabs>
        <w:rPr>
          <w:rFonts w:asciiTheme="minorHAnsi" w:eastAsiaTheme="minorEastAsia" w:hAnsiTheme="minorHAnsi"/>
          <w:noProof/>
          <w:kern w:val="2"/>
          <w:sz w:val="24"/>
          <w:szCs w:val="24"/>
          <w14:ligatures w14:val="standardContextual"/>
        </w:rPr>
      </w:pPr>
      <w:hyperlink w:anchor="_Toc199717907" w:history="1">
        <w:r w:rsidRPr="006E3322">
          <w:rPr>
            <w:rStyle w:val="Hyperlink"/>
            <w:noProof/>
          </w:rPr>
          <w:t>3.3.3.3 Giao diện trang báo cáo nhanh</w:t>
        </w:r>
        <w:r w:rsidRPr="006E3322">
          <w:rPr>
            <w:noProof/>
            <w:webHidden/>
          </w:rPr>
          <w:tab/>
        </w:r>
        <w:r w:rsidRPr="006E3322">
          <w:rPr>
            <w:noProof/>
            <w:webHidden/>
          </w:rPr>
          <w:fldChar w:fldCharType="begin"/>
        </w:r>
        <w:r w:rsidRPr="006E3322">
          <w:rPr>
            <w:noProof/>
            <w:webHidden/>
          </w:rPr>
          <w:instrText xml:space="preserve"> PAGEREF _Toc199717907 \h </w:instrText>
        </w:r>
        <w:r w:rsidRPr="006E3322">
          <w:rPr>
            <w:noProof/>
            <w:webHidden/>
          </w:rPr>
        </w:r>
        <w:r w:rsidRPr="006E3322">
          <w:rPr>
            <w:noProof/>
            <w:webHidden/>
          </w:rPr>
          <w:fldChar w:fldCharType="separate"/>
        </w:r>
        <w:r w:rsidR="005B59AD">
          <w:rPr>
            <w:noProof/>
            <w:webHidden/>
          </w:rPr>
          <w:t>69</w:t>
        </w:r>
        <w:r w:rsidRPr="006E3322">
          <w:rPr>
            <w:noProof/>
            <w:webHidden/>
          </w:rPr>
          <w:fldChar w:fldCharType="end"/>
        </w:r>
      </w:hyperlink>
    </w:p>
    <w:p w14:paraId="7B391845" w14:textId="79336AB7"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08" w:history="1">
        <w:r w:rsidRPr="006E3322">
          <w:rPr>
            <w:rStyle w:val="Hyperlink"/>
            <w:noProof/>
          </w:rPr>
          <w:t>3.3.2.</w:t>
        </w:r>
        <w:r w:rsidRPr="006E3322">
          <w:rPr>
            <w:rFonts w:asciiTheme="minorHAnsi" w:eastAsiaTheme="minorEastAsia" w:hAnsiTheme="minorHAnsi"/>
            <w:noProof/>
            <w:kern w:val="2"/>
            <w:sz w:val="24"/>
            <w:szCs w:val="24"/>
            <w14:ligatures w14:val="standardContextual"/>
          </w:rPr>
          <w:tab/>
        </w:r>
        <w:r w:rsidRPr="006E3322">
          <w:rPr>
            <w:rStyle w:val="Hyperlink"/>
            <w:noProof/>
          </w:rPr>
          <w:t>Chức năng nhập dữ liệu và hiển thị kết quả dự đoán</w:t>
        </w:r>
        <w:r w:rsidRPr="006E3322">
          <w:rPr>
            <w:noProof/>
            <w:webHidden/>
          </w:rPr>
          <w:tab/>
        </w:r>
        <w:r w:rsidRPr="006E3322">
          <w:rPr>
            <w:noProof/>
            <w:webHidden/>
          </w:rPr>
          <w:fldChar w:fldCharType="begin"/>
        </w:r>
        <w:r w:rsidRPr="006E3322">
          <w:rPr>
            <w:noProof/>
            <w:webHidden/>
          </w:rPr>
          <w:instrText xml:space="preserve"> PAGEREF _Toc199717908 \h </w:instrText>
        </w:r>
        <w:r w:rsidRPr="006E3322">
          <w:rPr>
            <w:noProof/>
            <w:webHidden/>
          </w:rPr>
        </w:r>
        <w:r w:rsidRPr="006E3322">
          <w:rPr>
            <w:noProof/>
            <w:webHidden/>
          </w:rPr>
          <w:fldChar w:fldCharType="separate"/>
        </w:r>
        <w:r w:rsidR="005B59AD">
          <w:rPr>
            <w:noProof/>
            <w:webHidden/>
          </w:rPr>
          <w:t>69</w:t>
        </w:r>
        <w:r w:rsidRPr="006E3322">
          <w:rPr>
            <w:noProof/>
            <w:webHidden/>
          </w:rPr>
          <w:fldChar w:fldCharType="end"/>
        </w:r>
      </w:hyperlink>
    </w:p>
    <w:p w14:paraId="58650A2C" w14:textId="2C5C2E76" w:rsidR="006E3322" w:rsidRPr="006E3322" w:rsidRDefault="006E3322">
      <w:pPr>
        <w:pStyle w:val="TOC4"/>
        <w:tabs>
          <w:tab w:val="right" w:leader="dot" w:pos="9344"/>
        </w:tabs>
        <w:rPr>
          <w:rFonts w:asciiTheme="minorHAnsi" w:eastAsiaTheme="minorEastAsia" w:hAnsiTheme="minorHAnsi"/>
          <w:noProof/>
          <w:kern w:val="2"/>
          <w:sz w:val="24"/>
          <w:szCs w:val="24"/>
          <w14:ligatures w14:val="standardContextual"/>
        </w:rPr>
      </w:pPr>
      <w:hyperlink w:anchor="_Toc199717909" w:history="1">
        <w:r w:rsidRPr="006E3322">
          <w:rPr>
            <w:rStyle w:val="Hyperlink"/>
            <w:noProof/>
          </w:rPr>
          <w:t>3.3.2.1 Chức năng dự đoán</w:t>
        </w:r>
        <w:r w:rsidRPr="006E3322">
          <w:rPr>
            <w:noProof/>
            <w:webHidden/>
          </w:rPr>
          <w:tab/>
        </w:r>
        <w:r w:rsidRPr="006E3322">
          <w:rPr>
            <w:noProof/>
            <w:webHidden/>
          </w:rPr>
          <w:fldChar w:fldCharType="begin"/>
        </w:r>
        <w:r w:rsidRPr="006E3322">
          <w:rPr>
            <w:noProof/>
            <w:webHidden/>
          </w:rPr>
          <w:instrText xml:space="preserve"> PAGEREF _Toc199717909 \h </w:instrText>
        </w:r>
        <w:r w:rsidRPr="006E3322">
          <w:rPr>
            <w:noProof/>
            <w:webHidden/>
          </w:rPr>
        </w:r>
        <w:r w:rsidRPr="006E3322">
          <w:rPr>
            <w:noProof/>
            <w:webHidden/>
          </w:rPr>
          <w:fldChar w:fldCharType="separate"/>
        </w:r>
        <w:r w:rsidR="005B59AD">
          <w:rPr>
            <w:noProof/>
            <w:webHidden/>
          </w:rPr>
          <w:t>69</w:t>
        </w:r>
        <w:r w:rsidRPr="006E3322">
          <w:rPr>
            <w:noProof/>
            <w:webHidden/>
          </w:rPr>
          <w:fldChar w:fldCharType="end"/>
        </w:r>
      </w:hyperlink>
    </w:p>
    <w:p w14:paraId="3744249C" w14:textId="2D2DCC52" w:rsidR="006E3322" w:rsidRPr="006E3322" w:rsidRDefault="006E3322">
      <w:pPr>
        <w:pStyle w:val="TOC4"/>
        <w:tabs>
          <w:tab w:val="right" w:leader="dot" w:pos="9344"/>
        </w:tabs>
        <w:rPr>
          <w:rFonts w:asciiTheme="minorHAnsi" w:eastAsiaTheme="minorEastAsia" w:hAnsiTheme="minorHAnsi"/>
          <w:noProof/>
          <w:kern w:val="2"/>
          <w:sz w:val="24"/>
          <w:szCs w:val="24"/>
          <w14:ligatures w14:val="standardContextual"/>
        </w:rPr>
      </w:pPr>
      <w:hyperlink w:anchor="_Toc199717910" w:history="1">
        <w:r w:rsidRPr="006E3322">
          <w:rPr>
            <w:rStyle w:val="Hyperlink"/>
            <w:noProof/>
          </w:rPr>
          <w:t>3.3.2.2 Chức năng phân tích dữ liệu</w:t>
        </w:r>
        <w:r w:rsidRPr="006E3322">
          <w:rPr>
            <w:noProof/>
            <w:webHidden/>
          </w:rPr>
          <w:tab/>
        </w:r>
        <w:r w:rsidRPr="006E3322">
          <w:rPr>
            <w:noProof/>
            <w:webHidden/>
          </w:rPr>
          <w:fldChar w:fldCharType="begin"/>
        </w:r>
        <w:r w:rsidRPr="006E3322">
          <w:rPr>
            <w:noProof/>
            <w:webHidden/>
          </w:rPr>
          <w:instrText xml:space="preserve"> PAGEREF _Toc199717910 \h </w:instrText>
        </w:r>
        <w:r w:rsidRPr="006E3322">
          <w:rPr>
            <w:noProof/>
            <w:webHidden/>
          </w:rPr>
        </w:r>
        <w:r w:rsidRPr="006E3322">
          <w:rPr>
            <w:noProof/>
            <w:webHidden/>
          </w:rPr>
          <w:fldChar w:fldCharType="separate"/>
        </w:r>
        <w:r w:rsidR="005B59AD">
          <w:rPr>
            <w:noProof/>
            <w:webHidden/>
          </w:rPr>
          <w:t>71</w:t>
        </w:r>
        <w:r w:rsidRPr="006E3322">
          <w:rPr>
            <w:noProof/>
            <w:webHidden/>
          </w:rPr>
          <w:fldChar w:fldCharType="end"/>
        </w:r>
      </w:hyperlink>
    </w:p>
    <w:p w14:paraId="4C3D3A5B" w14:textId="2A99BA35" w:rsidR="006E3322" w:rsidRPr="006E3322" w:rsidRDefault="006E3322">
      <w:pPr>
        <w:pStyle w:val="TOC4"/>
        <w:tabs>
          <w:tab w:val="right" w:leader="dot" w:pos="9344"/>
        </w:tabs>
        <w:rPr>
          <w:rFonts w:asciiTheme="minorHAnsi" w:eastAsiaTheme="minorEastAsia" w:hAnsiTheme="minorHAnsi"/>
          <w:noProof/>
          <w:kern w:val="2"/>
          <w:sz w:val="24"/>
          <w:szCs w:val="24"/>
          <w14:ligatures w14:val="standardContextual"/>
        </w:rPr>
      </w:pPr>
      <w:hyperlink w:anchor="_Toc199717911" w:history="1">
        <w:r w:rsidRPr="006E3322">
          <w:rPr>
            <w:rStyle w:val="Hyperlink"/>
            <w:noProof/>
          </w:rPr>
          <w:t>3.3.2.3 Chức năng báo cáo nhanh</w:t>
        </w:r>
        <w:r w:rsidRPr="006E3322">
          <w:rPr>
            <w:noProof/>
            <w:webHidden/>
          </w:rPr>
          <w:tab/>
        </w:r>
        <w:r w:rsidRPr="006E3322">
          <w:rPr>
            <w:noProof/>
            <w:webHidden/>
          </w:rPr>
          <w:fldChar w:fldCharType="begin"/>
        </w:r>
        <w:r w:rsidRPr="006E3322">
          <w:rPr>
            <w:noProof/>
            <w:webHidden/>
          </w:rPr>
          <w:instrText xml:space="preserve"> PAGEREF _Toc199717911 \h </w:instrText>
        </w:r>
        <w:r w:rsidRPr="006E3322">
          <w:rPr>
            <w:noProof/>
            <w:webHidden/>
          </w:rPr>
        </w:r>
        <w:r w:rsidRPr="006E3322">
          <w:rPr>
            <w:noProof/>
            <w:webHidden/>
          </w:rPr>
          <w:fldChar w:fldCharType="separate"/>
        </w:r>
        <w:r w:rsidR="005B59AD">
          <w:rPr>
            <w:noProof/>
            <w:webHidden/>
          </w:rPr>
          <w:t>72</w:t>
        </w:r>
        <w:r w:rsidRPr="006E3322">
          <w:rPr>
            <w:noProof/>
            <w:webHidden/>
          </w:rPr>
          <w:fldChar w:fldCharType="end"/>
        </w:r>
      </w:hyperlink>
    </w:p>
    <w:p w14:paraId="63F48C0C" w14:textId="3A0B09D6"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12" w:history="1">
        <w:r w:rsidRPr="006E3322">
          <w:rPr>
            <w:rStyle w:val="Hyperlink"/>
            <w:i/>
            <w:noProof/>
          </w:rPr>
          <w:t>3.3.3.</w:t>
        </w:r>
        <w:r w:rsidRPr="006E3322">
          <w:rPr>
            <w:rFonts w:asciiTheme="minorHAnsi" w:eastAsiaTheme="minorEastAsia" w:hAnsiTheme="minorHAnsi"/>
            <w:noProof/>
            <w:kern w:val="2"/>
            <w:sz w:val="24"/>
            <w:szCs w:val="24"/>
            <w14:ligatures w14:val="standardContextual"/>
          </w:rPr>
          <w:tab/>
        </w:r>
        <w:r w:rsidRPr="006E3322">
          <w:rPr>
            <w:rStyle w:val="Hyperlink"/>
            <w:noProof/>
          </w:rPr>
          <w:t>Kiểm thử giao diện và tối ưu trải nghiệm người dùng</w:t>
        </w:r>
        <w:r w:rsidRPr="006E3322">
          <w:rPr>
            <w:noProof/>
            <w:webHidden/>
          </w:rPr>
          <w:tab/>
        </w:r>
        <w:r w:rsidRPr="006E3322">
          <w:rPr>
            <w:noProof/>
            <w:webHidden/>
          </w:rPr>
          <w:fldChar w:fldCharType="begin"/>
        </w:r>
        <w:r w:rsidRPr="006E3322">
          <w:rPr>
            <w:noProof/>
            <w:webHidden/>
          </w:rPr>
          <w:instrText xml:space="preserve"> PAGEREF _Toc199717912 \h </w:instrText>
        </w:r>
        <w:r w:rsidRPr="006E3322">
          <w:rPr>
            <w:noProof/>
            <w:webHidden/>
          </w:rPr>
        </w:r>
        <w:r w:rsidRPr="006E3322">
          <w:rPr>
            <w:noProof/>
            <w:webHidden/>
          </w:rPr>
          <w:fldChar w:fldCharType="separate"/>
        </w:r>
        <w:r w:rsidR="005B59AD">
          <w:rPr>
            <w:noProof/>
            <w:webHidden/>
          </w:rPr>
          <w:t>73</w:t>
        </w:r>
        <w:r w:rsidRPr="006E3322">
          <w:rPr>
            <w:noProof/>
            <w:webHidden/>
          </w:rPr>
          <w:fldChar w:fldCharType="end"/>
        </w:r>
      </w:hyperlink>
    </w:p>
    <w:p w14:paraId="37ADA424" w14:textId="15DEE7B5" w:rsidR="006E3322" w:rsidRPr="006E3322" w:rsidRDefault="006E3322">
      <w:pPr>
        <w:pStyle w:val="TOC1"/>
        <w:rPr>
          <w:rFonts w:asciiTheme="minorHAnsi" w:eastAsiaTheme="minorEastAsia" w:hAnsiTheme="minorHAnsi" w:cstheme="minorBidi"/>
          <w:b w:val="0"/>
          <w:bCs w:val="0"/>
          <w:kern w:val="2"/>
          <w:sz w:val="24"/>
          <w:szCs w:val="24"/>
          <w14:ligatures w14:val="standardContextual"/>
        </w:rPr>
      </w:pPr>
      <w:hyperlink w:anchor="_Toc199717913" w:history="1">
        <w:r w:rsidRPr="006E3322">
          <w:rPr>
            <w:rStyle w:val="Hyperlink"/>
            <w:b w:val="0"/>
            <w:bCs w:val="0"/>
          </w:rPr>
          <w:t>CHƯƠNG 4.</w:t>
        </w:r>
        <w:r>
          <w:rPr>
            <w:rFonts w:asciiTheme="minorHAnsi" w:eastAsiaTheme="minorEastAsia" w:hAnsiTheme="minorHAnsi" w:cstheme="minorBidi"/>
            <w:b w:val="0"/>
            <w:bCs w:val="0"/>
            <w:kern w:val="2"/>
            <w:sz w:val="24"/>
            <w:szCs w:val="24"/>
            <w14:ligatures w14:val="standardContextual"/>
          </w:rPr>
          <w:t xml:space="preserve"> </w:t>
        </w:r>
        <w:r w:rsidRPr="006E3322">
          <w:rPr>
            <w:rStyle w:val="Hyperlink"/>
            <w:b w:val="0"/>
            <w:bCs w:val="0"/>
          </w:rPr>
          <w:t>KẾT QUẢ, ĐÁNH GIÁ VÀ HƯỚNG PHÁT TRIỂN</w:t>
        </w:r>
        <w:r w:rsidRPr="006E3322">
          <w:rPr>
            <w:b w:val="0"/>
            <w:bCs w:val="0"/>
            <w:webHidden/>
          </w:rPr>
          <w:tab/>
        </w:r>
        <w:r w:rsidRPr="006E3322">
          <w:rPr>
            <w:b w:val="0"/>
            <w:bCs w:val="0"/>
            <w:webHidden/>
          </w:rPr>
          <w:fldChar w:fldCharType="begin"/>
        </w:r>
        <w:r w:rsidRPr="006E3322">
          <w:rPr>
            <w:b w:val="0"/>
            <w:bCs w:val="0"/>
            <w:webHidden/>
          </w:rPr>
          <w:instrText xml:space="preserve"> PAGEREF _Toc199717913 \h </w:instrText>
        </w:r>
        <w:r w:rsidRPr="006E3322">
          <w:rPr>
            <w:b w:val="0"/>
            <w:bCs w:val="0"/>
            <w:webHidden/>
          </w:rPr>
        </w:r>
        <w:r w:rsidRPr="006E3322">
          <w:rPr>
            <w:b w:val="0"/>
            <w:bCs w:val="0"/>
            <w:webHidden/>
          </w:rPr>
          <w:fldChar w:fldCharType="separate"/>
        </w:r>
        <w:r w:rsidR="005B59AD">
          <w:rPr>
            <w:b w:val="0"/>
            <w:bCs w:val="0"/>
            <w:webHidden/>
          </w:rPr>
          <w:t>77</w:t>
        </w:r>
        <w:r w:rsidRPr="006E3322">
          <w:rPr>
            <w:b w:val="0"/>
            <w:bCs w:val="0"/>
            <w:webHidden/>
          </w:rPr>
          <w:fldChar w:fldCharType="end"/>
        </w:r>
      </w:hyperlink>
    </w:p>
    <w:p w14:paraId="1B7ED59E" w14:textId="7908BC9C" w:rsidR="006E3322" w:rsidRPr="006E3322" w:rsidRDefault="006E3322">
      <w:pPr>
        <w:pStyle w:val="TOC2"/>
        <w:tabs>
          <w:tab w:val="left" w:pos="1151"/>
          <w:tab w:val="right" w:leader="dot" w:pos="9344"/>
        </w:tabs>
        <w:rPr>
          <w:rFonts w:asciiTheme="minorHAnsi" w:eastAsiaTheme="minorEastAsia" w:hAnsiTheme="minorHAnsi"/>
          <w:b w:val="0"/>
          <w:i w:val="0"/>
          <w:noProof/>
          <w:kern w:val="2"/>
          <w:sz w:val="24"/>
          <w:szCs w:val="24"/>
          <w14:ligatures w14:val="standardContextual"/>
        </w:rPr>
      </w:pPr>
      <w:hyperlink w:anchor="_Toc199717914" w:history="1">
        <w:r w:rsidRPr="006E3322">
          <w:rPr>
            <w:rStyle w:val="Hyperlink"/>
            <w:b w:val="0"/>
            <w:noProof/>
          </w:rPr>
          <w:t>4.1.</w:t>
        </w:r>
        <w:r w:rsidRPr="006E3322">
          <w:rPr>
            <w:rFonts w:asciiTheme="minorHAnsi" w:eastAsiaTheme="minorEastAsia" w:hAnsiTheme="minorHAnsi"/>
            <w:b w:val="0"/>
            <w:i w:val="0"/>
            <w:noProof/>
            <w:kern w:val="2"/>
            <w:sz w:val="24"/>
            <w:szCs w:val="24"/>
            <w14:ligatures w14:val="standardContextual"/>
          </w:rPr>
          <w:tab/>
        </w:r>
        <w:r w:rsidRPr="006E3322">
          <w:rPr>
            <w:rStyle w:val="Hyperlink"/>
            <w:b w:val="0"/>
            <w:noProof/>
          </w:rPr>
          <w:t>Kết quả thực nghiệm và đánh giá hiệu xuất</w:t>
        </w:r>
        <w:r w:rsidRPr="006E3322">
          <w:rPr>
            <w:b w:val="0"/>
            <w:noProof/>
            <w:webHidden/>
          </w:rPr>
          <w:tab/>
        </w:r>
        <w:r w:rsidRPr="006E3322">
          <w:rPr>
            <w:b w:val="0"/>
            <w:noProof/>
            <w:webHidden/>
          </w:rPr>
          <w:fldChar w:fldCharType="begin"/>
        </w:r>
        <w:r w:rsidRPr="006E3322">
          <w:rPr>
            <w:b w:val="0"/>
            <w:noProof/>
            <w:webHidden/>
          </w:rPr>
          <w:instrText xml:space="preserve"> PAGEREF _Toc199717914 \h </w:instrText>
        </w:r>
        <w:r w:rsidRPr="006E3322">
          <w:rPr>
            <w:b w:val="0"/>
            <w:noProof/>
            <w:webHidden/>
          </w:rPr>
        </w:r>
        <w:r w:rsidRPr="006E3322">
          <w:rPr>
            <w:b w:val="0"/>
            <w:noProof/>
            <w:webHidden/>
          </w:rPr>
          <w:fldChar w:fldCharType="separate"/>
        </w:r>
        <w:r w:rsidR="005B59AD">
          <w:rPr>
            <w:b w:val="0"/>
            <w:noProof/>
            <w:webHidden/>
          </w:rPr>
          <w:t>77</w:t>
        </w:r>
        <w:r w:rsidRPr="006E3322">
          <w:rPr>
            <w:b w:val="0"/>
            <w:noProof/>
            <w:webHidden/>
          </w:rPr>
          <w:fldChar w:fldCharType="end"/>
        </w:r>
      </w:hyperlink>
    </w:p>
    <w:p w14:paraId="6BD5CE63" w14:textId="1A27D7C0"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15" w:history="1">
        <w:r w:rsidRPr="006E3322">
          <w:rPr>
            <w:rStyle w:val="Hyperlink"/>
            <w:i/>
            <w:noProof/>
          </w:rPr>
          <w:t>4.1.1.</w:t>
        </w:r>
        <w:r w:rsidRPr="006E3322">
          <w:rPr>
            <w:rFonts w:asciiTheme="minorHAnsi" w:eastAsiaTheme="minorEastAsia" w:hAnsiTheme="minorHAnsi"/>
            <w:noProof/>
            <w:kern w:val="2"/>
            <w:sz w:val="24"/>
            <w:szCs w:val="24"/>
            <w14:ligatures w14:val="standardContextual"/>
          </w:rPr>
          <w:tab/>
        </w:r>
        <w:r w:rsidRPr="006E3322">
          <w:rPr>
            <w:rStyle w:val="Hyperlink"/>
            <w:noProof/>
          </w:rPr>
          <w:t>Khả năng mở rộng và tính ổn định</w:t>
        </w:r>
        <w:r w:rsidRPr="006E3322">
          <w:rPr>
            <w:noProof/>
            <w:webHidden/>
          </w:rPr>
          <w:tab/>
        </w:r>
        <w:r w:rsidRPr="006E3322">
          <w:rPr>
            <w:noProof/>
            <w:webHidden/>
          </w:rPr>
          <w:fldChar w:fldCharType="begin"/>
        </w:r>
        <w:r w:rsidRPr="006E3322">
          <w:rPr>
            <w:noProof/>
            <w:webHidden/>
          </w:rPr>
          <w:instrText xml:space="preserve"> PAGEREF _Toc199717915 \h </w:instrText>
        </w:r>
        <w:r w:rsidRPr="006E3322">
          <w:rPr>
            <w:noProof/>
            <w:webHidden/>
          </w:rPr>
        </w:r>
        <w:r w:rsidRPr="006E3322">
          <w:rPr>
            <w:noProof/>
            <w:webHidden/>
          </w:rPr>
          <w:fldChar w:fldCharType="separate"/>
        </w:r>
        <w:r w:rsidR="005B59AD">
          <w:rPr>
            <w:noProof/>
            <w:webHidden/>
          </w:rPr>
          <w:t>77</w:t>
        </w:r>
        <w:r w:rsidRPr="006E3322">
          <w:rPr>
            <w:noProof/>
            <w:webHidden/>
          </w:rPr>
          <w:fldChar w:fldCharType="end"/>
        </w:r>
      </w:hyperlink>
    </w:p>
    <w:p w14:paraId="045B8A74" w14:textId="0007C540" w:rsidR="006E3322" w:rsidRPr="006E3322" w:rsidRDefault="006E3322">
      <w:pPr>
        <w:pStyle w:val="TOC2"/>
        <w:tabs>
          <w:tab w:val="left" w:pos="1151"/>
          <w:tab w:val="right" w:leader="dot" w:pos="9344"/>
        </w:tabs>
        <w:rPr>
          <w:rFonts w:asciiTheme="minorHAnsi" w:eastAsiaTheme="minorEastAsia" w:hAnsiTheme="minorHAnsi"/>
          <w:b w:val="0"/>
          <w:i w:val="0"/>
          <w:noProof/>
          <w:kern w:val="2"/>
          <w:sz w:val="24"/>
          <w:szCs w:val="24"/>
          <w14:ligatures w14:val="standardContextual"/>
        </w:rPr>
      </w:pPr>
      <w:hyperlink w:anchor="_Toc199717916" w:history="1">
        <w:r w:rsidRPr="006E3322">
          <w:rPr>
            <w:rStyle w:val="Hyperlink"/>
            <w:b w:val="0"/>
            <w:noProof/>
          </w:rPr>
          <w:t>4.2.</w:t>
        </w:r>
        <w:r w:rsidRPr="006E3322">
          <w:rPr>
            <w:rFonts w:asciiTheme="minorHAnsi" w:eastAsiaTheme="minorEastAsia" w:hAnsiTheme="minorHAnsi"/>
            <w:b w:val="0"/>
            <w:i w:val="0"/>
            <w:noProof/>
            <w:kern w:val="2"/>
            <w:sz w:val="24"/>
            <w:szCs w:val="24"/>
            <w14:ligatures w14:val="standardContextual"/>
          </w:rPr>
          <w:tab/>
        </w:r>
        <w:r w:rsidRPr="006E3322">
          <w:rPr>
            <w:rStyle w:val="Hyperlink"/>
            <w:b w:val="0"/>
            <w:noProof/>
          </w:rPr>
          <w:t>Hướng phát triển trong tương lai</w:t>
        </w:r>
        <w:r w:rsidRPr="006E3322">
          <w:rPr>
            <w:b w:val="0"/>
            <w:noProof/>
            <w:webHidden/>
          </w:rPr>
          <w:tab/>
        </w:r>
        <w:r w:rsidRPr="006E3322">
          <w:rPr>
            <w:b w:val="0"/>
            <w:noProof/>
            <w:webHidden/>
          </w:rPr>
          <w:fldChar w:fldCharType="begin"/>
        </w:r>
        <w:r w:rsidRPr="006E3322">
          <w:rPr>
            <w:b w:val="0"/>
            <w:noProof/>
            <w:webHidden/>
          </w:rPr>
          <w:instrText xml:space="preserve"> PAGEREF _Toc199717916 \h </w:instrText>
        </w:r>
        <w:r w:rsidRPr="006E3322">
          <w:rPr>
            <w:b w:val="0"/>
            <w:noProof/>
            <w:webHidden/>
          </w:rPr>
        </w:r>
        <w:r w:rsidRPr="006E3322">
          <w:rPr>
            <w:b w:val="0"/>
            <w:noProof/>
            <w:webHidden/>
          </w:rPr>
          <w:fldChar w:fldCharType="separate"/>
        </w:r>
        <w:r w:rsidR="005B59AD">
          <w:rPr>
            <w:b w:val="0"/>
            <w:noProof/>
            <w:webHidden/>
          </w:rPr>
          <w:t>78</w:t>
        </w:r>
        <w:r w:rsidRPr="006E3322">
          <w:rPr>
            <w:b w:val="0"/>
            <w:noProof/>
            <w:webHidden/>
          </w:rPr>
          <w:fldChar w:fldCharType="end"/>
        </w:r>
      </w:hyperlink>
    </w:p>
    <w:p w14:paraId="46DB3990" w14:textId="7FBC953F"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17" w:history="1">
        <w:r w:rsidRPr="006E3322">
          <w:rPr>
            <w:rStyle w:val="Hyperlink"/>
            <w:i/>
            <w:noProof/>
          </w:rPr>
          <w:t>4.2.1.</w:t>
        </w:r>
        <w:r w:rsidRPr="006E3322">
          <w:rPr>
            <w:rFonts w:asciiTheme="minorHAnsi" w:eastAsiaTheme="minorEastAsia" w:hAnsiTheme="minorHAnsi"/>
            <w:noProof/>
            <w:kern w:val="2"/>
            <w:sz w:val="24"/>
            <w:szCs w:val="24"/>
            <w14:ligatures w14:val="standardContextual"/>
          </w:rPr>
          <w:tab/>
        </w:r>
        <w:r w:rsidRPr="006E3322">
          <w:rPr>
            <w:rStyle w:val="Hyperlink"/>
            <w:noProof/>
          </w:rPr>
          <w:t>Cải thiện mô hình dự báo</w:t>
        </w:r>
        <w:r w:rsidRPr="006E3322">
          <w:rPr>
            <w:noProof/>
            <w:webHidden/>
          </w:rPr>
          <w:tab/>
        </w:r>
        <w:r w:rsidRPr="006E3322">
          <w:rPr>
            <w:noProof/>
            <w:webHidden/>
          </w:rPr>
          <w:fldChar w:fldCharType="begin"/>
        </w:r>
        <w:r w:rsidRPr="006E3322">
          <w:rPr>
            <w:noProof/>
            <w:webHidden/>
          </w:rPr>
          <w:instrText xml:space="preserve"> PAGEREF _Toc199717917 \h </w:instrText>
        </w:r>
        <w:r w:rsidRPr="006E3322">
          <w:rPr>
            <w:noProof/>
            <w:webHidden/>
          </w:rPr>
        </w:r>
        <w:r w:rsidRPr="006E3322">
          <w:rPr>
            <w:noProof/>
            <w:webHidden/>
          </w:rPr>
          <w:fldChar w:fldCharType="separate"/>
        </w:r>
        <w:r w:rsidR="005B59AD">
          <w:rPr>
            <w:noProof/>
            <w:webHidden/>
          </w:rPr>
          <w:t>78</w:t>
        </w:r>
        <w:r w:rsidRPr="006E3322">
          <w:rPr>
            <w:noProof/>
            <w:webHidden/>
          </w:rPr>
          <w:fldChar w:fldCharType="end"/>
        </w:r>
      </w:hyperlink>
    </w:p>
    <w:p w14:paraId="633C36B5" w14:textId="78489FED"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18" w:history="1">
        <w:r w:rsidRPr="006E3322">
          <w:rPr>
            <w:rStyle w:val="Hyperlink"/>
            <w:i/>
            <w:noProof/>
          </w:rPr>
          <w:t>4.2.2.</w:t>
        </w:r>
        <w:r w:rsidRPr="006E3322">
          <w:rPr>
            <w:rFonts w:asciiTheme="minorHAnsi" w:eastAsiaTheme="minorEastAsia" w:hAnsiTheme="minorHAnsi"/>
            <w:noProof/>
            <w:kern w:val="2"/>
            <w:sz w:val="24"/>
            <w:szCs w:val="24"/>
            <w14:ligatures w14:val="standardContextual"/>
          </w:rPr>
          <w:tab/>
        </w:r>
        <w:r w:rsidRPr="006E3322">
          <w:rPr>
            <w:rStyle w:val="Hyperlink"/>
            <w:noProof/>
          </w:rPr>
          <w:t>Mở rộng dữ liệu</w:t>
        </w:r>
        <w:r w:rsidRPr="006E3322">
          <w:rPr>
            <w:noProof/>
            <w:webHidden/>
          </w:rPr>
          <w:tab/>
        </w:r>
        <w:r w:rsidRPr="006E3322">
          <w:rPr>
            <w:noProof/>
            <w:webHidden/>
          </w:rPr>
          <w:fldChar w:fldCharType="begin"/>
        </w:r>
        <w:r w:rsidRPr="006E3322">
          <w:rPr>
            <w:noProof/>
            <w:webHidden/>
          </w:rPr>
          <w:instrText xml:space="preserve"> PAGEREF _Toc199717918 \h </w:instrText>
        </w:r>
        <w:r w:rsidRPr="006E3322">
          <w:rPr>
            <w:noProof/>
            <w:webHidden/>
          </w:rPr>
        </w:r>
        <w:r w:rsidRPr="006E3322">
          <w:rPr>
            <w:noProof/>
            <w:webHidden/>
          </w:rPr>
          <w:fldChar w:fldCharType="separate"/>
        </w:r>
        <w:r w:rsidR="005B59AD">
          <w:rPr>
            <w:noProof/>
            <w:webHidden/>
          </w:rPr>
          <w:t>79</w:t>
        </w:r>
        <w:r w:rsidRPr="006E3322">
          <w:rPr>
            <w:noProof/>
            <w:webHidden/>
          </w:rPr>
          <w:fldChar w:fldCharType="end"/>
        </w:r>
      </w:hyperlink>
    </w:p>
    <w:p w14:paraId="180B9F17" w14:textId="60533FB0"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19" w:history="1">
        <w:r w:rsidRPr="006E3322">
          <w:rPr>
            <w:rStyle w:val="Hyperlink"/>
            <w:i/>
            <w:noProof/>
          </w:rPr>
          <w:t>4.2.3.</w:t>
        </w:r>
        <w:r w:rsidRPr="006E3322">
          <w:rPr>
            <w:rFonts w:asciiTheme="minorHAnsi" w:eastAsiaTheme="minorEastAsia" w:hAnsiTheme="minorHAnsi"/>
            <w:noProof/>
            <w:kern w:val="2"/>
            <w:sz w:val="24"/>
            <w:szCs w:val="24"/>
            <w14:ligatures w14:val="standardContextual"/>
          </w:rPr>
          <w:tab/>
        </w:r>
        <w:r w:rsidRPr="006E3322">
          <w:rPr>
            <w:rStyle w:val="Hyperlink"/>
            <w:noProof/>
          </w:rPr>
          <w:t>Cải thiện giao diện</w:t>
        </w:r>
        <w:r w:rsidRPr="006E3322">
          <w:rPr>
            <w:noProof/>
            <w:webHidden/>
          </w:rPr>
          <w:tab/>
        </w:r>
        <w:r w:rsidRPr="006E3322">
          <w:rPr>
            <w:noProof/>
            <w:webHidden/>
          </w:rPr>
          <w:fldChar w:fldCharType="begin"/>
        </w:r>
        <w:r w:rsidRPr="006E3322">
          <w:rPr>
            <w:noProof/>
            <w:webHidden/>
          </w:rPr>
          <w:instrText xml:space="preserve"> PAGEREF _Toc199717919 \h </w:instrText>
        </w:r>
        <w:r w:rsidRPr="006E3322">
          <w:rPr>
            <w:noProof/>
            <w:webHidden/>
          </w:rPr>
        </w:r>
        <w:r w:rsidRPr="006E3322">
          <w:rPr>
            <w:noProof/>
            <w:webHidden/>
          </w:rPr>
          <w:fldChar w:fldCharType="separate"/>
        </w:r>
        <w:r w:rsidR="005B59AD">
          <w:rPr>
            <w:noProof/>
            <w:webHidden/>
          </w:rPr>
          <w:t>80</w:t>
        </w:r>
        <w:r w:rsidRPr="006E3322">
          <w:rPr>
            <w:noProof/>
            <w:webHidden/>
          </w:rPr>
          <w:fldChar w:fldCharType="end"/>
        </w:r>
      </w:hyperlink>
    </w:p>
    <w:p w14:paraId="10E2E6F6" w14:textId="66324843"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20" w:history="1">
        <w:r w:rsidRPr="006E3322">
          <w:rPr>
            <w:rStyle w:val="Hyperlink"/>
            <w:i/>
            <w:noProof/>
          </w:rPr>
          <w:t>4.2.4.</w:t>
        </w:r>
        <w:r w:rsidRPr="006E3322">
          <w:rPr>
            <w:rFonts w:asciiTheme="minorHAnsi" w:eastAsiaTheme="minorEastAsia" w:hAnsiTheme="minorHAnsi"/>
            <w:noProof/>
            <w:kern w:val="2"/>
            <w:sz w:val="24"/>
            <w:szCs w:val="24"/>
            <w14:ligatures w14:val="standardContextual"/>
          </w:rPr>
          <w:tab/>
        </w:r>
        <w:r w:rsidRPr="006E3322">
          <w:rPr>
            <w:rStyle w:val="Hyperlink"/>
            <w:noProof/>
          </w:rPr>
          <w:t>Ứng dụng thực tiễn</w:t>
        </w:r>
        <w:r w:rsidRPr="006E3322">
          <w:rPr>
            <w:noProof/>
            <w:webHidden/>
          </w:rPr>
          <w:tab/>
        </w:r>
        <w:r w:rsidRPr="006E3322">
          <w:rPr>
            <w:noProof/>
            <w:webHidden/>
          </w:rPr>
          <w:fldChar w:fldCharType="begin"/>
        </w:r>
        <w:r w:rsidRPr="006E3322">
          <w:rPr>
            <w:noProof/>
            <w:webHidden/>
          </w:rPr>
          <w:instrText xml:space="preserve"> PAGEREF _Toc199717920 \h </w:instrText>
        </w:r>
        <w:r w:rsidRPr="006E3322">
          <w:rPr>
            <w:noProof/>
            <w:webHidden/>
          </w:rPr>
        </w:r>
        <w:r w:rsidRPr="006E3322">
          <w:rPr>
            <w:noProof/>
            <w:webHidden/>
          </w:rPr>
          <w:fldChar w:fldCharType="separate"/>
        </w:r>
        <w:r w:rsidR="005B59AD">
          <w:rPr>
            <w:noProof/>
            <w:webHidden/>
          </w:rPr>
          <w:t>81</w:t>
        </w:r>
        <w:r w:rsidRPr="006E3322">
          <w:rPr>
            <w:noProof/>
            <w:webHidden/>
          </w:rPr>
          <w:fldChar w:fldCharType="end"/>
        </w:r>
      </w:hyperlink>
    </w:p>
    <w:p w14:paraId="6BC32848" w14:textId="6CF0519B" w:rsidR="006E3322" w:rsidRPr="006E3322" w:rsidRDefault="006E3322">
      <w:pPr>
        <w:pStyle w:val="TOC3"/>
        <w:tabs>
          <w:tab w:val="left" w:pos="1440"/>
          <w:tab w:val="right" w:leader="dot" w:pos="9344"/>
        </w:tabs>
        <w:rPr>
          <w:rFonts w:asciiTheme="minorHAnsi" w:eastAsiaTheme="minorEastAsia" w:hAnsiTheme="minorHAnsi"/>
          <w:noProof/>
          <w:kern w:val="2"/>
          <w:sz w:val="24"/>
          <w:szCs w:val="24"/>
          <w14:ligatures w14:val="standardContextual"/>
        </w:rPr>
      </w:pPr>
      <w:hyperlink w:anchor="_Toc199717921" w:history="1">
        <w:r w:rsidRPr="006E3322">
          <w:rPr>
            <w:rStyle w:val="Hyperlink"/>
            <w:i/>
            <w:noProof/>
          </w:rPr>
          <w:t>4.2.5.</w:t>
        </w:r>
        <w:r w:rsidRPr="006E3322">
          <w:rPr>
            <w:rFonts w:asciiTheme="minorHAnsi" w:eastAsiaTheme="minorEastAsia" w:hAnsiTheme="minorHAnsi"/>
            <w:noProof/>
            <w:kern w:val="2"/>
            <w:sz w:val="24"/>
            <w:szCs w:val="24"/>
            <w14:ligatures w14:val="standardContextual"/>
          </w:rPr>
          <w:tab/>
        </w:r>
        <w:r w:rsidRPr="006E3322">
          <w:rPr>
            <w:rStyle w:val="Hyperlink"/>
            <w:noProof/>
          </w:rPr>
          <w:t>Hợp tác liên ngành và chia sẻ dữ liệu mở</w:t>
        </w:r>
        <w:r w:rsidRPr="006E3322">
          <w:rPr>
            <w:noProof/>
            <w:webHidden/>
          </w:rPr>
          <w:tab/>
        </w:r>
        <w:r w:rsidRPr="006E3322">
          <w:rPr>
            <w:noProof/>
            <w:webHidden/>
          </w:rPr>
          <w:fldChar w:fldCharType="begin"/>
        </w:r>
        <w:r w:rsidRPr="006E3322">
          <w:rPr>
            <w:noProof/>
            <w:webHidden/>
          </w:rPr>
          <w:instrText xml:space="preserve"> PAGEREF _Toc199717921 \h </w:instrText>
        </w:r>
        <w:r w:rsidRPr="006E3322">
          <w:rPr>
            <w:noProof/>
            <w:webHidden/>
          </w:rPr>
        </w:r>
        <w:r w:rsidRPr="006E3322">
          <w:rPr>
            <w:noProof/>
            <w:webHidden/>
          </w:rPr>
          <w:fldChar w:fldCharType="separate"/>
        </w:r>
        <w:r w:rsidR="005B59AD">
          <w:rPr>
            <w:noProof/>
            <w:webHidden/>
          </w:rPr>
          <w:t>82</w:t>
        </w:r>
        <w:r w:rsidRPr="006E3322">
          <w:rPr>
            <w:noProof/>
            <w:webHidden/>
          </w:rPr>
          <w:fldChar w:fldCharType="end"/>
        </w:r>
      </w:hyperlink>
    </w:p>
    <w:p w14:paraId="38ED45D9" w14:textId="379C49CA" w:rsidR="006E3322" w:rsidRPr="006E3322" w:rsidRDefault="006E3322">
      <w:pPr>
        <w:pStyle w:val="TOC1"/>
        <w:rPr>
          <w:rFonts w:asciiTheme="minorHAnsi" w:eastAsiaTheme="minorEastAsia" w:hAnsiTheme="minorHAnsi" w:cstheme="minorBidi"/>
          <w:b w:val="0"/>
          <w:bCs w:val="0"/>
          <w:kern w:val="2"/>
          <w:sz w:val="24"/>
          <w:szCs w:val="24"/>
          <w14:ligatures w14:val="standardContextual"/>
        </w:rPr>
      </w:pPr>
      <w:hyperlink w:anchor="_Toc199717922" w:history="1">
        <w:r w:rsidRPr="006E3322">
          <w:rPr>
            <w:rStyle w:val="Hyperlink"/>
            <w:b w:val="0"/>
            <w:bCs w:val="0"/>
          </w:rPr>
          <w:t>KẾT LUẬN</w:t>
        </w:r>
        <w:r>
          <w:rPr>
            <w:rStyle w:val="Hyperlink"/>
            <w:b w:val="0"/>
            <w:bCs w:val="0"/>
          </w:rPr>
          <w:t>….</w:t>
        </w:r>
        <w:r w:rsidRPr="006E3322">
          <w:rPr>
            <w:b w:val="0"/>
            <w:bCs w:val="0"/>
            <w:webHidden/>
          </w:rPr>
          <w:tab/>
        </w:r>
        <w:r w:rsidRPr="006E3322">
          <w:rPr>
            <w:b w:val="0"/>
            <w:bCs w:val="0"/>
            <w:webHidden/>
          </w:rPr>
          <w:fldChar w:fldCharType="begin"/>
        </w:r>
        <w:r w:rsidRPr="006E3322">
          <w:rPr>
            <w:b w:val="0"/>
            <w:bCs w:val="0"/>
            <w:webHidden/>
          </w:rPr>
          <w:instrText xml:space="preserve"> PAGEREF _Toc199717922 \h </w:instrText>
        </w:r>
        <w:r w:rsidRPr="006E3322">
          <w:rPr>
            <w:b w:val="0"/>
            <w:bCs w:val="0"/>
            <w:webHidden/>
          </w:rPr>
        </w:r>
        <w:r w:rsidRPr="006E3322">
          <w:rPr>
            <w:b w:val="0"/>
            <w:bCs w:val="0"/>
            <w:webHidden/>
          </w:rPr>
          <w:fldChar w:fldCharType="separate"/>
        </w:r>
        <w:r w:rsidR="005B59AD">
          <w:rPr>
            <w:b w:val="0"/>
            <w:bCs w:val="0"/>
            <w:webHidden/>
          </w:rPr>
          <w:t>83</w:t>
        </w:r>
        <w:r w:rsidRPr="006E3322">
          <w:rPr>
            <w:b w:val="0"/>
            <w:bCs w:val="0"/>
            <w:webHidden/>
          </w:rPr>
          <w:fldChar w:fldCharType="end"/>
        </w:r>
      </w:hyperlink>
    </w:p>
    <w:p w14:paraId="019D5AB2" w14:textId="6477FEEB" w:rsidR="006E3322" w:rsidRPr="006E3322" w:rsidRDefault="006E3322">
      <w:pPr>
        <w:pStyle w:val="TOC1"/>
        <w:rPr>
          <w:rFonts w:asciiTheme="minorHAnsi" w:eastAsiaTheme="minorEastAsia" w:hAnsiTheme="minorHAnsi" w:cstheme="minorBidi"/>
          <w:b w:val="0"/>
          <w:bCs w:val="0"/>
          <w:kern w:val="2"/>
          <w:sz w:val="24"/>
          <w:szCs w:val="24"/>
          <w14:ligatures w14:val="standardContextual"/>
        </w:rPr>
      </w:pPr>
      <w:hyperlink w:anchor="_Toc199717923" w:history="1">
        <w:r w:rsidRPr="006E3322">
          <w:rPr>
            <w:rStyle w:val="Hyperlink"/>
            <w:b w:val="0"/>
            <w:bCs w:val="0"/>
          </w:rPr>
          <w:t>TÀI LIỆU THAM KHẢO</w:t>
        </w:r>
        <w:r w:rsidRPr="006E3322">
          <w:rPr>
            <w:b w:val="0"/>
            <w:bCs w:val="0"/>
            <w:webHidden/>
          </w:rPr>
          <w:tab/>
        </w:r>
        <w:r w:rsidRPr="006E3322">
          <w:rPr>
            <w:b w:val="0"/>
            <w:bCs w:val="0"/>
            <w:webHidden/>
          </w:rPr>
          <w:fldChar w:fldCharType="begin"/>
        </w:r>
        <w:r w:rsidRPr="006E3322">
          <w:rPr>
            <w:b w:val="0"/>
            <w:bCs w:val="0"/>
            <w:webHidden/>
          </w:rPr>
          <w:instrText xml:space="preserve"> PAGEREF _Toc199717923 \h </w:instrText>
        </w:r>
        <w:r w:rsidRPr="006E3322">
          <w:rPr>
            <w:b w:val="0"/>
            <w:bCs w:val="0"/>
            <w:webHidden/>
          </w:rPr>
        </w:r>
        <w:r w:rsidRPr="006E3322">
          <w:rPr>
            <w:b w:val="0"/>
            <w:bCs w:val="0"/>
            <w:webHidden/>
          </w:rPr>
          <w:fldChar w:fldCharType="separate"/>
        </w:r>
        <w:r w:rsidR="005B59AD">
          <w:rPr>
            <w:b w:val="0"/>
            <w:bCs w:val="0"/>
            <w:webHidden/>
          </w:rPr>
          <w:t>84</w:t>
        </w:r>
        <w:r w:rsidRPr="006E3322">
          <w:rPr>
            <w:b w:val="0"/>
            <w:bCs w:val="0"/>
            <w:webHidden/>
          </w:rPr>
          <w:fldChar w:fldCharType="end"/>
        </w:r>
      </w:hyperlink>
    </w:p>
    <w:p w14:paraId="1D69EF88" w14:textId="77777777" w:rsidR="008E4169" w:rsidRDefault="008E4169" w:rsidP="002D5C4E">
      <w:pPr>
        <w:spacing w:before="0" w:after="0" w:line="360" w:lineRule="auto"/>
        <w:rPr>
          <w:rFonts w:cs="Times New Roman"/>
          <w:szCs w:val="28"/>
        </w:rPr>
      </w:pPr>
      <w:r w:rsidRPr="006E3322">
        <w:rPr>
          <w:rFonts w:cs="Times New Roman"/>
          <w:szCs w:val="28"/>
        </w:rPr>
        <w:fldChar w:fldCharType="end"/>
      </w:r>
    </w:p>
    <w:p w14:paraId="17E1086C" w14:textId="3606CD3D" w:rsidR="00370B78" w:rsidRPr="006E3322" w:rsidRDefault="00370B78" w:rsidP="002D5C4E">
      <w:pPr>
        <w:spacing w:before="0" w:after="0" w:line="360" w:lineRule="auto"/>
        <w:rPr>
          <w:rFonts w:cs="Times New Roman"/>
          <w:szCs w:val="28"/>
        </w:rPr>
        <w:sectPr w:rsidR="00370B78" w:rsidRPr="006E3322" w:rsidSect="00D53B9E">
          <w:headerReference w:type="default" r:id="rId9"/>
          <w:footerReference w:type="default" r:id="rId10"/>
          <w:headerReference w:type="first" r:id="rId11"/>
          <w:footerReference w:type="first" r:id="rId12"/>
          <w:pgSz w:w="11906" w:h="16838" w:code="9"/>
          <w:pgMar w:top="1134" w:right="851" w:bottom="1134" w:left="1701" w:header="720" w:footer="720" w:gutter="0"/>
          <w:pgNumType w:fmt="lowerRoman" w:start="1"/>
          <w:cols w:space="720"/>
          <w:titlePg/>
          <w:docGrid w:linePitch="381"/>
        </w:sectPr>
      </w:pPr>
    </w:p>
    <w:p w14:paraId="013C1C9F" w14:textId="77777777" w:rsidR="00370B78" w:rsidRDefault="00370B78" w:rsidP="00370B78">
      <w:pPr>
        <w:pStyle w:val="Heading1"/>
        <w:numPr>
          <w:ilvl w:val="0"/>
          <w:numId w:val="0"/>
        </w:numPr>
      </w:pPr>
      <w:bookmarkStart w:id="0" w:name="_Toc196420609"/>
      <w:bookmarkStart w:id="1" w:name="_Toc199717867"/>
      <w:r>
        <w:lastRenderedPageBreak/>
        <w:t>MỞ</w:t>
      </w:r>
      <w:r w:rsidRPr="009B4FC9">
        <w:t xml:space="preserve"> ĐẦU</w:t>
      </w:r>
    </w:p>
    <w:p w14:paraId="7A22B63B" w14:textId="77777777" w:rsidR="00370B78" w:rsidRPr="009B4FC9" w:rsidRDefault="00370B78" w:rsidP="00370B78">
      <w:pPr>
        <w:pStyle w:val="Heading2"/>
        <w:numPr>
          <w:ilvl w:val="0"/>
          <w:numId w:val="98"/>
        </w:numPr>
        <w:ind w:left="284" w:hanging="284"/>
      </w:pPr>
      <w:r>
        <w:t>Giới thiệu đề tài</w:t>
      </w:r>
    </w:p>
    <w:p w14:paraId="20B5F7AA" w14:textId="77777777" w:rsidR="00370B78" w:rsidRPr="009B4FC9" w:rsidRDefault="00370B78" w:rsidP="00DF5A8F">
      <w:pPr>
        <w:ind w:firstLine="567"/>
      </w:pPr>
      <w:r w:rsidRPr="009B4FC9">
        <w:t>Trong bối cảnh toàn cầu hóa và chuyển đổi số đang diễn ra mạnh mẽ, nền kinh tế thế giới không ngừng biến động dưới tác động của nhiều yếu tố như đại dịch COVID-19, biến đổi khí hậu, xung đột chính trị - kinh tế giữa các quốc gia, và sự thay đổi không ngừng của công nghệ. Những yếu tố này đã và đang ảnh hưởng sâu sắc đến thị trường lao động, khiến tỷ lệ thất nghiệp trở thành một trong những vấn đề đáng quan tâm hàng đầu của các chính phủ và tổ chức quốc tế.</w:t>
      </w:r>
    </w:p>
    <w:p w14:paraId="7FEAE7EE" w14:textId="77777777" w:rsidR="00370B78" w:rsidRDefault="00370B78" w:rsidP="00DF5A8F">
      <w:pPr>
        <w:ind w:firstLine="567"/>
      </w:pPr>
      <w:r w:rsidRPr="009B4FC9">
        <w:t>Trong thời đại công nghệ 4.0, dữ liệu không còn là yếu tố hỗ trợ mà đã trở thành trung tâm của mọi hoạt động nghiên cứu và ra quyết định. Việc áp dụng các phương pháp phân tích dữ liệu hiện đại và mô hình học máy (machine learning) giúp nâng cao độ chính xác trong việc đánh giá và dự đoán các hiện tượng kinh tế – xã hội. Trên cơ sở đó, đề tài "Phân tích và dự đoán tỷ lệ thất nghiệp kết hợp dữ liệu kinh tế và xã hội" được thực hiện với mục tiêu tận dụng sức mạnh của khoa học dữ liệu để khám phá sâu hơn về hiện trạng và xu hướng thất nghiệp.</w:t>
      </w:r>
    </w:p>
    <w:p w14:paraId="71D097FC" w14:textId="77777777" w:rsidR="00370B78" w:rsidRDefault="00370B78" w:rsidP="00370B78">
      <w:pPr>
        <w:pStyle w:val="Heading2"/>
        <w:numPr>
          <w:ilvl w:val="0"/>
          <w:numId w:val="0"/>
        </w:numPr>
        <w:ind w:left="576" w:hanging="576"/>
      </w:pPr>
      <w:r w:rsidRPr="00610D66">
        <w:t>2</w:t>
      </w:r>
      <w:r w:rsidRPr="00610D66">
        <w:rPr>
          <w:b w:val="0"/>
          <w:bCs w:val="0"/>
        </w:rPr>
        <w:t>.</w:t>
      </w:r>
      <w:r>
        <w:t xml:space="preserve"> Lý do chọn đề tài</w:t>
      </w:r>
    </w:p>
    <w:p w14:paraId="6A638891" w14:textId="77777777" w:rsidR="00370B78" w:rsidRPr="00610D66" w:rsidRDefault="00370B78" w:rsidP="00370B78">
      <w:pPr>
        <w:pStyle w:val="4-DoanVB"/>
        <w:ind w:firstLine="567"/>
      </w:pPr>
      <w:r w:rsidRPr="00610D66">
        <w:t>Trong bối cảnh nền kinh tế thế giới đang phải đối mặt với nhiều biến động phức tạp như đại dịch, khủng hoảng kinh tế, chiến tranh thương mại và chuyển đổi công nghệ, tỷ lệ thất nghiệp trở thành một chỉ số kinh tế – xã hội quan trọng phản ánh trực tiếp tình trạng phát triển và ổn định của một quốc gia. Việc phân tích và dự báo tỷ lệ thất nghiệp không chỉ giúp đánh giá hiệu quả của các chính sách kinh tế mà còn hỗ trợ hoạch định chiến lược phát triển nguồn nhân lực một cách bền vững. Tuy nhiên, các phương pháp phân tích truyền thống thường thiếu tính linh hoạt, cập nhật và khó đáp ứng nhu cầu xử lý khối lượng dữ liệu lớn theo thời gian thực.</w:t>
      </w:r>
    </w:p>
    <w:p w14:paraId="077B23C8" w14:textId="77777777" w:rsidR="00370B78" w:rsidRPr="00610D66" w:rsidRDefault="00370B78" w:rsidP="00370B78">
      <w:pPr>
        <w:pStyle w:val="4-DoanVB"/>
        <w:ind w:firstLine="567"/>
      </w:pPr>
      <w:r w:rsidRPr="00610D66">
        <w:t>Xuất phát từ thực tiễn đó,</w:t>
      </w:r>
      <w:r>
        <w:t xml:space="preserve"> </w:t>
      </w:r>
      <w:r w:rsidRPr="00610D66">
        <w:t>đề tài được lựa chọn với mục tiêu xây dựng một hệ thống phân tích chuyên sâu, ứng dụng các kỹ thuật hiện đại như</w:t>
      </w:r>
      <w:r>
        <w:t xml:space="preserve"> học máy,</w:t>
      </w:r>
      <w:r w:rsidRPr="00610D66">
        <w:t xml:space="preserve"> học sâu vào việc xử lý và dự báo dữ liệu chuỗi thời gian. Hệ thống không chỉ hỗ trợ người dùng quan sát dữ liệu lịch sử, mà còn cung cấp các dự báo có độ chính xác cao, thể hiện thông qua giao diện trực quan và dễ sử dụng. Đề tài mang tính ứng dụng cao, có thể phục vụ hiệu quả cho các nhà nghiên cứu, nhà hoạch định chính sách, chuyên gia kinh tế, tổ chức giáo dục và các tổ chức quốc tế trong việc đánh giá, so sánh và dự báo xu hướng lao động toàn cầu.</w:t>
      </w:r>
    </w:p>
    <w:p w14:paraId="1A1861DC" w14:textId="77777777" w:rsidR="00370B78" w:rsidRPr="00610D66" w:rsidRDefault="00370B78" w:rsidP="00370B78">
      <w:pPr>
        <w:pStyle w:val="4-DoanVB"/>
        <w:ind w:left="576" w:hanging="576"/>
      </w:pPr>
    </w:p>
    <w:p w14:paraId="346F0339" w14:textId="77777777" w:rsidR="00370B78" w:rsidRPr="006D3182" w:rsidRDefault="00370B78" w:rsidP="00370B78">
      <w:pPr>
        <w:pStyle w:val="Heading2"/>
        <w:numPr>
          <w:ilvl w:val="0"/>
          <w:numId w:val="0"/>
        </w:numPr>
        <w:ind w:left="576" w:hanging="576"/>
      </w:pPr>
      <w:r w:rsidRPr="006D3182">
        <w:lastRenderedPageBreak/>
        <w:t>3. Phạm vi nghiên cứu</w:t>
      </w:r>
    </w:p>
    <w:p w14:paraId="21DB746E" w14:textId="77777777" w:rsidR="00370B78" w:rsidRDefault="00370B78" w:rsidP="00370B78">
      <w:pPr>
        <w:ind w:firstLine="567"/>
      </w:pPr>
      <w:r w:rsidRPr="009B4FC9">
        <w:t>Trong quá trình nghiên cứu, tôi đã khai thác và xử lý bộ dữ liệu toàn cầu về tỷ lệ thất nghiệp theo giới tính và nhóm tuổi, trải dài từ năm 2014 đến năm 2024. Bộ dữ liệu phản ánh thông tin chi tiết của hơn 100 quốc gia, phân chia theo độ tuổi lao động, nhóm giới tính, đồng thời bổ sung các yếu tố xã hội khác như trình độ học vấn, điều kiện kinh tế và dân số. Việc sử dụng dữ liệu thực tế và có tính cập nhật cao giúp đề tài đảm bảo tính khách quan và sát với thực tiễn.</w:t>
      </w:r>
      <w:r>
        <w:t xml:space="preserve"> Tôi sẽ huấn luyện các mô hình học máy và học sâu dựa trên bộ dữ liệu để đưa ra được dự đoán tỉ lệ thất nghiệp theo độ tuổi và giới tính của 5 năm tới.</w:t>
      </w:r>
    </w:p>
    <w:p w14:paraId="7B0E67D0" w14:textId="77777777" w:rsidR="00370B78" w:rsidRPr="009B4FC9" w:rsidRDefault="00370B78" w:rsidP="00370B78">
      <w:pPr>
        <w:pStyle w:val="Heading2"/>
        <w:numPr>
          <w:ilvl w:val="0"/>
          <w:numId w:val="0"/>
        </w:numPr>
        <w:ind w:left="576" w:hanging="576"/>
      </w:pPr>
      <w:r>
        <w:t>4. Phương pháp nghiên cứu</w:t>
      </w:r>
    </w:p>
    <w:p w14:paraId="72B19E2E" w14:textId="77777777" w:rsidR="00370B78" w:rsidRPr="009B4FC9" w:rsidRDefault="00370B78" w:rsidP="00370B78">
      <w:pPr>
        <w:ind w:firstLine="567"/>
      </w:pPr>
      <w:r w:rsidRPr="009B4FC9">
        <w:t>Bên cạnh việc phân tích mô tả để tìm ra các xu hướng nổi bật và mối quan hệ giữa các yếu tố, tôi đã áp dụng một số mô hình dự báo như Hồi quy tuyến tính, Random Forest và XGBoost</w:t>
      </w:r>
      <w:r>
        <w:t xml:space="preserve"> và sử dụng mô hình mạng nơ-ron LSTM</w:t>
      </w:r>
      <w:r w:rsidRPr="009B4FC9">
        <w:t xml:space="preserve"> để dự đoán tỷ lệ thất nghiệp trong tương lai. Các kết quả thu được không chỉ giúp xác định các nhóm dân cư có nguy cơ thất nghiệp cao, mà còn hỗ trợ hoạch định chính sách lao động và giáo dục phù hợp hơn với bối cảnh kinh tế – xã hội từng quốc gia.</w:t>
      </w:r>
      <w:r>
        <w:t xml:space="preserve"> Ngoài ra đối với web trực quan có sử dụng công nghệ Flask Python giúp website được triển khai dễ dàng.</w:t>
      </w:r>
    </w:p>
    <w:p w14:paraId="447F9A4A" w14:textId="05763049" w:rsidR="00370B78" w:rsidRDefault="00370B78" w:rsidP="00370B78">
      <w:pPr>
        <w:ind w:firstLine="567"/>
      </w:pPr>
      <w:r w:rsidRPr="009B4FC9">
        <w:t>Đề tài là sự kết hợp giữa lý thuyết và ứng dụng thực tiễn, giữa tư duy phân tích và khả năng vận dụng công nghệ để giải quyết một vấn đề có ý nghĩa xã hội sâu sắc. Tôi hy vọng thông qua nghiên cứu này, có thể đóng góp một phần nhỏ vào việc nâng cao chất lượng dự báo và quản lý nguồn lao động, đồng thời khẳng định vai trò của dữ liệu và công nghệ trong việc giải quyết các bài toán kinh tế - xã hội hiện nay</w:t>
      </w:r>
      <w:r>
        <w:t>.</w:t>
      </w:r>
    </w:p>
    <w:p w14:paraId="655C4DDB" w14:textId="77777777" w:rsidR="00370B78" w:rsidRDefault="00370B78" w:rsidP="00370B78"/>
    <w:p w14:paraId="7462F54E" w14:textId="77777777" w:rsidR="00370B78" w:rsidRDefault="00370B78" w:rsidP="00370B78"/>
    <w:p w14:paraId="3A9C638F" w14:textId="77777777" w:rsidR="00370B78" w:rsidRDefault="00370B78" w:rsidP="00370B78"/>
    <w:p w14:paraId="6353E5E0" w14:textId="77777777" w:rsidR="00370B78" w:rsidRDefault="00370B78" w:rsidP="00370B78"/>
    <w:p w14:paraId="15F23704" w14:textId="77777777" w:rsidR="00370B78" w:rsidRDefault="00370B78" w:rsidP="00370B78"/>
    <w:p w14:paraId="02FD9A22" w14:textId="77777777" w:rsidR="00370B78" w:rsidRDefault="00370B78" w:rsidP="00370B78"/>
    <w:p w14:paraId="0C5099D1" w14:textId="77777777" w:rsidR="00370B78" w:rsidRDefault="00370B78" w:rsidP="00370B78"/>
    <w:p w14:paraId="57BBC014" w14:textId="77777777" w:rsidR="00370B78" w:rsidRDefault="00370B78" w:rsidP="00370B78"/>
    <w:p w14:paraId="0A54C56C" w14:textId="77777777" w:rsidR="00370B78" w:rsidRDefault="00370B78" w:rsidP="00370B78"/>
    <w:p w14:paraId="2F0CCDA2" w14:textId="58C4A0AC" w:rsidR="00715A3C" w:rsidRPr="009B4FC9" w:rsidRDefault="00370B78" w:rsidP="00370B78">
      <w:pPr>
        <w:pStyle w:val="Heading1"/>
        <w:ind w:firstLine="142"/>
      </w:pPr>
      <w:r>
        <w:lastRenderedPageBreak/>
        <w:t>Tổ</w:t>
      </w:r>
      <w:r w:rsidR="00017396" w:rsidRPr="009B4FC9">
        <w:t>NG</w:t>
      </w:r>
      <w:r w:rsidR="00F90D96" w:rsidRPr="009B4FC9">
        <w:t xml:space="preserve"> </w:t>
      </w:r>
      <w:r w:rsidR="00017396" w:rsidRPr="009B4FC9">
        <w:t>QUAN</w:t>
      </w:r>
      <w:r w:rsidR="00F90D96" w:rsidRPr="009B4FC9">
        <w:t xml:space="preserve"> </w:t>
      </w:r>
      <w:r w:rsidR="00017396" w:rsidRPr="009B4FC9">
        <w:t>VỀ</w:t>
      </w:r>
      <w:r w:rsidR="00F90D96" w:rsidRPr="009B4FC9">
        <w:t xml:space="preserve"> </w:t>
      </w:r>
      <w:r w:rsidR="00017396" w:rsidRPr="009B4FC9">
        <w:t>THẤT</w:t>
      </w:r>
      <w:r w:rsidR="00F90D96" w:rsidRPr="009B4FC9">
        <w:t xml:space="preserve"> </w:t>
      </w:r>
      <w:r w:rsidR="00017396" w:rsidRPr="009B4FC9">
        <w:t>NGHIỆP</w:t>
      </w:r>
      <w:r w:rsidR="00F90D96" w:rsidRPr="009B4FC9">
        <w:t xml:space="preserve"> </w:t>
      </w:r>
      <w:r w:rsidR="00017396" w:rsidRPr="009B4FC9">
        <w:t>VÀ</w:t>
      </w:r>
      <w:r w:rsidR="00F90D96" w:rsidRPr="009B4FC9">
        <w:t xml:space="preserve"> </w:t>
      </w:r>
      <w:r w:rsidR="00017396" w:rsidRPr="009B4FC9">
        <w:t>DỰ</w:t>
      </w:r>
      <w:r w:rsidR="00F90D96" w:rsidRPr="009B4FC9">
        <w:t xml:space="preserve"> </w:t>
      </w:r>
      <w:r w:rsidR="00017396" w:rsidRPr="009B4FC9">
        <w:t>BÁO</w:t>
      </w:r>
      <w:r w:rsidR="00F90D96" w:rsidRPr="009B4FC9">
        <w:t xml:space="preserve"> </w:t>
      </w:r>
      <w:r w:rsidR="00037B92" w:rsidRPr="009B4FC9">
        <w:t>DỮ</w:t>
      </w:r>
      <w:r w:rsidR="00F90D96" w:rsidRPr="009B4FC9">
        <w:t xml:space="preserve"> </w:t>
      </w:r>
      <w:r w:rsidR="00037B92" w:rsidRPr="009B4FC9">
        <w:t>LIỆU</w:t>
      </w:r>
      <w:r w:rsidR="00F90D96" w:rsidRPr="009B4FC9">
        <w:t xml:space="preserve"> </w:t>
      </w:r>
      <w:r w:rsidR="00037B92" w:rsidRPr="009B4FC9">
        <w:t>KINH</w:t>
      </w:r>
      <w:r w:rsidR="00F90D96" w:rsidRPr="009B4FC9">
        <w:t xml:space="preserve"> </w:t>
      </w:r>
      <w:r w:rsidR="00037B92" w:rsidRPr="009B4FC9">
        <w:t>TẾ</w:t>
      </w:r>
      <w:bookmarkEnd w:id="0"/>
      <w:bookmarkEnd w:id="1"/>
    </w:p>
    <w:p w14:paraId="4669B48E" w14:textId="6B89697B" w:rsidR="00EA283E" w:rsidRPr="009B4FC9" w:rsidRDefault="00DC2B33" w:rsidP="0042196A">
      <w:pPr>
        <w:pStyle w:val="Heading2"/>
        <w:spacing w:line="360" w:lineRule="auto"/>
        <w:rPr>
          <w:szCs w:val="28"/>
        </w:rPr>
      </w:pPr>
      <w:bookmarkStart w:id="2" w:name="_Toc196420610"/>
      <w:bookmarkStart w:id="3" w:name="_Toc199717868"/>
      <w:r w:rsidRPr="009B4FC9">
        <w:rPr>
          <w:szCs w:val="28"/>
        </w:rPr>
        <w:t>Tổng</w:t>
      </w:r>
      <w:r w:rsidR="00F90D96" w:rsidRPr="009B4FC9">
        <w:rPr>
          <w:szCs w:val="28"/>
        </w:rPr>
        <w:t xml:space="preserve"> </w:t>
      </w:r>
      <w:r w:rsidRPr="009B4FC9">
        <w:rPr>
          <w:szCs w:val="28"/>
        </w:rPr>
        <w:t>quan</w:t>
      </w:r>
      <w:r w:rsidR="00F90D96" w:rsidRPr="009B4FC9">
        <w:rPr>
          <w:szCs w:val="28"/>
        </w:rPr>
        <w:t xml:space="preserve"> </w:t>
      </w:r>
      <w:r w:rsidRPr="009B4FC9">
        <w:rPr>
          <w:szCs w:val="28"/>
        </w:rPr>
        <w:t>về</w:t>
      </w:r>
      <w:r w:rsidR="00F90D96" w:rsidRPr="009B4FC9">
        <w:rPr>
          <w:szCs w:val="28"/>
        </w:rPr>
        <w:t xml:space="preserve"> </w:t>
      </w:r>
      <w:r w:rsidRPr="009B4FC9">
        <w:rPr>
          <w:szCs w:val="28"/>
        </w:rPr>
        <w:t>thất</w:t>
      </w:r>
      <w:r w:rsidR="00F90D96" w:rsidRPr="009B4FC9">
        <w:rPr>
          <w:szCs w:val="28"/>
        </w:rPr>
        <w:t xml:space="preserve"> </w:t>
      </w:r>
      <w:r w:rsidRPr="009B4FC9">
        <w:rPr>
          <w:szCs w:val="28"/>
        </w:rPr>
        <w:t>nghiệp</w:t>
      </w:r>
      <w:bookmarkEnd w:id="2"/>
      <w:bookmarkEnd w:id="3"/>
    </w:p>
    <w:p w14:paraId="05720EC2" w14:textId="77777777" w:rsidR="001128F7" w:rsidRPr="009B4FC9" w:rsidRDefault="00242A74" w:rsidP="0042196A">
      <w:pPr>
        <w:spacing w:line="360" w:lineRule="auto"/>
        <w:ind w:firstLine="576"/>
      </w:pPr>
      <w:bookmarkStart w:id="4" w:name="_Toc196420611"/>
      <w:r w:rsidRPr="009B4FC9">
        <w:t>Thất</w:t>
      </w:r>
      <w:r w:rsidR="00F90D96" w:rsidRPr="009B4FC9">
        <w:t xml:space="preserve"> </w:t>
      </w:r>
      <w:r w:rsidRPr="009B4FC9">
        <w:t>nghiệp</w:t>
      </w:r>
      <w:r w:rsidR="00F90D96" w:rsidRPr="009B4FC9">
        <w:t xml:space="preserve"> </w:t>
      </w:r>
      <w:r w:rsidRPr="009B4FC9">
        <w:t>là</w:t>
      </w:r>
      <w:r w:rsidR="00F90D96" w:rsidRPr="009B4FC9">
        <w:t xml:space="preserve"> </w:t>
      </w:r>
      <w:r w:rsidRPr="009B4FC9">
        <w:t>một</w:t>
      </w:r>
      <w:r w:rsidR="00F90D96" w:rsidRPr="009B4FC9">
        <w:t xml:space="preserve"> </w:t>
      </w:r>
      <w:r w:rsidRPr="009B4FC9">
        <w:t>hiện</w:t>
      </w:r>
      <w:r w:rsidR="00F90D96" w:rsidRPr="009B4FC9">
        <w:t xml:space="preserve"> </w:t>
      </w:r>
      <w:r w:rsidRPr="009B4FC9">
        <w:t>tượng</w:t>
      </w:r>
      <w:r w:rsidR="00F90D96" w:rsidRPr="009B4FC9">
        <w:t xml:space="preserve"> </w:t>
      </w:r>
      <w:r w:rsidRPr="009B4FC9">
        <w:t>kinh</w:t>
      </w:r>
      <w:r w:rsidR="00F90D96" w:rsidRPr="009B4FC9">
        <w:t xml:space="preserve"> </w:t>
      </w:r>
      <w:r w:rsidRPr="009B4FC9">
        <w:t>tế</w:t>
      </w:r>
      <w:r w:rsidR="00F90D96" w:rsidRPr="009B4FC9">
        <w:t xml:space="preserve"> </w:t>
      </w:r>
      <w:r w:rsidRPr="009B4FC9">
        <w:t>–</w:t>
      </w:r>
      <w:r w:rsidR="00F90D96" w:rsidRPr="009B4FC9">
        <w:t xml:space="preserve"> </w:t>
      </w:r>
      <w:r w:rsidRPr="009B4FC9">
        <w:t>xã</w:t>
      </w:r>
      <w:r w:rsidR="00F90D96" w:rsidRPr="009B4FC9">
        <w:t xml:space="preserve"> </w:t>
      </w:r>
      <w:r w:rsidRPr="009B4FC9">
        <w:t>hội</w:t>
      </w:r>
      <w:r w:rsidR="00F90D96" w:rsidRPr="009B4FC9">
        <w:t xml:space="preserve"> </w:t>
      </w:r>
      <w:r w:rsidRPr="009B4FC9">
        <w:t>thể</w:t>
      </w:r>
      <w:r w:rsidR="00F90D96" w:rsidRPr="009B4FC9">
        <w:t xml:space="preserve"> </w:t>
      </w:r>
      <w:r w:rsidRPr="009B4FC9">
        <w:t>hiện</w:t>
      </w:r>
      <w:r w:rsidR="00F90D96" w:rsidRPr="009B4FC9">
        <w:t xml:space="preserve"> </w:t>
      </w:r>
      <w:r w:rsidRPr="009B4FC9">
        <w:t>tình</w:t>
      </w:r>
      <w:r w:rsidR="00F90D96" w:rsidRPr="009B4FC9">
        <w:t xml:space="preserve"> </w:t>
      </w:r>
      <w:r w:rsidRPr="009B4FC9">
        <w:t>trạng</w:t>
      </w:r>
      <w:r w:rsidR="00F90D96" w:rsidRPr="009B4FC9">
        <w:t xml:space="preserve"> </w:t>
      </w:r>
      <w:r w:rsidRPr="009B4FC9">
        <w:t>một</w:t>
      </w:r>
      <w:r w:rsidR="00F90D96" w:rsidRPr="009B4FC9">
        <w:t xml:space="preserve"> </w:t>
      </w:r>
      <w:r w:rsidRPr="009B4FC9">
        <w:t>bộ</w:t>
      </w:r>
      <w:r w:rsidR="00F90D96" w:rsidRPr="009B4FC9">
        <w:t xml:space="preserve"> </w:t>
      </w:r>
      <w:r w:rsidRPr="009B4FC9">
        <w:t>phận</w:t>
      </w:r>
      <w:r w:rsidR="00F90D96" w:rsidRPr="009B4FC9">
        <w:t xml:space="preserve"> </w:t>
      </w:r>
      <w:r w:rsidRPr="009B4FC9">
        <w:t>lực</w:t>
      </w:r>
      <w:r w:rsidR="00F90D96" w:rsidRPr="009B4FC9">
        <w:t xml:space="preserve"> </w:t>
      </w:r>
      <w:r w:rsidRPr="009B4FC9">
        <w:t>lượng</w:t>
      </w:r>
      <w:r w:rsidR="00F90D96" w:rsidRPr="009B4FC9">
        <w:t xml:space="preserve"> </w:t>
      </w:r>
      <w:r w:rsidRPr="009B4FC9">
        <w:t>lao</w:t>
      </w:r>
      <w:r w:rsidR="00F90D96" w:rsidRPr="009B4FC9">
        <w:t xml:space="preserve"> </w:t>
      </w:r>
      <w:r w:rsidRPr="009B4FC9">
        <w:t>động</w:t>
      </w:r>
      <w:r w:rsidR="00F90D96" w:rsidRPr="009B4FC9">
        <w:t xml:space="preserve"> </w:t>
      </w:r>
      <w:r w:rsidRPr="009B4FC9">
        <w:t>có</w:t>
      </w:r>
      <w:r w:rsidR="00F90D96" w:rsidRPr="009B4FC9">
        <w:t xml:space="preserve"> </w:t>
      </w:r>
      <w:r w:rsidRPr="009B4FC9">
        <w:t>khả</w:t>
      </w:r>
      <w:r w:rsidR="00F90D96" w:rsidRPr="009B4FC9">
        <w:t xml:space="preserve"> </w:t>
      </w:r>
      <w:r w:rsidRPr="009B4FC9">
        <w:t>năng</w:t>
      </w:r>
      <w:r w:rsidR="00F90D96" w:rsidRPr="009B4FC9">
        <w:t xml:space="preserve"> </w:t>
      </w:r>
      <w:r w:rsidRPr="009B4FC9">
        <w:t>và</w:t>
      </w:r>
      <w:r w:rsidR="00F90D96" w:rsidRPr="009B4FC9">
        <w:t xml:space="preserve"> </w:t>
      </w:r>
      <w:r w:rsidRPr="009B4FC9">
        <w:t>mong</w:t>
      </w:r>
      <w:r w:rsidR="00F90D96" w:rsidRPr="009B4FC9">
        <w:t xml:space="preserve"> </w:t>
      </w:r>
      <w:r w:rsidRPr="009B4FC9">
        <w:t>muốn</w:t>
      </w:r>
      <w:r w:rsidR="00F90D96" w:rsidRPr="009B4FC9">
        <w:t xml:space="preserve"> </w:t>
      </w:r>
      <w:r w:rsidRPr="009B4FC9">
        <w:t>làm</w:t>
      </w:r>
      <w:r w:rsidR="00F90D96" w:rsidRPr="009B4FC9">
        <w:t xml:space="preserve"> </w:t>
      </w:r>
      <w:r w:rsidRPr="009B4FC9">
        <w:t>việc</w:t>
      </w:r>
      <w:r w:rsidR="00F90D96" w:rsidRPr="009B4FC9">
        <w:t xml:space="preserve"> </w:t>
      </w:r>
      <w:r w:rsidRPr="009B4FC9">
        <w:t>nhưng</w:t>
      </w:r>
      <w:r w:rsidR="00F90D96" w:rsidRPr="009B4FC9">
        <w:t xml:space="preserve"> </w:t>
      </w:r>
      <w:r w:rsidRPr="009B4FC9">
        <w:t>không</w:t>
      </w:r>
      <w:r w:rsidR="00F90D96" w:rsidRPr="009B4FC9">
        <w:t xml:space="preserve"> </w:t>
      </w:r>
      <w:r w:rsidRPr="009B4FC9">
        <w:t>tìm</w:t>
      </w:r>
      <w:r w:rsidR="00F90D96" w:rsidRPr="009B4FC9">
        <w:t xml:space="preserve"> </w:t>
      </w:r>
      <w:r w:rsidRPr="009B4FC9">
        <w:t>được</w:t>
      </w:r>
      <w:r w:rsidR="00F90D96" w:rsidRPr="009B4FC9">
        <w:t xml:space="preserve"> </w:t>
      </w:r>
      <w:r w:rsidRPr="009B4FC9">
        <w:t>việc</w:t>
      </w:r>
      <w:r w:rsidR="00F90D96" w:rsidRPr="009B4FC9">
        <w:t xml:space="preserve"> </w:t>
      </w:r>
      <w:r w:rsidRPr="009B4FC9">
        <w:t>làm</w:t>
      </w:r>
      <w:r w:rsidR="00F90D96" w:rsidRPr="009B4FC9">
        <w:t xml:space="preserve"> </w:t>
      </w:r>
      <w:r w:rsidRPr="009B4FC9">
        <w:t>phù</w:t>
      </w:r>
      <w:r w:rsidR="00F90D96" w:rsidRPr="009B4FC9">
        <w:t xml:space="preserve"> </w:t>
      </w:r>
      <w:r w:rsidRPr="009B4FC9">
        <w:t>hợp</w:t>
      </w:r>
      <w:r w:rsidR="00F90D96" w:rsidRPr="009B4FC9">
        <w:t xml:space="preserve"> </w:t>
      </w:r>
      <w:r w:rsidRPr="009B4FC9">
        <w:t>trong</w:t>
      </w:r>
      <w:r w:rsidR="00F90D96" w:rsidRPr="009B4FC9">
        <w:t xml:space="preserve"> </w:t>
      </w:r>
      <w:r w:rsidRPr="009B4FC9">
        <w:t>một</w:t>
      </w:r>
      <w:r w:rsidR="00F90D96" w:rsidRPr="009B4FC9">
        <w:t xml:space="preserve"> </w:t>
      </w:r>
      <w:r w:rsidRPr="009B4FC9">
        <w:t>khoảng</w:t>
      </w:r>
      <w:r w:rsidR="00F90D96" w:rsidRPr="009B4FC9">
        <w:t xml:space="preserve"> </w:t>
      </w:r>
      <w:r w:rsidRPr="009B4FC9">
        <w:t>thời</w:t>
      </w:r>
      <w:r w:rsidR="00F90D96" w:rsidRPr="009B4FC9">
        <w:t xml:space="preserve"> </w:t>
      </w:r>
      <w:r w:rsidRPr="009B4FC9">
        <w:t>gian</w:t>
      </w:r>
      <w:r w:rsidR="00F90D96" w:rsidRPr="009B4FC9">
        <w:t xml:space="preserve"> </w:t>
      </w:r>
      <w:r w:rsidRPr="009B4FC9">
        <w:t>nhất</w:t>
      </w:r>
      <w:r w:rsidR="00F90D96" w:rsidRPr="009B4FC9">
        <w:t xml:space="preserve"> </w:t>
      </w:r>
      <w:r w:rsidRPr="009B4FC9">
        <w:t>định.</w:t>
      </w:r>
      <w:r w:rsidR="00F90D96" w:rsidRPr="009B4FC9">
        <w:t xml:space="preserve"> </w:t>
      </w:r>
      <w:r w:rsidRPr="009B4FC9">
        <w:t>Đây</w:t>
      </w:r>
      <w:r w:rsidR="00F90D96" w:rsidRPr="009B4FC9">
        <w:t xml:space="preserve"> </w:t>
      </w:r>
      <w:r w:rsidRPr="009B4FC9">
        <w:t>là</w:t>
      </w:r>
      <w:r w:rsidR="00F90D96" w:rsidRPr="009B4FC9">
        <w:t xml:space="preserve"> </w:t>
      </w:r>
      <w:r w:rsidRPr="009B4FC9">
        <w:t>một</w:t>
      </w:r>
      <w:r w:rsidR="00F90D96" w:rsidRPr="009B4FC9">
        <w:t xml:space="preserve"> </w:t>
      </w:r>
      <w:r w:rsidRPr="009B4FC9">
        <w:t>trong</w:t>
      </w:r>
      <w:r w:rsidR="00F90D96" w:rsidRPr="009B4FC9">
        <w:t xml:space="preserve"> </w:t>
      </w:r>
      <w:r w:rsidRPr="009B4FC9">
        <w:t>những</w:t>
      </w:r>
      <w:r w:rsidR="00F90D96" w:rsidRPr="009B4FC9">
        <w:t xml:space="preserve"> </w:t>
      </w:r>
      <w:r w:rsidRPr="009B4FC9">
        <w:t>chỉ</w:t>
      </w:r>
      <w:r w:rsidR="00F90D96" w:rsidRPr="009B4FC9">
        <w:t xml:space="preserve"> </w:t>
      </w:r>
      <w:r w:rsidRPr="009B4FC9">
        <w:t>số</w:t>
      </w:r>
      <w:r w:rsidR="00F90D96" w:rsidRPr="009B4FC9">
        <w:t xml:space="preserve"> </w:t>
      </w:r>
      <w:r w:rsidRPr="009B4FC9">
        <w:t>phản</w:t>
      </w:r>
      <w:r w:rsidR="00F90D96" w:rsidRPr="009B4FC9">
        <w:t xml:space="preserve"> </w:t>
      </w:r>
      <w:r w:rsidRPr="009B4FC9">
        <w:t>ánh</w:t>
      </w:r>
      <w:r w:rsidR="00F90D96" w:rsidRPr="009B4FC9">
        <w:t xml:space="preserve"> </w:t>
      </w:r>
      <w:r w:rsidRPr="009B4FC9">
        <w:t>rõ</w:t>
      </w:r>
      <w:r w:rsidR="00F90D96" w:rsidRPr="009B4FC9">
        <w:t xml:space="preserve"> </w:t>
      </w:r>
      <w:r w:rsidRPr="009B4FC9">
        <w:t>nét</w:t>
      </w:r>
      <w:r w:rsidR="00F90D96" w:rsidRPr="009B4FC9">
        <w:t xml:space="preserve"> </w:t>
      </w:r>
      <w:r w:rsidRPr="009B4FC9">
        <w:t>mức</w:t>
      </w:r>
      <w:r w:rsidR="00F90D96" w:rsidRPr="009B4FC9">
        <w:t xml:space="preserve"> </w:t>
      </w:r>
      <w:r w:rsidRPr="009B4FC9">
        <w:t>độ</w:t>
      </w:r>
      <w:r w:rsidR="00F90D96" w:rsidRPr="009B4FC9">
        <w:t xml:space="preserve"> </w:t>
      </w:r>
      <w:r w:rsidRPr="009B4FC9">
        <w:t>phát</w:t>
      </w:r>
      <w:r w:rsidR="00F90D96" w:rsidRPr="009B4FC9">
        <w:t xml:space="preserve"> </w:t>
      </w:r>
      <w:r w:rsidRPr="009B4FC9">
        <w:t>triển</w:t>
      </w:r>
      <w:r w:rsidR="00F90D96" w:rsidRPr="009B4FC9">
        <w:t xml:space="preserve"> </w:t>
      </w:r>
      <w:r w:rsidRPr="009B4FC9">
        <w:t>kinh</w:t>
      </w:r>
      <w:r w:rsidR="00F90D96" w:rsidRPr="009B4FC9">
        <w:t xml:space="preserve"> </w:t>
      </w:r>
      <w:r w:rsidRPr="009B4FC9">
        <w:t>tế</w:t>
      </w:r>
      <w:r w:rsidR="00F90D96" w:rsidRPr="009B4FC9">
        <w:t xml:space="preserve"> </w:t>
      </w:r>
      <w:r w:rsidRPr="009B4FC9">
        <w:t>và</w:t>
      </w:r>
      <w:r w:rsidR="00F90D96" w:rsidRPr="009B4FC9">
        <w:t xml:space="preserve"> </w:t>
      </w:r>
      <w:r w:rsidRPr="009B4FC9">
        <w:t>sự</w:t>
      </w:r>
      <w:r w:rsidR="00F90D96" w:rsidRPr="009B4FC9">
        <w:t xml:space="preserve"> </w:t>
      </w:r>
      <w:r w:rsidRPr="009B4FC9">
        <w:t>ổn</w:t>
      </w:r>
      <w:r w:rsidR="00F90D96" w:rsidRPr="009B4FC9">
        <w:t xml:space="preserve"> </w:t>
      </w:r>
      <w:r w:rsidRPr="009B4FC9">
        <w:t>định</w:t>
      </w:r>
      <w:r w:rsidR="00F90D96" w:rsidRPr="009B4FC9">
        <w:t xml:space="preserve"> </w:t>
      </w:r>
      <w:r w:rsidRPr="009B4FC9">
        <w:t>xã</w:t>
      </w:r>
      <w:r w:rsidR="00F90D96" w:rsidRPr="009B4FC9">
        <w:t xml:space="preserve"> </w:t>
      </w:r>
      <w:r w:rsidRPr="009B4FC9">
        <w:t>hội</w:t>
      </w:r>
      <w:r w:rsidR="00F90D96" w:rsidRPr="009B4FC9">
        <w:t xml:space="preserve"> </w:t>
      </w:r>
      <w:r w:rsidRPr="009B4FC9">
        <w:t>của</w:t>
      </w:r>
      <w:r w:rsidR="00F90D96" w:rsidRPr="009B4FC9">
        <w:t xml:space="preserve"> </w:t>
      </w:r>
      <w:r w:rsidRPr="009B4FC9">
        <w:t>một</w:t>
      </w:r>
      <w:r w:rsidR="00F90D96" w:rsidRPr="009B4FC9">
        <w:t xml:space="preserve"> </w:t>
      </w:r>
      <w:r w:rsidRPr="009B4FC9">
        <w:t>quốc</w:t>
      </w:r>
      <w:r w:rsidR="00F90D96" w:rsidRPr="009B4FC9">
        <w:t xml:space="preserve"> </w:t>
      </w:r>
      <w:r w:rsidRPr="009B4FC9">
        <w:t>gia.</w:t>
      </w:r>
    </w:p>
    <w:p w14:paraId="3B9018B1" w14:textId="6F35FE84" w:rsidR="00242A74" w:rsidRDefault="00242A74" w:rsidP="0042196A">
      <w:pPr>
        <w:spacing w:line="360" w:lineRule="auto"/>
        <w:ind w:firstLine="576"/>
      </w:pPr>
      <w:r w:rsidRPr="009B4FC9">
        <w:t>Theo</w:t>
      </w:r>
      <w:r w:rsidR="00F90D96" w:rsidRPr="009B4FC9">
        <w:t xml:space="preserve"> </w:t>
      </w:r>
      <w:r w:rsidRPr="009B4FC9">
        <w:t>Tổ</w:t>
      </w:r>
      <w:r w:rsidR="00F90D96" w:rsidRPr="009B4FC9">
        <w:t xml:space="preserve"> </w:t>
      </w:r>
      <w:r w:rsidRPr="009B4FC9">
        <w:t>chức</w:t>
      </w:r>
      <w:r w:rsidR="00F90D96" w:rsidRPr="009B4FC9">
        <w:t xml:space="preserve"> </w:t>
      </w:r>
      <w:r w:rsidRPr="009B4FC9">
        <w:t>Lao</w:t>
      </w:r>
      <w:r w:rsidR="00F90D96" w:rsidRPr="009B4FC9">
        <w:t xml:space="preserve"> </w:t>
      </w:r>
      <w:r w:rsidRPr="009B4FC9">
        <w:t>động</w:t>
      </w:r>
      <w:r w:rsidR="00F90D96" w:rsidRPr="009B4FC9">
        <w:t xml:space="preserve"> </w:t>
      </w:r>
      <w:r w:rsidRPr="009B4FC9">
        <w:t>Quốc</w:t>
      </w:r>
      <w:r w:rsidR="00F90D96" w:rsidRPr="009B4FC9">
        <w:t xml:space="preserve"> </w:t>
      </w:r>
      <w:r w:rsidRPr="009B4FC9">
        <w:t>tế</w:t>
      </w:r>
      <w:r w:rsidR="00F90D96" w:rsidRPr="009B4FC9">
        <w:t xml:space="preserve"> </w:t>
      </w:r>
      <w:r w:rsidRPr="009B4FC9">
        <w:t>(ILO,</w:t>
      </w:r>
      <w:r w:rsidR="00F90D96" w:rsidRPr="009B4FC9">
        <w:t xml:space="preserve"> </w:t>
      </w:r>
      <w:r w:rsidRPr="009B4FC9">
        <w:t>2022),</w:t>
      </w:r>
      <w:r w:rsidR="00F90D96" w:rsidRPr="009B4FC9">
        <w:t xml:space="preserve"> </w:t>
      </w:r>
      <w:r w:rsidRPr="009B4FC9">
        <w:t>người</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là</w:t>
      </w:r>
      <w:r w:rsidR="00F90D96" w:rsidRPr="009B4FC9">
        <w:t xml:space="preserve"> </w:t>
      </w:r>
      <w:r w:rsidRPr="009B4FC9">
        <w:t>người</w:t>
      </w:r>
      <w:r w:rsidR="00F90D96" w:rsidRPr="009B4FC9">
        <w:t xml:space="preserve"> </w:t>
      </w:r>
      <w:r w:rsidRPr="009B4FC9">
        <w:t>trong</w:t>
      </w:r>
      <w:r w:rsidR="00F90D96" w:rsidRPr="009B4FC9">
        <w:t xml:space="preserve"> </w:t>
      </w:r>
      <w:r w:rsidRPr="009B4FC9">
        <w:t>độ</w:t>
      </w:r>
      <w:r w:rsidR="00F90D96" w:rsidRPr="009B4FC9">
        <w:t xml:space="preserve"> </w:t>
      </w:r>
      <w:r w:rsidRPr="009B4FC9">
        <w:t>tuổi</w:t>
      </w:r>
      <w:r w:rsidR="00F90D96" w:rsidRPr="009B4FC9">
        <w:t xml:space="preserve"> </w:t>
      </w:r>
      <w:r w:rsidRPr="009B4FC9">
        <w:t>lao</w:t>
      </w:r>
      <w:r w:rsidR="00F90D96" w:rsidRPr="009B4FC9">
        <w:t xml:space="preserve"> </w:t>
      </w:r>
      <w:r w:rsidRPr="009B4FC9">
        <w:t>động,</w:t>
      </w:r>
      <w:r w:rsidR="00F90D96" w:rsidRPr="009B4FC9">
        <w:t xml:space="preserve"> </w:t>
      </w:r>
      <w:r w:rsidRPr="009B4FC9">
        <w:t>có</w:t>
      </w:r>
      <w:r w:rsidR="00F90D96" w:rsidRPr="009B4FC9">
        <w:t xml:space="preserve"> </w:t>
      </w:r>
      <w:r w:rsidRPr="009B4FC9">
        <w:t>khả</w:t>
      </w:r>
      <w:r w:rsidR="00F90D96" w:rsidRPr="009B4FC9">
        <w:t xml:space="preserve"> </w:t>
      </w:r>
      <w:r w:rsidRPr="009B4FC9">
        <w:t>năng</w:t>
      </w:r>
      <w:r w:rsidR="00F90D96" w:rsidRPr="009B4FC9">
        <w:t xml:space="preserve"> </w:t>
      </w:r>
      <w:r w:rsidRPr="009B4FC9">
        <w:t>làm</w:t>
      </w:r>
      <w:r w:rsidR="00F90D96" w:rsidRPr="009B4FC9">
        <w:t xml:space="preserve"> </w:t>
      </w:r>
      <w:r w:rsidRPr="009B4FC9">
        <w:t>việc,</w:t>
      </w:r>
      <w:r w:rsidR="00F90D96" w:rsidRPr="009B4FC9">
        <w:t xml:space="preserve"> </w:t>
      </w:r>
      <w:r w:rsidRPr="009B4FC9">
        <w:t>đang</w:t>
      </w:r>
      <w:r w:rsidR="00F90D96" w:rsidRPr="009B4FC9">
        <w:t xml:space="preserve"> </w:t>
      </w:r>
      <w:r w:rsidRPr="009B4FC9">
        <w:t>tích</w:t>
      </w:r>
      <w:r w:rsidR="00F90D96" w:rsidRPr="009B4FC9">
        <w:t xml:space="preserve"> </w:t>
      </w:r>
      <w:r w:rsidRPr="009B4FC9">
        <w:t>cực</w:t>
      </w:r>
      <w:r w:rsidR="00F90D96" w:rsidRPr="009B4FC9">
        <w:t xml:space="preserve"> </w:t>
      </w:r>
      <w:r w:rsidRPr="009B4FC9">
        <w:t>tìm</w:t>
      </w:r>
      <w:r w:rsidR="00F90D96" w:rsidRPr="009B4FC9">
        <w:t xml:space="preserve"> </w:t>
      </w:r>
      <w:r w:rsidRPr="009B4FC9">
        <w:t>kiếm</w:t>
      </w:r>
      <w:r w:rsidR="00F90D96" w:rsidRPr="009B4FC9">
        <w:t xml:space="preserve"> </w:t>
      </w:r>
      <w:r w:rsidRPr="009B4FC9">
        <w:t>việc</w:t>
      </w:r>
      <w:r w:rsidR="00F90D96" w:rsidRPr="009B4FC9">
        <w:t xml:space="preserve"> </w:t>
      </w:r>
      <w:r w:rsidRPr="009B4FC9">
        <w:t>làm</w:t>
      </w:r>
      <w:r w:rsidR="00F90D96" w:rsidRPr="009B4FC9">
        <w:t xml:space="preserve"> </w:t>
      </w:r>
      <w:r w:rsidRPr="009B4FC9">
        <w:t>nhưng</w:t>
      </w:r>
      <w:r w:rsidR="00F90D96" w:rsidRPr="009B4FC9">
        <w:t xml:space="preserve"> </w:t>
      </w:r>
      <w:r w:rsidRPr="009B4FC9">
        <w:t>vẫn</w:t>
      </w:r>
      <w:r w:rsidR="00F90D96" w:rsidRPr="009B4FC9">
        <w:t xml:space="preserve"> </w:t>
      </w:r>
      <w:r w:rsidRPr="009B4FC9">
        <w:t>chưa</w:t>
      </w:r>
      <w:r w:rsidR="00F90D96" w:rsidRPr="009B4FC9">
        <w:t xml:space="preserve"> </w:t>
      </w:r>
      <w:r w:rsidRPr="009B4FC9">
        <w:t>có</w:t>
      </w:r>
      <w:r w:rsidR="00F90D96" w:rsidRPr="009B4FC9">
        <w:t xml:space="preserve"> </w:t>
      </w:r>
      <w:r w:rsidRPr="009B4FC9">
        <w:t>việc</w:t>
      </w:r>
      <w:r w:rsidR="00F90D96" w:rsidRPr="009B4FC9">
        <w:t xml:space="preserve"> </w:t>
      </w:r>
      <w:r w:rsidRPr="009B4FC9">
        <w:t>làm</w:t>
      </w:r>
      <w:r w:rsidR="00F90D96" w:rsidRPr="009B4FC9">
        <w:t xml:space="preserve"> </w:t>
      </w:r>
      <w:r w:rsidRPr="009B4FC9">
        <w:t>trong</w:t>
      </w:r>
      <w:r w:rsidR="00F90D96" w:rsidRPr="009B4FC9">
        <w:t xml:space="preserve"> </w:t>
      </w:r>
      <w:r w:rsidRPr="009B4FC9">
        <w:t>thời</w:t>
      </w:r>
      <w:r w:rsidR="00F90D96" w:rsidRPr="009B4FC9">
        <w:t xml:space="preserve"> </w:t>
      </w:r>
      <w:r w:rsidRPr="009B4FC9">
        <w:t>gian</w:t>
      </w:r>
      <w:r w:rsidR="00F90D96" w:rsidRPr="009B4FC9">
        <w:t xml:space="preserve"> </w:t>
      </w:r>
      <w:r w:rsidRPr="009B4FC9">
        <w:t>khảo</w:t>
      </w:r>
      <w:r w:rsidR="00F90D96" w:rsidRPr="009B4FC9">
        <w:t xml:space="preserve"> </w:t>
      </w:r>
      <w:r w:rsidRPr="009B4FC9">
        <w:t>sát.</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không</w:t>
      </w:r>
      <w:r w:rsidR="00F90D96" w:rsidRPr="009B4FC9">
        <w:t xml:space="preserve"> </w:t>
      </w:r>
      <w:r w:rsidRPr="009B4FC9">
        <w:t>chỉ</w:t>
      </w:r>
      <w:r w:rsidR="00F90D96" w:rsidRPr="009B4FC9">
        <w:t xml:space="preserve"> </w:t>
      </w:r>
      <w:r w:rsidRPr="009B4FC9">
        <w:t>phản</w:t>
      </w:r>
      <w:r w:rsidR="00F90D96" w:rsidRPr="009B4FC9">
        <w:t xml:space="preserve"> </w:t>
      </w:r>
      <w:r w:rsidRPr="009B4FC9">
        <w:t>ánh</w:t>
      </w:r>
      <w:r w:rsidR="00F90D96" w:rsidRPr="009B4FC9">
        <w:t xml:space="preserve"> </w:t>
      </w:r>
      <w:r w:rsidRPr="009B4FC9">
        <w:t>hiệu</w:t>
      </w:r>
      <w:r w:rsidR="00F90D96" w:rsidRPr="009B4FC9">
        <w:t xml:space="preserve"> </w:t>
      </w:r>
      <w:r w:rsidRPr="009B4FC9">
        <w:t>quả</w:t>
      </w:r>
      <w:r w:rsidR="00F90D96" w:rsidRPr="009B4FC9">
        <w:t xml:space="preserve"> </w:t>
      </w:r>
      <w:r w:rsidRPr="009B4FC9">
        <w:t>sử</w:t>
      </w:r>
      <w:r w:rsidR="00F90D96" w:rsidRPr="009B4FC9">
        <w:t xml:space="preserve"> </w:t>
      </w:r>
      <w:r w:rsidRPr="009B4FC9">
        <w:t>dụng</w:t>
      </w:r>
      <w:r w:rsidR="00F90D96" w:rsidRPr="009B4FC9">
        <w:t xml:space="preserve"> </w:t>
      </w:r>
      <w:r w:rsidRPr="009B4FC9">
        <w:t>nguồn</w:t>
      </w:r>
      <w:r w:rsidR="00F90D96" w:rsidRPr="009B4FC9">
        <w:t xml:space="preserve"> </w:t>
      </w:r>
      <w:r w:rsidRPr="009B4FC9">
        <w:t>nhân</w:t>
      </w:r>
      <w:r w:rsidR="00F90D96" w:rsidRPr="009B4FC9">
        <w:t xml:space="preserve"> </w:t>
      </w:r>
      <w:r w:rsidRPr="009B4FC9">
        <w:t>lực,</w:t>
      </w:r>
      <w:r w:rsidR="00F90D96" w:rsidRPr="009B4FC9">
        <w:t xml:space="preserve"> </w:t>
      </w:r>
      <w:r w:rsidRPr="009B4FC9">
        <w:t>mà</w:t>
      </w:r>
      <w:r w:rsidR="00F90D96" w:rsidRPr="009B4FC9">
        <w:t xml:space="preserve"> </w:t>
      </w:r>
      <w:r w:rsidRPr="009B4FC9">
        <w:t>còn</w:t>
      </w:r>
      <w:r w:rsidR="00F90D96" w:rsidRPr="009B4FC9">
        <w:t xml:space="preserve"> </w:t>
      </w:r>
      <w:r w:rsidRPr="009B4FC9">
        <w:t>liên</w:t>
      </w:r>
      <w:r w:rsidR="00F90D96" w:rsidRPr="009B4FC9">
        <w:t xml:space="preserve"> </w:t>
      </w:r>
      <w:r w:rsidRPr="009B4FC9">
        <w:t>quan</w:t>
      </w:r>
      <w:r w:rsidR="00F90D96" w:rsidRPr="009B4FC9">
        <w:t xml:space="preserve"> </w:t>
      </w:r>
      <w:r w:rsidRPr="009B4FC9">
        <w:t>chặt</w:t>
      </w:r>
      <w:r w:rsidR="00F90D96" w:rsidRPr="009B4FC9">
        <w:t xml:space="preserve"> </w:t>
      </w:r>
      <w:r w:rsidRPr="009B4FC9">
        <w:t>chẽ</w:t>
      </w:r>
      <w:r w:rsidR="00F90D96" w:rsidRPr="009B4FC9">
        <w:t xml:space="preserve"> </w:t>
      </w:r>
      <w:r w:rsidRPr="009B4FC9">
        <w:t>đến</w:t>
      </w:r>
      <w:r w:rsidR="00F90D96" w:rsidRPr="009B4FC9">
        <w:t xml:space="preserve"> </w:t>
      </w:r>
      <w:r w:rsidRPr="009B4FC9">
        <w:t>các</w:t>
      </w:r>
      <w:r w:rsidR="00F90D96" w:rsidRPr="009B4FC9">
        <w:t xml:space="preserve"> </w:t>
      </w:r>
      <w:r w:rsidRPr="009B4FC9">
        <w:t>yếu</w:t>
      </w:r>
      <w:r w:rsidR="00F90D96" w:rsidRPr="009B4FC9">
        <w:t xml:space="preserve"> </w:t>
      </w:r>
      <w:r w:rsidRPr="009B4FC9">
        <w:t>tố</w:t>
      </w:r>
      <w:r w:rsidR="00F90D96" w:rsidRPr="009B4FC9">
        <w:t xml:space="preserve"> </w:t>
      </w:r>
      <w:r w:rsidRPr="009B4FC9">
        <w:t>kinh</w:t>
      </w:r>
      <w:r w:rsidR="00F90D96" w:rsidRPr="009B4FC9">
        <w:t xml:space="preserve"> </w:t>
      </w:r>
      <w:r w:rsidRPr="009B4FC9">
        <w:t>tế</w:t>
      </w:r>
      <w:r w:rsidR="00F90D96" w:rsidRPr="009B4FC9">
        <w:t xml:space="preserve"> </w:t>
      </w:r>
      <w:r w:rsidRPr="009B4FC9">
        <w:t>vĩ</w:t>
      </w:r>
      <w:r w:rsidR="00F90D96" w:rsidRPr="009B4FC9">
        <w:t xml:space="preserve"> </w:t>
      </w:r>
      <w:r w:rsidRPr="009B4FC9">
        <w:t>mô</w:t>
      </w:r>
      <w:r w:rsidR="00F90D96" w:rsidRPr="009B4FC9">
        <w:t xml:space="preserve"> </w:t>
      </w:r>
      <w:r w:rsidRPr="009B4FC9">
        <w:t>như</w:t>
      </w:r>
      <w:r w:rsidR="00F90D96" w:rsidRPr="009B4FC9">
        <w:t xml:space="preserve"> </w:t>
      </w:r>
      <w:r w:rsidRPr="009B4FC9">
        <w:t>tăng</w:t>
      </w:r>
      <w:r w:rsidR="00F90D96" w:rsidRPr="009B4FC9">
        <w:t xml:space="preserve"> </w:t>
      </w:r>
      <w:r w:rsidRPr="009B4FC9">
        <w:t>trưởng</w:t>
      </w:r>
      <w:r w:rsidR="00F90D96" w:rsidRPr="009B4FC9">
        <w:t xml:space="preserve"> </w:t>
      </w:r>
      <w:r w:rsidRPr="009B4FC9">
        <w:t>GDP,</w:t>
      </w:r>
      <w:r w:rsidR="00F90D96" w:rsidRPr="009B4FC9">
        <w:t xml:space="preserve"> </w:t>
      </w:r>
      <w:r w:rsidRPr="009B4FC9">
        <w:t>lạm</w:t>
      </w:r>
      <w:r w:rsidR="00F90D96" w:rsidRPr="009B4FC9">
        <w:t xml:space="preserve"> </w:t>
      </w:r>
      <w:r w:rsidRPr="009B4FC9">
        <w:t>phát,</w:t>
      </w:r>
      <w:r w:rsidR="00F90D96" w:rsidRPr="009B4FC9">
        <w:t xml:space="preserve"> </w:t>
      </w:r>
      <w:r w:rsidRPr="009B4FC9">
        <w:t>thu</w:t>
      </w:r>
      <w:r w:rsidR="00F90D96" w:rsidRPr="009B4FC9">
        <w:t xml:space="preserve"> </w:t>
      </w:r>
      <w:r w:rsidRPr="009B4FC9">
        <w:t>nhập</w:t>
      </w:r>
      <w:r w:rsidR="00F90D96" w:rsidRPr="009B4FC9">
        <w:t xml:space="preserve"> </w:t>
      </w:r>
      <w:r w:rsidRPr="009B4FC9">
        <w:t>bình</w:t>
      </w:r>
      <w:r w:rsidR="00F90D96" w:rsidRPr="009B4FC9">
        <w:t xml:space="preserve"> </w:t>
      </w:r>
      <w:r w:rsidRPr="009B4FC9">
        <w:t>quân</w:t>
      </w:r>
      <w:r w:rsidR="00F90D96" w:rsidRPr="009B4FC9">
        <w:t xml:space="preserve"> </w:t>
      </w:r>
      <w:r w:rsidRPr="009B4FC9">
        <w:t>đầu</w:t>
      </w:r>
      <w:r w:rsidR="00F90D96" w:rsidRPr="009B4FC9">
        <w:t xml:space="preserve"> </w:t>
      </w:r>
      <w:r w:rsidRPr="009B4FC9">
        <w:t>người</w:t>
      </w:r>
      <w:r w:rsidR="00F90D96" w:rsidRPr="009B4FC9">
        <w:t xml:space="preserve"> </w:t>
      </w:r>
      <w:r w:rsidRPr="009B4FC9">
        <w:t>và</w:t>
      </w:r>
      <w:r w:rsidR="00F90D96" w:rsidRPr="009B4FC9">
        <w:t xml:space="preserve"> </w:t>
      </w:r>
      <w:r w:rsidRPr="009B4FC9">
        <w:t>mức</w:t>
      </w:r>
      <w:r w:rsidR="00F90D96" w:rsidRPr="009B4FC9">
        <w:t xml:space="preserve"> </w:t>
      </w:r>
      <w:r w:rsidRPr="009B4FC9">
        <w:t>sống</w:t>
      </w:r>
      <w:r w:rsidR="00F90D96" w:rsidRPr="009B4FC9">
        <w:t xml:space="preserve"> </w:t>
      </w:r>
      <w:r w:rsidRPr="009B4FC9">
        <w:t>dân</w:t>
      </w:r>
      <w:r w:rsidR="00F90D96" w:rsidRPr="009B4FC9">
        <w:t xml:space="preserve"> </w:t>
      </w:r>
      <w:r w:rsidRPr="009B4FC9">
        <w:t>cư</w:t>
      </w:r>
      <w:r w:rsidR="00F90D96" w:rsidRPr="009B4FC9">
        <w:t xml:space="preserve"> </w:t>
      </w:r>
      <w:r w:rsidRPr="009B4FC9">
        <w:t>(Okun,</w:t>
      </w:r>
      <w:r w:rsidR="00F90D96" w:rsidRPr="009B4FC9">
        <w:t xml:space="preserve"> </w:t>
      </w:r>
      <w:r w:rsidRPr="009B4FC9">
        <w:t>1962;</w:t>
      </w:r>
      <w:r w:rsidR="00F90D96" w:rsidRPr="009B4FC9">
        <w:t xml:space="preserve"> </w:t>
      </w:r>
      <w:r w:rsidRPr="009B4FC9">
        <w:t>Phillips,</w:t>
      </w:r>
      <w:r w:rsidR="00F90D96" w:rsidRPr="009B4FC9">
        <w:t xml:space="preserve"> </w:t>
      </w:r>
      <w:r w:rsidRPr="009B4FC9">
        <w:t>1958).</w:t>
      </w:r>
    </w:p>
    <w:p w14:paraId="6F54D9EC" w14:textId="23E51E94" w:rsidR="003863AA" w:rsidRPr="009B4FC9" w:rsidRDefault="003863AA" w:rsidP="003863AA">
      <w:pPr>
        <w:pStyle w:val="Caption"/>
        <w:keepNext/>
        <w:spacing w:line="360" w:lineRule="auto"/>
        <w:rPr>
          <w:i w:val="0"/>
          <w:iCs w:val="0"/>
        </w:rPr>
      </w:pPr>
      <w:bookmarkStart w:id="5" w:name="_Toc199717797"/>
      <w:r w:rsidRPr="009B4FC9">
        <w:rPr>
          <w:i w:val="0"/>
          <w:iCs w:val="0"/>
        </w:rPr>
        <w:t>Bảng 1.</w:t>
      </w:r>
      <w:r w:rsidRPr="009B4FC9">
        <w:rPr>
          <w:i w:val="0"/>
          <w:iCs w:val="0"/>
        </w:rPr>
        <w:fldChar w:fldCharType="begin"/>
      </w:r>
      <w:r w:rsidRPr="009B4FC9">
        <w:rPr>
          <w:i w:val="0"/>
          <w:iCs w:val="0"/>
        </w:rPr>
        <w:instrText xml:space="preserve"> SEQ Bảng_1. \* ARABIC </w:instrText>
      </w:r>
      <w:r w:rsidRPr="009B4FC9">
        <w:rPr>
          <w:i w:val="0"/>
          <w:iCs w:val="0"/>
        </w:rPr>
        <w:fldChar w:fldCharType="separate"/>
      </w:r>
      <w:r w:rsidR="005B59AD">
        <w:rPr>
          <w:i w:val="0"/>
          <w:iCs w:val="0"/>
          <w:noProof/>
        </w:rPr>
        <w:t>1</w:t>
      </w:r>
      <w:r w:rsidRPr="009B4FC9">
        <w:rPr>
          <w:i w:val="0"/>
          <w:iCs w:val="0"/>
        </w:rPr>
        <w:fldChar w:fldCharType="end"/>
      </w:r>
      <w:r w:rsidRPr="009B4FC9">
        <w:rPr>
          <w:i w:val="0"/>
          <w:iCs w:val="0"/>
        </w:rPr>
        <w:t xml:space="preserve"> Tỷ lệ thất nghiệp ASEAN (2023)</w:t>
      </w:r>
      <w:bookmarkEnd w:id="5"/>
      <w:r w:rsidRPr="009B4FC9">
        <w:rPr>
          <w:i w:val="0"/>
          <w:iCs w:val="0"/>
        </w:rPr>
        <w:t xml:space="preserve"> </w:t>
      </w:r>
    </w:p>
    <w:p w14:paraId="377DC755" w14:textId="70F67298" w:rsidR="003863AA" w:rsidRPr="003863AA" w:rsidRDefault="003863AA" w:rsidP="003863AA">
      <w:pPr>
        <w:spacing w:line="360" w:lineRule="auto"/>
        <w:jc w:val="center"/>
        <w:rPr>
          <w:szCs w:val="28"/>
        </w:rPr>
      </w:pPr>
      <w:r w:rsidRPr="009B4FC9">
        <w:rPr>
          <w:szCs w:val="28"/>
        </w:rPr>
        <w:t>(Nguồn: TheGlobalEconomy.com)</w:t>
      </w:r>
    </w:p>
    <w:tbl>
      <w:tblPr>
        <w:tblStyle w:val="TableGrid"/>
        <w:tblW w:w="0" w:type="auto"/>
        <w:tblInd w:w="2122" w:type="dxa"/>
        <w:tblLook w:val="04A0" w:firstRow="1" w:lastRow="0" w:firstColumn="1" w:lastColumn="0" w:noHBand="0" w:noVBand="1"/>
      </w:tblPr>
      <w:tblGrid>
        <w:gridCol w:w="2550"/>
        <w:gridCol w:w="3120"/>
      </w:tblGrid>
      <w:tr w:rsidR="002C3B5D" w:rsidRPr="009B4FC9" w14:paraId="11D8BB85" w14:textId="77777777" w:rsidTr="001128F7">
        <w:tc>
          <w:tcPr>
            <w:tcW w:w="2550" w:type="dxa"/>
            <w:vAlign w:val="center"/>
          </w:tcPr>
          <w:p w14:paraId="4812982D" w14:textId="5BC6C961" w:rsidR="002C3B5D" w:rsidRPr="0061430A" w:rsidRDefault="002C3B5D" w:rsidP="0042196A">
            <w:pPr>
              <w:spacing w:line="360" w:lineRule="auto"/>
              <w:jc w:val="center"/>
            </w:pPr>
            <w:r w:rsidRPr="0061430A">
              <w:t>Quốc</w:t>
            </w:r>
            <w:r w:rsidR="00F90D96" w:rsidRPr="0061430A">
              <w:t xml:space="preserve"> </w:t>
            </w:r>
            <w:r w:rsidRPr="0061430A">
              <w:t>gia</w:t>
            </w:r>
          </w:p>
        </w:tc>
        <w:tc>
          <w:tcPr>
            <w:tcW w:w="3120" w:type="dxa"/>
            <w:vAlign w:val="center"/>
          </w:tcPr>
          <w:p w14:paraId="0C64CB52" w14:textId="4045844A" w:rsidR="002C3B5D" w:rsidRPr="0061430A" w:rsidRDefault="002C3B5D" w:rsidP="0042196A">
            <w:pPr>
              <w:spacing w:line="360" w:lineRule="auto"/>
              <w:jc w:val="center"/>
            </w:pPr>
            <w:r w:rsidRPr="0061430A">
              <w:t>Tỷ</w:t>
            </w:r>
            <w:r w:rsidR="00F90D96" w:rsidRPr="0061430A">
              <w:t xml:space="preserve"> </w:t>
            </w:r>
            <w:r w:rsidRPr="0061430A">
              <w:t>lệ</w:t>
            </w:r>
            <w:r w:rsidR="00F90D96" w:rsidRPr="0061430A">
              <w:t xml:space="preserve"> </w:t>
            </w:r>
            <w:r w:rsidRPr="0061430A">
              <w:t>thất</w:t>
            </w:r>
            <w:r w:rsidR="00F90D96" w:rsidRPr="0061430A">
              <w:t xml:space="preserve"> </w:t>
            </w:r>
            <w:r w:rsidRPr="0061430A">
              <w:t>nghiệp</w:t>
            </w:r>
            <w:r w:rsidR="00F90D96" w:rsidRPr="0061430A">
              <w:t xml:space="preserve"> </w:t>
            </w:r>
            <w:r w:rsidRPr="0061430A">
              <w:t>(%)</w:t>
            </w:r>
          </w:p>
        </w:tc>
      </w:tr>
      <w:tr w:rsidR="002C3B5D" w:rsidRPr="009B4FC9" w14:paraId="3D8EE6E7" w14:textId="77777777" w:rsidTr="001128F7">
        <w:tc>
          <w:tcPr>
            <w:tcW w:w="2550" w:type="dxa"/>
            <w:vAlign w:val="center"/>
          </w:tcPr>
          <w:p w14:paraId="429E8FAB" w14:textId="6777E464" w:rsidR="002C3B5D" w:rsidRPr="009B4FC9" w:rsidRDefault="002C3B5D" w:rsidP="0042196A">
            <w:pPr>
              <w:spacing w:line="360" w:lineRule="auto"/>
              <w:jc w:val="center"/>
            </w:pPr>
            <w:r w:rsidRPr="009B4FC9">
              <w:t>Campuchia</w:t>
            </w:r>
          </w:p>
        </w:tc>
        <w:tc>
          <w:tcPr>
            <w:tcW w:w="3120" w:type="dxa"/>
            <w:vAlign w:val="center"/>
          </w:tcPr>
          <w:p w14:paraId="57FA6F5B" w14:textId="57EF5C45" w:rsidR="002C3B5D" w:rsidRPr="009B4FC9" w:rsidRDefault="002C3B5D" w:rsidP="0042196A">
            <w:pPr>
              <w:spacing w:line="360" w:lineRule="auto"/>
              <w:jc w:val="center"/>
            </w:pPr>
            <w:r w:rsidRPr="009B4FC9">
              <w:t>0,24</w:t>
            </w:r>
          </w:p>
        </w:tc>
      </w:tr>
      <w:tr w:rsidR="002C3B5D" w:rsidRPr="009B4FC9" w14:paraId="33792958" w14:textId="77777777" w:rsidTr="001128F7">
        <w:tc>
          <w:tcPr>
            <w:tcW w:w="2550" w:type="dxa"/>
            <w:vAlign w:val="center"/>
          </w:tcPr>
          <w:p w14:paraId="2E3CF486" w14:textId="429DC03F" w:rsidR="002C3B5D" w:rsidRPr="009B4FC9" w:rsidRDefault="002C3B5D" w:rsidP="0042196A">
            <w:pPr>
              <w:spacing w:line="360" w:lineRule="auto"/>
              <w:jc w:val="center"/>
            </w:pPr>
            <w:r w:rsidRPr="009B4FC9">
              <w:t>Thái</w:t>
            </w:r>
            <w:r w:rsidR="00F90D96" w:rsidRPr="009B4FC9">
              <w:t xml:space="preserve"> </w:t>
            </w:r>
            <w:r w:rsidRPr="009B4FC9">
              <w:t>Lan</w:t>
            </w:r>
          </w:p>
        </w:tc>
        <w:tc>
          <w:tcPr>
            <w:tcW w:w="3120" w:type="dxa"/>
            <w:vAlign w:val="center"/>
          </w:tcPr>
          <w:p w14:paraId="737D92E4" w14:textId="520111DC" w:rsidR="002C3B5D" w:rsidRPr="009B4FC9" w:rsidRDefault="002C3B5D" w:rsidP="0042196A">
            <w:pPr>
              <w:spacing w:line="360" w:lineRule="auto"/>
              <w:jc w:val="center"/>
            </w:pPr>
            <w:r w:rsidRPr="009B4FC9">
              <w:t>0,91</w:t>
            </w:r>
          </w:p>
        </w:tc>
      </w:tr>
      <w:tr w:rsidR="002C3B5D" w:rsidRPr="009B4FC9" w14:paraId="0A570F05" w14:textId="77777777" w:rsidTr="001128F7">
        <w:tc>
          <w:tcPr>
            <w:tcW w:w="2550" w:type="dxa"/>
            <w:vAlign w:val="center"/>
          </w:tcPr>
          <w:p w14:paraId="4A33D9D4" w14:textId="1E142A50" w:rsidR="002C3B5D" w:rsidRPr="009B4FC9" w:rsidRDefault="002C3B5D" w:rsidP="0042196A">
            <w:pPr>
              <w:spacing w:line="360" w:lineRule="auto"/>
              <w:jc w:val="center"/>
            </w:pPr>
            <w:r w:rsidRPr="009B4FC9">
              <w:t>Lào</w:t>
            </w:r>
          </w:p>
        </w:tc>
        <w:tc>
          <w:tcPr>
            <w:tcW w:w="3120" w:type="dxa"/>
            <w:vAlign w:val="center"/>
          </w:tcPr>
          <w:p w14:paraId="42387115" w14:textId="71AF66E6" w:rsidR="002C3B5D" w:rsidRPr="009B4FC9" w:rsidRDefault="002C3B5D" w:rsidP="0042196A">
            <w:pPr>
              <w:spacing w:line="360" w:lineRule="auto"/>
              <w:jc w:val="center"/>
            </w:pPr>
            <w:r w:rsidRPr="009B4FC9">
              <w:t>1,18</w:t>
            </w:r>
          </w:p>
        </w:tc>
      </w:tr>
      <w:tr w:rsidR="002C3B5D" w:rsidRPr="009B4FC9" w14:paraId="62A8E0D6" w14:textId="77777777" w:rsidTr="001128F7">
        <w:tc>
          <w:tcPr>
            <w:tcW w:w="2550" w:type="dxa"/>
            <w:vAlign w:val="center"/>
          </w:tcPr>
          <w:p w14:paraId="48E7E4DE" w14:textId="442466E6" w:rsidR="002C3B5D" w:rsidRPr="009B4FC9" w:rsidRDefault="002C3B5D" w:rsidP="0042196A">
            <w:pPr>
              <w:spacing w:line="360" w:lineRule="auto"/>
              <w:jc w:val="center"/>
            </w:pPr>
            <w:r w:rsidRPr="009B4FC9">
              <w:t>Việt</w:t>
            </w:r>
            <w:r w:rsidR="00F90D96" w:rsidRPr="009B4FC9">
              <w:t xml:space="preserve"> </w:t>
            </w:r>
            <w:r w:rsidRPr="009B4FC9">
              <w:t>Nam</w:t>
            </w:r>
          </w:p>
        </w:tc>
        <w:tc>
          <w:tcPr>
            <w:tcW w:w="3120" w:type="dxa"/>
            <w:vAlign w:val="center"/>
          </w:tcPr>
          <w:p w14:paraId="0343FF61" w14:textId="616ABCFB" w:rsidR="002C3B5D" w:rsidRPr="009B4FC9" w:rsidRDefault="002C3B5D" w:rsidP="0042196A">
            <w:pPr>
              <w:spacing w:line="360" w:lineRule="auto"/>
              <w:jc w:val="center"/>
            </w:pPr>
            <w:r w:rsidRPr="009B4FC9">
              <w:t>1,6</w:t>
            </w:r>
          </w:p>
        </w:tc>
      </w:tr>
      <w:tr w:rsidR="002C3B5D" w:rsidRPr="009B4FC9" w14:paraId="5F00BD83" w14:textId="77777777" w:rsidTr="001128F7">
        <w:tc>
          <w:tcPr>
            <w:tcW w:w="2550" w:type="dxa"/>
            <w:vAlign w:val="center"/>
          </w:tcPr>
          <w:p w14:paraId="03C65F38" w14:textId="163D4794" w:rsidR="002C3B5D" w:rsidRPr="009B4FC9" w:rsidRDefault="002C3B5D" w:rsidP="0042196A">
            <w:pPr>
              <w:spacing w:line="360" w:lineRule="auto"/>
              <w:jc w:val="center"/>
            </w:pPr>
            <w:r w:rsidRPr="009B4FC9">
              <w:t>Philippines</w:t>
            </w:r>
          </w:p>
        </w:tc>
        <w:tc>
          <w:tcPr>
            <w:tcW w:w="3120" w:type="dxa"/>
            <w:vAlign w:val="center"/>
          </w:tcPr>
          <w:p w14:paraId="6C3F99EB" w14:textId="56E0DAB3" w:rsidR="002C3B5D" w:rsidRPr="009B4FC9" w:rsidRDefault="002C3B5D" w:rsidP="0042196A">
            <w:pPr>
              <w:spacing w:line="360" w:lineRule="auto"/>
              <w:jc w:val="center"/>
            </w:pPr>
            <w:r w:rsidRPr="009B4FC9">
              <w:t>2,23</w:t>
            </w:r>
          </w:p>
        </w:tc>
      </w:tr>
      <w:tr w:rsidR="002C3B5D" w:rsidRPr="009B4FC9" w14:paraId="6A7DA94B" w14:textId="77777777" w:rsidTr="001128F7">
        <w:tc>
          <w:tcPr>
            <w:tcW w:w="2550" w:type="dxa"/>
            <w:vAlign w:val="center"/>
          </w:tcPr>
          <w:p w14:paraId="129A4A53" w14:textId="54F1072E" w:rsidR="002C3B5D" w:rsidRPr="009B4FC9" w:rsidRDefault="002C3B5D" w:rsidP="0042196A">
            <w:pPr>
              <w:spacing w:line="360" w:lineRule="auto"/>
              <w:jc w:val="center"/>
            </w:pPr>
            <w:r w:rsidRPr="009B4FC9">
              <w:t>Singapore</w:t>
            </w:r>
          </w:p>
        </w:tc>
        <w:tc>
          <w:tcPr>
            <w:tcW w:w="3120" w:type="dxa"/>
            <w:vAlign w:val="center"/>
          </w:tcPr>
          <w:p w14:paraId="4422149D" w14:textId="6C9AB995" w:rsidR="002C3B5D" w:rsidRPr="009B4FC9" w:rsidRDefault="002C3B5D" w:rsidP="0042196A">
            <w:pPr>
              <w:spacing w:line="360" w:lineRule="auto"/>
              <w:jc w:val="center"/>
            </w:pPr>
            <w:r w:rsidRPr="009B4FC9">
              <w:t>3,</w:t>
            </w:r>
            <w:r w:rsidR="00B84949" w:rsidRPr="009B4FC9">
              <w:t>47</w:t>
            </w:r>
          </w:p>
        </w:tc>
      </w:tr>
      <w:tr w:rsidR="002C3B5D" w:rsidRPr="009B4FC9" w14:paraId="1B873C62" w14:textId="77777777" w:rsidTr="001128F7">
        <w:tc>
          <w:tcPr>
            <w:tcW w:w="2550" w:type="dxa"/>
            <w:vAlign w:val="center"/>
          </w:tcPr>
          <w:p w14:paraId="372DAAAE" w14:textId="3D80C5A9" w:rsidR="002C3B5D" w:rsidRPr="009B4FC9" w:rsidRDefault="002C3B5D" w:rsidP="0042196A">
            <w:pPr>
              <w:spacing w:line="360" w:lineRule="auto"/>
              <w:jc w:val="center"/>
            </w:pPr>
            <w:r w:rsidRPr="009B4FC9">
              <w:t>Indonesia</w:t>
            </w:r>
          </w:p>
        </w:tc>
        <w:tc>
          <w:tcPr>
            <w:tcW w:w="3120" w:type="dxa"/>
            <w:vAlign w:val="center"/>
          </w:tcPr>
          <w:p w14:paraId="6DF9999E" w14:textId="66EEB8B3" w:rsidR="002C3B5D" w:rsidRPr="009B4FC9" w:rsidRDefault="002C3B5D" w:rsidP="0042196A">
            <w:pPr>
              <w:spacing w:line="360" w:lineRule="auto"/>
              <w:jc w:val="center"/>
            </w:pPr>
            <w:r w:rsidRPr="009B4FC9">
              <w:t>3,</w:t>
            </w:r>
            <w:r w:rsidR="00B84949" w:rsidRPr="009B4FC9">
              <w:t>42</w:t>
            </w:r>
          </w:p>
        </w:tc>
      </w:tr>
      <w:tr w:rsidR="002C3B5D" w:rsidRPr="009B4FC9" w14:paraId="14020458" w14:textId="77777777" w:rsidTr="001128F7">
        <w:tc>
          <w:tcPr>
            <w:tcW w:w="2550" w:type="dxa"/>
            <w:vAlign w:val="center"/>
          </w:tcPr>
          <w:p w14:paraId="1709D7C8" w14:textId="7844FFF1" w:rsidR="002C3B5D" w:rsidRPr="009B4FC9" w:rsidRDefault="002C3B5D" w:rsidP="0042196A">
            <w:pPr>
              <w:spacing w:line="360" w:lineRule="auto"/>
              <w:jc w:val="center"/>
            </w:pPr>
            <w:r w:rsidRPr="009B4FC9">
              <w:t>Malaysia</w:t>
            </w:r>
          </w:p>
        </w:tc>
        <w:tc>
          <w:tcPr>
            <w:tcW w:w="3120" w:type="dxa"/>
            <w:vAlign w:val="center"/>
          </w:tcPr>
          <w:p w14:paraId="6FA7D0CC" w14:textId="0F9D7CF9" w:rsidR="002C3B5D" w:rsidRPr="009B4FC9" w:rsidRDefault="002C3B5D" w:rsidP="0042196A">
            <w:pPr>
              <w:spacing w:line="360" w:lineRule="auto"/>
              <w:jc w:val="center"/>
            </w:pPr>
            <w:r w:rsidRPr="009B4FC9">
              <w:t>3,</w:t>
            </w:r>
            <w:r w:rsidR="00B84949" w:rsidRPr="009B4FC9">
              <w:t>86</w:t>
            </w:r>
          </w:p>
        </w:tc>
      </w:tr>
      <w:tr w:rsidR="002C3B5D" w:rsidRPr="009B4FC9" w14:paraId="7DC3A5BA" w14:textId="77777777" w:rsidTr="001128F7">
        <w:tc>
          <w:tcPr>
            <w:tcW w:w="2550" w:type="dxa"/>
            <w:vAlign w:val="center"/>
          </w:tcPr>
          <w:p w14:paraId="33FF7FF3" w14:textId="63F57259" w:rsidR="002C3B5D" w:rsidRPr="009B4FC9" w:rsidRDefault="002C3B5D" w:rsidP="0042196A">
            <w:pPr>
              <w:spacing w:line="360" w:lineRule="auto"/>
              <w:jc w:val="center"/>
            </w:pPr>
            <w:r w:rsidRPr="009B4FC9">
              <w:t>Brunei</w:t>
            </w:r>
          </w:p>
        </w:tc>
        <w:tc>
          <w:tcPr>
            <w:tcW w:w="3120" w:type="dxa"/>
            <w:vAlign w:val="center"/>
          </w:tcPr>
          <w:p w14:paraId="6BDC4EB0" w14:textId="12CD6C65" w:rsidR="002C3B5D" w:rsidRPr="009B4FC9" w:rsidRDefault="002C3B5D" w:rsidP="0042196A">
            <w:pPr>
              <w:spacing w:line="360" w:lineRule="auto"/>
              <w:jc w:val="center"/>
            </w:pPr>
            <w:r w:rsidRPr="009B4FC9">
              <w:t>5,</w:t>
            </w:r>
            <w:r w:rsidR="00B84949" w:rsidRPr="009B4FC9">
              <w:t>27</w:t>
            </w:r>
          </w:p>
        </w:tc>
      </w:tr>
    </w:tbl>
    <w:p w14:paraId="220FFFA4" w14:textId="26CABEF5" w:rsidR="00242A74" w:rsidRPr="00D54C72" w:rsidRDefault="00242A74" w:rsidP="00645B03">
      <w:pPr>
        <w:pStyle w:val="ListParagraph"/>
        <w:numPr>
          <w:ilvl w:val="0"/>
          <w:numId w:val="16"/>
        </w:numPr>
        <w:spacing w:line="360" w:lineRule="auto"/>
      </w:pPr>
      <w:r w:rsidRPr="00D54C72">
        <w:lastRenderedPageBreak/>
        <w:t>Nguyên</w:t>
      </w:r>
      <w:r w:rsidR="00F90D96" w:rsidRPr="00D54C72">
        <w:t xml:space="preserve"> </w:t>
      </w:r>
      <w:r w:rsidRPr="00D54C72">
        <w:t>nhân</w:t>
      </w:r>
      <w:r w:rsidR="00F90D96" w:rsidRPr="00D54C72">
        <w:t xml:space="preserve"> </w:t>
      </w:r>
      <w:r w:rsidRPr="00D54C72">
        <w:t>của</w:t>
      </w:r>
      <w:r w:rsidR="00F90D96" w:rsidRPr="00D54C72">
        <w:t xml:space="preserve"> </w:t>
      </w:r>
      <w:r w:rsidRPr="00D54C72">
        <w:t>thất</w:t>
      </w:r>
      <w:r w:rsidR="00F90D96" w:rsidRPr="00D54C72">
        <w:t xml:space="preserve"> </w:t>
      </w:r>
      <w:r w:rsidRPr="00D54C72">
        <w:t>nghiệp</w:t>
      </w:r>
      <w:r w:rsidR="00F90D96" w:rsidRPr="00D54C72">
        <w:t xml:space="preserve"> </w:t>
      </w:r>
      <w:r w:rsidRPr="00D54C72">
        <w:t>có</w:t>
      </w:r>
      <w:r w:rsidR="00F90D96" w:rsidRPr="00D54C72">
        <w:t xml:space="preserve"> </w:t>
      </w:r>
      <w:r w:rsidRPr="00D54C72">
        <w:t>thể</w:t>
      </w:r>
      <w:r w:rsidR="00F90D96" w:rsidRPr="00D54C72">
        <w:t xml:space="preserve"> </w:t>
      </w:r>
      <w:r w:rsidRPr="00D54C72">
        <w:t>phân</w:t>
      </w:r>
      <w:r w:rsidR="00F90D96" w:rsidRPr="00D54C72">
        <w:t xml:space="preserve"> </w:t>
      </w:r>
      <w:r w:rsidRPr="00D54C72">
        <w:t>loại</w:t>
      </w:r>
      <w:r w:rsidR="00F90D96" w:rsidRPr="00D54C72">
        <w:t xml:space="preserve"> </w:t>
      </w:r>
      <w:r w:rsidRPr="00D54C72">
        <w:t>thành</w:t>
      </w:r>
      <w:r w:rsidR="00F90D96" w:rsidRPr="00D54C72">
        <w:t xml:space="preserve"> </w:t>
      </w:r>
      <w:r w:rsidRPr="00D54C72">
        <w:t>bốn</w:t>
      </w:r>
      <w:r w:rsidR="00F90D96" w:rsidRPr="00D54C72">
        <w:t xml:space="preserve"> </w:t>
      </w:r>
      <w:r w:rsidRPr="00D54C72">
        <w:t>nhóm</w:t>
      </w:r>
      <w:r w:rsidR="00F90D96" w:rsidRPr="00D54C72">
        <w:t xml:space="preserve"> </w:t>
      </w:r>
      <w:r w:rsidRPr="00D54C72">
        <w:t>chính:</w:t>
      </w:r>
    </w:p>
    <w:p w14:paraId="0E43AD09" w14:textId="1EA1E6A2" w:rsidR="00092C2C" w:rsidRPr="009B4FC9" w:rsidRDefault="00092C2C" w:rsidP="0042196A">
      <w:pPr>
        <w:pStyle w:val="ListParagraph"/>
        <w:spacing w:before="0" w:after="0" w:line="360" w:lineRule="auto"/>
        <w:ind w:right="282"/>
        <w:jc w:val="center"/>
        <w:rPr>
          <w:b/>
          <w:bCs/>
        </w:rPr>
      </w:pPr>
      <w:r w:rsidRPr="009B4FC9">
        <w:rPr>
          <w:b/>
          <w:bCs/>
          <w:noProof/>
        </w:rPr>
        <w:drawing>
          <wp:inline distT="0" distB="0" distL="0" distR="0" wp14:anchorId="441989FA" wp14:editId="536B4581">
            <wp:extent cx="5124450" cy="2865120"/>
            <wp:effectExtent l="0" t="0" r="0" b="0"/>
            <wp:docPr id="961916477" name="Picture 1" descr="A diagram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16477" name="Picture 1" descr="A diagram with text and symbols&#10;&#10;AI-generated content may be incorrect."/>
                    <pic:cNvPicPr/>
                  </pic:nvPicPr>
                  <pic:blipFill>
                    <a:blip r:embed="rId13"/>
                    <a:stretch>
                      <a:fillRect/>
                    </a:stretch>
                  </pic:blipFill>
                  <pic:spPr>
                    <a:xfrm>
                      <a:off x="0" y="0"/>
                      <a:ext cx="5124450" cy="2865120"/>
                    </a:xfrm>
                    <a:prstGeom prst="rect">
                      <a:avLst/>
                    </a:prstGeom>
                  </pic:spPr>
                </pic:pic>
              </a:graphicData>
            </a:graphic>
          </wp:inline>
        </w:drawing>
      </w:r>
    </w:p>
    <w:p w14:paraId="43AAF80B" w14:textId="0319A01C" w:rsidR="00BD2FF9" w:rsidRPr="009B4FC9" w:rsidRDefault="00BD2FF9" w:rsidP="0042196A">
      <w:pPr>
        <w:pStyle w:val="Caption"/>
        <w:spacing w:line="360" w:lineRule="auto"/>
        <w:rPr>
          <w:i w:val="0"/>
          <w:iCs w:val="0"/>
        </w:rPr>
      </w:pPr>
      <w:bookmarkStart w:id="6" w:name="_Toc199717823"/>
      <w:r w:rsidRPr="009B4FC9">
        <w:rPr>
          <w:i w:val="0"/>
          <w:iCs w:val="0"/>
        </w:rPr>
        <w:t>Hình 1.</w:t>
      </w:r>
      <w:r w:rsidRPr="009B4FC9">
        <w:rPr>
          <w:i w:val="0"/>
          <w:iCs w:val="0"/>
        </w:rPr>
        <w:fldChar w:fldCharType="begin"/>
      </w:r>
      <w:r w:rsidRPr="009B4FC9">
        <w:rPr>
          <w:i w:val="0"/>
          <w:iCs w:val="0"/>
        </w:rPr>
        <w:instrText xml:space="preserve"> SEQ Hình_1. \* ARABIC </w:instrText>
      </w:r>
      <w:r w:rsidRPr="009B4FC9">
        <w:rPr>
          <w:i w:val="0"/>
          <w:iCs w:val="0"/>
        </w:rPr>
        <w:fldChar w:fldCharType="separate"/>
      </w:r>
      <w:r w:rsidR="005B59AD">
        <w:rPr>
          <w:i w:val="0"/>
          <w:iCs w:val="0"/>
          <w:noProof/>
        </w:rPr>
        <w:t>1</w:t>
      </w:r>
      <w:r w:rsidRPr="009B4FC9">
        <w:rPr>
          <w:i w:val="0"/>
          <w:iCs w:val="0"/>
        </w:rPr>
        <w:fldChar w:fldCharType="end"/>
      </w:r>
      <w:r w:rsidRPr="009B4FC9">
        <w:rPr>
          <w:i w:val="0"/>
          <w:iCs w:val="0"/>
        </w:rPr>
        <w:t xml:space="preserve"> Các nhóm nguyên nhân dẫn đến tình trang thất nghiệp</w:t>
      </w:r>
      <w:bookmarkEnd w:id="6"/>
    </w:p>
    <w:p w14:paraId="49D547ED" w14:textId="71779D7E" w:rsidR="00242A74" w:rsidRPr="009B4FC9" w:rsidRDefault="00242A74" w:rsidP="0042196A">
      <w:pPr>
        <w:spacing w:line="360" w:lineRule="auto"/>
        <w:ind w:firstLine="567"/>
      </w:pP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cao</w:t>
      </w:r>
      <w:r w:rsidR="00F90D96" w:rsidRPr="009B4FC9">
        <w:t xml:space="preserve"> </w:t>
      </w:r>
      <w:r w:rsidRPr="009B4FC9">
        <w:t>có</w:t>
      </w:r>
      <w:r w:rsidR="00F90D96" w:rsidRPr="009B4FC9">
        <w:t xml:space="preserve"> </w:t>
      </w:r>
      <w:r w:rsidRPr="009B4FC9">
        <w:t>thể</w:t>
      </w:r>
      <w:r w:rsidR="00F90D96" w:rsidRPr="009B4FC9">
        <w:t xml:space="preserve"> </w:t>
      </w:r>
      <w:r w:rsidRPr="009B4FC9">
        <w:t>dẫn</w:t>
      </w:r>
      <w:r w:rsidR="00F90D96" w:rsidRPr="009B4FC9">
        <w:t xml:space="preserve"> </w:t>
      </w:r>
      <w:r w:rsidRPr="009B4FC9">
        <w:t>đến</w:t>
      </w:r>
      <w:r w:rsidR="00F90D96" w:rsidRPr="009B4FC9">
        <w:t xml:space="preserve"> </w:t>
      </w:r>
      <w:r w:rsidRPr="009B4FC9">
        <w:t>nhiều</w:t>
      </w:r>
      <w:r w:rsidR="00F90D96" w:rsidRPr="009B4FC9">
        <w:t xml:space="preserve"> </w:t>
      </w:r>
      <w:r w:rsidRPr="009B4FC9">
        <w:t>hệ</w:t>
      </w:r>
      <w:r w:rsidR="00F90D96" w:rsidRPr="009B4FC9">
        <w:t xml:space="preserve"> </w:t>
      </w:r>
      <w:r w:rsidRPr="009B4FC9">
        <w:t>lụy</w:t>
      </w:r>
      <w:r w:rsidR="00F90D96" w:rsidRPr="009B4FC9">
        <w:t xml:space="preserve"> </w:t>
      </w:r>
      <w:r w:rsidRPr="009B4FC9">
        <w:t>tiêu</w:t>
      </w:r>
      <w:r w:rsidR="00F90D96" w:rsidRPr="009B4FC9">
        <w:t xml:space="preserve"> </w:t>
      </w:r>
      <w:r w:rsidRPr="009B4FC9">
        <w:t>cực</w:t>
      </w:r>
      <w:r w:rsidR="00F90D96" w:rsidRPr="009B4FC9">
        <w:t xml:space="preserve"> </w:t>
      </w:r>
      <w:r w:rsidRPr="009B4FC9">
        <w:t>như:</w:t>
      </w:r>
      <w:r w:rsidR="00F90D96" w:rsidRPr="009B4FC9">
        <w:t xml:space="preserve"> </w:t>
      </w:r>
      <w:r w:rsidRPr="009B4FC9">
        <w:t>giảm</w:t>
      </w:r>
      <w:r w:rsidR="00F90D96" w:rsidRPr="009B4FC9">
        <w:t xml:space="preserve"> </w:t>
      </w:r>
      <w:r w:rsidRPr="009B4FC9">
        <w:t>thu</w:t>
      </w:r>
      <w:r w:rsidR="00F90D96" w:rsidRPr="009B4FC9">
        <w:t xml:space="preserve"> </w:t>
      </w:r>
      <w:r w:rsidRPr="009B4FC9">
        <w:t>nhập</w:t>
      </w:r>
      <w:r w:rsidR="00F90D96" w:rsidRPr="009B4FC9">
        <w:t xml:space="preserve"> </w:t>
      </w:r>
      <w:r w:rsidRPr="009B4FC9">
        <w:t>của</w:t>
      </w:r>
      <w:r w:rsidR="00F90D96" w:rsidRPr="009B4FC9">
        <w:t xml:space="preserve"> </w:t>
      </w:r>
      <w:r w:rsidRPr="009B4FC9">
        <w:t>người</w:t>
      </w:r>
      <w:r w:rsidR="00F90D96" w:rsidRPr="009B4FC9">
        <w:t xml:space="preserve"> </w:t>
      </w:r>
      <w:r w:rsidRPr="009B4FC9">
        <w:t>dân,</w:t>
      </w:r>
      <w:r w:rsidR="00F90D96" w:rsidRPr="009B4FC9">
        <w:t xml:space="preserve"> </w:t>
      </w:r>
      <w:r w:rsidRPr="009B4FC9">
        <w:t>gia</w:t>
      </w:r>
      <w:r w:rsidR="00F90D96" w:rsidRPr="009B4FC9">
        <w:t xml:space="preserve"> </w:t>
      </w:r>
      <w:r w:rsidRPr="009B4FC9">
        <w:t>tăng</w:t>
      </w:r>
      <w:r w:rsidR="00F90D96" w:rsidRPr="009B4FC9">
        <w:t xml:space="preserve"> </w:t>
      </w:r>
      <w:r w:rsidRPr="009B4FC9">
        <w:t>tệ</w:t>
      </w:r>
      <w:r w:rsidR="00F90D96" w:rsidRPr="009B4FC9">
        <w:t xml:space="preserve"> </w:t>
      </w:r>
      <w:r w:rsidRPr="009B4FC9">
        <w:t>nạn</w:t>
      </w:r>
      <w:r w:rsidR="00F90D96" w:rsidRPr="009B4FC9">
        <w:t xml:space="preserve"> </w:t>
      </w:r>
      <w:r w:rsidRPr="009B4FC9">
        <w:t>xã</w:t>
      </w:r>
      <w:r w:rsidR="00F90D96" w:rsidRPr="009B4FC9">
        <w:t xml:space="preserve"> </w:t>
      </w:r>
      <w:r w:rsidRPr="009B4FC9">
        <w:t>hội,</w:t>
      </w:r>
      <w:r w:rsidR="00F90D96" w:rsidRPr="009B4FC9">
        <w:t xml:space="preserve"> </w:t>
      </w:r>
      <w:r w:rsidRPr="009B4FC9">
        <w:t>tăng</w:t>
      </w:r>
      <w:r w:rsidR="00F90D96" w:rsidRPr="009B4FC9">
        <w:t xml:space="preserve"> </w:t>
      </w:r>
      <w:r w:rsidRPr="009B4FC9">
        <w:t>áp</w:t>
      </w:r>
      <w:r w:rsidR="00F90D96" w:rsidRPr="009B4FC9">
        <w:t xml:space="preserve"> </w:t>
      </w:r>
      <w:r w:rsidRPr="009B4FC9">
        <w:t>lực</w:t>
      </w:r>
      <w:r w:rsidR="00F90D96" w:rsidRPr="009B4FC9">
        <w:t xml:space="preserve"> </w:t>
      </w:r>
      <w:r w:rsidRPr="009B4FC9">
        <w:t>cho</w:t>
      </w:r>
      <w:r w:rsidR="00F90D96" w:rsidRPr="009B4FC9">
        <w:t xml:space="preserve"> </w:t>
      </w:r>
      <w:r w:rsidRPr="009B4FC9">
        <w:t>hệ</w:t>
      </w:r>
      <w:r w:rsidR="00F90D96" w:rsidRPr="009B4FC9">
        <w:t xml:space="preserve"> </w:t>
      </w:r>
      <w:r w:rsidRPr="009B4FC9">
        <w:t>thống</w:t>
      </w:r>
      <w:r w:rsidR="00F90D96" w:rsidRPr="009B4FC9">
        <w:t xml:space="preserve"> </w:t>
      </w:r>
      <w:proofErr w:type="gramStart"/>
      <w:r w:rsidRPr="009B4FC9">
        <w:t>an</w:t>
      </w:r>
      <w:proofErr w:type="gramEnd"/>
      <w:r w:rsidR="00F90D96" w:rsidRPr="009B4FC9">
        <w:t xml:space="preserve"> </w:t>
      </w:r>
      <w:r w:rsidRPr="009B4FC9">
        <w:t>sinh</w:t>
      </w:r>
      <w:r w:rsidR="00F90D96" w:rsidRPr="009B4FC9">
        <w:t xml:space="preserve"> </w:t>
      </w:r>
      <w:r w:rsidRPr="009B4FC9">
        <w:t>xã</w:t>
      </w:r>
      <w:r w:rsidR="00F90D96" w:rsidRPr="009B4FC9">
        <w:t xml:space="preserve"> </w:t>
      </w:r>
      <w:r w:rsidRPr="009B4FC9">
        <w:t>hội</w:t>
      </w:r>
      <w:r w:rsidR="00F90D96" w:rsidRPr="009B4FC9">
        <w:t xml:space="preserve"> </w:t>
      </w:r>
      <w:r w:rsidRPr="009B4FC9">
        <w:t>và</w:t>
      </w:r>
      <w:r w:rsidR="00F90D96" w:rsidRPr="009B4FC9">
        <w:t xml:space="preserve"> </w:t>
      </w:r>
      <w:r w:rsidRPr="009B4FC9">
        <w:t>làm</w:t>
      </w:r>
      <w:r w:rsidR="00F90D96" w:rsidRPr="009B4FC9">
        <w:t xml:space="preserve"> </w:t>
      </w:r>
      <w:r w:rsidRPr="009B4FC9">
        <w:t>suy</w:t>
      </w:r>
      <w:r w:rsidR="00F90D96" w:rsidRPr="009B4FC9">
        <w:t xml:space="preserve"> </w:t>
      </w:r>
      <w:r w:rsidRPr="009B4FC9">
        <w:t>giảm</w:t>
      </w:r>
      <w:r w:rsidR="00F90D96" w:rsidRPr="009B4FC9">
        <w:t xml:space="preserve"> </w:t>
      </w:r>
      <w:r w:rsidRPr="009B4FC9">
        <w:t>niềm</w:t>
      </w:r>
      <w:r w:rsidR="00F90D96" w:rsidRPr="009B4FC9">
        <w:t xml:space="preserve"> </w:t>
      </w:r>
      <w:r w:rsidRPr="009B4FC9">
        <w:t>tin</w:t>
      </w:r>
      <w:r w:rsidR="00F90D96" w:rsidRPr="009B4FC9">
        <w:t xml:space="preserve"> </w:t>
      </w:r>
      <w:r w:rsidRPr="009B4FC9">
        <w:t>của</w:t>
      </w:r>
      <w:r w:rsidR="00F90D96" w:rsidRPr="009B4FC9">
        <w:t xml:space="preserve"> </w:t>
      </w:r>
      <w:r w:rsidRPr="009B4FC9">
        <w:t>nhà</w:t>
      </w:r>
      <w:r w:rsidR="00F90D96" w:rsidRPr="009B4FC9">
        <w:t xml:space="preserve"> </w:t>
      </w:r>
      <w:r w:rsidRPr="009B4FC9">
        <w:t>đầu</w:t>
      </w:r>
      <w:r w:rsidR="00F90D96" w:rsidRPr="009B4FC9">
        <w:t xml:space="preserve"> </w:t>
      </w:r>
      <w:r w:rsidRPr="009B4FC9">
        <w:t>tư.</w:t>
      </w:r>
      <w:r w:rsidR="00F90D96" w:rsidRPr="009B4FC9">
        <w:t xml:space="preserve"> </w:t>
      </w:r>
      <w:r w:rsidRPr="009B4FC9">
        <w:t>Vì</w:t>
      </w:r>
      <w:r w:rsidR="00F90D96" w:rsidRPr="009B4FC9">
        <w:t xml:space="preserve"> </w:t>
      </w:r>
      <w:r w:rsidRPr="009B4FC9">
        <w:t>vậy,</w:t>
      </w:r>
      <w:r w:rsidR="00F90D96" w:rsidRPr="009B4FC9">
        <w:t xml:space="preserve"> </w:t>
      </w:r>
      <w:r w:rsidRPr="009B4FC9">
        <w:t>việc</w:t>
      </w:r>
      <w:r w:rsidR="00F90D96" w:rsidRPr="009B4FC9">
        <w:t xml:space="preserve"> </w:t>
      </w:r>
      <w:r w:rsidRPr="009B4FC9">
        <w:t>nghiên</w:t>
      </w:r>
      <w:r w:rsidR="00F90D96" w:rsidRPr="009B4FC9">
        <w:t xml:space="preserve"> </w:t>
      </w:r>
      <w:r w:rsidRPr="009B4FC9">
        <w:t>cứu,</w:t>
      </w:r>
      <w:r w:rsidR="00F90D96" w:rsidRPr="009B4FC9">
        <w:t xml:space="preserve"> </w:t>
      </w:r>
      <w:r w:rsidRPr="009B4FC9">
        <w:t>phân</w:t>
      </w:r>
      <w:r w:rsidR="00F90D96" w:rsidRPr="009B4FC9">
        <w:t xml:space="preserve"> </w:t>
      </w:r>
      <w:r w:rsidRPr="009B4FC9">
        <w:t>tích</w:t>
      </w:r>
      <w:r w:rsidR="00F90D96" w:rsidRPr="009B4FC9">
        <w:t xml:space="preserve"> </w:t>
      </w:r>
      <w:r w:rsidRPr="009B4FC9">
        <w:t>và</w:t>
      </w:r>
      <w:r w:rsidR="00F90D96" w:rsidRPr="009B4FC9">
        <w:t xml:space="preserve"> </w:t>
      </w:r>
      <w:r w:rsidRPr="009B4FC9">
        <w:t>dự</w:t>
      </w:r>
      <w:r w:rsidR="00F90D96" w:rsidRPr="009B4FC9">
        <w:t xml:space="preserve"> </w:t>
      </w:r>
      <w:r w:rsidRPr="009B4FC9">
        <w:t>báo</w:t>
      </w:r>
      <w:r w:rsidR="00F90D96" w:rsidRPr="009B4FC9">
        <w:t xml:space="preserve"> </w:t>
      </w:r>
      <w:r w:rsidRPr="009B4FC9">
        <w:t>tình</w:t>
      </w:r>
      <w:r w:rsidR="00F90D96" w:rsidRPr="009B4FC9">
        <w:t xml:space="preserve"> </w:t>
      </w:r>
      <w:r w:rsidRPr="009B4FC9">
        <w:t>hình</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đóng</w:t>
      </w:r>
      <w:r w:rsidR="00F90D96" w:rsidRPr="009B4FC9">
        <w:t xml:space="preserve"> </w:t>
      </w:r>
      <w:r w:rsidRPr="009B4FC9">
        <w:t>vai</w:t>
      </w:r>
      <w:r w:rsidR="00F90D96" w:rsidRPr="009B4FC9">
        <w:t xml:space="preserve"> </w:t>
      </w:r>
      <w:r w:rsidRPr="009B4FC9">
        <w:t>trò</w:t>
      </w:r>
      <w:r w:rsidR="00F90D96" w:rsidRPr="009B4FC9">
        <w:t xml:space="preserve"> </w:t>
      </w:r>
      <w:r w:rsidRPr="009B4FC9">
        <w:t>quan</w:t>
      </w:r>
      <w:r w:rsidR="00F90D96" w:rsidRPr="009B4FC9">
        <w:t xml:space="preserve"> </w:t>
      </w:r>
      <w:r w:rsidRPr="009B4FC9">
        <w:t>trọng</w:t>
      </w:r>
      <w:r w:rsidR="00F90D96" w:rsidRPr="009B4FC9">
        <w:t xml:space="preserve"> </w:t>
      </w:r>
      <w:r w:rsidRPr="009B4FC9">
        <w:t>trong</w:t>
      </w:r>
      <w:r w:rsidR="00F90D96" w:rsidRPr="009B4FC9">
        <w:t xml:space="preserve"> </w:t>
      </w:r>
      <w:r w:rsidRPr="009B4FC9">
        <w:t>hoạch</w:t>
      </w:r>
      <w:r w:rsidR="00F90D96" w:rsidRPr="009B4FC9">
        <w:t xml:space="preserve"> </w:t>
      </w:r>
      <w:r w:rsidRPr="009B4FC9">
        <w:t>định</w:t>
      </w:r>
      <w:r w:rsidR="00F90D96" w:rsidRPr="009B4FC9">
        <w:t xml:space="preserve"> </w:t>
      </w:r>
      <w:r w:rsidRPr="009B4FC9">
        <w:t>chính</w:t>
      </w:r>
      <w:r w:rsidR="00F90D96" w:rsidRPr="009B4FC9">
        <w:t xml:space="preserve"> </w:t>
      </w:r>
      <w:r w:rsidRPr="009B4FC9">
        <w:t>sách</w:t>
      </w:r>
      <w:r w:rsidR="00F90D96" w:rsidRPr="009B4FC9">
        <w:t xml:space="preserve"> </w:t>
      </w:r>
      <w:r w:rsidRPr="009B4FC9">
        <w:t>phát</w:t>
      </w:r>
      <w:r w:rsidR="00F90D96" w:rsidRPr="009B4FC9">
        <w:t xml:space="preserve"> </w:t>
      </w:r>
      <w:r w:rsidRPr="009B4FC9">
        <w:t>triển</w:t>
      </w:r>
      <w:r w:rsidR="00F90D96" w:rsidRPr="009B4FC9">
        <w:t xml:space="preserve"> </w:t>
      </w:r>
      <w:r w:rsidRPr="009B4FC9">
        <w:t>kinh</w:t>
      </w:r>
      <w:r w:rsidR="00F90D96" w:rsidRPr="009B4FC9">
        <w:t xml:space="preserve"> </w:t>
      </w:r>
      <w:r w:rsidRPr="009B4FC9">
        <w:t>tế</w:t>
      </w:r>
      <w:r w:rsidR="00F90D96" w:rsidRPr="009B4FC9">
        <w:t xml:space="preserve"> </w:t>
      </w:r>
      <w:r w:rsidRPr="009B4FC9">
        <w:t>–</w:t>
      </w:r>
      <w:r w:rsidR="00F90D96" w:rsidRPr="009B4FC9">
        <w:t xml:space="preserve"> </w:t>
      </w:r>
      <w:r w:rsidRPr="009B4FC9">
        <w:t>xã</w:t>
      </w:r>
      <w:r w:rsidR="00F90D96" w:rsidRPr="009B4FC9">
        <w:t xml:space="preserve"> </w:t>
      </w:r>
      <w:r w:rsidRPr="009B4FC9">
        <w:t>hội,</w:t>
      </w:r>
      <w:r w:rsidR="00F90D96" w:rsidRPr="009B4FC9">
        <w:t xml:space="preserve"> </w:t>
      </w:r>
      <w:r w:rsidRPr="009B4FC9">
        <w:t>cũng</w:t>
      </w:r>
      <w:r w:rsidR="00F90D96" w:rsidRPr="009B4FC9">
        <w:t xml:space="preserve"> </w:t>
      </w:r>
      <w:r w:rsidRPr="009B4FC9">
        <w:t>như</w:t>
      </w:r>
      <w:r w:rsidR="00F90D96" w:rsidRPr="009B4FC9">
        <w:t xml:space="preserve"> </w:t>
      </w:r>
      <w:r w:rsidRPr="009B4FC9">
        <w:t>trong</w:t>
      </w:r>
      <w:r w:rsidR="00F90D96" w:rsidRPr="009B4FC9">
        <w:t xml:space="preserve"> </w:t>
      </w:r>
      <w:r w:rsidRPr="009B4FC9">
        <w:t>quản</w:t>
      </w:r>
      <w:r w:rsidR="00F90D96" w:rsidRPr="009B4FC9">
        <w:t xml:space="preserve"> </w:t>
      </w:r>
      <w:r w:rsidRPr="009B4FC9">
        <w:t>lý</w:t>
      </w:r>
      <w:r w:rsidR="00F90D96" w:rsidRPr="009B4FC9">
        <w:t xml:space="preserve"> </w:t>
      </w:r>
      <w:r w:rsidRPr="009B4FC9">
        <w:t>lao</w:t>
      </w:r>
      <w:r w:rsidR="00F90D96" w:rsidRPr="009B4FC9">
        <w:t xml:space="preserve"> </w:t>
      </w:r>
      <w:r w:rsidRPr="009B4FC9">
        <w:t>động</w:t>
      </w:r>
      <w:r w:rsidR="00F90D96" w:rsidRPr="009B4FC9">
        <w:t xml:space="preserve"> </w:t>
      </w:r>
      <w:r w:rsidRPr="009B4FC9">
        <w:t>và</w:t>
      </w:r>
      <w:r w:rsidR="00F90D96" w:rsidRPr="009B4FC9">
        <w:t xml:space="preserve"> </w:t>
      </w:r>
      <w:r w:rsidRPr="009B4FC9">
        <w:t>điều</w:t>
      </w:r>
      <w:r w:rsidR="00F90D96" w:rsidRPr="009B4FC9">
        <w:t xml:space="preserve"> </w:t>
      </w:r>
      <w:r w:rsidRPr="009B4FC9">
        <w:t>tiết</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việc</w:t>
      </w:r>
      <w:r w:rsidR="00F90D96" w:rsidRPr="009B4FC9">
        <w:t xml:space="preserve"> </w:t>
      </w:r>
      <w:r w:rsidRPr="009B4FC9">
        <w:t>làm.</w:t>
      </w:r>
    </w:p>
    <w:p w14:paraId="16353142" w14:textId="0F1FC275" w:rsidR="00242A74" w:rsidRPr="009B4FC9" w:rsidRDefault="00242A74" w:rsidP="0042196A">
      <w:pPr>
        <w:spacing w:line="360" w:lineRule="auto"/>
        <w:ind w:firstLine="567"/>
      </w:pPr>
      <w:r w:rsidRPr="009B4FC9">
        <w:t>Trong</w:t>
      </w:r>
      <w:r w:rsidR="00F90D96" w:rsidRPr="009B4FC9">
        <w:t xml:space="preserve"> </w:t>
      </w:r>
      <w:r w:rsidRPr="009B4FC9">
        <w:t>bối</w:t>
      </w:r>
      <w:r w:rsidR="00F90D96" w:rsidRPr="009B4FC9">
        <w:t xml:space="preserve"> </w:t>
      </w:r>
      <w:r w:rsidRPr="009B4FC9">
        <w:t>cảnh</w:t>
      </w:r>
      <w:r w:rsidR="00F90D96" w:rsidRPr="009B4FC9">
        <w:t xml:space="preserve"> </w:t>
      </w:r>
      <w:r w:rsidRPr="009B4FC9">
        <w:t>kinh</w:t>
      </w:r>
      <w:r w:rsidR="00F90D96" w:rsidRPr="009B4FC9">
        <w:t xml:space="preserve"> </w:t>
      </w:r>
      <w:r w:rsidRPr="009B4FC9">
        <w:t>tế</w:t>
      </w:r>
      <w:r w:rsidR="00F90D96" w:rsidRPr="009B4FC9">
        <w:t xml:space="preserve"> </w:t>
      </w:r>
      <w:r w:rsidRPr="009B4FC9">
        <w:t>toàn</w:t>
      </w:r>
      <w:r w:rsidR="00F90D96" w:rsidRPr="009B4FC9">
        <w:t xml:space="preserve"> </w:t>
      </w:r>
      <w:r w:rsidRPr="009B4FC9">
        <w:t>cầu</w:t>
      </w:r>
      <w:r w:rsidR="00F90D96" w:rsidRPr="009B4FC9">
        <w:t xml:space="preserve"> </w:t>
      </w:r>
      <w:r w:rsidRPr="009B4FC9">
        <w:t>liên</w:t>
      </w:r>
      <w:r w:rsidR="00F90D96" w:rsidRPr="009B4FC9">
        <w:t xml:space="preserve"> </w:t>
      </w:r>
      <w:r w:rsidRPr="009B4FC9">
        <w:t>tục</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bởi</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của</w:t>
      </w:r>
      <w:r w:rsidR="00F90D96" w:rsidRPr="009B4FC9">
        <w:t xml:space="preserve"> </w:t>
      </w:r>
      <w:r w:rsidRPr="009B4FC9">
        <w:t>toàn</w:t>
      </w:r>
      <w:r w:rsidR="00F90D96" w:rsidRPr="009B4FC9">
        <w:t xml:space="preserve"> </w:t>
      </w:r>
      <w:r w:rsidRPr="009B4FC9">
        <w:t>cầu</w:t>
      </w:r>
      <w:r w:rsidR="00F90D96" w:rsidRPr="009B4FC9">
        <w:t xml:space="preserve"> </w:t>
      </w:r>
      <w:r w:rsidRPr="009B4FC9">
        <w:t>hóa,</w:t>
      </w:r>
      <w:r w:rsidR="00F90D96" w:rsidRPr="009B4FC9">
        <w:t xml:space="preserve"> </w:t>
      </w:r>
      <w:r w:rsidRPr="009B4FC9">
        <w:t>cách</w:t>
      </w:r>
      <w:r w:rsidR="00F90D96" w:rsidRPr="009B4FC9">
        <w:t xml:space="preserve"> </w:t>
      </w:r>
      <w:r w:rsidRPr="009B4FC9">
        <w:t>mạng</w:t>
      </w:r>
      <w:r w:rsidR="00F90D96" w:rsidRPr="009B4FC9">
        <w:t xml:space="preserve"> </w:t>
      </w:r>
      <w:r w:rsidRPr="009B4FC9">
        <w:t>công</w:t>
      </w:r>
      <w:r w:rsidR="00F90D96" w:rsidRPr="009B4FC9">
        <w:t xml:space="preserve"> </w:t>
      </w:r>
      <w:r w:rsidRPr="009B4FC9">
        <w:t>nghiệp</w:t>
      </w:r>
      <w:r w:rsidR="00F90D96" w:rsidRPr="009B4FC9">
        <w:t xml:space="preserve"> </w:t>
      </w:r>
      <w:r w:rsidRPr="009B4FC9">
        <w:t>4.0,</w:t>
      </w:r>
      <w:r w:rsidR="00F90D96" w:rsidRPr="009B4FC9">
        <w:t xml:space="preserve"> </w:t>
      </w:r>
      <w:r w:rsidRPr="009B4FC9">
        <w:t>dịch</w:t>
      </w:r>
      <w:r w:rsidR="00F90D96" w:rsidRPr="009B4FC9">
        <w:t xml:space="preserve"> </w:t>
      </w:r>
      <w:r w:rsidRPr="009B4FC9">
        <w:t>bệnh,</w:t>
      </w:r>
      <w:r w:rsidR="00F90D96" w:rsidRPr="009B4FC9">
        <w:t xml:space="preserve"> </w:t>
      </w:r>
      <w:r w:rsidRPr="009B4FC9">
        <w:t>và</w:t>
      </w:r>
      <w:r w:rsidR="00F90D96" w:rsidRPr="009B4FC9">
        <w:t xml:space="preserve"> </w:t>
      </w:r>
      <w:r w:rsidRPr="009B4FC9">
        <w:t>xung</w:t>
      </w:r>
      <w:r w:rsidR="00F90D96" w:rsidRPr="009B4FC9">
        <w:t xml:space="preserve"> </w:t>
      </w:r>
      <w:r w:rsidRPr="009B4FC9">
        <w:t>đột</w:t>
      </w:r>
      <w:r w:rsidR="00F90D96" w:rsidRPr="009B4FC9">
        <w:t xml:space="preserve"> </w:t>
      </w:r>
      <w:r w:rsidRPr="009B4FC9">
        <w:t>địa</w:t>
      </w:r>
      <w:r w:rsidR="00F90D96" w:rsidRPr="009B4FC9">
        <w:t xml:space="preserve"> </w:t>
      </w:r>
      <w:r w:rsidRPr="009B4FC9">
        <w:t>chính</w:t>
      </w:r>
      <w:r w:rsidR="00F90D96" w:rsidRPr="009B4FC9">
        <w:t xml:space="preserve"> </w:t>
      </w:r>
      <w:r w:rsidRPr="009B4FC9">
        <w:t>trị,</w:t>
      </w:r>
      <w:r w:rsidR="00F90D96" w:rsidRPr="009B4FC9">
        <w:t xml:space="preserve"> </w:t>
      </w:r>
      <w:r w:rsidRPr="009B4FC9">
        <w:t>việc</w:t>
      </w:r>
      <w:r w:rsidR="00F90D96" w:rsidRPr="009B4FC9">
        <w:t xml:space="preserve"> </w:t>
      </w:r>
      <w:r w:rsidRPr="009B4FC9">
        <w:t>xây</w:t>
      </w:r>
      <w:r w:rsidR="00F90D96" w:rsidRPr="009B4FC9">
        <w:t xml:space="preserve"> </w:t>
      </w:r>
      <w:r w:rsidRPr="009B4FC9">
        <w:t>dựng</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dự</w:t>
      </w:r>
      <w:r w:rsidR="00F90D96" w:rsidRPr="009B4FC9">
        <w:t xml:space="preserve"> </w:t>
      </w:r>
      <w:r w:rsidRPr="009B4FC9">
        <w:t>báo</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ngày</w:t>
      </w:r>
      <w:r w:rsidR="00F90D96" w:rsidRPr="009B4FC9">
        <w:t xml:space="preserve"> </w:t>
      </w:r>
      <w:r w:rsidRPr="009B4FC9">
        <w:t>càng</w:t>
      </w:r>
      <w:r w:rsidR="00F90D96" w:rsidRPr="009B4FC9">
        <w:t xml:space="preserve"> </w:t>
      </w:r>
      <w:r w:rsidRPr="009B4FC9">
        <w:t>trở</w:t>
      </w:r>
      <w:r w:rsidR="00F90D96" w:rsidRPr="009B4FC9">
        <w:t xml:space="preserve"> </w:t>
      </w:r>
      <w:r w:rsidRPr="009B4FC9">
        <w:t>nên</w:t>
      </w:r>
      <w:r w:rsidR="00F90D96" w:rsidRPr="009B4FC9">
        <w:t xml:space="preserve"> </w:t>
      </w:r>
      <w:r w:rsidRPr="009B4FC9">
        <w:t>cần</w:t>
      </w:r>
      <w:r w:rsidR="00F90D96" w:rsidRPr="009B4FC9">
        <w:t xml:space="preserve"> </w:t>
      </w:r>
      <w:r w:rsidRPr="009B4FC9">
        <w:t>thiết</w:t>
      </w:r>
      <w:r w:rsidR="00F90D96" w:rsidRPr="009B4FC9">
        <w:t xml:space="preserve"> </w:t>
      </w:r>
      <w:r w:rsidRPr="009B4FC9">
        <w:t>nhằm</w:t>
      </w:r>
      <w:r w:rsidR="00F90D96" w:rsidRPr="009B4FC9">
        <w:t xml:space="preserve"> </w:t>
      </w:r>
      <w:r w:rsidRPr="009B4FC9">
        <w:t>hỗ</w:t>
      </w:r>
      <w:r w:rsidR="00F90D96" w:rsidRPr="009B4FC9">
        <w:t xml:space="preserve"> </w:t>
      </w:r>
      <w:r w:rsidRPr="009B4FC9">
        <w:t>trợ</w:t>
      </w:r>
      <w:r w:rsidR="00F90D96" w:rsidRPr="009B4FC9">
        <w:t xml:space="preserve"> </w:t>
      </w:r>
      <w:r w:rsidRPr="009B4FC9">
        <w:t>chính</w:t>
      </w:r>
      <w:r w:rsidR="00F90D96" w:rsidRPr="009B4FC9">
        <w:t xml:space="preserve"> </w:t>
      </w:r>
      <w:r w:rsidRPr="009B4FC9">
        <w:t>phủ</w:t>
      </w:r>
      <w:r w:rsidR="00F90D96" w:rsidRPr="009B4FC9">
        <w:t xml:space="preserve"> </w:t>
      </w:r>
      <w:r w:rsidRPr="009B4FC9">
        <w:t>và</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đưa</w:t>
      </w:r>
      <w:r w:rsidR="00F90D96" w:rsidRPr="009B4FC9">
        <w:t xml:space="preserve"> </w:t>
      </w:r>
      <w:r w:rsidRPr="009B4FC9">
        <w:t>ra</w:t>
      </w:r>
      <w:r w:rsidR="00F90D96" w:rsidRPr="009B4FC9">
        <w:t xml:space="preserve"> </w:t>
      </w:r>
      <w:r w:rsidRPr="009B4FC9">
        <w:t>các</w:t>
      </w:r>
      <w:r w:rsidR="00F90D96" w:rsidRPr="009B4FC9">
        <w:t xml:space="preserve"> </w:t>
      </w:r>
      <w:r w:rsidRPr="009B4FC9">
        <w:t>quyết</w:t>
      </w:r>
      <w:r w:rsidR="00F90D96" w:rsidRPr="009B4FC9">
        <w:t xml:space="preserve"> </w:t>
      </w:r>
      <w:r w:rsidRPr="009B4FC9">
        <w:t>sách</w:t>
      </w:r>
      <w:r w:rsidR="00F90D96" w:rsidRPr="009B4FC9">
        <w:t xml:space="preserve"> </w:t>
      </w:r>
      <w:r w:rsidRPr="009B4FC9">
        <w:t>kịp</w:t>
      </w:r>
      <w:r w:rsidR="00F90D96" w:rsidRPr="009B4FC9">
        <w:t xml:space="preserve"> </w:t>
      </w:r>
      <w:r w:rsidRPr="009B4FC9">
        <w:t>thời,</w:t>
      </w:r>
      <w:r w:rsidR="00F90D96" w:rsidRPr="009B4FC9">
        <w:t xml:space="preserve"> </w:t>
      </w:r>
      <w:r w:rsidRPr="009B4FC9">
        <w:t>hiệu</w:t>
      </w:r>
      <w:r w:rsidR="00F90D96" w:rsidRPr="009B4FC9">
        <w:t xml:space="preserve"> </w:t>
      </w:r>
      <w:r w:rsidRPr="009B4FC9">
        <w:t>quả</w:t>
      </w:r>
      <w:r w:rsidR="00F90D96" w:rsidRPr="009B4FC9">
        <w:t xml:space="preserve"> </w:t>
      </w:r>
      <w:r w:rsidRPr="009B4FC9">
        <w:t>(ILO,</w:t>
      </w:r>
      <w:r w:rsidR="00F90D96" w:rsidRPr="009B4FC9">
        <w:t xml:space="preserve"> </w:t>
      </w:r>
      <w:r w:rsidRPr="009B4FC9">
        <w:t>2022;</w:t>
      </w:r>
      <w:r w:rsidR="00F90D96" w:rsidRPr="009B4FC9">
        <w:t xml:space="preserve"> </w:t>
      </w:r>
      <w:r w:rsidRPr="009B4FC9">
        <w:t>World</w:t>
      </w:r>
      <w:r w:rsidR="00F90D96" w:rsidRPr="009B4FC9">
        <w:t xml:space="preserve"> </w:t>
      </w:r>
      <w:r w:rsidRPr="009B4FC9">
        <w:t>Bank,</w:t>
      </w:r>
      <w:r w:rsidR="00F90D96" w:rsidRPr="009B4FC9">
        <w:t xml:space="preserve"> </w:t>
      </w:r>
      <w:r w:rsidRPr="009B4FC9">
        <w:t>2023).</w:t>
      </w:r>
    </w:p>
    <w:p w14:paraId="0A628E65" w14:textId="7F421DA8" w:rsidR="004D1AC2" w:rsidRPr="009B4FC9" w:rsidRDefault="00487D9D" w:rsidP="0042196A">
      <w:pPr>
        <w:pStyle w:val="Heading2"/>
        <w:spacing w:line="360" w:lineRule="auto"/>
      </w:pPr>
      <w:bookmarkStart w:id="7" w:name="_Toc199717869"/>
      <w:r w:rsidRPr="009B4FC9">
        <w:t>Các</w:t>
      </w:r>
      <w:r w:rsidR="00F90D96" w:rsidRPr="009B4FC9">
        <w:t xml:space="preserve"> </w:t>
      </w:r>
      <w:r w:rsidRPr="009B4FC9">
        <w:t>yếu</w:t>
      </w:r>
      <w:r w:rsidR="00F90D96" w:rsidRPr="009B4FC9">
        <w:t xml:space="preserve"> </w:t>
      </w:r>
      <w:r w:rsidRPr="009B4FC9">
        <w:t>tố</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đến</w:t>
      </w:r>
      <w:r w:rsidR="00F90D96" w:rsidRPr="009B4FC9">
        <w:t xml:space="preserve"> </w:t>
      </w:r>
      <w:r w:rsidRPr="009B4FC9">
        <w:t>tỉ</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bookmarkEnd w:id="4"/>
      <w:bookmarkEnd w:id="7"/>
    </w:p>
    <w:p w14:paraId="4E13B1AA" w14:textId="3F880934" w:rsidR="00487B1F" w:rsidRPr="009B4FC9" w:rsidRDefault="00487B1F" w:rsidP="0042196A">
      <w:pPr>
        <w:spacing w:line="360" w:lineRule="auto"/>
        <w:ind w:firstLine="576"/>
      </w:pPr>
      <w:bookmarkStart w:id="8" w:name="_Toc196420612"/>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là</w:t>
      </w:r>
      <w:r w:rsidR="00F90D96" w:rsidRPr="009B4FC9">
        <w:t xml:space="preserve"> </w:t>
      </w:r>
      <w:r w:rsidRPr="009B4FC9">
        <w:t>một</w:t>
      </w:r>
      <w:r w:rsidR="00F90D96" w:rsidRPr="009B4FC9">
        <w:t xml:space="preserve"> </w:t>
      </w:r>
      <w:r w:rsidRPr="009B4FC9">
        <w:t>chỉ</w:t>
      </w:r>
      <w:r w:rsidR="00F90D96" w:rsidRPr="009B4FC9">
        <w:t xml:space="preserve"> </w:t>
      </w:r>
      <w:r w:rsidRPr="009B4FC9">
        <w:t>số</w:t>
      </w:r>
      <w:r w:rsidR="00F90D96" w:rsidRPr="009B4FC9">
        <w:t xml:space="preserve"> </w:t>
      </w:r>
      <w:r w:rsidRPr="009B4FC9">
        <w:t>kinh</w:t>
      </w:r>
      <w:r w:rsidR="00F90D96" w:rsidRPr="009B4FC9">
        <w:t xml:space="preserve"> </w:t>
      </w:r>
      <w:r w:rsidRPr="009B4FC9">
        <w:t>tế</w:t>
      </w:r>
      <w:r w:rsidR="00F90D96" w:rsidRPr="009B4FC9">
        <w:t xml:space="preserve"> </w:t>
      </w:r>
      <w:r w:rsidRPr="009B4FC9">
        <w:t>tổng</w:t>
      </w:r>
      <w:r w:rsidR="00F90D96" w:rsidRPr="009B4FC9">
        <w:t xml:space="preserve"> </w:t>
      </w:r>
      <w:r w:rsidRPr="009B4FC9">
        <w:t>hợp</w:t>
      </w:r>
      <w:r w:rsidR="00F90D96" w:rsidRPr="009B4FC9">
        <w:t xml:space="preserve"> </w:t>
      </w:r>
      <w:r w:rsidRPr="009B4FC9">
        <w:t>phản</w:t>
      </w:r>
      <w:r w:rsidR="00F90D96" w:rsidRPr="009B4FC9">
        <w:t xml:space="preserve"> </w:t>
      </w:r>
      <w:r w:rsidRPr="009B4FC9">
        <w:t>ánh</w:t>
      </w:r>
      <w:r w:rsidR="00F90D96" w:rsidRPr="009B4FC9">
        <w:t xml:space="preserve"> </w:t>
      </w:r>
      <w:r w:rsidRPr="009B4FC9">
        <w:t>mức</w:t>
      </w:r>
      <w:r w:rsidR="00F90D96" w:rsidRPr="009B4FC9">
        <w:t xml:space="preserve"> </w:t>
      </w:r>
      <w:r w:rsidRPr="009B4FC9">
        <w:t>độ</w:t>
      </w:r>
      <w:r w:rsidR="00F90D96" w:rsidRPr="009B4FC9">
        <w:t xml:space="preserve"> </w:t>
      </w:r>
      <w:r w:rsidRPr="009B4FC9">
        <w:t>hiệu</w:t>
      </w:r>
      <w:r w:rsidR="00F90D96" w:rsidRPr="009B4FC9">
        <w:t xml:space="preserve"> </w:t>
      </w:r>
      <w:r w:rsidRPr="009B4FC9">
        <w:t>quả</w:t>
      </w:r>
      <w:r w:rsidR="00F90D96" w:rsidRPr="009B4FC9">
        <w:t xml:space="preserve"> </w:t>
      </w:r>
      <w:r w:rsidRPr="009B4FC9">
        <w:t>trong</w:t>
      </w:r>
      <w:r w:rsidR="00F90D96" w:rsidRPr="009B4FC9">
        <w:t xml:space="preserve"> </w:t>
      </w:r>
      <w:r w:rsidRPr="009B4FC9">
        <w:t>việc</w:t>
      </w:r>
      <w:r w:rsidR="00F90D96" w:rsidRPr="009B4FC9">
        <w:t xml:space="preserve"> </w:t>
      </w:r>
      <w:r w:rsidRPr="009B4FC9">
        <w:t>sử</w:t>
      </w:r>
      <w:r w:rsidR="00F90D96" w:rsidRPr="009B4FC9">
        <w:t xml:space="preserve"> </w:t>
      </w:r>
      <w:r w:rsidRPr="009B4FC9">
        <w:t>dụng</w:t>
      </w:r>
      <w:r w:rsidR="00F90D96" w:rsidRPr="009B4FC9">
        <w:t xml:space="preserve"> </w:t>
      </w:r>
      <w:r w:rsidRPr="009B4FC9">
        <w:t>nguồn</w:t>
      </w:r>
      <w:r w:rsidR="00F90D96" w:rsidRPr="009B4FC9">
        <w:t xml:space="preserve"> </w:t>
      </w:r>
      <w:r w:rsidRPr="009B4FC9">
        <w:t>lao</w:t>
      </w:r>
      <w:r w:rsidR="00F90D96" w:rsidRPr="009B4FC9">
        <w:t xml:space="preserve"> </w:t>
      </w:r>
      <w:r w:rsidRPr="009B4FC9">
        <w:t>động</w:t>
      </w:r>
      <w:r w:rsidR="00F90D96" w:rsidRPr="009B4FC9">
        <w:t xml:space="preserve"> </w:t>
      </w:r>
      <w:r w:rsidRPr="009B4FC9">
        <w:t>của</w:t>
      </w:r>
      <w:r w:rsidR="00F90D96" w:rsidRPr="009B4FC9">
        <w:t xml:space="preserve"> </w:t>
      </w:r>
      <w:r w:rsidRPr="009B4FC9">
        <w:t>một</w:t>
      </w:r>
      <w:r w:rsidR="00F90D96" w:rsidRPr="009B4FC9">
        <w:t xml:space="preserve"> </w:t>
      </w:r>
      <w:r w:rsidRPr="009B4FC9">
        <w:t>quốc</w:t>
      </w:r>
      <w:r w:rsidR="00F90D96" w:rsidRPr="009B4FC9">
        <w:t xml:space="preserve"> </w:t>
      </w:r>
      <w:r w:rsidRPr="009B4FC9">
        <w:t>gia.</w:t>
      </w:r>
      <w:r w:rsidR="00F90D96" w:rsidRPr="009B4FC9">
        <w:t xml:space="preserve"> </w:t>
      </w:r>
      <w:r w:rsidRPr="009B4FC9">
        <w:t>Tình</w:t>
      </w:r>
      <w:r w:rsidR="00F90D96" w:rsidRPr="009B4FC9">
        <w:t xml:space="preserve"> </w:t>
      </w:r>
      <w:r w:rsidRPr="009B4FC9">
        <w:t>trạng</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không</w:t>
      </w:r>
      <w:r w:rsidR="00F90D96" w:rsidRPr="009B4FC9">
        <w:t xml:space="preserve"> </w:t>
      </w:r>
      <w:r w:rsidRPr="009B4FC9">
        <w:t>chỉ</w:t>
      </w:r>
      <w:r w:rsidR="00F90D96" w:rsidRPr="009B4FC9">
        <w:t xml:space="preserve"> </w:t>
      </w:r>
      <w:r w:rsidRPr="009B4FC9">
        <w:t>chịu</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từ</w:t>
      </w:r>
      <w:r w:rsidR="00F90D96" w:rsidRPr="009B4FC9">
        <w:t xml:space="preserve"> </w:t>
      </w:r>
      <w:r w:rsidRPr="009B4FC9">
        <w:t>các</w:t>
      </w:r>
      <w:r w:rsidR="00F90D96" w:rsidRPr="009B4FC9">
        <w:t xml:space="preserve"> </w:t>
      </w:r>
      <w:r w:rsidRPr="009B4FC9">
        <w:t>yếu</w:t>
      </w:r>
      <w:r w:rsidR="00F90D96" w:rsidRPr="009B4FC9">
        <w:t xml:space="preserve"> </w:t>
      </w:r>
      <w:r w:rsidRPr="009B4FC9">
        <w:t>tố</w:t>
      </w:r>
      <w:r w:rsidR="00F90D96" w:rsidRPr="009B4FC9">
        <w:t xml:space="preserve"> </w:t>
      </w:r>
      <w:r w:rsidRPr="009B4FC9">
        <w:t>nội</w:t>
      </w:r>
      <w:r w:rsidR="00F90D96" w:rsidRPr="009B4FC9">
        <w:t xml:space="preserve"> </w:t>
      </w:r>
      <w:r w:rsidRPr="009B4FC9">
        <w:t>tại</w:t>
      </w:r>
      <w:r w:rsidR="00F90D96" w:rsidRPr="009B4FC9">
        <w:t xml:space="preserve"> </w:t>
      </w:r>
      <w:r w:rsidRPr="009B4FC9">
        <w:t>của</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r w:rsidR="00F90D96" w:rsidRPr="009B4FC9">
        <w:t xml:space="preserve"> </w:t>
      </w:r>
      <w:r w:rsidRPr="009B4FC9">
        <w:t>mà</w:t>
      </w:r>
      <w:r w:rsidR="00F90D96" w:rsidRPr="009B4FC9">
        <w:t xml:space="preserve"> </w:t>
      </w:r>
      <w:r w:rsidRPr="009B4FC9">
        <w:t>còn</w:t>
      </w:r>
      <w:r w:rsidR="00F90D96" w:rsidRPr="009B4FC9">
        <w:t xml:space="preserve"> </w:t>
      </w:r>
      <w:r w:rsidRPr="009B4FC9">
        <w:t>liên</w:t>
      </w:r>
      <w:r w:rsidR="00F90D96" w:rsidRPr="009B4FC9">
        <w:t xml:space="preserve"> </w:t>
      </w:r>
      <w:r w:rsidRPr="009B4FC9">
        <w:t>quan</w:t>
      </w:r>
      <w:r w:rsidR="00F90D96" w:rsidRPr="009B4FC9">
        <w:t xml:space="preserve"> </w:t>
      </w:r>
      <w:r w:rsidRPr="009B4FC9">
        <w:t>chặt</w:t>
      </w:r>
      <w:r w:rsidR="00F90D96" w:rsidRPr="009B4FC9">
        <w:t xml:space="preserve"> </w:t>
      </w:r>
      <w:r w:rsidRPr="009B4FC9">
        <w:t>chẽ</w:t>
      </w:r>
      <w:r w:rsidR="00F90D96" w:rsidRPr="009B4FC9">
        <w:t xml:space="preserve"> </w:t>
      </w:r>
      <w:r w:rsidRPr="009B4FC9">
        <w:t>đến</w:t>
      </w:r>
      <w:r w:rsidR="00F90D96" w:rsidRPr="009B4FC9">
        <w:t xml:space="preserve"> </w:t>
      </w:r>
      <w:r w:rsidRPr="009B4FC9">
        <w:t>bối</w:t>
      </w:r>
      <w:r w:rsidR="00F90D96" w:rsidRPr="009B4FC9">
        <w:t xml:space="preserve"> </w:t>
      </w:r>
      <w:r w:rsidRPr="009B4FC9">
        <w:t>cảnh</w:t>
      </w:r>
      <w:r w:rsidR="00F90D96" w:rsidRPr="009B4FC9">
        <w:t xml:space="preserve"> </w:t>
      </w:r>
      <w:r w:rsidRPr="009B4FC9">
        <w:t>kinh</w:t>
      </w:r>
      <w:r w:rsidR="00F90D96" w:rsidRPr="009B4FC9">
        <w:t xml:space="preserve"> </w:t>
      </w:r>
      <w:r w:rsidRPr="009B4FC9">
        <w:t>tế</w:t>
      </w:r>
      <w:r w:rsidR="00F90D96" w:rsidRPr="009B4FC9">
        <w:t xml:space="preserve"> </w:t>
      </w:r>
      <w:r w:rsidRPr="009B4FC9">
        <w:t>vĩ</w:t>
      </w:r>
      <w:r w:rsidR="00F90D96" w:rsidRPr="009B4FC9">
        <w:t xml:space="preserve"> </w:t>
      </w:r>
      <w:r w:rsidRPr="009B4FC9">
        <w:t>mô,</w:t>
      </w:r>
      <w:r w:rsidR="00F90D96" w:rsidRPr="009B4FC9">
        <w:t xml:space="preserve"> </w:t>
      </w:r>
      <w:r w:rsidRPr="009B4FC9">
        <w:t>chính</w:t>
      </w:r>
      <w:r w:rsidR="00F90D96" w:rsidRPr="009B4FC9">
        <w:t xml:space="preserve"> </w:t>
      </w:r>
      <w:r w:rsidRPr="009B4FC9">
        <w:t>sách</w:t>
      </w:r>
      <w:r w:rsidR="00F90D96" w:rsidRPr="009B4FC9">
        <w:t xml:space="preserve"> </w:t>
      </w:r>
      <w:r w:rsidRPr="009B4FC9">
        <w:t>nhà</w:t>
      </w:r>
      <w:r w:rsidR="00F90D96" w:rsidRPr="009B4FC9">
        <w:t xml:space="preserve"> </w:t>
      </w:r>
      <w:r w:rsidRPr="009B4FC9">
        <w:t>nước</w:t>
      </w:r>
      <w:r w:rsidR="00F90D96" w:rsidRPr="009B4FC9">
        <w:t xml:space="preserve"> </w:t>
      </w:r>
      <w:r w:rsidRPr="009B4FC9">
        <w:t>và</w:t>
      </w:r>
      <w:r w:rsidR="00F90D96" w:rsidRPr="009B4FC9">
        <w:t xml:space="preserve"> </w:t>
      </w:r>
      <w:r w:rsidRPr="009B4FC9">
        <w:t>các</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toàn</w:t>
      </w:r>
      <w:r w:rsidR="00F90D96" w:rsidRPr="009B4FC9">
        <w:t xml:space="preserve"> </w:t>
      </w:r>
      <w:r w:rsidRPr="009B4FC9">
        <w:t>cầu.</w:t>
      </w:r>
      <w:r w:rsidR="00F90D96" w:rsidRPr="009B4FC9">
        <w:t xml:space="preserve"> </w:t>
      </w:r>
      <w:r w:rsidRPr="009B4FC9">
        <w:t>Việc</w:t>
      </w:r>
      <w:r w:rsidR="00F90D96" w:rsidRPr="009B4FC9">
        <w:t xml:space="preserve"> </w:t>
      </w:r>
      <w:r w:rsidRPr="009B4FC9">
        <w:t>hiểu</w:t>
      </w:r>
      <w:r w:rsidR="00F90D96" w:rsidRPr="009B4FC9">
        <w:t xml:space="preserve"> </w:t>
      </w:r>
      <w:r w:rsidRPr="009B4FC9">
        <w:t>rõ</w:t>
      </w:r>
      <w:r w:rsidR="00F90D96" w:rsidRPr="009B4FC9">
        <w:t xml:space="preserve"> </w:t>
      </w:r>
      <w:r w:rsidRPr="009B4FC9">
        <w:t>các</w:t>
      </w:r>
      <w:r w:rsidR="00F90D96" w:rsidRPr="009B4FC9">
        <w:t xml:space="preserve"> </w:t>
      </w:r>
      <w:r w:rsidRPr="009B4FC9">
        <w:t>yếu</w:t>
      </w:r>
      <w:r w:rsidR="00F90D96" w:rsidRPr="009B4FC9">
        <w:t xml:space="preserve"> </w:t>
      </w:r>
      <w:r w:rsidRPr="009B4FC9">
        <w:t>tố</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đến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sẽ</w:t>
      </w:r>
      <w:r w:rsidR="00F90D96" w:rsidRPr="009B4FC9">
        <w:t xml:space="preserve"> </w:t>
      </w:r>
      <w:r w:rsidRPr="009B4FC9">
        <w:t>giúp</w:t>
      </w:r>
      <w:r w:rsidR="00F90D96" w:rsidRPr="009B4FC9">
        <w:t xml:space="preserve"> </w:t>
      </w:r>
      <w:r w:rsidRPr="009B4FC9">
        <w:t>các</w:t>
      </w:r>
      <w:r w:rsidR="00F90D96" w:rsidRPr="009B4FC9">
        <w:t xml:space="preserve"> </w:t>
      </w:r>
      <w:r w:rsidRPr="009B4FC9">
        <w:t>nhà</w:t>
      </w:r>
      <w:r w:rsidR="00F90D96" w:rsidRPr="009B4FC9">
        <w:t xml:space="preserve"> </w:t>
      </w:r>
      <w:r w:rsidRPr="009B4FC9">
        <w:t>hoạch</w:t>
      </w:r>
      <w:r w:rsidR="00F90D96" w:rsidRPr="009B4FC9">
        <w:t xml:space="preserve"> </w:t>
      </w:r>
      <w:r w:rsidRPr="009B4FC9">
        <w:t>định</w:t>
      </w:r>
      <w:r w:rsidR="00F90D96" w:rsidRPr="009B4FC9">
        <w:t xml:space="preserve"> </w:t>
      </w:r>
      <w:r w:rsidRPr="009B4FC9">
        <w:lastRenderedPageBreak/>
        <w:t>chính</w:t>
      </w:r>
      <w:r w:rsidR="00F90D96" w:rsidRPr="009B4FC9">
        <w:t xml:space="preserve"> </w:t>
      </w:r>
      <w:r w:rsidRPr="009B4FC9">
        <w:t>sách,</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và</w:t>
      </w:r>
      <w:r w:rsidR="00F90D96" w:rsidRPr="009B4FC9">
        <w:t xml:space="preserve"> </w:t>
      </w:r>
      <w:r w:rsidRPr="009B4FC9">
        <w:t>người</w:t>
      </w:r>
      <w:r w:rsidR="00F90D96" w:rsidRPr="009B4FC9">
        <w:t xml:space="preserve"> </w:t>
      </w:r>
      <w:r w:rsidRPr="009B4FC9">
        <w:t>lao</w:t>
      </w:r>
      <w:r w:rsidR="00F90D96" w:rsidRPr="009B4FC9">
        <w:t xml:space="preserve"> </w:t>
      </w:r>
      <w:r w:rsidRPr="009B4FC9">
        <w:t>động</w:t>
      </w:r>
      <w:r w:rsidR="00F90D96" w:rsidRPr="009B4FC9">
        <w:t xml:space="preserve"> </w:t>
      </w:r>
      <w:r w:rsidRPr="009B4FC9">
        <w:t>đưa</w:t>
      </w:r>
      <w:r w:rsidR="00F90D96" w:rsidRPr="009B4FC9">
        <w:t xml:space="preserve"> </w:t>
      </w:r>
      <w:r w:rsidRPr="009B4FC9">
        <w:t>ra</w:t>
      </w:r>
      <w:r w:rsidR="00F90D96" w:rsidRPr="009B4FC9">
        <w:t xml:space="preserve"> </w:t>
      </w:r>
      <w:r w:rsidRPr="009B4FC9">
        <w:t>các</w:t>
      </w:r>
      <w:r w:rsidR="00F90D96" w:rsidRPr="009B4FC9">
        <w:t xml:space="preserve"> </w:t>
      </w:r>
      <w:r w:rsidRPr="009B4FC9">
        <w:t>quyết</w:t>
      </w:r>
      <w:r w:rsidR="00F90D96" w:rsidRPr="009B4FC9">
        <w:t xml:space="preserve"> </w:t>
      </w:r>
      <w:r w:rsidRPr="009B4FC9">
        <w:t>định</w:t>
      </w:r>
      <w:r w:rsidR="00F90D96" w:rsidRPr="009B4FC9">
        <w:t xml:space="preserve"> </w:t>
      </w:r>
      <w:r w:rsidRPr="009B4FC9">
        <w:t>phù</w:t>
      </w:r>
      <w:r w:rsidR="00F90D96" w:rsidRPr="009B4FC9">
        <w:t xml:space="preserve"> </w:t>
      </w:r>
      <w:r w:rsidRPr="009B4FC9">
        <w:t>hợp</w:t>
      </w:r>
      <w:r w:rsidR="00F90D96" w:rsidRPr="009B4FC9">
        <w:t xml:space="preserve"> </w:t>
      </w:r>
      <w:r w:rsidRPr="009B4FC9">
        <w:t>trong</w:t>
      </w:r>
      <w:r w:rsidR="00F90D96" w:rsidRPr="009B4FC9">
        <w:t xml:space="preserve"> </w:t>
      </w:r>
      <w:r w:rsidRPr="009B4FC9">
        <w:t>việc</w:t>
      </w:r>
      <w:r w:rsidR="00F90D96" w:rsidRPr="009B4FC9">
        <w:t xml:space="preserve"> </w:t>
      </w:r>
      <w:r w:rsidRPr="009B4FC9">
        <w:t>quản</w:t>
      </w:r>
      <w:r w:rsidR="00F90D96" w:rsidRPr="009B4FC9">
        <w:t xml:space="preserve"> </w:t>
      </w:r>
      <w:r w:rsidRPr="009B4FC9">
        <w:t>lý</w:t>
      </w:r>
      <w:r w:rsidR="00F90D96" w:rsidRPr="009B4FC9">
        <w:t xml:space="preserve"> </w:t>
      </w:r>
      <w:r w:rsidRPr="009B4FC9">
        <w:t>và</w:t>
      </w:r>
      <w:r w:rsidR="00F90D96" w:rsidRPr="009B4FC9">
        <w:t xml:space="preserve"> </w:t>
      </w:r>
      <w:r w:rsidRPr="009B4FC9">
        <w:t>phát</w:t>
      </w:r>
      <w:r w:rsidR="00F90D96" w:rsidRPr="009B4FC9">
        <w:t xml:space="preserve"> </w:t>
      </w:r>
      <w:r w:rsidRPr="009B4FC9">
        <w:t>triển</w:t>
      </w:r>
      <w:r w:rsidR="00F90D96" w:rsidRPr="009B4FC9">
        <w:t xml:space="preserve"> </w:t>
      </w:r>
      <w:r w:rsidRPr="009B4FC9">
        <w:t>nguồn</w:t>
      </w:r>
      <w:r w:rsidR="00F90D96" w:rsidRPr="009B4FC9">
        <w:t xml:space="preserve"> </w:t>
      </w:r>
      <w:r w:rsidRPr="009B4FC9">
        <w:t>nhân</w:t>
      </w:r>
      <w:r w:rsidR="00F90D96" w:rsidRPr="009B4FC9">
        <w:t xml:space="preserve"> </w:t>
      </w:r>
      <w:r w:rsidRPr="009B4FC9">
        <w:t>lực.</w:t>
      </w:r>
    </w:p>
    <w:p w14:paraId="6493AA43" w14:textId="3B032791" w:rsidR="00487B1F" w:rsidRPr="009B4FC9" w:rsidRDefault="00487B1F" w:rsidP="0042196A">
      <w:pPr>
        <w:pStyle w:val="Heading3"/>
        <w:spacing w:line="360" w:lineRule="auto"/>
        <w:rPr>
          <w:i/>
          <w:iCs w:val="0"/>
        </w:rPr>
      </w:pPr>
      <w:bookmarkStart w:id="9" w:name="_Toc199717870"/>
      <w:r w:rsidRPr="009B4FC9">
        <w:rPr>
          <w:iCs w:val="0"/>
        </w:rPr>
        <w:t>Tăng</w:t>
      </w:r>
      <w:r w:rsidR="00F90D96" w:rsidRPr="009B4FC9">
        <w:rPr>
          <w:iCs w:val="0"/>
        </w:rPr>
        <w:t xml:space="preserve"> </w:t>
      </w:r>
      <w:r w:rsidRPr="009B4FC9">
        <w:rPr>
          <w:iCs w:val="0"/>
        </w:rPr>
        <w:t>trưởng</w:t>
      </w:r>
      <w:r w:rsidR="00F90D96" w:rsidRPr="009B4FC9">
        <w:rPr>
          <w:iCs w:val="0"/>
        </w:rPr>
        <w:t xml:space="preserve"> </w:t>
      </w:r>
      <w:r w:rsidRPr="009B4FC9">
        <w:rPr>
          <w:iCs w:val="0"/>
        </w:rPr>
        <w:t>kinh</w:t>
      </w:r>
      <w:r w:rsidR="00F90D96" w:rsidRPr="009B4FC9">
        <w:rPr>
          <w:iCs w:val="0"/>
        </w:rPr>
        <w:t xml:space="preserve"> </w:t>
      </w:r>
      <w:r w:rsidRPr="009B4FC9">
        <w:rPr>
          <w:iCs w:val="0"/>
        </w:rPr>
        <w:t>tế</w:t>
      </w:r>
      <w:bookmarkEnd w:id="9"/>
      <w:r w:rsidR="00F90D96" w:rsidRPr="009B4FC9">
        <w:rPr>
          <w:iCs w:val="0"/>
        </w:rPr>
        <w:t xml:space="preserve"> </w:t>
      </w:r>
    </w:p>
    <w:p w14:paraId="0FF7AE93" w14:textId="0B5DFE87" w:rsidR="00487B1F" w:rsidRPr="009B4FC9" w:rsidRDefault="00487B1F" w:rsidP="0042196A">
      <w:pPr>
        <w:spacing w:line="360" w:lineRule="auto"/>
        <w:ind w:firstLine="567"/>
      </w:pPr>
      <w:r w:rsidRPr="009B4FC9">
        <w:t>Tăng</w:t>
      </w:r>
      <w:r w:rsidR="00F90D96" w:rsidRPr="009B4FC9">
        <w:t xml:space="preserve"> </w:t>
      </w:r>
      <w:r w:rsidRPr="009B4FC9">
        <w:t>trưởng</w:t>
      </w:r>
      <w:r w:rsidR="00F90D96" w:rsidRPr="009B4FC9">
        <w:t xml:space="preserve"> </w:t>
      </w:r>
      <w:r w:rsidRPr="009B4FC9">
        <w:t>kinh</w:t>
      </w:r>
      <w:r w:rsidR="00F90D96" w:rsidRPr="009B4FC9">
        <w:t xml:space="preserve"> </w:t>
      </w:r>
      <w:r w:rsidRPr="009B4FC9">
        <w:t>tế</w:t>
      </w:r>
      <w:r w:rsidR="00F90D96" w:rsidRPr="009B4FC9">
        <w:t xml:space="preserve"> </w:t>
      </w:r>
      <w:r w:rsidRPr="009B4FC9">
        <w:t>là</w:t>
      </w:r>
      <w:r w:rsidR="00F90D96" w:rsidRPr="009B4FC9">
        <w:t xml:space="preserve"> </w:t>
      </w:r>
      <w:r w:rsidRPr="009B4FC9">
        <w:t>một</w:t>
      </w:r>
      <w:r w:rsidR="00F90D96" w:rsidRPr="009B4FC9">
        <w:t xml:space="preserve"> </w:t>
      </w:r>
      <w:r w:rsidRPr="009B4FC9">
        <w:t>trong</w:t>
      </w:r>
      <w:r w:rsidR="00F90D96" w:rsidRPr="009B4FC9">
        <w:t xml:space="preserve"> </w:t>
      </w:r>
      <w:r w:rsidRPr="009B4FC9">
        <w:t>những</w:t>
      </w:r>
      <w:r w:rsidR="00F90D96" w:rsidRPr="009B4FC9">
        <w:t xml:space="preserve"> </w:t>
      </w:r>
      <w:r w:rsidRPr="009B4FC9">
        <w:t>yếu</w:t>
      </w:r>
      <w:r w:rsidR="00F90D96" w:rsidRPr="009B4FC9">
        <w:t xml:space="preserve"> </w:t>
      </w:r>
      <w:r w:rsidRPr="009B4FC9">
        <w:t>tố</w:t>
      </w:r>
      <w:r w:rsidR="00F90D96" w:rsidRPr="009B4FC9">
        <w:t xml:space="preserve"> </w:t>
      </w:r>
      <w:r w:rsidRPr="009B4FC9">
        <w:t>quan</w:t>
      </w:r>
      <w:r w:rsidR="00F90D96" w:rsidRPr="009B4FC9">
        <w:t xml:space="preserve"> </w:t>
      </w:r>
      <w:r w:rsidRPr="009B4FC9">
        <w:t>trọng</w:t>
      </w:r>
      <w:r w:rsidR="00F90D96" w:rsidRPr="009B4FC9">
        <w:t xml:space="preserve"> </w:t>
      </w:r>
      <w:r w:rsidRPr="009B4FC9">
        <w:t>nhất</w:t>
      </w:r>
      <w:r w:rsidR="00F90D96" w:rsidRPr="009B4FC9">
        <w:t xml:space="preserve"> </w:t>
      </w:r>
      <w:r w:rsidRPr="009B4FC9">
        <w:t>tác</w:t>
      </w:r>
      <w:r w:rsidR="00F90D96" w:rsidRPr="009B4FC9">
        <w:t xml:space="preserve"> </w:t>
      </w:r>
      <w:r w:rsidRPr="009B4FC9">
        <w:t>động</w:t>
      </w:r>
      <w:r w:rsidR="00F90D96" w:rsidRPr="009B4FC9">
        <w:t xml:space="preserve"> </w:t>
      </w:r>
      <w:r w:rsidRPr="009B4FC9">
        <w:t>đến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Khi</w:t>
      </w:r>
      <w:r w:rsidR="00F90D96" w:rsidRPr="009B4FC9">
        <w:t xml:space="preserve"> </w:t>
      </w:r>
      <w:r w:rsidRPr="009B4FC9">
        <w:t>nền</w:t>
      </w:r>
      <w:r w:rsidR="00F90D96" w:rsidRPr="009B4FC9">
        <w:t xml:space="preserve"> </w:t>
      </w:r>
      <w:r w:rsidRPr="009B4FC9">
        <w:t>kinh</w:t>
      </w:r>
      <w:r w:rsidR="00F90D96" w:rsidRPr="009B4FC9">
        <w:t xml:space="preserve"> </w:t>
      </w:r>
      <w:r w:rsidRPr="009B4FC9">
        <w:t>tế</w:t>
      </w:r>
      <w:r w:rsidR="00F90D96" w:rsidRPr="009B4FC9">
        <w:t xml:space="preserve"> </w:t>
      </w:r>
      <w:r w:rsidRPr="009B4FC9">
        <w:t>tăng</w:t>
      </w:r>
      <w:r w:rsidR="00F90D96" w:rsidRPr="009B4FC9">
        <w:t xml:space="preserve"> </w:t>
      </w:r>
      <w:r w:rsidRPr="009B4FC9">
        <w:t>trưởng,</w:t>
      </w:r>
      <w:r w:rsidR="00F90D96" w:rsidRPr="009B4FC9">
        <w:t xml:space="preserve"> </w:t>
      </w:r>
      <w:r w:rsidRPr="009B4FC9">
        <w:t>tổng</w:t>
      </w:r>
      <w:r w:rsidR="00F90D96" w:rsidRPr="009B4FC9">
        <w:t xml:space="preserve"> </w:t>
      </w:r>
      <w:r w:rsidRPr="009B4FC9">
        <w:t>cầu</w:t>
      </w:r>
      <w:r w:rsidR="00F90D96" w:rsidRPr="009B4FC9">
        <w:t xml:space="preserve"> </w:t>
      </w:r>
      <w:r w:rsidRPr="009B4FC9">
        <w:t>về</w:t>
      </w:r>
      <w:r w:rsidR="00F90D96" w:rsidRPr="009B4FC9">
        <w:t xml:space="preserve"> </w:t>
      </w:r>
      <w:r w:rsidRPr="009B4FC9">
        <w:t>hàng</w:t>
      </w:r>
      <w:r w:rsidR="00F90D96" w:rsidRPr="009B4FC9">
        <w:t xml:space="preserve"> </w:t>
      </w:r>
      <w:r w:rsidRPr="009B4FC9">
        <w:t>hóa</w:t>
      </w:r>
      <w:r w:rsidR="00F90D96" w:rsidRPr="009B4FC9">
        <w:t xml:space="preserve"> </w:t>
      </w:r>
      <w:r w:rsidRPr="009B4FC9">
        <w:t>và</w:t>
      </w:r>
      <w:r w:rsidR="00F90D96" w:rsidRPr="009B4FC9">
        <w:t xml:space="preserve"> </w:t>
      </w:r>
      <w:r w:rsidRPr="009B4FC9">
        <w:t>dịch</w:t>
      </w:r>
      <w:r w:rsidR="00F90D96" w:rsidRPr="009B4FC9">
        <w:t xml:space="preserve"> </w:t>
      </w:r>
      <w:r w:rsidRPr="009B4FC9">
        <w:t>vụ</w:t>
      </w:r>
      <w:r w:rsidR="00F90D96" w:rsidRPr="009B4FC9">
        <w:t xml:space="preserve"> </w:t>
      </w:r>
      <w:r w:rsidRPr="009B4FC9">
        <w:t>gia</w:t>
      </w:r>
      <w:r w:rsidR="00F90D96" w:rsidRPr="009B4FC9">
        <w:t xml:space="preserve"> </w:t>
      </w:r>
      <w:r w:rsidRPr="009B4FC9">
        <w:t>tăng,</w:t>
      </w:r>
      <w:r w:rsidR="00F90D96" w:rsidRPr="009B4FC9">
        <w:t xml:space="preserve"> </w:t>
      </w:r>
      <w:r w:rsidRPr="009B4FC9">
        <w:t>từ</w:t>
      </w:r>
      <w:r w:rsidR="00F90D96" w:rsidRPr="009B4FC9">
        <w:t xml:space="preserve"> </w:t>
      </w:r>
      <w:r w:rsidRPr="009B4FC9">
        <w:t>đó</w:t>
      </w:r>
      <w:r w:rsidR="00F90D96" w:rsidRPr="009B4FC9">
        <w:t xml:space="preserve"> </w:t>
      </w:r>
      <w:r w:rsidRPr="009B4FC9">
        <w:t>thúc</w:t>
      </w:r>
      <w:r w:rsidR="00F90D96" w:rsidRPr="009B4FC9">
        <w:t xml:space="preserve"> </w:t>
      </w:r>
      <w:r w:rsidRPr="009B4FC9">
        <w:t>đẩy</w:t>
      </w:r>
      <w:r w:rsidR="00F90D96" w:rsidRPr="009B4FC9">
        <w:t xml:space="preserve"> </w:t>
      </w:r>
      <w:r w:rsidRPr="009B4FC9">
        <w:t>hoạt</w:t>
      </w:r>
      <w:r w:rsidR="00F90D96" w:rsidRPr="009B4FC9">
        <w:t xml:space="preserve"> </w:t>
      </w:r>
      <w:r w:rsidRPr="009B4FC9">
        <w:t>động</w:t>
      </w:r>
      <w:r w:rsidR="00F90D96" w:rsidRPr="009B4FC9">
        <w:t xml:space="preserve"> </w:t>
      </w:r>
      <w:r w:rsidRPr="009B4FC9">
        <w:t>sản</w:t>
      </w:r>
      <w:r w:rsidR="00F90D96" w:rsidRPr="009B4FC9">
        <w:t xml:space="preserve"> </w:t>
      </w:r>
      <w:r w:rsidRPr="009B4FC9">
        <w:t>xuất</w:t>
      </w:r>
      <w:r w:rsidR="00F90D96" w:rsidRPr="009B4FC9">
        <w:t xml:space="preserve"> </w:t>
      </w:r>
      <w:r w:rsidRPr="009B4FC9">
        <w:t>và</w:t>
      </w:r>
      <w:r w:rsidR="00F90D96" w:rsidRPr="009B4FC9">
        <w:t xml:space="preserve"> </w:t>
      </w:r>
      <w:r w:rsidRPr="009B4FC9">
        <w:t>kinh</w:t>
      </w:r>
      <w:r w:rsidR="00F90D96" w:rsidRPr="009B4FC9">
        <w:t xml:space="preserve"> </w:t>
      </w:r>
      <w:r w:rsidRPr="009B4FC9">
        <w:t>doanh,</w:t>
      </w:r>
      <w:r w:rsidR="00F90D96" w:rsidRPr="009B4FC9">
        <w:t xml:space="preserve"> </w:t>
      </w:r>
      <w:r w:rsidRPr="009B4FC9">
        <w:t>kéo</w:t>
      </w:r>
      <w:r w:rsidR="00F90D96" w:rsidRPr="009B4FC9">
        <w:t xml:space="preserve"> </w:t>
      </w:r>
      <w:r w:rsidRPr="009B4FC9">
        <w:t>theo</w:t>
      </w:r>
      <w:r w:rsidR="00F90D96" w:rsidRPr="009B4FC9">
        <w:t xml:space="preserve"> </w:t>
      </w:r>
      <w:r w:rsidRPr="009B4FC9">
        <w:t>nhu</w:t>
      </w:r>
      <w:r w:rsidR="00F90D96" w:rsidRPr="009B4FC9">
        <w:t xml:space="preserve"> </w:t>
      </w:r>
      <w:r w:rsidRPr="009B4FC9">
        <w:t>cầu</w:t>
      </w:r>
      <w:r w:rsidR="00F90D96" w:rsidRPr="009B4FC9">
        <w:t xml:space="preserve"> </w:t>
      </w:r>
      <w:r w:rsidRPr="009B4FC9">
        <w:t>tuyển</w:t>
      </w:r>
      <w:r w:rsidR="00F90D96" w:rsidRPr="009B4FC9">
        <w:t xml:space="preserve"> </w:t>
      </w:r>
      <w:r w:rsidRPr="009B4FC9">
        <w:t>dụng</w:t>
      </w:r>
      <w:r w:rsidR="00F90D96" w:rsidRPr="009B4FC9">
        <w:t xml:space="preserve"> </w:t>
      </w:r>
      <w:r w:rsidRPr="009B4FC9">
        <w:t>lao</w:t>
      </w:r>
      <w:r w:rsidR="00F90D96" w:rsidRPr="009B4FC9">
        <w:t xml:space="preserve"> </w:t>
      </w:r>
      <w:r w:rsidRPr="009B4FC9">
        <w:t>động</w:t>
      </w:r>
      <w:r w:rsidR="00F90D96" w:rsidRPr="009B4FC9">
        <w:t xml:space="preserve"> </w:t>
      </w:r>
      <w:r w:rsidRPr="009B4FC9">
        <w:t>tăng</w:t>
      </w:r>
      <w:r w:rsidR="00F90D96" w:rsidRPr="009B4FC9">
        <w:t xml:space="preserve"> </w:t>
      </w:r>
      <w:r w:rsidRPr="009B4FC9">
        <w:t>lên.</w:t>
      </w:r>
    </w:p>
    <w:p w14:paraId="2BF0F5E6" w14:textId="1DAE9855" w:rsidR="00487B1F" w:rsidRPr="009B4FC9" w:rsidRDefault="00487B1F" w:rsidP="0042196A">
      <w:pPr>
        <w:spacing w:line="360" w:lineRule="auto"/>
        <w:ind w:firstLine="567"/>
      </w:pPr>
      <w:r w:rsidRPr="009B4FC9">
        <w:t>Tại</w:t>
      </w:r>
      <w:r w:rsidR="00F90D96" w:rsidRPr="009B4FC9">
        <w:t xml:space="preserve"> </w:t>
      </w:r>
      <w:r w:rsidRPr="009B4FC9">
        <w:t>Việt</w:t>
      </w:r>
      <w:r w:rsidR="00F90D96" w:rsidRPr="009B4FC9">
        <w:t xml:space="preserve"> </w:t>
      </w:r>
      <w:r w:rsidRPr="009B4FC9">
        <w:t>Nam,</w:t>
      </w:r>
      <w:r w:rsidR="00F90D96" w:rsidRPr="009B4FC9">
        <w:t xml:space="preserve"> </w:t>
      </w:r>
      <w:r w:rsidRPr="009B4FC9">
        <w:t>năm</w:t>
      </w:r>
      <w:r w:rsidR="00F90D96" w:rsidRPr="009B4FC9">
        <w:t xml:space="preserve"> </w:t>
      </w:r>
      <w:r w:rsidRPr="009B4FC9">
        <w:t>2022,</w:t>
      </w:r>
      <w:r w:rsidR="00F90D96" w:rsidRPr="009B4FC9">
        <w:t xml:space="preserve"> </w:t>
      </w:r>
      <w:r w:rsidRPr="009B4FC9">
        <w:t>GDP</w:t>
      </w:r>
      <w:r w:rsidR="00F90D96" w:rsidRPr="009B4FC9">
        <w:t xml:space="preserve"> </w:t>
      </w:r>
      <w:r w:rsidRPr="009B4FC9">
        <w:t>tăng</w:t>
      </w:r>
      <w:r w:rsidR="00F90D96" w:rsidRPr="009B4FC9">
        <w:t xml:space="preserve"> </w:t>
      </w:r>
      <w:r w:rsidRPr="009B4FC9">
        <w:t>trưởng</w:t>
      </w:r>
      <w:r w:rsidR="00F90D96" w:rsidRPr="009B4FC9">
        <w:t xml:space="preserve"> </w:t>
      </w:r>
      <w:r w:rsidRPr="009B4FC9">
        <w:t>8,02%</w:t>
      </w:r>
      <w:r w:rsidR="00F90D96" w:rsidRPr="009B4FC9">
        <w:t xml:space="preserve"> </w:t>
      </w:r>
      <w:r w:rsidRPr="009B4FC9">
        <w:t>–</w:t>
      </w:r>
      <w:r w:rsidR="00F90D96" w:rsidRPr="009B4FC9">
        <w:t xml:space="preserve"> </w:t>
      </w:r>
      <w:r w:rsidRPr="009B4FC9">
        <w:t>mức</w:t>
      </w:r>
      <w:r w:rsidR="00F90D96" w:rsidRPr="009B4FC9">
        <w:t xml:space="preserve"> </w:t>
      </w:r>
      <w:r w:rsidRPr="009B4FC9">
        <w:t>cao</w:t>
      </w:r>
      <w:r w:rsidR="00F90D96" w:rsidRPr="009B4FC9">
        <w:t xml:space="preserve"> </w:t>
      </w:r>
      <w:r w:rsidRPr="009B4FC9">
        <w:t>nhất</w:t>
      </w:r>
      <w:r w:rsidR="00F90D96" w:rsidRPr="009B4FC9">
        <w:t xml:space="preserve"> </w:t>
      </w:r>
      <w:r w:rsidRPr="009B4FC9">
        <w:t>trong</w:t>
      </w:r>
      <w:r w:rsidR="00F90D96" w:rsidRPr="009B4FC9">
        <w:t xml:space="preserve"> </w:t>
      </w:r>
      <w:r w:rsidRPr="009B4FC9">
        <w:t>hơn</w:t>
      </w:r>
      <w:r w:rsidR="00F90D96" w:rsidRPr="009B4FC9">
        <w:t xml:space="preserve"> </w:t>
      </w:r>
      <w:r w:rsidRPr="009B4FC9">
        <w:t>một</w:t>
      </w:r>
      <w:r w:rsidR="00F90D96" w:rsidRPr="009B4FC9">
        <w:t xml:space="preserve"> </w:t>
      </w:r>
      <w:r w:rsidRPr="009B4FC9">
        <w:t>thập</w:t>
      </w:r>
      <w:r w:rsidR="00F90D96" w:rsidRPr="009B4FC9">
        <w:t xml:space="preserve"> </w:t>
      </w:r>
      <w:r w:rsidRPr="009B4FC9">
        <w:t>kỷ</w:t>
      </w:r>
      <w:r w:rsidR="00F90D96" w:rsidRPr="009B4FC9">
        <w:t xml:space="preserve"> </w:t>
      </w:r>
      <w:r w:rsidRPr="009B4FC9">
        <w:t>–</w:t>
      </w:r>
      <w:r w:rsidR="00F90D96" w:rsidRPr="009B4FC9">
        <w:t xml:space="preserve"> </w:t>
      </w:r>
      <w:r w:rsidRPr="009B4FC9">
        <w:t>giúp</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giảm</w:t>
      </w:r>
      <w:r w:rsidR="00F90D96" w:rsidRPr="009B4FC9">
        <w:t xml:space="preserve"> </w:t>
      </w:r>
      <w:r w:rsidRPr="009B4FC9">
        <w:t>xuống</w:t>
      </w:r>
      <w:r w:rsidR="00F90D96" w:rsidRPr="009B4FC9">
        <w:t xml:space="preserve"> </w:t>
      </w:r>
      <w:r w:rsidRPr="009B4FC9">
        <w:t>còn</w:t>
      </w:r>
      <w:r w:rsidR="00F90D96" w:rsidRPr="009B4FC9">
        <w:t xml:space="preserve"> </w:t>
      </w:r>
      <w:r w:rsidRPr="009B4FC9">
        <w:t>khoảng</w:t>
      </w:r>
      <w:r w:rsidR="00F90D96" w:rsidRPr="009B4FC9">
        <w:t xml:space="preserve"> </w:t>
      </w:r>
      <w:r w:rsidRPr="009B4FC9">
        <w:t>2,3%</w:t>
      </w:r>
      <w:r w:rsidR="00F90D96" w:rsidRPr="009B4FC9">
        <w:t xml:space="preserve"> </w:t>
      </w:r>
      <w:r w:rsidRPr="009B4FC9">
        <w:t>so</w:t>
      </w:r>
      <w:r w:rsidR="00F90D96" w:rsidRPr="009B4FC9">
        <w:t xml:space="preserve"> </w:t>
      </w:r>
      <w:r w:rsidRPr="009B4FC9">
        <w:t>với</w:t>
      </w:r>
      <w:r w:rsidR="00F90D96" w:rsidRPr="009B4FC9">
        <w:t xml:space="preserve"> </w:t>
      </w:r>
      <w:r w:rsidRPr="009B4FC9">
        <w:t>3,1%</w:t>
      </w:r>
      <w:r w:rsidR="00F90D96" w:rsidRPr="009B4FC9">
        <w:t xml:space="preserve"> </w:t>
      </w:r>
      <w:r w:rsidRPr="009B4FC9">
        <w:t>trong</w:t>
      </w:r>
      <w:r w:rsidR="00F90D96" w:rsidRPr="009B4FC9">
        <w:t xml:space="preserve"> </w:t>
      </w:r>
      <w:r w:rsidRPr="009B4FC9">
        <w:t>năm</w:t>
      </w:r>
      <w:r w:rsidR="00F90D96" w:rsidRPr="009B4FC9">
        <w:t xml:space="preserve"> </w:t>
      </w:r>
      <w:r w:rsidRPr="009B4FC9">
        <w:t>2021</w:t>
      </w:r>
      <w:r w:rsidR="00F90D96" w:rsidRPr="009B4FC9">
        <w:t xml:space="preserve"> </w:t>
      </w:r>
      <w:r w:rsidRPr="009B4FC9">
        <w:t>(Tổng</w:t>
      </w:r>
      <w:r w:rsidR="00F90D96" w:rsidRPr="009B4FC9">
        <w:t xml:space="preserve"> </w:t>
      </w:r>
      <w:r w:rsidRPr="009B4FC9">
        <w:t>cục</w:t>
      </w:r>
      <w:r w:rsidR="00F90D96" w:rsidRPr="009B4FC9">
        <w:t xml:space="preserve"> </w:t>
      </w:r>
      <w:r w:rsidRPr="009B4FC9">
        <w:t>Thống</w:t>
      </w:r>
      <w:r w:rsidR="00F90D96" w:rsidRPr="009B4FC9">
        <w:t xml:space="preserve"> </w:t>
      </w:r>
      <w:r w:rsidRPr="009B4FC9">
        <w:t>kê).</w:t>
      </w:r>
      <w:r w:rsidR="00F90D96" w:rsidRPr="009B4FC9">
        <w:t xml:space="preserve"> </w:t>
      </w:r>
      <w:r w:rsidRPr="009B4FC9">
        <w:t>Ngược</w:t>
      </w:r>
      <w:r w:rsidR="00F90D96" w:rsidRPr="009B4FC9">
        <w:t xml:space="preserve"> </w:t>
      </w:r>
      <w:r w:rsidRPr="009B4FC9">
        <w:t>lại,</w:t>
      </w:r>
      <w:r w:rsidR="00F90D96" w:rsidRPr="009B4FC9">
        <w:t xml:space="preserve"> </w:t>
      </w:r>
      <w:r w:rsidRPr="009B4FC9">
        <w:t>vào</w:t>
      </w:r>
      <w:r w:rsidR="00F90D96" w:rsidRPr="009B4FC9">
        <w:t xml:space="preserve"> </w:t>
      </w:r>
      <w:r w:rsidRPr="009B4FC9">
        <w:t>năm</w:t>
      </w:r>
      <w:r w:rsidR="00F90D96" w:rsidRPr="009B4FC9">
        <w:t xml:space="preserve"> </w:t>
      </w:r>
      <w:r w:rsidRPr="009B4FC9">
        <w:t>2020</w:t>
      </w:r>
      <w:r w:rsidR="00F90D96" w:rsidRPr="009B4FC9">
        <w:t xml:space="preserve"> </w:t>
      </w:r>
      <w:r w:rsidRPr="009B4FC9">
        <w:t>khi</w:t>
      </w:r>
      <w:r w:rsidR="00F90D96" w:rsidRPr="009B4FC9">
        <w:t xml:space="preserve"> </w:t>
      </w:r>
      <w:r w:rsidRPr="009B4FC9">
        <w:t>GDP</w:t>
      </w:r>
      <w:r w:rsidR="00F90D96" w:rsidRPr="009B4FC9">
        <w:t xml:space="preserve"> </w:t>
      </w:r>
      <w:r w:rsidRPr="009B4FC9">
        <w:t>chỉ</w:t>
      </w:r>
      <w:r w:rsidR="00F90D96" w:rsidRPr="009B4FC9">
        <w:t xml:space="preserve"> </w:t>
      </w:r>
      <w:r w:rsidRPr="009B4FC9">
        <w:t>tăng</w:t>
      </w:r>
      <w:r w:rsidR="00F90D96" w:rsidRPr="009B4FC9">
        <w:t xml:space="preserve"> </w:t>
      </w:r>
      <w:r w:rsidRPr="009B4FC9">
        <w:t>2,91%</w:t>
      </w:r>
      <w:r w:rsidR="00F90D96" w:rsidRPr="009B4FC9">
        <w:t xml:space="preserve"> </w:t>
      </w:r>
      <w:r w:rsidRPr="009B4FC9">
        <w:t>do</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của</w:t>
      </w:r>
      <w:r w:rsidR="00F90D96" w:rsidRPr="009B4FC9">
        <w:t xml:space="preserve"> </w:t>
      </w:r>
      <w:r w:rsidRPr="009B4FC9">
        <w:t>đại</w:t>
      </w:r>
      <w:r w:rsidR="00F90D96" w:rsidRPr="009B4FC9">
        <w:t xml:space="preserve"> </w:t>
      </w:r>
      <w:r w:rsidRPr="009B4FC9">
        <w:t>dịch</w:t>
      </w:r>
      <w:r w:rsidR="00F90D96" w:rsidRPr="009B4FC9">
        <w:t xml:space="preserve"> </w:t>
      </w:r>
      <w:r w:rsidRPr="009B4FC9">
        <w:t>COVID-19,</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tăng</w:t>
      </w:r>
      <w:r w:rsidR="00F90D96" w:rsidRPr="009B4FC9">
        <w:t xml:space="preserve"> </w:t>
      </w:r>
      <w:r w:rsidRPr="009B4FC9">
        <w:t>đáng</w:t>
      </w:r>
      <w:r w:rsidR="00F90D96" w:rsidRPr="009B4FC9">
        <w:t xml:space="preserve"> </w:t>
      </w:r>
      <w:r w:rsidRPr="009B4FC9">
        <w:t>kể,</w:t>
      </w:r>
      <w:r w:rsidR="00F90D96" w:rsidRPr="009B4FC9">
        <w:t xml:space="preserve"> </w:t>
      </w:r>
      <w:r w:rsidRPr="009B4FC9">
        <w:t>đặc</w:t>
      </w:r>
      <w:r w:rsidR="00F90D96" w:rsidRPr="009B4FC9">
        <w:t xml:space="preserve"> </w:t>
      </w:r>
      <w:r w:rsidRPr="009B4FC9">
        <w:t>biệt</w:t>
      </w:r>
      <w:r w:rsidR="00F90D96" w:rsidRPr="009B4FC9">
        <w:t xml:space="preserve"> </w:t>
      </w:r>
      <w:r w:rsidRPr="009B4FC9">
        <w:t>ở</w:t>
      </w:r>
      <w:r w:rsidR="00F90D96" w:rsidRPr="009B4FC9">
        <w:t xml:space="preserve"> </w:t>
      </w:r>
      <w:r w:rsidRPr="009B4FC9">
        <w:t>khu</w:t>
      </w:r>
      <w:r w:rsidR="00F90D96" w:rsidRPr="009B4FC9">
        <w:t xml:space="preserve"> </w:t>
      </w:r>
      <w:r w:rsidRPr="009B4FC9">
        <w:t>vực</w:t>
      </w:r>
      <w:r w:rsidR="00F90D96" w:rsidRPr="009B4FC9">
        <w:t xml:space="preserve"> </w:t>
      </w:r>
      <w:r w:rsidRPr="009B4FC9">
        <w:t>đô</w:t>
      </w:r>
      <w:r w:rsidR="00F90D96" w:rsidRPr="009B4FC9">
        <w:t xml:space="preserve"> </w:t>
      </w:r>
      <w:r w:rsidRPr="009B4FC9">
        <w:t>thị.</w:t>
      </w:r>
    </w:p>
    <w:p w14:paraId="3E259F47" w14:textId="5F2F159C" w:rsidR="00284022" w:rsidRPr="009B4FC9" w:rsidRDefault="00284022" w:rsidP="0042196A">
      <w:pPr>
        <w:spacing w:line="360" w:lineRule="auto"/>
        <w:ind w:firstLine="567"/>
      </w:pPr>
      <w:r w:rsidRPr="009B4FC9">
        <w:rPr>
          <w:noProof/>
        </w:rPr>
        <w:drawing>
          <wp:inline distT="0" distB="0" distL="0" distR="0" wp14:anchorId="2C5CF37D" wp14:editId="08B6338A">
            <wp:extent cx="5478780" cy="2849880"/>
            <wp:effectExtent l="0" t="0" r="7620" b="7620"/>
            <wp:docPr id="113055296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2962" name="Picture 1" descr="A graph with a line&#10;&#10;AI-generated content may be incorrect."/>
                    <pic:cNvPicPr/>
                  </pic:nvPicPr>
                  <pic:blipFill>
                    <a:blip r:embed="rId14"/>
                    <a:stretch>
                      <a:fillRect/>
                    </a:stretch>
                  </pic:blipFill>
                  <pic:spPr>
                    <a:xfrm>
                      <a:off x="0" y="0"/>
                      <a:ext cx="5478780" cy="2849880"/>
                    </a:xfrm>
                    <a:prstGeom prst="rect">
                      <a:avLst/>
                    </a:prstGeom>
                  </pic:spPr>
                </pic:pic>
              </a:graphicData>
            </a:graphic>
          </wp:inline>
        </w:drawing>
      </w:r>
    </w:p>
    <w:p w14:paraId="46E13DBF" w14:textId="5EB2A678" w:rsidR="0093741B" w:rsidRPr="009B4FC9" w:rsidRDefault="00F51312" w:rsidP="0042196A">
      <w:pPr>
        <w:pStyle w:val="Caption"/>
        <w:spacing w:line="360" w:lineRule="auto"/>
        <w:rPr>
          <w:i w:val="0"/>
          <w:iCs w:val="0"/>
        </w:rPr>
      </w:pPr>
      <w:bookmarkStart w:id="10" w:name="_Toc199717824"/>
      <w:r w:rsidRPr="009B4FC9">
        <w:rPr>
          <w:i w:val="0"/>
          <w:iCs w:val="0"/>
        </w:rPr>
        <w:t>Hình 1.</w:t>
      </w:r>
      <w:r w:rsidRPr="009B4FC9">
        <w:rPr>
          <w:i w:val="0"/>
          <w:iCs w:val="0"/>
        </w:rPr>
        <w:fldChar w:fldCharType="begin"/>
      </w:r>
      <w:r w:rsidRPr="009B4FC9">
        <w:rPr>
          <w:i w:val="0"/>
          <w:iCs w:val="0"/>
        </w:rPr>
        <w:instrText xml:space="preserve"> SEQ Hình_1. \* ARABIC </w:instrText>
      </w:r>
      <w:r w:rsidRPr="009B4FC9">
        <w:rPr>
          <w:i w:val="0"/>
          <w:iCs w:val="0"/>
        </w:rPr>
        <w:fldChar w:fldCharType="separate"/>
      </w:r>
      <w:r w:rsidR="005B59AD">
        <w:rPr>
          <w:i w:val="0"/>
          <w:iCs w:val="0"/>
          <w:noProof/>
        </w:rPr>
        <w:t>2</w:t>
      </w:r>
      <w:r w:rsidRPr="009B4FC9">
        <w:rPr>
          <w:i w:val="0"/>
          <w:iCs w:val="0"/>
        </w:rPr>
        <w:fldChar w:fldCharType="end"/>
      </w:r>
      <w:r w:rsidRPr="009B4FC9">
        <w:rPr>
          <w:i w:val="0"/>
          <w:iCs w:val="0"/>
        </w:rPr>
        <w:t xml:space="preserve"> Tốc độ tăng trưởng GDP Việt Nam 2014-2023</w:t>
      </w:r>
      <w:bookmarkEnd w:id="10"/>
      <w:r w:rsidRPr="009B4FC9">
        <w:rPr>
          <w:i w:val="0"/>
          <w:iCs w:val="0"/>
        </w:rPr>
        <w:t xml:space="preserve">  </w:t>
      </w:r>
    </w:p>
    <w:p w14:paraId="5467C2EF" w14:textId="2079CF3C" w:rsidR="00284022" w:rsidRPr="009B4FC9" w:rsidRDefault="003A40DA" w:rsidP="0042196A">
      <w:pPr>
        <w:spacing w:line="360" w:lineRule="auto"/>
        <w:jc w:val="center"/>
      </w:pPr>
      <w:r w:rsidRPr="009B4FC9">
        <w:t>(</w:t>
      </w:r>
      <w:r w:rsidR="00284022" w:rsidRPr="009B4FC9">
        <w:t>Nguồn:</w:t>
      </w:r>
      <w:r w:rsidR="00F90D96" w:rsidRPr="009B4FC9">
        <w:t xml:space="preserve"> </w:t>
      </w:r>
      <w:r w:rsidR="00284022" w:rsidRPr="009B4FC9">
        <w:t>Data.WordBank</w:t>
      </w:r>
      <w:r w:rsidRPr="009B4FC9">
        <w:t>)</w:t>
      </w:r>
    </w:p>
    <w:p w14:paraId="26927619" w14:textId="77777777" w:rsidR="00255C84" w:rsidRPr="009B4FC9" w:rsidRDefault="00487B1F" w:rsidP="0042196A">
      <w:pPr>
        <w:spacing w:line="360" w:lineRule="auto"/>
        <w:ind w:firstLine="567"/>
      </w:pPr>
      <w:r w:rsidRPr="009B4FC9">
        <w:t>Định</w:t>
      </w:r>
      <w:r w:rsidR="00F90D96" w:rsidRPr="009B4FC9">
        <w:t xml:space="preserve"> </w:t>
      </w:r>
      <w:r w:rsidRPr="009B4FC9">
        <w:t>luật</w:t>
      </w:r>
      <w:r w:rsidR="00F90D96" w:rsidRPr="009B4FC9">
        <w:t xml:space="preserve"> </w:t>
      </w:r>
      <w:r w:rsidRPr="009B4FC9">
        <w:t>Okun</w:t>
      </w:r>
      <w:r w:rsidR="00F90D96" w:rsidRPr="009B4FC9">
        <w:t xml:space="preserve"> </w:t>
      </w:r>
      <w:r w:rsidRPr="009B4FC9">
        <w:t>chỉ</w:t>
      </w:r>
      <w:r w:rsidR="00F90D96" w:rsidRPr="009B4FC9">
        <w:t xml:space="preserve"> </w:t>
      </w:r>
      <w:r w:rsidRPr="009B4FC9">
        <w:t>ra</w:t>
      </w:r>
      <w:r w:rsidR="00F90D96" w:rsidRPr="009B4FC9">
        <w:t xml:space="preserve"> </w:t>
      </w:r>
      <w:r w:rsidRPr="009B4FC9">
        <w:t>rằng</w:t>
      </w:r>
      <w:r w:rsidR="00F90D96" w:rsidRPr="009B4FC9">
        <w:t xml:space="preserve"> </w:t>
      </w:r>
      <w:r w:rsidRPr="009B4FC9">
        <w:t>khi</w:t>
      </w:r>
      <w:r w:rsidR="00F90D96" w:rsidRPr="009B4FC9">
        <w:t xml:space="preserve"> </w:t>
      </w:r>
      <w:r w:rsidRPr="009B4FC9">
        <w:t>GDP</w:t>
      </w:r>
      <w:r w:rsidR="00F90D96" w:rsidRPr="009B4FC9">
        <w:t xml:space="preserve"> </w:t>
      </w:r>
      <w:r w:rsidRPr="009B4FC9">
        <w:t>thực</w:t>
      </w:r>
      <w:r w:rsidR="00F90D96" w:rsidRPr="009B4FC9">
        <w:t xml:space="preserve"> </w:t>
      </w:r>
      <w:r w:rsidRPr="009B4FC9">
        <w:t>tế</w:t>
      </w:r>
      <w:r w:rsidR="00F90D96" w:rsidRPr="009B4FC9">
        <w:t xml:space="preserve"> </w:t>
      </w:r>
      <w:r w:rsidRPr="009B4FC9">
        <w:t>tăng</w:t>
      </w:r>
      <w:r w:rsidR="00F90D96" w:rsidRPr="009B4FC9">
        <w:t xml:space="preserve"> </w:t>
      </w:r>
      <w:r w:rsidRPr="009B4FC9">
        <w:t>trưởng</w:t>
      </w:r>
      <w:r w:rsidR="00F90D96" w:rsidRPr="009B4FC9">
        <w:t xml:space="preserve"> </w:t>
      </w:r>
      <w:r w:rsidRPr="009B4FC9">
        <w:t>chậm</w:t>
      </w:r>
      <w:r w:rsidR="00F90D96" w:rsidRPr="009B4FC9">
        <w:t xml:space="preserve"> </w:t>
      </w:r>
      <w:r w:rsidRPr="009B4FC9">
        <w:t>hơn</w:t>
      </w:r>
      <w:r w:rsidR="00F90D96" w:rsidRPr="009B4FC9">
        <w:t xml:space="preserve"> </w:t>
      </w:r>
      <w:r w:rsidRPr="009B4FC9">
        <w:t>mức</w:t>
      </w:r>
      <w:r w:rsidR="00F90D96" w:rsidRPr="009B4FC9">
        <w:t xml:space="preserve"> </w:t>
      </w:r>
      <w:r w:rsidRPr="009B4FC9">
        <w:t>tiềm</w:t>
      </w:r>
      <w:r w:rsidR="00F90D96" w:rsidRPr="009B4FC9">
        <w:t xml:space="preserve"> </w:t>
      </w:r>
      <w:r w:rsidRPr="009B4FC9">
        <w:t>năng,</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có</w:t>
      </w:r>
      <w:r w:rsidR="00F90D96" w:rsidRPr="009B4FC9">
        <w:t xml:space="preserve"> </w:t>
      </w:r>
      <w:r w:rsidRPr="009B4FC9">
        <w:t>xu</w:t>
      </w:r>
      <w:r w:rsidR="00F90D96" w:rsidRPr="009B4FC9">
        <w:t xml:space="preserve"> </w:t>
      </w:r>
      <w:r w:rsidRPr="009B4FC9">
        <w:t>hướng</w:t>
      </w:r>
      <w:r w:rsidR="00F90D96" w:rsidRPr="009B4FC9">
        <w:t xml:space="preserve"> </w:t>
      </w:r>
      <w:r w:rsidRPr="009B4FC9">
        <w:t>tăng.</w:t>
      </w:r>
      <w:r w:rsidR="00F90D96" w:rsidRPr="009B4FC9">
        <w:t xml:space="preserve"> </w:t>
      </w:r>
      <w:r w:rsidRPr="009B4FC9">
        <w:t>Tuy</w:t>
      </w:r>
      <w:r w:rsidR="00F90D96" w:rsidRPr="009B4FC9">
        <w:t xml:space="preserve"> </w:t>
      </w:r>
      <w:r w:rsidRPr="009B4FC9">
        <w:t>nhiên,</w:t>
      </w:r>
      <w:r w:rsidR="00F90D96" w:rsidRPr="009B4FC9">
        <w:t xml:space="preserve"> </w:t>
      </w:r>
      <w:r w:rsidRPr="009B4FC9">
        <w:t>mức</w:t>
      </w:r>
      <w:r w:rsidR="00F90D96" w:rsidRPr="009B4FC9">
        <w:t xml:space="preserve"> </w:t>
      </w:r>
      <w:r w:rsidRPr="009B4FC9">
        <w:t>độ</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cụ</w:t>
      </w:r>
      <w:r w:rsidR="00F90D96" w:rsidRPr="009B4FC9">
        <w:t xml:space="preserve"> </w:t>
      </w:r>
      <w:r w:rsidRPr="009B4FC9">
        <w:t>thể</w:t>
      </w:r>
      <w:r w:rsidR="00F90D96" w:rsidRPr="009B4FC9">
        <w:t xml:space="preserve"> </w:t>
      </w:r>
      <w:r w:rsidRPr="009B4FC9">
        <w:t>còn</w:t>
      </w:r>
      <w:r w:rsidR="00F90D96" w:rsidRPr="009B4FC9">
        <w:t xml:space="preserve"> </w:t>
      </w:r>
      <w:r w:rsidRPr="009B4FC9">
        <w:t>phụ</w:t>
      </w:r>
      <w:r w:rsidR="00F90D96" w:rsidRPr="009B4FC9">
        <w:t xml:space="preserve"> </w:t>
      </w:r>
      <w:r w:rsidRPr="009B4FC9">
        <w:t>thuộc</w:t>
      </w:r>
      <w:r w:rsidR="00F90D96" w:rsidRPr="009B4FC9">
        <w:t xml:space="preserve"> </w:t>
      </w:r>
      <w:r w:rsidRPr="009B4FC9">
        <w:t>vào</w:t>
      </w:r>
      <w:r w:rsidR="00F90D96" w:rsidRPr="009B4FC9">
        <w:t xml:space="preserve"> </w:t>
      </w:r>
      <w:r w:rsidRPr="009B4FC9">
        <w:t>cơ</w:t>
      </w:r>
      <w:r w:rsidR="00F90D96" w:rsidRPr="009B4FC9">
        <w:t xml:space="preserve"> </w:t>
      </w:r>
      <w:r w:rsidRPr="009B4FC9">
        <w:t>cấu</w:t>
      </w:r>
      <w:r w:rsidR="00F90D96" w:rsidRPr="009B4FC9">
        <w:t xml:space="preserve"> </w:t>
      </w:r>
      <w:r w:rsidRPr="009B4FC9">
        <w:t>nền</w:t>
      </w:r>
      <w:r w:rsidR="00F90D96" w:rsidRPr="009B4FC9">
        <w:t xml:space="preserve"> </w:t>
      </w:r>
      <w:r w:rsidRPr="009B4FC9">
        <w:t>kinh</w:t>
      </w:r>
      <w:r w:rsidR="00F90D96" w:rsidRPr="009B4FC9">
        <w:t xml:space="preserve"> </w:t>
      </w:r>
      <w:r w:rsidRPr="009B4FC9">
        <w:t>tế</w:t>
      </w:r>
      <w:r w:rsidR="00F90D96" w:rsidRPr="009B4FC9">
        <w:t xml:space="preserve"> </w:t>
      </w:r>
      <w:r w:rsidRPr="009B4FC9">
        <w:t>và</w:t>
      </w:r>
      <w:r w:rsidR="00F90D96" w:rsidRPr="009B4FC9">
        <w:t xml:space="preserve"> </w:t>
      </w:r>
      <w:r w:rsidRPr="009B4FC9">
        <w:t>khả</w:t>
      </w:r>
      <w:r w:rsidR="00F90D96" w:rsidRPr="009B4FC9">
        <w:t xml:space="preserve"> </w:t>
      </w:r>
      <w:r w:rsidRPr="009B4FC9">
        <w:t>năng</w:t>
      </w:r>
      <w:r w:rsidR="00F90D96" w:rsidRPr="009B4FC9">
        <w:t xml:space="preserve"> </w:t>
      </w:r>
      <w:r w:rsidRPr="009B4FC9">
        <w:t>hấp</w:t>
      </w:r>
      <w:r w:rsidR="00F90D96" w:rsidRPr="009B4FC9">
        <w:t xml:space="preserve"> </w:t>
      </w:r>
      <w:r w:rsidRPr="009B4FC9">
        <w:t>thụ</w:t>
      </w:r>
      <w:r w:rsidR="00F90D96" w:rsidRPr="009B4FC9">
        <w:t xml:space="preserve"> </w:t>
      </w:r>
      <w:r w:rsidRPr="009B4FC9">
        <w:t>lao</w:t>
      </w:r>
      <w:r w:rsidR="00F90D96" w:rsidRPr="009B4FC9">
        <w:t xml:space="preserve"> </w:t>
      </w:r>
      <w:r w:rsidRPr="009B4FC9">
        <w:t>động</w:t>
      </w:r>
      <w:r w:rsidR="00F90D96" w:rsidRPr="009B4FC9">
        <w:t xml:space="preserve"> </w:t>
      </w:r>
      <w:r w:rsidRPr="009B4FC9">
        <w:t>của</w:t>
      </w:r>
      <w:r w:rsidR="00F90D96" w:rsidRPr="009B4FC9">
        <w:t xml:space="preserve"> </w:t>
      </w:r>
      <w:r w:rsidRPr="009B4FC9">
        <w:t>từng</w:t>
      </w:r>
      <w:r w:rsidR="00F90D96" w:rsidRPr="009B4FC9">
        <w:t xml:space="preserve"> </w:t>
      </w:r>
      <w:r w:rsidRPr="009B4FC9">
        <w:t>lĩnh</w:t>
      </w:r>
      <w:r w:rsidR="00F90D96" w:rsidRPr="009B4FC9">
        <w:t xml:space="preserve"> </w:t>
      </w:r>
      <w:r w:rsidRPr="009B4FC9">
        <w:t>vực.</w:t>
      </w:r>
    </w:p>
    <w:p w14:paraId="31248136" w14:textId="70A5E015" w:rsidR="00487B1F" w:rsidRPr="009B4FC9" w:rsidRDefault="00487B1F" w:rsidP="0042196A">
      <w:pPr>
        <w:pStyle w:val="Heading3"/>
        <w:spacing w:line="360" w:lineRule="auto"/>
        <w:rPr>
          <w:i/>
          <w:iCs w:val="0"/>
        </w:rPr>
      </w:pPr>
      <w:bookmarkStart w:id="11" w:name="_Toc199717871"/>
      <w:r w:rsidRPr="009B4FC9">
        <w:rPr>
          <w:iCs w:val="0"/>
        </w:rPr>
        <w:lastRenderedPageBreak/>
        <w:t>Lạm</w:t>
      </w:r>
      <w:r w:rsidR="00F90D96" w:rsidRPr="009B4FC9">
        <w:rPr>
          <w:iCs w:val="0"/>
        </w:rPr>
        <w:t xml:space="preserve"> </w:t>
      </w:r>
      <w:r w:rsidRPr="009B4FC9">
        <w:rPr>
          <w:iCs w:val="0"/>
        </w:rPr>
        <w:t>phát</w:t>
      </w:r>
      <w:bookmarkEnd w:id="11"/>
    </w:p>
    <w:p w14:paraId="28A942F9" w14:textId="5F33C340" w:rsidR="00D40CAC" w:rsidRPr="009B4FC9" w:rsidRDefault="00D40CAC" w:rsidP="0042196A">
      <w:pPr>
        <w:pStyle w:val="4-DoanVB"/>
        <w:spacing w:line="360" w:lineRule="auto"/>
        <w:jc w:val="center"/>
      </w:pPr>
      <w:r w:rsidRPr="009B4FC9">
        <w:rPr>
          <w:noProof/>
        </w:rPr>
        <w:drawing>
          <wp:inline distT="0" distB="0" distL="0" distR="0" wp14:anchorId="1F320E4F" wp14:editId="1E3511D2">
            <wp:extent cx="4495113" cy="1632857"/>
            <wp:effectExtent l="0" t="0" r="1270" b="5715"/>
            <wp:docPr id="1910403596" name="Picture 11" descr="Đường cong Phillips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ường cong Phillips – Wikipedia tiếng Việ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1550" cy="1635195"/>
                    </a:xfrm>
                    <a:prstGeom prst="rect">
                      <a:avLst/>
                    </a:prstGeom>
                    <a:noFill/>
                    <a:ln>
                      <a:noFill/>
                    </a:ln>
                  </pic:spPr>
                </pic:pic>
              </a:graphicData>
            </a:graphic>
          </wp:inline>
        </w:drawing>
      </w:r>
    </w:p>
    <w:p w14:paraId="24C356C0" w14:textId="7CB79308" w:rsidR="00672CFB" w:rsidRPr="009B4FC9" w:rsidRDefault="00672CFB" w:rsidP="0042196A">
      <w:pPr>
        <w:pStyle w:val="Caption"/>
        <w:spacing w:line="360" w:lineRule="auto"/>
        <w:rPr>
          <w:i w:val="0"/>
          <w:iCs w:val="0"/>
          <w:sz w:val="26"/>
          <w:szCs w:val="26"/>
        </w:rPr>
      </w:pPr>
      <w:bookmarkStart w:id="12" w:name="_Toc199717825"/>
      <w:r w:rsidRPr="009B4FC9">
        <w:rPr>
          <w:i w:val="0"/>
          <w:iCs w:val="0"/>
          <w:sz w:val="26"/>
          <w:szCs w:val="26"/>
        </w:rPr>
        <w:t>Hình 1.</w:t>
      </w:r>
      <w:r w:rsidRPr="009B4FC9">
        <w:rPr>
          <w:i w:val="0"/>
          <w:iCs w:val="0"/>
          <w:sz w:val="26"/>
          <w:szCs w:val="26"/>
        </w:rPr>
        <w:fldChar w:fldCharType="begin"/>
      </w:r>
      <w:r w:rsidRPr="009B4FC9">
        <w:rPr>
          <w:i w:val="0"/>
          <w:iCs w:val="0"/>
          <w:sz w:val="26"/>
          <w:szCs w:val="26"/>
        </w:rPr>
        <w:instrText xml:space="preserve"> SEQ Hình_1. \* ARABIC </w:instrText>
      </w:r>
      <w:r w:rsidRPr="009B4FC9">
        <w:rPr>
          <w:i w:val="0"/>
          <w:iCs w:val="0"/>
          <w:sz w:val="26"/>
          <w:szCs w:val="26"/>
        </w:rPr>
        <w:fldChar w:fldCharType="separate"/>
      </w:r>
      <w:r w:rsidR="005B59AD">
        <w:rPr>
          <w:i w:val="0"/>
          <w:iCs w:val="0"/>
          <w:noProof/>
          <w:sz w:val="26"/>
          <w:szCs w:val="26"/>
        </w:rPr>
        <w:t>3</w:t>
      </w:r>
      <w:r w:rsidRPr="009B4FC9">
        <w:rPr>
          <w:i w:val="0"/>
          <w:iCs w:val="0"/>
          <w:sz w:val="26"/>
          <w:szCs w:val="26"/>
        </w:rPr>
        <w:fldChar w:fldCharType="end"/>
      </w:r>
      <w:r w:rsidRPr="009B4FC9">
        <w:rPr>
          <w:i w:val="0"/>
          <w:iCs w:val="0"/>
          <w:sz w:val="26"/>
          <w:szCs w:val="26"/>
        </w:rPr>
        <w:t xml:space="preserve"> Mối quan hệ giữa lạm phát và thất nghiệp</w:t>
      </w:r>
      <w:bookmarkEnd w:id="12"/>
    </w:p>
    <w:p w14:paraId="66668FE5" w14:textId="0B04EFD0" w:rsidR="00D40CAC" w:rsidRPr="009B4FC9" w:rsidRDefault="00D40CAC" w:rsidP="0042196A">
      <w:pPr>
        <w:spacing w:line="360" w:lineRule="auto"/>
        <w:jc w:val="center"/>
      </w:pPr>
      <w:r w:rsidRPr="009B4FC9">
        <w:t>Nguồn:</w:t>
      </w:r>
      <w:r w:rsidR="00F90D96" w:rsidRPr="009B4FC9">
        <w:t xml:space="preserve"> </w:t>
      </w:r>
      <w:r w:rsidRPr="009B4FC9">
        <w:t>Wikipedia</w:t>
      </w:r>
    </w:p>
    <w:p w14:paraId="607DB594" w14:textId="453FE3D0" w:rsidR="00487B1F" w:rsidRPr="009B4FC9" w:rsidRDefault="00487B1F" w:rsidP="0042196A">
      <w:pPr>
        <w:spacing w:line="360" w:lineRule="auto"/>
        <w:ind w:firstLine="567"/>
      </w:pPr>
      <w:r w:rsidRPr="009B4FC9">
        <w:t>Lạm</w:t>
      </w:r>
      <w:r w:rsidR="00F90D96" w:rsidRPr="009B4FC9">
        <w:t xml:space="preserve"> </w:t>
      </w:r>
      <w:r w:rsidRPr="009B4FC9">
        <w:t>phát,</w:t>
      </w:r>
      <w:r w:rsidR="00F90D96" w:rsidRPr="009B4FC9">
        <w:t xml:space="preserve"> </w:t>
      </w:r>
      <w:r w:rsidRPr="009B4FC9">
        <w:t>đặc</w:t>
      </w:r>
      <w:r w:rsidR="00F90D96" w:rsidRPr="009B4FC9">
        <w:t xml:space="preserve"> </w:t>
      </w:r>
      <w:r w:rsidRPr="009B4FC9">
        <w:t>biệt</w:t>
      </w:r>
      <w:r w:rsidR="00F90D96" w:rsidRPr="009B4FC9">
        <w:t xml:space="preserve"> </w:t>
      </w:r>
      <w:r w:rsidRPr="009B4FC9">
        <w:t>là</w:t>
      </w:r>
      <w:r w:rsidR="00F90D96" w:rsidRPr="009B4FC9">
        <w:t xml:space="preserve"> </w:t>
      </w:r>
      <w:r w:rsidRPr="009B4FC9">
        <w:t>trong</w:t>
      </w:r>
      <w:r w:rsidR="00F90D96" w:rsidRPr="009B4FC9">
        <w:t xml:space="preserve"> </w:t>
      </w:r>
      <w:r w:rsidRPr="009B4FC9">
        <w:t>ngắn</w:t>
      </w:r>
      <w:r w:rsidR="00F90D96" w:rsidRPr="009B4FC9">
        <w:t xml:space="preserve"> </w:t>
      </w:r>
      <w:r w:rsidRPr="009B4FC9">
        <w:t>hạn,</w:t>
      </w:r>
      <w:r w:rsidR="00F90D96" w:rsidRPr="009B4FC9">
        <w:t xml:space="preserve"> </w:t>
      </w:r>
      <w:r w:rsidRPr="009B4FC9">
        <w:t>có</w:t>
      </w:r>
      <w:r w:rsidR="00F90D96" w:rsidRPr="009B4FC9">
        <w:t xml:space="preserve"> </w:t>
      </w:r>
      <w:r w:rsidRPr="009B4FC9">
        <w:t>mối</w:t>
      </w:r>
      <w:r w:rsidR="00F90D96" w:rsidRPr="009B4FC9">
        <w:t xml:space="preserve"> </w:t>
      </w:r>
      <w:r w:rsidRPr="009B4FC9">
        <w:t>quan</w:t>
      </w:r>
      <w:r w:rsidR="00F90D96" w:rsidRPr="009B4FC9">
        <w:t xml:space="preserve"> </w:t>
      </w:r>
      <w:r w:rsidRPr="009B4FC9">
        <w:t>hệ</w:t>
      </w:r>
      <w:r w:rsidR="00F90D96" w:rsidRPr="009B4FC9">
        <w:t xml:space="preserve"> </w:t>
      </w:r>
      <w:r w:rsidRPr="009B4FC9">
        <w:t>ngược</w:t>
      </w:r>
      <w:r w:rsidR="00F90D96" w:rsidRPr="009B4FC9">
        <w:t xml:space="preserve"> </w:t>
      </w:r>
      <w:r w:rsidRPr="009B4FC9">
        <w:t>chiều</w:t>
      </w:r>
      <w:r w:rsidR="00F90D96" w:rsidRPr="009B4FC9">
        <w:t xml:space="preserve"> </w:t>
      </w:r>
      <w:r w:rsidRPr="009B4FC9">
        <w:t>với</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theo</w:t>
      </w:r>
      <w:r w:rsidR="00F90D96" w:rsidRPr="009B4FC9">
        <w:t xml:space="preserve"> </w:t>
      </w:r>
      <w:r w:rsidRPr="009B4FC9">
        <w:t>lý</w:t>
      </w:r>
      <w:r w:rsidR="00F90D96" w:rsidRPr="009B4FC9">
        <w:t xml:space="preserve"> </w:t>
      </w:r>
      <w:r w:rsidRPr="009B4FC9">
        <w:t>thuyết</w:t>
      </w:r>
      <w:r w:rsidR="00F90D96" w:rsidRPr="009B4FC9">
        <w:t xml:space="preserve"> </w:t>
      </w:r>
      <w:r w:rsidRPr="009B4FC9">
        <w:t>đường</w:t>
      </w:r>
      <w:r w:rsidR="00F90D96" w:rsidRPr="009B4FC9">
        <w:t xml:space="preserve"> </w:t>
      </w:r>
      <w:r w:rsidRPr="009B4FC9">
        <w:t>cong</w:t>
      </w:r>
      <w:r w:rsidR="00F90D96" w:rsidRPr="009B4FC9">
        <w:t xml:space="preserve"> </w:t>
      </w:r>
      <w:r w:rsidRPr="009B4FC9">
        <w:t>Phillips.</w:t>
      </w:r>
      <w:r w:rsidR="00F90D96" w:rsidRPr="009B4FC9">
        <w:t xml:space="preserve"> </w:t>
      </w:r>
      <w:r w:rsidRPr="009B4FC9">
        <w:t>Khi</w:t>
      </w:r>
      <w:r w:rsidR="00F90D96" w:rsidRPr="009B4FC9">
        <w:t xml:space="preserve"> </w:t>
      </w:r>
      <w:r w:rsidRPr="009B4FC9">
        <w:t>lạm</w:t>
      </w:r>
      <w:r w:rsidR="00F90D96" w:rsidRPr="009B4FC9">
        <w:t xml:space="preserve"> </w:t>
      </w:r>
      <w:r w:rsidRPr="009B4FC9">
        <w:t>phát</w:t>
      </w:r>
      <w:r w:rsidR="00F90D96" w:rsidRPr="009B4FC9">
        <w:t xml:space="preserve"> </w:t>
      </w:r>
      <w:r w:rsidRPr="009B4FC9">
        <w:t>tăng,</w:t>
      </w:r>
      <w:r w:rsidR="00F90D96" w:rsidRPr="009B4FC9">
        <w:t xml:space="preserve"> </w:t>
      </w:r>
      <w:r w:rsidRPr="009B4FC9">
        <w:t>thu</w:t>
      </w:r>
      <w:r w:rsidR="00F90D96" w:rsidRPr="009B4FC9">
        <w:t xml:space="preserve"> </w:t>
      </w:r>
      <w:r w:rsidRPr="009B4FC9">
        <w:t>nhập</w:t>
      </w:r>
      <w:r w:rsidR="00F90D96" w:rsidRPr="009B4FC9">
        <w:t xml:space="preserve"> </w:t>
      </w:r>
      <w:r w:rsidRPr="009B4FC9">
        <w:t>danh</w:t>
      </w:r>
      <w:r w:rsidR="00F90D96" w:rsidRPr="009B4FC9">
        <w:t xml:space="preserve"> </w:t>
      </w:r>
      <w:r w:rsidRPr="009B4FC9">
        <w:t>nghĩa</w:t>
      </w:r>
      <w:r w:rsidR="00F90D96" w:rsidRPr="009B4FC9">
        <w:t xml:space="preserve"> </w:t>
      </w:r>
      <w:r w:rsidRPr="009B4FC9">
        <w:t>tăng,</w:t>
      </w:r>
      <w:r w:rsidR="00F90D96" w:rsidRPr="009B4FC9">
        <w:t xml:space="preserve"> </w:t>
      </w:r>
      <w:r w:rsidRPr="009B4FC9">
        <w:t>từ</w:t>
      </w:r>
      <w:r w:rsidR="00F90D96" w:rsidRPr="009B4FC9">
        <w:t xml:space="preserve"> </w:t>
      </w:r>
      <w:r w:rsidRPr="009B4FC9">
        <w:t>đó</w:t>
      </w:r>
      <w:r w:rsidR="00F90D96" w:rsidRPr="009B4FC9">
        <w:t xml:space="preserve"> </w:t>
      </w:r>
      <w:r w:rsidRPr="009B4FC9">
        <w:t>kích</w:t>
      </w:r>
      <w:r w:rsidR="00F90D96" w:rsidRPr="009B4FC9">
        <w:t xml:space="preserve"> </w:t>
      </w:r>
      <w:r w:rsidRPr="009B4FC9">
        <w:t>thích</w:t>
      </w:r>
      <w:r w:rsidR="00F90D96" w:rsidRPr="009B4FC9">
        <w:t xml:space="preserve"> </w:t>
      </w:r>
      <w:r w:rsidRPr="009B4FC9">
        <w:t>tiêu</w:t>
      </w:r>
      <w:r w:rsidR="00F90D96" w:rsidRPr="009B4FC9">
        <w:t xml:space="preserve"> </w:t>
      </w:r>
      <w:r w:rsidRPr="009B4FC9">
        <w:t>dùng</w:t>
      </w:r>
      <w:r w:rsidR="00F90D96" w:rsidRPr="009B4FC9">
        <w:t xml:space="preserve"> </w:t>
      </w:r>
      <w:r w:rsidRPr="009B4FC9">
        <w:t>và</w:t>
      </w:r>
      <w:r w:rsidR="00F90D96" w:rsidRPr="009B4FC9">
        <w:t xml:space="preserve"> </w:t>
      </w:r>
      <w:r w:rsidRPr="009B4FC9">
        <w:t>mở</w:t>
      </w:r>
      <w:r w:rsidR="00F90D96" w:rsidRPr="009B4FC9">
        <w:t xml:space="preserve"> </w:t>
      </w:r>
      <w:r w:rsidRPr="009B4FC9">
        <w:t>rộng</w:t>
      </w:r>
      <w:r w:rsidR="00F90D96" w:rsidRPr="009B4FC9">
        <w:t xml:space="preserve"> </w:t>
      </w:r>
      <w:r w:rsidRPr="009B4FC9">
        <w:t>sản</w:t>
      </w:r>
      <w:r w:rsidR="00F90D96" w:rsidRPr="009B4FC9">
        <w:t xml:space="preserve"> </w:t>
      </w:r>
      <w:r w:rsidRPr="009B4FC9">
        <w:t>xuất,</w:t>
      </w:r>
      <w:r w:rsidR="00F90D96" w:rsidRPr="009B4FC9">
        <w:t xml:space="preserve"> </w:t>
      </w:r>
      <w:r w:rsidRPr="009B4FC9">
        <w:t>giúp</w:t>
      </w:r>
      <w:r w:rsidR="00F90D96" w:rsidRPr="009B4FC9">
        <w:t xml:space="preserve"> </w:t>
      </w:r>
      <w:r w:rsidRPr="009B4FC9">
        <w:t>giảm</w:t>
      </w:r>
      <w:r w:rsidR="00F90D96" w:rsidRPr="009B4FC9">
        <w:t xml:space="preserve"> </w:t>
      </w:r>
      <w:r w:rsidRPr="009B4FC9">
        <w:t>thất</w:t>
      </w:r>
      <w:r w:rsidR="00F90D96" w:rsidRPr="009B4FC9">
        <w:t xml:space="preserve"> </w:t>
      </w:r>
      <w:r w:rsidRPr="009B4FC9">
        <w:t>nghiệp.</w:t>
      </w:r>
    </w:p>
    <w:p w14:paraId="51ABDB1C" w14:textId="4E33FAA9" w:rsidR="00487B1F" w:rsidRPr="009B4FC9" w:rsidRDefault="00487B1F" w:rsidP="0042196A">
      <w:pPr>
        <w:spacing w:line="360" w:lineRule="auto"/>
        <w:ind w:firstLine="567"/>
      </w:pPr>
      <w:r w:rsidRPr="009B4FC9">
        <w:t>Tuy</w:t>
      </w:r>
      <w:r w:rsidR="00F90D96" w:rsidRPr="009B4FC9">
        <w:t xml:space="preserve"> </w:t>
      </w:r>
      <w:r w:rsidRPr="009B4FC9">
        <w:t>nhiên,</w:t>
      </w:r>
      <w:r w:rsidR="00F90D96" w:rsidRPr="009B4FC9">
        <w:t xml:space="preserve"> </w:t>
      </w:r>
      <w:r w:rsidRPr="009B4FC9">
        <w:t>nếu</w:t>
      </w:r>
      <w:r w:rsidR="00F90D96" w:rsidRPr="009B4FC9">
        <w:t xml:space="preserve"> </w:t>
      </w:r>
      <w:r w:rsidRPr="009B4FC9">
        <w:t>lạm</w:t>
      </w:r>
      <w:r w:rsidR="00F90D96" w:rsidRPr="009B4FC9">
        <w:t xml:space="preserve"> </w:t>
      </w:r>
      <w:r w:rsidRPr="009B4FC9">
        <w:t>phát</w:t>
      </w:r>
      <w:r w:rsidR="00F90D96" w:rsidRPr="009B4FC9">
        <w:t xml:space="preserve"> </w:t>
      </w:r>
      <w:r w:rsidRPr="009B4FC9">
        <w:t>vượt</w:t>
      </w:r>
      <w:r w:rsidR="00F90D96" w:rsidRPr="009B4FC9">
        <w:t xml:space="preserve"> </w:t>
      </w:r>
      <w:r w:rsidRPr="009B4FC9">
        <w:t>tầm</w:t>
      </w:r>
      <w:r w:rsidR="00F90D96" w:rsidRPr="009B4FC9">
        <w:t xml:space="preserve"> </w:t>
      </w:r>
      <w:r w:rsidRPr="009B4FC9">
        <w:t>kiểm</w:t>
      </w:r>
      <w:r w:rsidR="00F90D96" w:rsidRPr="009B4FC9">
        <w:t xml:space="preserve"> </w:t>
      </w:r>
      <w:r w:rsidRPr="009B4FC9">
        <w:t>soát,</w:t>
      </w:r>
      <w:r w:rsidR="00F90D96" w:rsidRPr="009B4FC9">
        <w:t xml:space="preserve"> </w:t>
      </w:r>
      <w:r w:rsidRPr="009B4FC9">
        <w:t>đặc</w:t>
      </w:r>
      <w:r w:rsidR="00F90D96" w:rsidRPr="009B4FC9">
        <w:t xml:space="preserve"> </w:t>
      </w:r>
      <w:r w:rsidRPr="009B4FC9">
        <w:t>biệt</w:t>
      </w:r>
      <w:r w:rsidR="00F90D96" w:rsidRPr="009B4FC9">
        <w:t xml:space="preserve"> </w:t>
      </w:r>
      <w:r w:rsidRPr="009B4FC9">
        <w:t>trong</w:t>
      </w:r>
      <w:r w:rsidR="00F90D96" w:rsidRPr="009B4FC9">
        <w:t xml:space="preserve"> </w:t>
      </w:r>
      <w:r w:rsidRPr="009B4FC9">
        <w:t>bối</w:t>
      </w:r>
      <w:r w:rsidR="00F90D96" w:rsidRPr="009B4FC9">
        <w:t xml:space="preserve"> </w:t>
      </w:r>
      <w:r w:rsidRPr="009B4FC9">
        <w:t>cảnh</w:t>
      </w:r>
      <w:r w:rsidR="00F90D96" w:rsidRPr="009B4FC9">
        <w:t xml:space="preserve"> </w:t>
      </w:r>
      <w:r w:rsidRPr="009B4FC9">
        <w:t>chi</w:t>
      </w:r>
      <w:r w:rsidR="00F90D96" w:rsidRPr="009B4FC9">
        <w:t xml:space="preserve"> </w:t>
      </w:r>
      <w:r w:rsidRPr="009B4FC9">
        <w:t>phí</w:t>
      </w:r>
      <w:r w:rsidR="00F90D96" w:rsidRPr="009B4FC9">
        <w:t xml:space="preserve"> </w:t>
      </w:r>
      <w:r w:rsidRPr="009B4FC9">
        <w:t>nguyên</w:t>
      </w:r>
      <w:r w:rsidR="00F90D96" w:rsidRPr="009B4FC9">
        <w:t xml:space="preserve"> </w:t>
      </w:r>
      <w:r w:rsidRPr="009B4FC9">
        <w:t>liệu</w:t>
      </w:r>
      <w:r w:rsidR="00F90D96" w:rsidRPr="009B4FC9">
        <w:t xml:space="preserve"> </w:t>
      </w:r>
      <w:r w:rsidRPr="009B4FC9">
        <w:t>đầu</w:t>
      </w:r>
      <w:r w:rsidR="00F90D96" w:rsidRPr="009B4FC9">
        <w:t xml:space="preserve"> </w:t>
      </w:r>
      <w:r w:rsidRPr="009B4FC9">
        <w:t>vào</w:t>
      </w:r>
      <w:r w:rsidR="00F90D96" w:rsidRPr="009B4FC9">
        <w:t xml:space="preserve"> </w:t>
      </w:r>
      <w:r w:rsidRPr="009B4FC9">
        <w:t>tăng</w:t>
      </w:r>
      <w:r w:rsidR="00F90D96" w:rsidRPr="009B4FC9">
        <w:t xml:space="preserve"> </w:t>
      </w:r>
      <w:r w:rsidRPr="009B4FC9">
        <w:t>mạnh,</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có</w:t>
      </w:r>
      <w:r w:rsidR="00F90D96" w:rsidRPr="009B4FC9">
        <w:t xml:space="preserve"> </w:t>
      </w:r>
      <w:r w:rsidRPr="009B4FC9">
        <w:t>xu</w:t>
      </w:r>
      <w:r w:rsidR="00F90D96" w:rsidRPr="009B4FC9">
        <w:t xml:space="preserve"> </w:t>
      </w:r>
      <w:r w:rsidRPr="009B4FC9">
        <w:t>hướng</w:t>
      </w:r>
      <w:r w:rsidR="00F90D96" w:rsidRPr="009B4FC9">
        <w:t xml:space="preserve"> </w:t>
      </w:r>
      <w:r w:rsidRPr="009B4FC9">
        <w:t>thắt</w:t>
      </w:r>
      <w:r w:rsidR="00F90D96" w:rsidRPr="009B4FC9">
        <w:t xml:space="preserve"> </w:t>
      </w:r>
      <w:r w:rsidRPr="009B4FC9">
        <w:t>chặt</w:t>
      </w:r>
      <w:r w:rsidR="00F90D96" w:rsidRPr="009B4FC9">
        <w:t xml:space="preserve"> </w:t>
      </w:r>
      <w:r w:rsidRPr="009B4FC9">
        <w:t>tuyển</w:t>
      </w:r>
      <w:r w:rsidR="00F90D96" w:rsidRPr="009B4FC9">
        <w:t xml:space="preserve"> </w:t>
      </w:r>
      <w:r w:rsidRPr="009B4FC9">
        <w:t>dụng</w:t>
      </w:r>
      <w:r w:rsidR="00F90D96" w:rsidRPr="009B4FC9">
        <w:t xml:space="preserve"> </w:t>
      </w:r>
      <w:r w:rsidRPr="009B4FC9">
        <w:t>để</w:t>
      </w:r>
      <w:r w:rsidR="00F90D96" w:rsidRPr="009B4FC9">
        <w:t xml:space="preserve"> </w:t>
      </w:r>
      <w:r w:rsidRPr="009B4FC9">
        <w:t>giảm</w:t>
      </w:r>
      <w:r w:rsidR="00F90D96" w:rsidRPr="009B4FC9">
        <w:t xml:space="preserve"> </w:t>
      </w:r>
      <w:r w:rsidRPr="009B4FC9">
        <w:t>chi</w:t>
      </w:r>
      <w:r w:rsidR="00F90D96" w:rsidRPr="009B4FC9">
        <w:t xml:space="preserve"> </w:t>
      </w:r>
      <w:r w:rsidRPr="009B4FC9">
        <w:t>phí.</w:t>
      </w:r>
      <w:r w:rsidR="00F90D96" w:rsidRPr="009B4FC9">
        <w:t xml:space="preserve"> </w:t>
      </w:r>
      <w:r w:rsidRPr="009B4FC9">
        <w:t>Tại</w:t>
      </w:r>
      <w:r w:rsidR="00F90D96" w:rsidRPr="009B4FC9">
        <w:t xml:space="preserve"> </w:t>
      </w:r>
      <w:r w:rsidRPr="009B4FC9">
        <w:t>Việt</w:t>
      </w:r>
      <w:r w:rsidR="00F90D96" w:rsidRPr="009B4FC9">
        <w:t xml:space="preserve"> </w:t>
      </w:r>
      <w:r w:rsidRPr="009B4FC9">
        <w:t>Nam,</w:t>
      </w:r>
      <w:r w:rsidR="00F90D96" w:rsidRPr="009B4FC9">
        <w:t xml:space="preserve"> </w:t>
      </w:r>
      <w:r w:rsidRPr="009B4FC9">
        <w:t>trong</w:t>
      </w:r>
      <w:r w:rsidR="00F90D96" w:rsidRPr="009B4FC9">
        <w:t xml:space="preserve"> </w:t>
      </w:r>
      <w:r w:rsidRPr="009B4FC9">
        <w:t>năm</w:t>
      </w:r>
      <w:r w:rsidR="00F90D96" w:rsidRPr="009B4FC9">
        <w:t xml:space="preserve"> </w:t>
      </w:r>
      <w:r w:rsidRPr="009B4FC9">
        <w:t>2023,</w:t>
      </w:r>
      <w:r w:rsidR="00F90D96" w:rsidRPr="009B4FC9">
        <w:t xml:space="preserve"> </w:t>
      </w:r>
      <w:r w:rsidRPr="009B4FC9">
        <w:t>áp</w:t>
      </w:r>
      <w:r w:rsidR="00F90D96" w:rsidRPr="009B4FC9">
        <w:t xml:space="preserve"> </w:t>
      </w:r>
      <w:r w:rsidRPr="009B4FC9">
        <w:t>lực</w:t>
      </w:r>
      <w:r w:rsidR="00F90D96" w:rsidRPr="009B4FC9">
        <w:t xml:space="preserve"> </w:t>
      </w:r>
      <w:r w:rsidRPr="009B4FC9">
        <w:t>lạm</w:t>
      </w:r>
      <w:r w:rsidR="00F90D96" w:rsidRPr="009B4FC9">
        <w:t xml:space="preserve"> </w:t>
      </w:r>
      <w:r w:rsidRPr="009B4FC9">
        <w:t>phát</w:t>
      </w:r>
      <w:r w:rsidR="00F90D96" w:rsidRPr="009B4FC9">
        <w:t xml:space="preserve"> </w:t>
      </w:r>
      <w:r w:rsidRPr="009B4FC9">
        <w:t>tăng</w:t>
      </w:r>
      <w:r w:rsidR="00F90D96" w:rsidRPr="009B4FC9">
        <w:t xml:space="preserve"> </w:t>
      </w:r>
      <w:r w:rsidRPr="009B4FC9">
        <w:t>do</w:t>
      </w:r>
      <w:r w:rsidR="00F90D96" w:rsidRPr="009B4FC9">
        <w:t xml:space="preserve"> </w:t>
      </w:r>
      <w:r w:rsidRPr="009B4FC9">
        <w:t>giá</w:t>
      </w:r>
      <w:r w:rsidR="00F90D96" w:rsidRPr="009B4FC9">
        <w:t xml:space="preserve"> </w:t>
      </w:r>
      <w:r w:rsidRPr="009B4FC9">
        <w:t>xăng</w:t>
      </w:r>
      <w:r w:rsidR="00F90D96" w:rsidRPr="009B4FC9">
        <w:t xml:space="preserve"> </w:t>
      </w:r>
      <w:r w:rsidRPr="009B4FC9">
        <w:t>dầu</w:t>
      </w:r>
      <w:r w:rsidR="00F90D96" w:rsidRPr="009B4FC9">
        <w:t xml:space="preserve"> </w:t>
      </w:r>
      <w:r w:rsidRPr="009B4FC9">
        <w:t>và</w:t>
      </w:r>
      <w:r w:rsidR="00F90D96" w:rsidRPr="009B4FC9">
        <w:t xml:space="preserve"> </w:t>
      </w:r>
      <w:r w:rsidRPr="009B4FC9">
        <w:t>nguyên</w:t>
      </w:r>
      <w:r w:rsidR="00F90D96" w:rsidRPr="009B4FC9">
        <w:t xml:space="preserve"> </w:t>
      </w:r>
      <w:r w:rsidRPr="009B4FC9">
        <w:t>vật</w:t>
      </w:r>
      <w:r w:rsidR="00F90D96" w:rsidRPr="009B4FC9">
        <w:t xml:space="preserve"> </w:t>
      </w:r>
      <w:r w:rsidRPr="009B4FC9">
        <w:t>liệu</w:t>
      </w:r>
      <w:r w:rsidR="00F90D96" w:rsidRPr="009B4FC9">
        <w:t xml:space="preserve"> </w:t>
      </w:r>
      <w:r w:rsidRPr="009B4FC9">
        <w:t>đầu</w:t>
      </w:r>
      <w:r w:rsidR="00F90D96" w:rsidRPr="009B4FC9">
        <w:t xml:space="preserve"> </w:t>
      </w:r>
      <w:r w:rsidRPr="009B4FC9">
        <w:t>vào</w:t>
      </w:r>
      <w:r w:rsidR="00F90D96" w:rsidRPr="009B4FC9">
        <w:t xml:space="preserve"> </w:t>
      </w:r>
      <w:r w:rsidRPr="009B4FC9">
        <w:t>tăng</w:t>
      </w:r>
      <w:r w:rsidR="00F90D96" w:rsidRPr="009B4FC9">
        <w:t xml:space="preserve"> </w:t>
      </w:r>
      <w:r w:rsidRPr="009B4FC9">
        <w:t>cao,</w:t>
      </w:r>
      <w:r w:rsidR="00F90D96" w:rsidRPr="009B4FC9">
        <w:t xml:space="preserve"> </w:t>
      </w:r>
      <w:r w:rsidRPr="009B4FC9">
        <w:t>đã</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đến</w:t>
      </w:r>
      <w:r w:rsidR="00F90D96" w:rsidRPr="009B4FC9">
        <w:t xml:space="preserve"> </w:t>
      </w:r>
      <w:r w:rsidRPr="009B4FC9">
        <w:t>các</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sản</w:t>
      </w:r>
      <w:r w:rsidR="00F90D96" w:rsidRPr="009B4FC9">
        <w:t xml:space="preserve"> </w:t>
      </w:r>
      <w:r w:rsidRPr="009B4FC9">
        <w:t>xuất</w:t>
      </w:r>
      <w:r w:rsidR="00F90D96" w:rsidRPr="009B4FC9">
        <w:t xml:space="preserve"> </w:t>
      </w:r>
      <w:r w:rsidRPr="009B4FC9">
        <w:t>và</w:t>
      </w:r>
      <w:r w:rsidR="00F90D96" w:rsidRPr="009B4FC9">
        <w:t xml:space="preserve"> </w:t>
      </w:r>
      <w:r w:rsidRPr="009B4FC9">
        <w:t>gia</w:t>
      </w:r>
      <w:r w:rsidR="00F90D96" w:rsidRPr="009B4FC9">
        <w:t xml:space="preserve"> </w:t>
      </w:r>
      <w:r w:rsidRPr="009B4FC9">
        <w:t>công,</w:t>
      </w:r>
      <w:r w:rsidR="00F90D96" w:rsidRPr="009B4FC9">
        <w:t xml:space="preserve"> </w:t>
      </w:r>
      <w:r w:rsidRPr="009B4FC9">
        <w:t>dẫn</w:t>
      </w:r>
      <w:r w:rsidR="00F90D96" w:rsidRPr="009B4FC9">
        <w:t xml:space="preserve"> </w:t>
      </w:r>
      <w:r w:rsidRPr="009B4FC9">
        <w:t>đến</w:t>
      </w:r>
      <w:r w:rsidR="00F90D96" w:rsidRPr="009B4FC9">
        <w:t xml:space="preserve"> </w:t>
      </w:r>
      <w:r w:rsidRPr="009B4FC9">
        <w:t>cắt</w:t>
      </w:r>
      <w:r w:rsidR="00F90D96" w:rsidRPr="009B4FC9">
        <w:t xml:space="preserve"> </w:t>
      </w:r>
      <w:r w:rsidRPr="009B4FC9">
        <w:t>giảm</w:t>
      </w:r>
      <w:r w:rsidR="00F90D96" w:rsidRPr="009B4FC9">
        <w:t xml:space="preserve"> </w:t>
      </w:r>
      <w:r w:rsidRPr="009B4FC9">
        <w:t>lao</w:t>
      </w:r>
      <w:r w:rsidR="00F90D96" w:rsidRPr="009B4FC9">
        <w:t xml:space="preserve"> </w:t>
      </w:r>
      <w:r w:rsidRPr="009B4FC9">
        <w:t>động</w:t>
      </w:r>
      <w:r w:rsidR="00F90D96" w:rsidRPr="009B4FC9">
        <w:t xml:space="preserve"> </w:t>
      </w:r>
      <w:r w:rsidRPr="009B4FC9">
        <w:t>ở</w:t>
      </w:r>
      <w:r w:rsidR="00F90D96" w:rsidRPr="009B4FC9">
        <w:t xml:space="preserve"> </w:t>
      </w:r>
      <w:r w:rsidRPr="009B4FC9">
        <w:t>một</w:t>
      </w:r>
      <w:r w:rsidR="00F90D96" w:rsidRPr="009B4FC9">
        <w:t xml:space="preserve"> </w:t>
      </w:r>
      <w:r w:rsidRPr="009B4FC9">
        <w:t>số</w:t>
      </w:r>
      <w:r w:rsidR="00F90D96" w:rsidRPr="009B4FC9">
        <w:t xml:space="preserve"> </w:t>
      </w:r>
      <w:r w:rsidRPr="009B4FC9">
        <w:t>ngành</w:t>
      </w:r>
      <w:r w:rsidR="00F90D96" w:rsidRPr="009B4FC9">
        <w:t xml:space="preserve"> </w:t>
      </w:r>
      <w:r w:rsidRPr="009B4FC9">
        <w:t>như</w:t>
      </w:r>
      <w:r w:rsidR="00F90D96" w:rsidRPr="009B4FC9">
        <w:t xml:space="preserve"> </w:t>
      </w:r>
      <w:r w:rsidRPr="009B4FC9">
        <w:t>dệt</w:t>
      </w:r>
      <w:r w:rsidR="00F90D96" w:rsidRPr="009B4FC9">
        <w:t xml:space="preserve"> </w:t>
      </w:r>
      <w:r w:rsidRPr="009B4FC9">
        <w:t>may,</w:t>
      </w:r>
      <w:r w:rsidR="00F90D96" w:rsidRPr="009B4FC9">
        <w:t xml:space="preserve"> </w:t>
      </w:r>
      <w:r w:rsidRPr="009B4FC9">
        <w:t>da</w:t>
      </w:r>
      <w:r w:rsidR="00F90D96" w:rsidRPr="009B4FC9">
        <w:t xml:space="preserve"> </w:t>
      </w:r>
      <w:r w:rsidRPr="009B4FC9">
        <w:t>giày.</w:t>
      </w:r>
    </w:p>
    <w:p w14:paraId="4901B409" w14:textId="4ED1BD70" w:rsidR="00487B1F" w:rsidRPr="009B4FC9" w:rsidRDefault="00487B1F" w:rsidP="0042196A">
      <w:pPr>
        <w:pStyle w:val="Heading3"/>
        <w:spacing w:line="360" w:lineRule="auto"/>
        <w:rPr>
          <w:i/>
          <w:iCs w:val="0"/>
        </w:rPr>
      </w:pPr>
      <w:bookmarkStart w:id="13" w:name="_Toc199717872"/>
      <w:r w:rsidRPr="009B4FC9">
        <w:rPr>
          <w:iCs w:val="0"/>
        </w:rPr>
        <w:t>Chính</w:t>
      </w:r>
      <w:r w:rsidR="00F90D96" w:rsidRPr="009B4FC9">
        <w:rPr>
          <w:iCs w:val="0"/>
        </w:rPr>
        <w:t xml:space="preserve"> </w:t>
      </w:r>
      <w:r w:rsidRPr="009B4FC9">
        <w:rPr>
          <w:iCs w:val="0"/>
        </w:rPr>
        <w:t>sách</w:t>
      </w:r>
      <w:r w:rsidR="00F90D96" w:rsidRPr="009B4FC9">
        <w:rPr>
          <w:iCs w:val="0"/>
        </w:rPr>
        <w:t xml:space="preserve"> </w:t>
      </w:r>
      <w:r w:rsidRPr="009B4FC9">
        <w:rPr>
          <w:iCs w:val="0"/>
        </w:rPr>
        <w:t>tiền</w:t>
      </w:r>
      <w:r w:rsidR="00F90D96" w:rsidRPr="009B4FC9">
        <w:rPr>
          <w:iCs w:val="0"/>
        </w:rPr>
        <w:t xml:space="preserve"> </w:t>
      </w:r>
      <w:r w:rsidRPr="009B4FC9">
        <w:rPr>
          <w:iCs w:val="0"/>
        </w:rPr>
        <w:t>tệ</w:t>
      </w:r>
      <w:r w:rsidR="00F90D96" w:rsidRPr="009B4FC9">
        <w:rPr>
          <w:iCs w:val="0"/>
        </w:rPr>
        <w:t xml:space="preserve"> </w:t>
      </w:r>
      <w:r w:rsidRPr="009B4FC9">
        <w:rPr>
          <w:iCs w:val="0"/>
        </w:rPr>
        <w:t>và</w:t>
      </w:r>
      <w:r w:rsidR="00F90D96" w:rsidRPr="009B4FC9">
        <w:rPr>
          <w:iCs w:val="0"/>
        </w:rPr>
        <w:t xml:space="preserve"> </w:t>
      </w:r>
      <w:r w:rsidRPr="009B4FC9">
        <w:rPr>
          <w:iCs w:val="0"/>
        </w:rPr>
        <w:t>tài</w:t>
      </w:r>
      <w:r w:rsidR="00F90D96" w:rsidRPr="009B4FC9">
        <w:rPr>
          <w:iCs w:val="0"/>
        </w:rPr>
        <w:t xml:space="preserve"> </w:t>
      </w:r>
      <w:r w:rsidRPr="009B4FC9">
        <w:rPr>
          <w:iCs w:val="0"/>
        </w:rPr>
        <w:t>khóa</w:t>
      </w:r>
      <w:bookmarkEnd w:id="13"/>
    </w:p>
    <w:p w14:paraId="21E693BE" w14:textId="1C230478" w:rsidR="00BA4565" w:rsidRPr="009B4FC9" w:rsidRDefault="00BA4565" w:rsidP="0042196A">
      <w:pPr>
        <w:spacing w:line="360" w:lineRule="auto"/>
        <w:ind w:firstLine="567"/>
      </w:pPr>
      <w:r w:rsidRPr="009B4FC9">
        <w:t>Chính</w:t>
      </w:r>
      <w:r w:rsidR="00F90D96" w:rsidRPr="009B4FC9">
        <w:t xml:space="preserve"> </w:t>
      </w:r>
      <w:r w:rsidRPr="009B4FC9">
        <w:t>sách</w:t>
      </w:r>
      <w:r w:rsidR="00F90D96" w:rsidRPr="009B4FC9">
        <w:t xml:space="preserve"> </w:t>
      </w:r>
      <w:r w:rsidRPr="009B4FC9">
        <w:t>tiền</w:t>
      </w:r>
      <w:r w:rsidR="00F90D96" w:rsidRPr="009B4FC9">
        <w:t xml:space="preserve"> </w:t>
      </w:r>
      <w:r w:rsidRPr="009B4FC9">
        <w:t>tệ</w:t>
      </w:r>
      <w:r w:rsidR="00F90D96" w:rsidRPr="009B4FC9">
        <w:t xml:space="preserve"> </w:t>
      </w:r>
      <w:r w:rsidRPr="009B4FC9">
        <w:t>và</w:t>
      </w:r>
      <w:r w:rsidR="00F90D96" w:rsidRPr="009B4FC9">
        <w:t xml:space="preserve"> </w:t>
      </w:r>
      <w:r w:rsidRPr="009B4FC9">
        <w:t>chính</w:t>
      </w:r>
      <w:r w:rsidR="00F90D96" w:rsidRPr="009B4FC9">
        <w:t xml:space="preserve"> </w:t>
      </w:r>
      <w:r w:rsidRPr="009B4FC9">
        <w:t>sách</w:t>
      </w:r>
      <w:r w:rsidR="00F90D96" w:rsidRPr="009B4FC9">
        <w:t xml:space="preserve"> </w:t>
      </w:r>
      <w:r w:rsidRPr="009B4FC9">
        <w:t>tài</w:t>
      </w:r>
      <w:r w:rsidR="00F90D96" w:rsidRPr="009B4FC9">
        <w:t xml:space="preserve"> </w:t>
      </w:r>
      <w:r w:rsidRPr="009B4FC9">
        <w:t>khóa</w:t>
      </w:r>
      <w:r w:rsidR="00F90D96" w:rsidRPr="009B4FC9">
        <w:t xml:space="preserve"> </w:t>
      </w:r>
      <w:r w:rsidRPr="009B4FC9">
        <w:t>là</w:t>
      </w:r>
      <w:r w:rsidR="00F90D96" w:rsidRPr="009B4FC9">
        <w:t xml:space="preserve"> </w:t>
      </w:r>
      <w:r w:rsidRPr="009B4FC9">
        <w:t>hai</w:t>
      </w:r>
      <w:r w:rsidR="00F90D96" w:rsidRPr="009B4FC9">
        <w:t xml:space="preserve"> </w:t>
      </w:r>
      <w:r w:rsidRPr="009B4FC9">
        <w:t>công</w:t>
      </w:r>
      <w:r w:rsidR="00F90D96" w:rsidRPr="009B4FC9">
        <w:t xml:space="preserve"> </w:t>
      </w:r>
      <w:r w:rsidRPr="009B4FC9">
        <w:t>cụ</w:t>
      </w:r>
      <w:r w:rsidR="00F90D96" w:rsidRPr="009B4FC9">
        <w:t xml:space="preserve"> </w:t>
      </w:r>
      <w:r w:rsidRPr="009B4FC9">
        <w:t>điều</w:t>
      </w:r>
      <w:r w:rsidR="00F90D96" w:rsidRPr="009B4FC9">
        <w:t xml:space="preserve"> </w:t>
      </w:r>
      <w:r w:rsidRPr="009B4FC9">
        <w:t>tiết</w:t>
      </w:r>
      <w:r w:rsidR="00F90D96" w:rsidRPr="009B4FC9">
        <w:t xml:space="preserve"> </w:t>
      </w:r>
      <w:r w:rsidRPr="009B4FC9">
        <w:t>vĩ</w:t>
      </w:r>
      <w:r w:rsidR="00F90D96" w:rsidRPr="009B4FC9">
        <w:t xml:space="preserve"> </w:t>
      </w:r>
      <w:r w:rsidRPr="009B4FC9">
        <w:t>mô</w:t>
      </w:r>
      <w:r w:rsidR="00F90D96" w:rsidRPr="009B4FC9">
        <w:t xml:space="preserve"> </w:t>
      </w:r>
      <w:r w:rsidRPr="009B4FC9">
        <w:t>quan</w:t>
      </w:r>
      <w:r w:rsidR="00F90D96" w:rsidRPr="009B4FC9">
        <w:t xml:space="preserve"> </w:t>
      </w:r>
      <w:r w:rsidRPr="009B4FC9">
        <w:t>trọng</w:t>
      </w:r>
      <w:r w:rsidR="00F90D96" w:rsidRPr="009B4FC9">
        <w:t xml:space="preserve"> </w:t>
      </w:r>
      <w:r w:rsidRPr="009B4FC9">
        <w:t>nhằm</w:t>
      </w:r>
      <w:r w:rsidR="00F90D96" w:rsidRPr="009B4FC9">
        <w:t xml:space="preserve"> </w:t>
      </w:r>
      <w:r w:rsidRPr="009B4FC9">
        <w:t>ổn</w:t>
      </w:r>
      <w:r w:rsidR="00F90D96" w:rsidRPr="009B4FC9">
        <w:t xml:space="preserve"> </w:t>
      </w:r>
      <w:r w:rsidRPr="009B4FC9">
        <w:t>định</w:t>
      </w:r>
      <w:r w:rsidR="00F90D96" w:rsidRPr="009B4FC9">
        <w:t xml:space="preserve"> </w:t>
      </w:r>
      <w:r w:rsidRPr="009B4FC9">
        <w:t>kinh</w:t>
      </w:r>
      <w:r w:rsidR="00F90D96" w:rsidRPr="009B4FC9">
        <w:t xml:space="preserve"> </w:t>
      </w:r>
      <w:r w:rsidRPr="009B4FC9">
        <w:t>tế</w:t>
      </w:r>
      <w:r w:rsidR="00F90D96" w:rsidRPr="009B4FC9">
        <w:t xml:space="preserve"> </w:t>
      </w:r>
      <w:r w:rsidRPr="009B4FC9">
        <w:t>và</w:t>
      </w:r>
      <w:r w:rsidR="00F90D96" w:rsidRPr="009B4FC9">
        <w:t xml:space="preserve"> </w:t>
      </w:r>
      <w:r w:rsidRPr="009B4FC9">
        <w:t>kiểm</w:t>
      </w:r>
      <w:r w:rsidR="00F90D96" w:rsidRPr="009B4FC9">
        <w:t xml:space="preserve"> </w:t>
      </w:r>
      <w:r w:rsidRPr="009B4FC9">
        <w:t>soát</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tuy</w:t>
      </w:r>
      <w:r w:rsidR="00F90D96" w:rsidRPr="009B4FC9">
        <w:t xml:space="preserve"> </w:t>
      </w:r>
      <w:r w:rsidRPr="009B4FC9">
        <w:t>nhiên</w:t>
      </w:r>
      <w:r w:rsidR="00F90D96" w:rsidRPr="009B4FC9">
        <w:t xml:space="preserve"> </w:t>
      </w:r>
      <w:r w:rsidRPr="009B4FC9">
        <w:t>có</w:t>
      </w:r>
      <w:r w:rsidR="00F90D96" w:rsidRPr="009B4FC9">
        <w:t xml:space="preserve"> </w:t>
      </w:r>
      <w:r w:rsidRPr="009B4FC9">
        <w:t>phạm</w:t>
      </w:r>
      <w:r w:rsidR="00F90D96" w:rsidRPr="009B4FC9">
        <w:t xml:space="preserve"> </w:t>
      </w:r>
      <w:r w:rsidRPr="009B4FC9">
        <w:t>vi</w:t>
      </w:r>
      <w:r w:rsidR="00F90D96" w:rsidRPr="009B4FC9">
        <w:t xml:space="preserve"> </w:t>
      </w:r>
      <w:r w:rsidRPr="009B4FC9">
        <w:t>và</w:t>
      </w:r>
      <w:r w:rsidR="00F90D96" w:rsidRPr="009B4FC9">
        <w:t xml:space="preserve"> </w:t>
      </w:r>
      <w:r w:rsidRPr="009B4FC9">
        <w:t>cách</w:t>
      </w:r>
      <w:r w:rsidR="00F90D96" w:rsidRPr="009B4FC9">
        <w:t xml:space="preserve"> </w:t>
      </w:r>
      <w:r w:rsidRPr="009B4FC9">
        <w:t>thức</w:t>
      </w:r>
      <w:r w:rsidR="00F90D96" w:rsidRPr="009B4FC9">
        <w:t xml:space="preserve"> </w:t>
      </w:r>
      <w:r w:rsidRPr="009B4FC9">
        <w:t>tác</w:t>
      </w:r>
      <w:r w:rsidR="00F90D96" w:rsidRPr="009B4FC9">
        <w:t xml:space="preserve"> </w:t>
      </w:r>
      <w:r w:rsidRPr="009B4FC9">
        <w:t>động</w:t>
      </w:r>
      <w:r w:rsidR="00F90D96" w:rsidRPr="009B4FC9">
        <w:t xml:space="preserve"> </w:t>
      </w:r>
      <w:r w:rsidRPr="009B4FC9">
        <w:t>khác</w:t>
      </w:r>
      <w:r w:rsidR="00F90D96" w:rsidRPr="009B4FC9">
        <w:t xml:space="preserve"> </w:t>
      </w:r>
      <w:r w:rsidRPr="009B4FC9">
        <w:t>nhau.</w:t>
      </w:r>
    </w:p>
    <w:p w14:paraId="25BEA855" w14:textId="4F60B2D0" w:rsidR="00BA4565" w:rsidRPr="009B4FC9" w:rsidRDefault="00BA4565" w:rsidP="0042196A">
      <w:pPr>
        <w:spacing w:line="360" w:lineRule="auto"/>
        <w:ind w:firstLine="567"/>
      </w:pPr>
      <w:r w:rsidRPr="009B4FC9">
        <w:t>Chính</w:t>
      </w:r>
      <w:r w:rsidR="00F90D96" w:rsidRPr="009B4FC9">
        <w:t xml:space="preserve"> </w:t>
      </w:r>
      <w:r w:rsidRPr="009B4FC9">
        <w:t>sách</w:t>
      </w:r>
      <w:r w:rsidR="00F90D96" w:rsidRPr="009B4FC9">
        <w:t xml:space="preserve"> </w:t>
      </w:r>
      <w:r w:rsidRPr="009B4FC9">
        <w:t>tiền</w:t>
      </w:r>
      <w:r w:rsidR="00F90D96" w:rsidRPr="009B4FC9">
        <w:t xml:space="preserve"> </w:t>
      </w:r>
      <w:r w:rsidRPr="009B4FC9">
        <w:t>tệ,</w:t>
      </w:r>
      <w:r w:rsidR="00F90D96" w:rsidRPr="009B4FC9">
        <w:t xml:space="preserve"> </w:t>
      </w:r>
      <w:r w:rsidRPr="009B4FC9">
        <w:t>do</w:t>
      </w:r>
      <w:r w:rsidR="00F90D96" w:rsidRPr="009B4FC9">
        <w:t xml:space="preserve"> </w:t>
      </w:r>
      <w:r w:rsidRPr="009B4FC9">
        <w:t>Ngân</w:t>
      </w:r>
      <w:r w:rsidR="00F90D96" w:rsidRPr="009B4FC9">
        <w:t xml:space="preserve"> </w:t>
      </w:r>
      <w:r w:rsidRPr="009B4FC9">
        <w:t>hàng</w:t>
      </w:r>
      <w:r w:rsidR="00F90D96" w:rsidRPr="009B4FC9">
        <w:t xml:space="preserve"> </w:t>
      </w:r>
      <w:r w:rsidRPr="009B4FC9">
        <w:t>Nhà</w:t>
      </w:r>
      <w:r w:rsidR="00F90D96" w:rsidRPr="009B4FC9">
        <w:t xml:space="preserve"> </w:t>
      </w:r>
      <w:r w:rsidRPr="009B4FC9">
        <w:t>nước</w:t>
      </w:r>
      <w:r w:rsidR="00F90D96" w:rsidRPr="009B4FC9">
        <w:t xml:space="preserve"> </w:t>
      </w:r>
      <w:r w:rsidRPr="009B4FC9">
        <w:t>quản</w:t>
      </w:r>
      <w:r w:rsidR="00F90D96" w:rsidRPr="009B4FC9">
        <w:t xml:space="preserve"> </w:t>
      </w:r>
      <w:r w:rsidRPr="009B4FC9">
        <w:t>lý,</w:t>
      </w:r>
      <w:r w:rsidR="00F90D96" w:rsidRPr="009B4FC9">
        <w:t xml:space="preserve"> </w:t>
      </w:r>
      <w:r w:rsidRPr="009B4FC9">
        <w:t>điều</w:t>
      </w:r>
      <w:r w:rsidR="00F90D96" w:rsidRPr="009B4FC9">
        <w:t xml:space="preserve"> </w:t>
      </w:r>
      <w:r w:rsidRPr="009B4FC9">
        <w:t>chỉnh</w:t>
      </w:r>
      <w:r w:rsidR="00F90D96" w:rsidRPr="009B4FC9">
        <w:t xml:space="preserve"> </w:t>
      </w:r>
      <w:r w:rsidRPr="009B4FC9">
        <w:t>lượng</w:t>
      </w:r>
      <w:r w:rsidR="00F90D96" w:rsidRPr="009B4FC9">
        <w:t xml:space="preserve"> </w:t>
      </w:r>
      <w:r w:rsidRPr="009B4FC9">
        <w:t>cung</w:t>
      </w:r>
      <w:r w:rsidR="00F90D96" w:rsidRPr="009B4FC9">
        <w:t xml:space="preserve"> </w:t>
      </w:r>
      <w:r w:rsidRPr="009B4FC9">
        <w:t>tiền</w:t>
      </w:r>
      <w:r w:rsidR="00F90D96" w:rsidRPr="009B4FC9">
        <w:t xml:space="preserve"> </w:t>
      </w:r>
      <w:r w:rsidRPr="009B4FC9">
        <w:t>và</w:t>
      </w:r>
      <w:r w:rsidR="00F90D96" w:rsidRPr="009B4FC9">
        <w:t xml:space="preserve"> </w:t>
      </w:r>
      <w:r w:rsidRPr="009B4FC9">
        <w:t>lãi</w:t>
      </w:r>
      <w:r w:rsidR="00F90D96" w:rsidRPr="009B4FC9">
        <w:t xml:space="preserve"> </w:t>
      </w:r>
      <w:r w:rsidRPr="009B4FC9">
        <w:t>suất.</w:t>
      </w:r>
      <w:r w:rsidR="00F90D96" w:rsidRPr="009B4FC9">
        <w:t xml:space="preserve"> </w:t>
      </w:r>
      <w:r w:rsidRPr="009B4FC9">
        <w:t>Khi</w:t>
      </w:r>
      <w:r w:rsidR="00F90D96" w:rsidRPr="009B4FC9">
        <w:t xml:space="preserve"> </w:t>
      </w:r>
      <w:r w:rsidRPr="009B4FC9">
        <w:t>nền</w:t>
      </w:r>
      <w:r w:rsidR="00F90D96" w:rsidRPr="009B4FC9">
        <w:t xml:space="preserve"> </w:t>
      </w:r>
      <w:r w:rsidRPr="009B4FC9">
        <w:t>kinh</w:t>
      </w:r>
      <w:r w:rsidR="00F90D96" w:rsidRPr="009B4FC9">
        <w:t xml:space="preserve"> </w:t>
      </w:r>
      <w:r w:rsidRPr="009B4FC9">
        <w:t>tế</w:t>
      </w:r>
      <w:r w:rsidR="00F90D96" w:rsidRPr="009B4FC9">
        <w:t xml:space="preserve"> </w:t>
      </w:r>
      <w:r w:rsidRPr="009B4FC9">
        <w:t>suy</w:t>
      </w:r>
      <w:r w:rsidR="00F90D96" w:rsidRPr="009B4FC9">
        <w:t xml:space="preserve"> </w:t>
      </w:r>
      <w:r w:rsidRPr="009B4FC9">
        <w:t>thoái,</w:t>
      </w:r>
      <w:r w:rsidR="00F90D96" w:rsidRPr="009B4FC9">
        <w:t xml:space="preserve"> </w:t>
      </w:r>
      <w:r w:rsidRPr="009B4FC9">
        <w:t>chính</w:t>
      </w:r>
      <w:r w:rsidR="00F90D96" w:rsidRPr="009B4FC9">
        <w:t xml:space="preserve"> </w:t>
      </w:r>
      <w:r w:rsidRPr="009B4FC9">
        <w:t>sách</w:t>
      </w:r>
      <w:r w:rsidR="00F90D96" w:rsidRPr="009B4FC9">
        <w:t xml:space="preserve"> </w:t>
      </w:r>
      <w:r w:rsidRPr="009B4FC9">
        <w:t>tiền</w:t>
      </w:r>
      <w:r w:rsidR="00F90D96" w:rsidRPr="009B4FC9">
        <w:t xml:space="preserve"> </w:t>
      </w:r>
      <w:r w:rsidRPr="009B4FC9">
        <w:t>tệ</w:t>
      </w:r>
      <w:r w:rsidR="00F90D96" w:rsidRPr="009B4FC9">
        <w:t xml:space="preserve"> </w:t>
      </w:r>
      <w:r w:rsidRPr="009B4FC9">
        <w:t>nới</w:t>
      </w:r>
      <w:r w:rsidR="00F90D96" w:rsidRPr="009B4FC9">
        <w:t xml:space="preserve"> </w:t>
      </w:r>
      <w:r w:rsidRPr="009B4FC9">
        <w:t>lỏng</w:t>
      </w:r>
      <w:r w:rsidR="00F90D96" w:rsidRPr="009B4FC9">
        <w:t xml:space="preserve"> </w:t>
      </w:r>
      <w:r w:rsidRPr="009B4FC9">
        <w:t>(giảm</w:t>
      </w:r>
      <w:r w:rsidR="00F90D96" w:rsidRPr="009B4FC9">
        <w:t xml:space="preserve"> </w:t>
      </w:r>
      <w:r w:rsidRPr="009B4FC9">
        <w:t>lãi</w:t>
      </w:r>
      <w:r w:rsidR="00F90D96" w:rsidRPr="009B4FC9">
        <w:t xml:space="preserve"> </w:t>
      </w:r>
      <w:r w:rsidRPr="009B4FC9">
        <w:t>suất,</w:t>
      </w:r>
      <w:r w:rsidR="00F90D96" w:rsidRPr="009B4FC9">
        <w:t xml:space="preserve"> </w:t>
      </w:r>
      <w:r w:rsidRPr="009B4FC9">
        <w:t>giảm</w:t>
      </w:r>
      <w:r w:rsidR="00F90D96" w:rsidRPr="009B4FC9">
        <w:t xml:space="preserve"> </w:t>
      </w:r>
      <w:r w:rsidRPr="009B4FC9">
        <w:t>dự</w:t>
      </w:r>
      <w:r w:rsidR="00F90D96" w:rsidRPr="009B4FC9">
        <w:t xml:space="preserve"> </w:t>
      </w:r>
      <w:r w:rsidRPr="009B4FC9">
        <w:t>trữ</w:t>
      </w:r>
      <w:r w:rsidR="00F90D96" w:rsidRPr="009B4FC9">
        <w:t xml:space="preserve"> </w:t>
      </w:r>
      <w:r w:rsidRPr="009B4FC9">
        <w:t>bắt</w:t>
      </w:r>
      <w:r w:rsidR="00F90D96" w:rsidRPr="009B4FC9">
        <w:t xml:space="preserve"> </w:t>
      </w:r>
      <w:r w:rsidRPr="009B4FC9">
        <w:t>buộc,</w:t>
      </w:r>
      <w:r w:rsidR="00F90D96" w:rsidRPr="009B4FC9">
        <w:t xml:space="preserve"> </w:t>
      </w:r>
      <w:r w:rsidRPr="009B4FC9">
        <w:t>bơm</w:t>
      </w:r>
      <w:r w:rsidR="00F90D96" w:rsidRPr="009B4FC9">
        <w:t xml:space="preserve"> </w:t>
      </w:r>
      <w:r w:rsidRPr="009B4FC9">
        <w:t>tiền)</w:t>
      </w:r>
      <w:r w:rsidR="00F90D96" w:rsidRPr="009B4FC9">
        <w:t xml:space="preserve"> </w:t>
      </w:r>
      <w:r w:rsidRPr="009B4FC9">
        <w:t>giúp</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tiếp</w:t>
      </w:r>
      <w:r w:rsidR="00F90D96" w:rsidRPr="009B4FC9">
        <w:t xml:space="preserve"> </w:t>
      </w:r>
      <w:r w:rsidRPr="009B4FC9">
        <w:t>cận</w:t>
      </w:r>
      <w:r w:rsidR="00F90D96" w:rsidRPr="009B4FC9">
        <w:t xml:space="preserve"> </w:t>
      </w:r>
      <w:r w:rsidRPr="009B4FC9">
        <w:t>vốn</w:t>
      </w:r>
      <w:r w:rsidR="00F90D96" w:rsidRPr="009B4FC9">
        <w:t xml:space="preserve"> </w:t>
      </w:r>
      <w:r w:rsidRPr="009B4FC9">
        <w:t>dễ</w:t>
      </w:r>
      <w:r w:rsidR="00F90D96" w:rsidRPr="009B4FC9">
        <w:t xml:space="preserve"> </w:t>
      </w:r>
      <w:r w:rsidRPr="009B4FC9">
        <w:t>dàng,</w:t>
      </w:r>
      <w:r w:rsidR="00F90D96" w:rsidRPr="009B4FC9">
        <w:t xml:space="preserve"> </w:t>
      </w:r>
      <w:r w:rsidRPr="009B4FC9">
        <w:t>mở</w:t>
      </w:r>
      <w:r w:rsidR="00F90D96" w:rsidRPr="009B4FC9">
        <w:t xml:space="preserve"> </w:t>
      </w:r>
      <w:r w:rsidRPr="009B4FC9">
        <w:t>rộng</w:t>
      </w:r>
      <w:r w:rsidR="00F90D96" w:rsidRPr="009B4FC9">
        <w:t xml:space="preserve"> </w:t>
      </w:r>
      <w:r w:rsidRPr="009B4FC9">
        <w:t>sản</w:t>
      </w:r>
      <w:r w:rsidR="00F90D96" w:rsidRPr="009B4FC9">
        <w:t xml:space="preserve"> </w:t>
      </w:r>
      <w:r w:rsidRPr="009B4FC9">
        <w:t>xuất</w:t>
      </w:r>
      <w:r w:rsidR="00F90D96" w:rsidRPr="009B4FC9">
        <w:t xml:space="preserve"> </w:t>
      </w:r>
      <w:r w:rsidRPr="009B4FC9">
        <w:t>và</w:t>
      </w:r>
      <w:r w:rsidR="00F90D96" w:rsidRPr="009B4FC9">
        <w:t xml:space="preserve"> </w:t>
      </w:r>
      <w:r w:rsidRPr="009B4FC9">
        <w:t>tạo</w:t>
      </w:r>
      <w:r w:rsidR="00F90D96" w:rsidRPr="009B4FC9">
        <w:t xml:space="preserve"> </w:t>
      </w:r>
      <w:r w:rsidRPr="009B4FC9">
        <w:t>việc</w:t>
      </w:r>
      <w:r w:rsidR="00F90D96" w:rsidRPr="009B4FC9">
        <w:t xml:space="preserve"> </w:t>
      </w:r>
      <w:r w:rsidRPr="009B4FC9">
        <w:t>làm.</w:t>
      </w:r>
      <w:r w:rsidR="00F90D96" w:rsidRPr="009B4FC9">
        <w:t xml:space="preserve"> </w:t>
      </w:r>
      <w:r w:rsidRPr="009B4FC9">
        <w:t>Ngược</w:t>
      </w:r>
      <w:r w:rsidR="00F90D96" w:rsidRPr="009B4FC9">
        <w:t xml:space="preserve"> </w:t>
      </w:r>
      <w:r w:rsidRPr="009B4FC9">
        <w:t>lại,</w:t>
      </w:r>
      <w:r w:rsidR="00F90D96" w:rsidRPr="009B4FC9">
        <w:t xml:space="preserve"> </w:t>
      </w:r>
      <w:r w:rsidRPr="009B4FC9">
        <w:t>chính</w:t>
      </w:r>
      <w:r w:rsidR="00F90D96" w:rsidRPr="009B4FC9">
        <w:t xml:space="preserve"> </w:t>
      </w:r>
      <w:r w:rsidRPr="009B4FC9">
        <w:t>sách</w:t>
      </w:r>
      <w:r w:rsidR="00F90D96" w:rsidRPr="009B4FC9">
        <w:t xml:space="preserve"> </w:t>
      </w:r>
      <w:r w:rsidRPr="009B4FC9">
        <w:t>thắt</w:t>
      </w:r>
      <w:r w:rsidR="00F90D96" w:rsidRPr="009B4FC9">
        <w:t xml:space="preserve"> </w:t>
      </w:r>
      <w:r w:rsidRPr="009B4FC9">
        <w:t>chặt</w:t>
      </w:r>
      <w:r w:rsidR="00F90D96" w:rsidRPr="009B4FC9">
        <w:t xml:space="preserve"> </w:t>
      </w:r>
      <w:r w:rsidRPr="009B4FC9">
        <w:t>làm</w:t>
      </w:r>
      <w:r w:rsidR="00F90D96" w:rsidRPr="009B4FC9">
        <w:t xml:space="preserve"> </w:t>
      </w:r>
      <w:r w:rsidRPr="009B4FC9">
        <w:t>tăng</w:t>
      </w:r>
      <w:r w:rsidR="00F90D96" w:rsidRPr="009B4FC9">
        <w:t xml:space="preserve"> </w:t>
      </w:r>
      <w:r w:rsidRPr="009B4FC9">
        <w:t>chi</w:t>
      </w:r>
      <w:r w:rsidR="00F90D96" w:rsidRPr="009B4FC9">
        <w:t xml:space="preserve"> </w:t>
      </w:r>
      <w:r w:rsidRPr="009B4FC9">
        <w:t>phí</w:t>
      </w:r>
      <w:r w:rsidR="00F90D96" w:rsidRPr="009B4FC9">
        <w:t xml:space="preserve"> </w:t>
      </w:r>
      <w:r w:rsidRPr="009B4FC9">
        <w:t>vay</w:t>
      </w:r>
      <w:r w:rsidR="00F90D96" w:rsidRPr="009B4FC9">
        <w:t xml:space="preserve"> </w:t>
      </w:r>
      <w:r w:rsidRPr="009B4FC9">
        <w:t>vốn,</w:t>
      </w:r>
      <w:r w:rsidR="00F90D96" w:rsidRPr="009B4FC9">
        <w:t xml:space="preserve"> </w:t>
      </w:r>
      <w:r w:rsidRPr="009B4FC9">
        <w:t>hạn</w:t>
      </w:r>
      <w:r w:rsidR="00F90D96" w:rsidRPr="009B4FC9">
        <w:t xml:space="preserve"> </w:t>
      </w:r>
      <w:r w:rsidRPr="009B4FC9">
        <w:t>chế</w:t>
      </w:r>
      <w:r w:rsidR="00F90D96" w:rsidRPr="009B4FC9">
        <w:t xml:space="preserve"> </w:t>
      </w:r>
      <w:r w:rsidRPr="009B4FC9">
        <w:t>đầu</w:t>
      </w:r>
      <w:r w:rsidR="00F90D96" w:rsidRPr="009B4FC9">
        <w:t xml:space="preserve"> </w:t>
      </w:r>
      <w:r w:rsidRPr="009B4FC9">
        <w:t>tư,</w:t>
      </w:r>
      <w:r w:rsidR="00F90D96" w:rsidRPr="009B4FC9">
        <w:t xml:space="preserve"> </w:t>
      </w:r>
      <w:r w:rsidRPr="009B4FC9">
        <w:t>có</w:t>
      </w:r>
      <w:r w:rsidR="00F90D96" w:rsidRPr="009B4FC9">
        <w:t xml:space="preserve"> </w:t>
      </w:r>
      <w:r w:rsidRPr="009B4FC9">
        <w:t>thể</w:t>
      </w:r>
      <w:r w:rsidR="00F90D96" w:rsidRPr="009B4FC9">
        <w:t xml:space="preserve"> </w:t>
      </w:r>
      <w:r w:rsidRPr="009B4FC9">
        <w:t>làm</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tăng</w:t>
      </w:r>
      <w:r w:rsidR="00F90D96" w:rsidRPr="009B4FC9">
        <w:t xml:space="preserve"> </w:t>
      </w:r>
      <w:r w:rsidRPr="009B4FC9">
        <w:t>trong</w:t>
      </w:r>
      <w:r w:rsidR="00F90D96" w:rsidRPr="009B4FC9">
        <w:t xml:space="preserve"> </w:t>
      </w:r>
      <w:r w:rsidRPr="009B4FC9">
        <w:t>ngắn</w:t>
      </w:r>
      <w:r w:rsidR="00F90D96" w:rsidRPr="009B4FC9">
        <w:t xml:space="preserve"> </w:t>
      </w:r>
      <w:r w:rsidRPr="009B4FC9">
        <w:t>hạn.</w:t>
      </w:r>
    </w:p>
    <w:p w14:paraId="1E4C8339" w14:textId="0ED34318" w:rsidR="00BA4565" w:rsidRPr="009B4FC9" w:rsidRDefault="00BA4565" w:rsidP="0042196A">
      <w:pPr>
        <w:spacing w:line="360" w:lineRule="auto"/>
        <w:ind w:firstLine="567"/>
      </w:pPr>
      <w:r w:rsidRPr="009B4FC9">
        <w:t>Chính</w:t>
      </w:r>
      <w:r w:rsidR="00F90D96" w:rsidRPr="009B4FC9">
        <w:t xml:space="preserve"> </w:t>
      </w:r>
      <w:r w:rsidRPr="009B4FC9">
        <w:t>sách</w:t>
      </w:r>
      <w:r w:rsidR="00F90D96" w:rsidRPr="009B4FC9">
        <w:t xml:space="preserve"> </w:t>
      </w:r>
      <w:r w:rsidRPr="009B4FC9">
        <w:t>tài</w:t>
      </w:r>
      <w:r w:rsidR="00F90D96" w:rsidRPr="009B4FC9">
        <w:t xml:space="preserve"> </w:t>
      </w:r>
      <w:r w:rsidRPr="009B4FC9">
        <w:t>khóa,</w:t>
      </w:r>
      <w:r w:rsidR="00F90D96" w:rsidRPr="009B4FC9">
        <w:t xml:space="preserve"> </w:t>
      </w:r>
      <w:r w:rsidRPr="009B4FC9">
        <w:t>do</w:t>
      </w:r>
      <w:r w:rsidR="00F90D96" w:rsidRPr="009B4FC9">
        <w:t xml:space="preserve"> </w:t>
      </w:r>
      <w:r w:rsidRPr="009B4FC9">
        <w:t>Chính</w:t>
      </w:r>
      <w:r w:rsidR="00F90D96" w:rsidRPr="009B4FC9">
        <w:t xml:space="preserve"> </w:t>
      </w:r>
      <w:r w:rsidRPr="009B4FC9">
        <w:t>phủ</w:t>
      </w:r>
      <w:r w:rsidR="00F90D96" w:rsidRPr="009B4FC9">
        <w:t xml:space="preserve"> </w:t>
      </w:r>
      <w:r w:rsidRPr="009B4FC9">
        <w:t>thực</w:t>
      </w:r>
      <w:r w:rsidR="00F90D96" w:rsidRPr="009B4FC9">
        <w:t xml:space="preserve"> </w:t>
      </w:r>
      <w:r w:rsidRPr="009B4FC9">
        <w:t>hiện</w:t>
      </w:r>
      <w:r w:rsidR="00F90D96" w:rsidRPr="009B4FC9">
        <w:t xml:space="preserve"> </w:t>
      </w:r>
      <w:r w:rsidRPr="009B4FC9">
        <w:t>qua</w:t>
      </w:r>
      <w:r w:rsidR="00F90D96" w:rsidRPr="009B4FC9">
        <w:t xml:space="preserve"> </w:t>
      </w:r>
      <w:r w:rsidRPr="009B4FC9">
        <w:t>việc</w:t>
      </w:r>
      <w:r w:rsidR="00F90D96" w:rsidRPr="009B4FC9">
        <w:t xml:space="preserve"> </w:t>
      </w:r>
      <w:r w:rsidRPr="009B4FC9">
        <w:t>điều</w:t>
      </w:r>
      <w:r w:rsidR="00F90D96" w:rsidRPr="009B4FC9">
        <w:t xml:space="preserve"> </w:t>
      </w:r>
      <w:r w:rsidRPr="009B4FC9">
        <w:t>chỉnh</w:t>
      </w:r>
      <w:r w:rsidR="00F90D96" w:rsidRPr="009B4FC9">
        <w:t xml:space="preserve"> </w:t>
      </w:r>
      <w:r w:rsidRPr="009B4FC9">
        <w:t>thuế</w:t>
      </w:r>
      <w:r w:rsidR="00F90D96" w:rsidRPr="009B4FC9">
        <w:t xml:space="preserve"> </w:t>
      </w:r>
      <w:r w:rsidRPr="009B4FC9">
        <w:t>và</w:t>
      </w:r>
      <w:r w:rsidR="00F90D96" w:rsidRPr="009B4FC9">
        <w:t xml:space="preserve"> </w:t>
      </w:r>
      <w:r w:rsidRPr="009B4FC9">
        <w:t>chi</w:t>
      </w:r>
      <w:r w:rsidR="00F90D96" w:rsidRPr="009B4FC9">
        <w:t xml:space="preserve"> </w:t>
      </w:r>
      <w:r w:rsidRPr="009B4FC9">
        <w:t>tiêu</w:t>
      </w:r>
      <w:r w:rsidR="00F90D96" w:rsidRPr="009B4FC9">
        <w:t xml:space="preserve"> </w:t>
      </w:r>
      <w:r w:rsidRPr="009B4FC9">
        <w:t>công,</w:t>
      </w:r>
      <w:r w:rsidR="00F90D96" w:rsidRPr="009B4FC9">
        <w:t xml:space="preserve"> </w:t>
      </w:r>
      <w:r w:rsidRPr="009B4FC9">
        <w:t>tác</w:t>
      </w:r>
      <w:r w:rsidR="00F90D96" w:rsidRPr="009B4FC9">
        <w:t xml:space="preserve"> </w:t>
      </w:r>
      <w:r w:rsidRPr="009B4FC9">
        <w:t>động</w:t>
      </w:r>
      <w:r w:rsidR="00F90D96" w:rsidRPr="009B4FC9">
        <w:t xml:space="preserve"> </w:t>
      </w:r>
      <w:r w:rsidRPr="009B4FC9">
        <w:t>trực</w:t>
      </w:r>
      <w:r w:rsidR="00F90D96" w:rsidRPr="009B4FC9">
        <w:t xml:space="preserve"> </w:t>
      </w:r>
      <w:r w:rsidRPr="009B4FC9">
        <w:t>tiếp</w:t>
      </w:r>
      <w:r w:rsidR="00F90D96" w:rsidRPr="009B4FC9">
        <w:t xml:space="preserve"> </w:t>
      </w:r>
      <w:r w:rsidRPr="009B4FC9">
        <w:t>đến</w:t>
      </w:r>
      <w:r w:rsidR="00F90D96" w:rsidRPr="009B4FC9">
        <w:t xml:space="preserve"> </w:t>
      </w:r>
      <w:r w:rsidRPr="009B4FC9">
        <w:t>tổng</w:t>
      </w:r>
      <w:r w:rsidR="00F90D96" w:rsidRPr="009B4FC9">
        <w:t xml:space="preserve"> </w:t>
      </w:r>
      <w:r w:rsidRPr="009B4FC9">
        <w:t>cầu.</w:t>
      </w:r>
      <w:r w:rsidR="00F90D96" w:rsidRPr="009B4FC9">
        <w:t xml:space="preserve"> </w:t>
      </w:r>
      <w:r w:rsidRPr="009B4FC9">
        <w:t>Chính</w:t>
      </w:r>
      <w:r w:rsidR="00F90D96" w:rsidRPr="009B4FC9">
        <w:t xml:space="preserve"> </w:t>
      </w:r>
      <w:r w:rsidRPr="009B4FC9">
        <w:t>sách</w:t>
      </w:r>
      <w:r w:rsidR="00F90D96" w:rsidRPr="009B4FC9">
        <w:t xml:space="preserve"> </w:t>
      </w:r>
      <w:r w:rsidRPr="009B4FC9">
        <w:t>tài</w:t>
      </w:r>
      <w:r w:rsidR="00F90D96" w:rsidRPr="009B4FC9">
        <w:t xml:space="preserve"> </w:t>
      </w:r>
      <w:r w:rsidRPr="009B4FC9">
        <w:t>khóa</w:t>
      </w:r>
      <w:r w:rsidR="00F90D96" w:rsidRPr="009B4FC9">
        <w:t xml:space="preserve"> </w:t>
      </w:r>
      <w:r w:rsidRPr="009B4FC9">
        <w:t>mở</w:t>
      </w:r>
      <w:r w:rsidR="00F90D96" w:rsidRPr="009B4FC9">
        <w:t xml:space="preserve"> </w:t>
      </w:r>
      <w:r w:rsidRPr="009B4FC9">
        <w:t>rộng</w:t>
      </w:r>
      <w:r w:rsidR="00F90D96" w:rsidRPr="009B4FC9">
        <w:t xml:space="preserve"> </w:t>
      </w:r>
      <w:r w:rsidRPr="009B4FC9">
        <w:t>(tăng</w:t>
      </w:r>
      <w:r w:rsidR="00F90D96" w:rsidRPr="009B4FC9">
        <w:t xml:space="preserve"> </w:t>
      </w:r>
      <w:r w:rsidRPr="009B4FC9">
        <w:t>chi</w:t>
      </w:r>
      <w:r w:rsidR="00F90D96" w:rsidRPr="009B4FC9">
        <w:t xml:space="preserve"> </w:t>
      </w:r>
      <w:r w:rsidRPr="009B4FC9">
        <w:lastRenderedPageBreak/>
        <w:t>đầu</w:t>
      </w:r>
      <w:r w:rsidR="00F90D96" w:rsidRPr="009B4FC9">
        <w:t xml:space="preserve"> </w:t>
      </w:r>
      <w:r w:rsidRPr="009B4FC9">
        <w:t>tư</w:t>
      </w:r>
      <w:r w:rsidR="00F90D96" w:rsidRPr="009B4FC9">
        <w:t xml:space="preserve"> </w:t>
      </w:r>
      <w:r w:rsidRPr="009B4FC9">
        <w:t>công,</w:t>
      </w:r>
      <w:r w:rsidR="00F90D96" w:rsidRPr="009B4FC9">
        <w:t xml:space="preserve"> </w:t>
      </w:r>
      <w:r w:rsidRPr="009B4FC9">
        <w:t>giảm</w:t>
      </w:r>
      <w:r w:rsidR="00F90D96" w:rsidRPr="009B4FC9">
        <w:t xml:space="preserve"> </w:t>
      </w:r>
      <w:r w:rsidRPr="009B4FC9">
        <w:t>thuế,</w:t>
      </w:r>
      <w:r w:rsidR="00F90D96" w:rsidRPr="009B4FC9">
        <w:t xml:space="preserve"> </w:t>
      </w:r>
      <w:r w:rsidRPr="009B4FC9">
        <w:t>hỗ</w:t>
      </w:r>
      <w:r w:rsidR="00F90D96" w:rsidRPr="009B4FC9">
        <w:t xml:space="preserve"> </w:t>
      </w:r>
      <w:r w:rsidRPr="009B4FC9">
        <w:t>trợ</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người</w:t>
      </w:r>
      <w:r w:rsidR="00F90D96" w:rsidRPr="009B4FC9">
        <w:t xml:space="preserve"> </w:t>
      </w:r>
      <w:r w:rsidRPr="009B4FC9">
        <w:t>lao</w:t>
      </w:r>
      <w:r w:rsidR="00F90D96" w:rsidRPr="009B4FC9">
        <w:t xml:space="preserve"> </w:t>
      </w:r>
      <w:r w:rsidRPr="009B4FC9">
        <w:t>động)</w:t>
      </w:r>
      <w:r w:rsidR="00F90D96" w:rsidRPr="009B4FC9">
        <w:t xml:space="preserve"> </w:t>
      </w:r>
      <w:r w:rsidRPr="009B4FC9">
        <w:t>kích</w:t>
      </w:r>
      <w:r w:rsidR="00F90D96" w:rsidRPr="009B4FC9">
        <w:t xml:space="preserve"> </w:t>
      </w:r>
      <w:r w:rsidRPr="009B4FC9">
        <w:t>thích</w:t>
      </w:r>
      <w:r w:rsidR="00F90D96" w:rsidRPr="009B4FC9">
        <w:t xml:space="preserve"> </w:t>
      </w:r>
      <w:r w:rsidRPr="009B4FC9">
        <w:t>sản</w:t>
      </w:r>
      <w:r w:rsidR="00F90D96" w:rsidRPr="009B4FC9">
        <w:t xml:space="preserve"> </w:t>
      </w:r>
      <w:r w:rsidRPr="009B4FC9">
        <w:t>xuất</w:t>
      </w:r>
      <w:r w:rsidR="00F90D96" w:rsidRPr="009B4FC9">
        <w:t xml:space="preserve"> </w:t>
      </w:r>
      <w:r w:rsidRPr="009B4FC9">
        <w:t>và</w:t>
      </w:r>
      <w:r w:rsidR="00F90D96" w:rsidRPr="009B4FC9">
        <w:t xml:space="preserve"> </w:t>
      </w:r>
      <w:r w:rsidRPr="009B4FC9">
        <w:t>việc</w:t>
      </w:r>
      <w:r w:rsidR="00F90D96" w:rsidRPr="009B4FC9">
        <w:t xml:space="preserve"> </w:t>
      </w:r>
      <w:r w:rsidRPr="009B4FC9">
        <w:t>làm,</w:t>
      </w:r>
      <w:r w:rsidR="00F90D96" w:rsidRPr="009B4FC9">
        <w:t xml:space="preserve"> </w:t>
      </w:r>
      <w:r w:rsidRPr="009B4FC9">
        <w:t>trong</w:t>
      </w:r>
      <w:r w:rsidR="00F90D96" w:rsidRPr="009B4FC9">
        <w:t xml:space="preserve"> </w:t>
      </w:r>
      <w:r w:rsidRPr="009B4FC9">
        <w:t>khi</w:t>
      </w:r>
      <w:r w:rsidR="00F90D96" w:rsidRPr="009B4FC9">
        <w:t xml:space="preserve"> </w:t>
      </w:r>
      <w:r w:rsidRPr="009B4FC9">
        <w:t>chính</w:t>
      </w:r>
      <w:r w:rsidR="00F90D96" w:rsidRPr="009B4FC9">
        <w:t xml:space="preserve"> </w:t>
      </w:r>
      <w:r w:rsidRPr="009B4FC9">
        <w:t>sách</w:t>
      </w:r>
      <w:r w:rsidR="00F90D96" w:rsidRPr="009B4FC9">
        <w:t xml:space="preserve"> </w:t>
      </w:r>
      <w:r w:rsidRPr="009B4FC9">
        <w:t>thắt</w:t>
      </w:r>
      <w:r w:rsidR="00F90D96" w:rsidRPr="009B4FC9">
        <w:t xml:space="preserve"> </w:t>
      </w:r>
      <w:r w:rsidRPr="009B4FC9">
        <w:t>chặt</w:t>
      </w:r>
      <w:r w:rsidR="00F90D96" w:rsidRPr="009B4FC9">
        <w:t xml:space="preserve"> </w:t>
      </w:r>
      <w:r w:rsidRPr="009B4FC9">
        <w:t>có</w:t>
      </w:r>
      <w:r w:rsidR="00F90D96" w:rsidRPr="009B4FC9">
        <w:t xml:space="preserve"> </w:t>
      </w:r>
      <w:r w:rsidRPr="009B4FC9">
        <w:t>thể</w:t>
      </w:r>
      <w:r w:rsidR="00F90D96" w:rsidRPr="009B4FC9">
        <w:t xml:space="preserve"> </w:t>
      </w:r>
      <w:r w:rsidRPr="009B4FC9">
        <w:t>làm</w:t>
      </w:r>
      <w:r w:rsidR="00F90D96" w:rsidRPr="009B4FC9">
        <w:t xml:space="preserve"> </w:t>
      </w:r>
      <w:r w:rsidRPr="009B4FC9">
        <w:t>giảm</w:t>
      </w:r>
      <w:r w:rsidR="00F90D96" w:rsidRPr="009B4FC9">
        <w:t xml:space="preserve"> </w:t>
      </w:r>
      <w:r w:rsidRPr="009B4FC9">
        <w:t>tổng</w:t>
      </w:r>
      <w:r w:rsidR="00F90D96" w:rsidRPr="009B4FC9">
        <w:t xml:space="preserve"> </w:t>
      </w:r>
      <w:r w:rsidRPr="009B4FC9">
        <w:t>cầu</w:t>
      </w:r>
      <w:r w:rsidR="00F90D96" w:rsidRPr="009B4FC9">
        <w:t xml:space="preserve"> </w:t>
      </w:r>
      <w:r w:rsidRPr="009B4FC9">
        <w:t>và</w:t>
      </w:r>
      <w:r w:rsidR="00F90D96" w:rsidRPr="009B4FC9">
        <w:t xml:space="preserve"> </w:t>
      </w:r>
      <w:r w:rsidRPr="009B4FC9">
        <w:t>làm</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gia</w:t>
      </w:r>
      <w:r w:rsidR="00F90D96" w:rsidRPr="009B4FC9">
        <w:t xml:space="preserve"> </w:t>
      </w:r>
      <w:r w:rsidRPr="009B4FC9">
        <w:t>tăng.</w:t>
      </w:r>
    </w:p>
    <w:p w14:paraId="7415D335" w14:textId="6383FAAB" w:rsidR="00BA4565" w:rsidRPr="009B4FC9" w:rsidRDefault="00BA4565" w:rsidP="0042196A">
      <w:pPr>
        <w:spacing w:line="360" w:lineRule="auto"/>
        <w:ind w:firstLine="567"/>
      </w:pPr>
      <w:r w:rsidRPr="009B4FC9">
        <w:t>Trong</w:t>
      </w:r>
      <w:r w:rsidR="00F90D96" w:rsidRPr="009B4FC9">
        <w:t xml:space="preserve"> </w:t>
      </w:r>
      <w:r w:rsidRPr="009B4FC9">
        <w:t>giai</w:t>
      </w:r>
      <w:r w:rsidR="00F90D96" w:rsidRPr="009B4FC9">
        <w:t xml:space="preserve"> </w:t>
      </w:r>
      <w:r w:rsidRPr="009B4FC9">
        <w:t>đoạn</w:t>
      </w:r>
      <w:r w:rsidR="00F90D96" w:rsidRPr="009B4FC9">
        <w:t xml:space="preserve"> </w:t>
      </w:r>
      <w:r w:rsidRPr="009B4FC9">
        <w:t>2020–2022,</w:t>
      </w:r>
      <w:r w:rsidR="00F90D96" w:rsidRPr="009B4FC9">
        <w:t xml:space="preserve"> </w:t>
      </w:r>
      <w:r w:rsidRPr="009B4FC9">
        <w:t>nhằm</w:t>
      </w:r>
      <w:r w:rsidR="00F90D96" w:rsidRPr="009B4FC9">
        <w:t xml:space="preserve"> </w:t>
      </w:r>
      <w:r w:rsidRPr="009B4FC9">
        <w:t>ứng</w:t>
      </w:r>
      <w:r w:rsidR="00F90D96" w:rsidRPr="009B4FC9">
        <w:t xml:space="preserve"> </w:t>
      </w:r>
      <w:r w:rsidRPr="009B4FC9">
        <w:t>phó</w:t>
      </w:r>
      <w:r w:rsidR="00F90D96" w:rsidRPr="009B4FC9">
        <w:t xml:space="preserve"> </w:t>
      </w:r>
      <w:r w:rsidRPr="009B4FC9">
        <w:t>với</w:t>
      </w:r>
      <w:r w:rsidR="00F90D96" w:rsidRPr="009B4FC9">
        <w:t xml:space="preserve"> </w:t>
      </w:r>
      <w:r w:rsidRPr="009B4FC9">
        <w:t>tác</w:t>
      </w:r>
      <w:r w:rsidR="00F90D96" w:rsidRPr="009B4FC9">
        <w:t xml:space="preserve"> </w:t>
      </w:r>
      <w:r w:rsidRPr="009B4FC9">
        <w:t>động</w:t>
      </w:r>
      <w:r w:rsidR="00F90D96" w:rsidRPr="009B4FC9">
        <w:t xml:space="preserve"> </w:t>
      </w:r>
      <w:r w:rsidRPr="009B4FC9">
        <w:t>tiêu</w:t>
      </w:r>
      <w:r w:rsidR="00F90D96" w:rsidRPr="009B4FC9">
        <w:t xml:space="preserve"> </w:t>
      </w:r>
      <w:r w:rsidRPr="009B4FC9">
        <w:t>cực</w:t>
      </w:r>
      <w:r w:rsidR="00F90D96" w:rsidRPr="009B4FC9">
        <w:t xml:space="preserve"> </w:t>
      </w:r>
      <w:r w:rsidRPr="009B4FC9">
        <w:t>của</w:t>
      </w:r>
      <w:r w:rsidR="00F90D96" w:rsidRPr="009B4FC9">
        <w:t xml:space="preserve"> </w:t>
      </w:r>
      <w:r w:rsidRPr="009B4FC9">
        <w:t>đại</w:t>
      </w:r>
      <w:r w:rsidR="00F90D96" w:rsidRPr="009B4FC9">
        <w:t xml:space="preserve"> </w:t>
      </w:r>
      <w:r w:rsidRPr="009B4FC9">
        <w:t>dịch</w:t>
      </w:r>
      <w:r w:rsidR="00F90D96" w:rsidRPr="009B4FC9">
        <w:t xml:space="preserve"> </w:t>
      </w:r>
      <w:r w:rsidRPr="009B4FC9">
        <w:t>COVID-19</w:t>
      </w:r>
      <w:r w:rsidR="00F90D96" w:rsidRPr="009B4FC9">
        <w:t xml:space="preserve"> </w:t>
      </w:r>
      <w:r w:rsidRPr="009B4FC9">
        <w:t>đến</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r w:rsidR="00F90D96" w:rsidRPr="009B4FC9">
        <w:t xml:space="preserve"> </w:t>
      </w:r>
      <w:r w:rsidRPr="009B4FC9">
        <w:t>và</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Việt</w:t>
      </w:r>
      <w:r w:rsidR="00F90D96" w:rsidRPr="009B4FC9">
        <w:t xml:space="preserve"> </w:t>
      </w:r>
      <w:r w:rsidRPr="009B4FC9">
        <w:t>Nam</w:t>
      </w:r>
      <w:r w:rsidR="00F90D96" w:rsidRPr="009B4FC9">
        <w:t xml:space="preserve"> </w:t>
      </w:r>
      <w:r w:rsidRPr="009B4FC9">
        <w:t>đã</w:t>
      </w:r>
      <w:r w:rsidR="00F90D96" w:rsidRPr="009B4FC9">
        <w:t xml:space="preserve"> </w:t>
      </w:r>
      <w:r w:rsidRPr="009B4FC9">
        <w:t>triển</w:t>
      </w:r>
      <w:r w:rsidR="00F90D96" w:rsidRPr="009B4FC9">
        <w:t xml:space="preserve"> </w:t>
      </w:r>
      <w:r w:rsidRPr="009B4FC9">
        <w:t>khai</w:t>
      </w:r>
      <w:r w:rsidR="00F90D96" w:rsidRPr="009B4FC9">
        <w:t xml:space="preserve"> </w:t>
      </w:r>
      <w:r w:rsidRPr="009B4FC9">
        <w:t>đồng</w:t>
      </w:r>
      <w:r w:rsidR="00F90D96" w:rsidRPr="009B4FC9">
        <w:t xml:space="preserve"> </w:t>
      </w:r>
      <w:r w:rsidRPr="009B4FC9">
        <w:t>bộ</w:t>
      </w:r>
      <w:r w:rsidR="00F90D96" w:rsidRPr="009B4FC9">
        <w:t xml:space="preserve"> </w:t>
      </w:r>
      <w:r w:rsidRPr="009B4FC9">
        <w:t>cả</w:t>
      </w:r>
      <w:r w:rsidR="00F90D96" w:rsidRPr="009B4FC9">
        <w:t xml:space="preserve"> </w:t>
      </w:r>
      <w:r w:rsidRPr="009B4FC9">
        <w:t>hai</w:t>
      </w:r>
      <w:r w:rsidR="00F90D96" w:rsidRPr="009B4FC9">
        <w:t xml:space="preserve"> </w:t>
      </w:r>
      <w:r w:rsidRPr="009B4FC9">
        <w:t>loại</w:t>
      </w:r>
      <w:r w:rsidR="00F90D96" w:rsidRPr="009B4FC9">
        <w:t xml:space="preserve"> </w:t>
      </w:r>
      <w:r w:rsidRPr="009B4FC9">
        <w:t>chính</w:t>
      </w:r>
      <w:r w:rsidR="00F90D96" w:rsidRPr="009B4FC9">
        <w:t xml:space="preserve"> </w:t>
      </w:r>
      <w:r w:rsidRPr="009B4FC9">
        <w:t>sách:</w:t>
      </w:r>
    </w:p>
    <w:p w14:paraId="045495FD" w14:textId="6E3871DC" w:rsidR="00BA4565" w:rsidRPr="009B4FC9" w:rsidRDefault="00BA4565" w:rsidP="00645B03">
      <w:pPr>
        <w:pStyle w:val="ListParagraph"/>
        <w:numPr>
          <w:ilvl w:val="0"/>
          <w:numId w:val="17"/>
        </w:numPr>
        <w:spacing w:line="360" w:lineRule="auto"/>
      </w:pPr>
      <w:r w:rsidRPr="009B4FC9">
        <w:t>Về</w:t>
      </w:r>
      <w:r w:rsidR="00F90D96" w:rsidRPr="009B4FC9">
        <w:t xml:space="preserve"> </w:t>
      </w:r>
      <w:r w:rsidRPr="009B4FC9">
        <w:t>tài</w:t>
      </w:r>
      <w:r w:rsidR="00F90D96" w:rsidRPr="009B4FC9">
        <w:t xml:space="preserve"> </w:t>
      </w:r>
      <w:r w:rsidRPr="009B4FC9">
        <w:t>khóa,</w:t>
      </w:r>
      <w:r w:rsidR="00F90D96" w:rsidRPr="009B4FC9">
        <w:t xml:space="preserve"> </w:t>
      </w:r>
      <w:r w:rsidRPr="009B4FC9">
        <w:t>Chính</w:t>
      </w:r>
      <w:r w:rsidR="00F90D96" w:rsidRPr="009B4FC9">
        <w:t xml:space="preserve"> </w:t>
      </w:r>
      <w:r w:rsidRPr="009B4FC9">
        <w:t>phủ</w:t>
      </w:r>
      <w:r w:rsidR="00F90D96" w:rsidRPr="009B4FC9">
        <w:t xml:space="preserve"> </w:t>
      </w:r>
      <w:r w:rsidRPr="009B4FC9">
        <w:t>đã</w:t>
      </w:r>
      <w:r w:rsidR="00F90D96" w:rsidRPr="009B4FC9">
        <w:t xml:space="preserve"> </w:t>
      </w:r>
      <w:r w:rsidRPr="009B4FC9">
        <w:t>ban</w:t>
      </w:r>
      <w:r w:rsidR="00F90D96" w:rsidRPr="009B4FC9">
        <w:t xml:space="preserve"> </w:t>
      </w:r>
      <w:r w:rsidRPr="009B4FC9">
        <w:t>hành</w:t>
      </w:r>
      <w:r w:rsidR="00F90D96" w:rsidRPr="009B4FC9">
        <w:t xml:space="preserve"> </w:t>
      </w:r>
      <w:r w:rsidRPr="009B4FC9">
        <w:t>gói</w:t>
      </w:r>
      <w:r w:rsidR="00F90D96" w:rsidRPr="009B4FC9">
        <w:t xml:space="preserve"> </w:t>
      </w:r>
      <w:r w:rsidRPr="009B4FC9">
        <w:t>hỗ</w:t>
      </w:r>
      <w:r w:rsidR="00F90D96" w:rsidRPr="009B4FC9">
        <w:t xml:space="preserve"> </w:t>
      </w:r>
      <w:r w:rsidRPr="009B4FC9">
        <w:t>trợ</w:t>
      </w:r>
      <w:r w:rsidR="00F90D96" w:rsidRPr="009B4FC9">
        <w:t xml:space="preserve"> </w:t>
      </w:r>
      <w:r w:rsidRPr="009B4FC9">
        <w:t>62.000</w:t>
      </w:r>
      <w:r w:rsidR="00F90D96" w:rsidRPr="009B4FC9">
        <w:t xml:space="preserve"> </w:t>
      </w:r>
      <w:r w:rsidRPr="009B4FC9">
        <w:t>tỷ</w:t>
      </w:r>
      <w:r w:rsidR="00F90D96" w:rsidRPr="009B4FC9">
        <w:t xml:space="preserve"> </w:t>
      </w:r>
      <w:r w:rsidRPr="009B4FC9">
        <w:t>đồng</w:t>
      </w:r>
      <w:r w:rsidR="00F90D96" w:rsidRPr="009B4FC9">
        <w:t xml:space="preserve"> </w:t>
      </w:r>
      <w:r w:rsidRPr="009B4FC9">
        <w:t>vào</w:t>
      </w:r>
      <w:r w:rsidR="00F90D96" w:rsidRPr="009B4FC9">
        <w:t xml:space="preserve"> </w:t>
      </w:r>
      <w:r w:rsidRPr="009B4FC9">
        <w:t>năm</w:t>
      </w:r>
      <w:r w:rsidR="00F90D96" w:rsidRPr="009B4FC9">
        <w:t xml:space="preserve"> </w:t>
      </w:r>
      <w:r w:rsidRPr="009B4FC9">
        <w:t>2020,</w:t>
      </w:r>
      <w:r w:rsidR="00F90D96" w:rsidRPr="009B4FC9">
        <w:t xml:space="preserve"> </w:t>
      </w:r>
      <w:r w:rsidRPr="009B4FC9">
        <w:t>tập</w:t>
      </w:r>
      <w:r w:rsidR="00F90D96" w:rsidRPr="009B4FC9">
        <w:t xml:space="preserve"> </w:t>
      </w:r>
      <w:r w:rsidRPr="009B4FC9">
        <w:t>trung</w:t>
      </w:r>
      <w:r w:rsidR="00F90D96" w:rsidRPr="009B4FC9">
        <w:t xml:space="preserve"> </w:t>
      </w:r>
      <w:r w:rsidRPr="009B4FC9">
        <w:t>hỗ</w:t>
      </w:r>
      <w:r w:rsidR="00F90D96" w:rsidRPr="009B4FC9">
        <w:t xml:space="preserve"> </w:t>
      </w:r>
      <w:r w:rsidRPr="009B4FC9">
        <w:t>trợ</w:t>
      </w:r>
      <w:r w:rsidR="00F90D96" w:rsidRPr="009B4FC9">
        <w:t xml:space="preserve"> </w:t>
      </w:r>
      <w:r w:rsidRPr="009B4FC9">
        <w:t>người</w:t>
      </w:r>
      <w:r w:rsidR="00F90D96" w:rsidRPr="009B4FC9">
        <w:t xml:space="preserve"> </w:t>
      </w:r>
      <w:r w:rsidRPr="009B4FC9">
        <w:t>lao</w:t>
      </w:r>
      <w:r w:rsidR="00F90D96" w:rsidRPr="009B4FC9">
        <w:t xml:space="preserve"> </w:t>
      </w:r>
      <w:r w:rsidRPr="009B4FC9">
        <w:t>động</w:t>
      </w:r>
      <w:r w:rsidR="00F90D96" w:rsidRPr="009B4FC9">
        <w:t xml:space="preserve"> </w:t>
      </w:r>
      <w:r w:rsidRPr="009B4FC9">
        <w:t>và</w:t>
      </w:r>
      <w:r w:rsidR="00F90D96" w:rsidRPr="009B4FC9">
        <w:t xml:space="preserve"> </w:t>
      </w:r>
      <w:r w:rsidRPr="009B4FC9">
        <w:t>hộ</w:t>
      </w:r>
      <w:r w:rsidR="00F90D96" w:rsidRPr="009B4FC9">
        <w:t xml:space="preserve"> </w:t>
      </w:r>
      <w:r w:rsidRPr="009B4FC9">
        <w:t>kinh</w:t>
      </w:r>
      <w:r w:rsidR="00F90D96" w:rsidRPr="009B4FC9">
        <w:t xml:space="preserve"> </w:t>
      </w:r>
      <w:r w:rsidRPr="009B4FC9">
        <w:t>doanh</w:t>
      </w:r>
      <w:r w:rsidR="00F90D96" w:rsidRPr="009B4FC9">
        <w:t xml:space="preserve"> </w:t>
      </w:r>
      <w:r w:rsidRPr="009B4FC9">
        <w:t>bị</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và</w:t>
      </w:r>
      <w:r w:rsidR="00F90D96" w:rsidRPr="009B4FC9">
        <w:t xml:space="preserve"> </w:t>
      </w:r>
      <w:r w:rsidRPr="009B4FC9">
        <w:t>gói</w:t>
      </w:r>
      <w:r w:rsidR="00F90D96" w:rsidRPr="009B4FC9">
        <w:t xml:space="preserve"> </w:t>
      </w:r>
      <w:r w:rsidRPr="009B4FC9">
        <w:t>phục</w:t>
      </w:r>
      <w:r w:rsidR="00F90D96" w:rsidRPr="009B4FC9">
        <w:t xml:space="preserve"> </w:t>
      </w:r>
      <w:r w:rsidRPr="009B4FC9">
        <w:t>hồi</w:t>
      </w:r>
      <w:r w:rsidR="00F90D96" w:rsidRPr="009B4FC9">
        <w:t xml:space="preserve"> </w:t>
      </w:r>
      <w:r w:rsidRPr="009B4FC9">
        <w:t>kinh</w:t>
      </w:r>
      <w:r w:rsidR="00F90D96" w:rsidRPr="009B4FC9">
        <w:t xml:space="preserve"> </w:t>
      </w:r>
      <w:r w:rsidRPr="009B4FC9">
        <w:t>tế</w:t>
      </w:r>
      <w:r w:rsidR="00F90D96" w:rsidRPr="009B4FC9">
        <w:t xml:space="preserve"> </w:t>
      </w:r>
      <w:r w:rsidRPr="009B4FC9">
        <w:t>350.000</w:t>
      </w:r>
      <w:r w:rsidR="00F90D96" w:rsidRPr="009B4FC9">
        <w:t xml:space="preserve"> </w:t>
      </w:r>
      <w:r w:rsidRPr="009B4FC9">
        <w:t>tỷ</w:t>
      </w:r>
      <w:r w:rsidR="00F90D96" w:rsidRPr="009B4FC9">
        <w:t xml:space="preserve"> </w:t>
      </w:r>
      <w:r w:rsidRPr="009B4FC9">
        <w:t>đồng</w:t>
      </w:r>
      <w:r w:rsidR="00F90D96" w:rsidRPr="009B4FC9">
        <w:t xml:space="preserve"> </w:t>
      </w:r>
      <w:r w:rsidRPr="009B4FC9">
        <w:t>vào</w:t>
      </w:r>
      <w:r w:rsidR="00F90D96" w:rsidRPr="009B4FC9">
        <w:t xml:space="preserve"> </w:t>
      </w:r>
      <w:r w:rsidRPr="009B4FC9">
        <w:t>năm</w:t>
      </w:r>
      <w:r w:rsidR="00F90D96" w:rsidRPr="009B4FC9">
        <w:t xml:space="preserve"> </w:t>
      </w:r>
      <w:r w:rsidRPr="009B4FC9">
        <w:t>2022,</w:t>
      </w:r>
      <w:r w:rsidR="00F90D96" w:rsidRPr="009B4FC9">
        <w:t xml:space="preserve"> </w:t>
      </w:r>
      <w:r w:rsidRPr="009B4FC9">
        <w:t>bao</w:t>
      </w:r>
      <w:r w:rsidR="00F90D96" w:rsidRPr="009B4FC9">
        <w:t xml:space="preserve"> </w:t>
      </w:r>
      <w:r w:rsidRPr="009B4FC9">
        <w:t>gồm</w:t>
      </w:r>
      <w:r w:rsidR="00F90D96" w:rsidRPr="009B4FC9">
        <w:t xml:space="preserve"> </w:t>
      </w:r>
      <w:r w:rsidRPr="009B4FC9">
        <w:t>đầu</w:t>
      </w:r>
      <w:r w:rsidR="00F90D96" w:rsidRPr="009B4FC9">
        <w:t xml:space="preserve"> </w:t>
      </w:r>
      <w:r w:rsidRPr="009B4FC9">
        <w:t>tư</w:t>
      </w:r>
      <w:r w:rsidR="00F90D96" w:rsidRPr="009B4FC9">
        <w:t xml:space="preserve"> </w:t>
      </w:r>
      <w:r w:rsidRPr="009B4FC9">
        <w:t>công,</w:t>
      </w:r>
      <w:r w:rsidR="00F90D96" w:rsidRPr="009B4FC9">
        <w:t xml:space="preserve"> </w:t>
      </w:r>
      <w:r w:rsidRPr="009B4FC9">
        <w:t>hỗ</w:t>
      </w:r>
      <w:r w:rsidR="00F90D96" w:rsidRPr="009B4FC9">
        <w:t xml:space="preserve"> </w:t>
      </w:r>
      <w:r w:rsidRPr="009B4FC9">
        <w:t>trợ</w:t>
      </w:r>
      <w:r w:rsidR="00F90D96" w:rsidRPr="009B4FC9">
        <w:t xml:space="preserve"> </w:t>
      </w:r>
      <w:r w:rsidRPr="009B4FC9">
        <w:t>lãi</w:t>
      </w:r>
      <w:r w:rsidR="00F90D96" w:rsidRPr="009B4FC9">
        <w:t xml:space="preserve"> </w:t>
      </w:r>
      <w:r w:rsidRPr="009B4FC9">
        <w:t>suất</w:t>
      </w:r>
      <w:r w:rsidR="00F90D96" w:rsidRPr="009B4FC9">
        <w:t xml:space="preserve"> </w:t>
      </w:r>
      <w:r w:rsidRPr="009B4FC9">
        <w:t>và</w:t>
      </w:r>
      <w:r w:rsidR="00F90D96" w:rsidRPr="009B4FC9">
        <w:t xml:space="preserve"> </w:t>
      </w:r>
      <w:r w:rsidRPr="009B4FC9">
        <w:t>các</w:t>
      </w:r>
      <w:r w:rsidR="00F90D96" w:rsidRPr="009B4FC9">
        <w:t xml:space="preserve"> </w:t>
      </w:r>
      <w:r w:rsidRPr="009B4FC9">
        <w:t>chính</w:t>
      </w:r>
      <w:r w:rsidR="00F90D96" w:rsidRPr="009B4FC9">
        <w:t xml:space="preserve"> </w:t>
      </w:r>
      <w:r w:rsidRPr="009B4FC9">
        <w:t>sách</w:t>
      </w:r>
      <w:r w:rsidR="003E32A8" w:rsidRPr="009B4FC9">
        <w:t xml:space="preserve"> </w:t>
      </w:r>
      <w:proofErr w:type="gramStart"/>
      <w:r w:rsidRPr="009B4FC9">
        <w:t>an</w:t>
      </w:r>
      <w:proofErr w:type="gramEnd"/>
      <w:r w:rsidR="003E32A8" w:rsidRPr="009B4FC9">
        <w:t xml:space="preserve"> </w:t>
      </w:r>
      <w:r w:rsidRPr="009B4FC9">
        <w:t>sinh</w:t>
      </w:r>
      <w:r w:rsidR="00F90D96" w:rsidRPr="009B4FC9">
        <w:t xml:space="preserve"> </w:t>
      </w:r>
      <w:r w:rsidRPr="009B4FC9">
        <w:t>xã</w:t>
      </w:r>
      <w:r w:rsidR="00F90D96" w:rsidRPr="009B4FC9">
        <w:t xml:space="preserve"> </w:t>
      </w:r>
      <w:r w:rsidRPr="009B4FC9">
        <w:t>hội.</w:t>
      </w:r>
    </w:p>
    <w:p w14:paraId="3C0AB698" w14:textId="3B11F49B" w:rsidR="00BA4565" w:rsidRPr="009B4FC9" w:rsidRDefault="00BA4565" w:rsidP="00645B03">
      <w:pPr>
        <w:pStyle w:val="ListParagraph"/>
        <w:numPr>
          <w:ilvl w:val="0"/>
          <w:numId w:val="17"/>
        </w:numPr>
        <w:spacing w:line="360" w:lineRule="auto"/>
      </w:pPr>
      <w:r w:rsidRPr="009B4FC9">
        <w:t>Về</w:t>
      </w:r>
      <w:r w:rsidR="00F90D96" w:rsidRPr="009B4FC9">
        <w:t xml:space="preserve"> </w:t>
      </w:r>
      <w:r w:rsidRPr="009B4FC9">
        <w:t>tiền</w:t>
      </w:r>
      <w:r w:rsidR="00F90D96" w:rsidRPr="009B4FC9">
        <w:t xml:space="preserve"> </w:t>
      </w:r>
      <w:r w:rsidRPr="009B4FC9">
        <w:t>tệ,</w:t>
      </w:r>
      <w:r w:rsidR="00F90D96" w:rsidRPr="009B4FC9">
        <w:t xml:space="preserve"> </w:t>
      </w:r>
      <w:r w:rsidRPr="009B4FC9">
        <w:t>Ngân</w:t>
      </w:r>
      <w:r w:rsidR="00F90D96" w:rsidRPr="009B4FC9">
        <w:t xml:space="preserve"> </w:t>
      </w:r>
      <w:r w:rsidRPr="009B4FC9">
        <w:t>hàng</w:t>
      </w:r>
      <w:r w:rsidR="00F90D96" w:rsidRPr="009B4FC9">
        <w:t xml:space="preserve"> </w:t>
      </w:r>
      <w:r w:rsidRPr="009B4FC9">
        <w:t>Nhà</w:t>
      </w:r>
      <w:r w:rsidR="00F90D96" w:rsidRPr="009B4FC9">
        <w:t xml:space="preserve"> </w:t>
      </w:r>
      <w:r w:rsidRPr="009B4FC9">
        <w:t>nước</w:t>
      </w:r>
      <w:r w:rsidR="00F90D96" w:rsidRPr="009B4FC9">
        <w:t xml:space="preserve"> </w:t>
      </w:r>
      <w:r w:rsidRPr="009B4FC9">
        <w:t>đã</w:t>
      </w:r>
      <w:r w:rsidR="00F90D96" w:rsidRPr="009B4FC9">
        <w:t xml:space="preserve"> </w:t>
      </w:r>
      <w:r w:rsidRPr="009B4FC9">
        <w:t>nhiều</w:t>
      </w:r>
      <w:r w:rsidR="00F90D96" w:rsidRPr="009B4FC9">
        <w:t xml:space="preserve"> </w:t>
      </w:r>
      <w:r w:rsidRPr="009B4FC9">
        <w:t>lần</w:t>
      </w:r>
      <w:r w:rsidR="00F90D96" w:rsidRPr="009B4FC9">
        <w:t xml:space="preserve"> </w:t>
      </w:r>
      <w:r w:rsidRPr="009B4FC9">
        <w:t>điều</w:t>
      </w:r>
      <w:r w:rsidR="00F90D96" w:rsidRPr="009B4FC9">
        <w:t xml:space="preserve"> </w:t>
      </w:r>
      <w:r w:rsidRPr="009B4FC9">
        <w:t>chỉnh</w:t>
      </w:r>
      <w:r w:rsidR="00F90D96" w:rsidRPr="009B4FC9">
        <w:t xml:space="preserve"> </w:t>
      </w:r>
      <w:r w:rsidRPr="009B4FC9">
        <w:t>giảm</w:t>
      </w:r>
      <w:r w:rsidR="00F90D96" w:rsidRPr="009B4FC9">
        <w:t xml:space="preserve"> </w:t>
      </w:r>
      <w:r w:rsidRPr="009B4FC9">
        <w:t>lãi</w:t>
      </w:r>
      <w:r w:rsidR="00F90D96" w:rsidRPr="009B4FC9">
        <w:t xml:space="preserve"> </w:t>
      </w:r>
      <w:r w:rsidRPr="009B4FC9">
        <w:t>suất</w:t>
      </w:r>
      <w:r w:rsidR="00F90D96" w:rsidRPr="009B4FC9">
        <w:t xml:space="preserve"> </w:t>
      </w:r>
      <w:r w:rsidRPr="009B4FC9">
        <w:t>điều</w:t>
      </w:r>
      <w:r w:rsidR="00F90D96" w:rsidRPr="009B4FC9">
        <w:t xml:space="preserve"> </w:t>
      </w:r>
      <w:r w:rsidRPr="009B4FC9">
        <w:t>hành</w:t>
      </w:r>
      <w:r w:rsidR="00F90D96" w:rsidRPr="009B4FC9">
        <w:t xml:space="preserve"> </w:t>
      </w:r>
      <w:r w:rsidRPr="009B4FC9">
        <w:t>trong</w:t>
      </w:r>
      <w:r w:rsidR="00F90D96" w:rsidRPr="009B4FC9">
        <w:t xml:space="preserve"> </w:t>
      </w:r>
      <w:r w:rsidRPr="009B4FC9">
        <w:t>giai</w:t>
      </w:r>
      <w:r w:rsidR="00F90D96" w:rsidRPr="009B4FC9">
        <w:t xml:space="preserve"> </w:t>
      </w:r>
      <w:r w:rsidRPr="009B4FC9">
        <w:t>đoạn</w:t>
      </w:r>
      <w:r w:rsidR="00F90D96" w:rsidRPr="009B4FC9">
        <w:t xml:space="preserve"> </w:t>
      </w:r>
      <w:r w:rsidRPr="009B4FC9">
        <w:t>2020–2021</w:t>
      </w:r>
      <w:r w:rsidR="00F90D96" w:rsidRPr="009B4FC9">
        <w:t xml:space="preserve"> </w:t>
      </w:r>
      <w:r w:rsidRPr="009B4FC9">
        <w:t>nhằm</w:t>
      </w:r>
      <w:r w:rsidR="00F90D96" w:rsidRPr="009B4FC9">
        <w:t xml:space="preserve"> </w:t>
      </w:r>
      <w:r w:rsidRPr="009B4FC9">
        <w:t>thúc</w:t>
      </w:r>
      <w:r w:rsidR="00F90D96" w:rsidRPr="009B4FC9">
        <w:t xml:space="preserve"> </w:t>
      </w:r>
      <w:r w:rsidRPr="009B4FC9">
        <w:t>đẩy</w:t>
      </w:r>
      <w:r w:rsidR="00F90D96" w:rsidRPr="009B4FC9">
        <w:t xml:space="preserve"> </w:t>
      </w:r>
      <w:r w:rsidRPr="009B4FC9">
        <w:t>tín</w:t>
      </w:r>
      <w:r w:rsidR="00F90D96" w:rsidRPr="009B4FC9">
        <w:t xml:space="preserve"> </w:t>
      </w:r>
      <w:r w:rsidRPr="009B4FC9">
        <w:t>dụng,</w:t>
      </w:r>
      <w:r w:rsidR="00F90D96" w:rsidRPr="009B4FC9">
        <w:t xml:space="preserve"> </w:t>
      </w:r>
      <w:r w:rsidRPr="009B4FC9">
        <w:t>hỗ</w:t>
      </w:r>
      <w:r w:rsidR="00F90D96" w:rsidRPr="009B4FC9">
        <w:t xml:space="preserve"> </w:t>
      </w:r>
      <w:r w:rsidRPr="009B4FC9">
        <w:t>trợ</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vượt</w:t>
      </w:r>
      <w:r w:rsidR="00F90D96" w:rsidRPr="009B4FC9">
        <w:t xml:space="preserve"> </w:t>
      </w:r>
      <w:r w:rsidRPr="009B4FC9">
        <w:t>qua</w:t>
      </w:r>
      <w:r w:rsidR="00F90D96" w:rsidRPr="009B4FC9">
        <w:t xml:space="preserve"> </w:t>
      </w:r>
      <w:r w:rsidRPr="009B4FC9">
        <w:t>khó</w:t>
      </w:r>
      <w:r w:rsidR="00F90D96" w:rsidRPr="009B4FC9">
        <w:t xml:space="preserve"> </w:t>
      </w:r>
      <w:r w:rsidRPr="009B4FC9">
        <w:t>khăn,</w:t>
      </w:r>
      <w:r w:rsidR="00F90D96" w:rsidRPr="009B4FC9">
        <w:t xml:space="preserve"> </w:t>
      </w:r>
      <w:r w:rsidRPr="009B4FC9">
        <w:t>duy</w:t>
      </w:r>
      <w:r w:rsidR="00F90D96" w:rsidRPr="009B4FC9">
        <w:t xml:space="preserve"> </w:t>
      </w:r>
      <w:r w:rsidRPr="009B4FC9">
        <w:t>trì</w:t>
      </w:r>
      <w:r w:rsidR="00F90D96" w:rsidRPr="009B4FC9">
        <w:t xml:space="preserve"> </w:t>
      </w:r>
      <w:r w:rsidRPr="009B4FC9">
        <w:t>sản</w:t>
      </w:r>
      <w:r w:rsidR="00F90D96" w:rsidRPr="009B4FC9">
        <w:t xml:space="preserve"> </w:t>
      </w:r>
      <w:r w:rsidRPr="009B4FC9">
        <w:t>xuất</w:t>
      </w:r>
      <w:r w:rsidR="00F90D96" w:rsidRPr="009B4FC9">
        <w:t xml:space="preserve"> </w:t>
      </w:r>
      <w:r w:rsidRPr="009B4FC9">
        <w:t>và</w:t>
      </w:r>
      <w:r w:rsidR="00F90D96" w:rsidRPr="009B4FC9">
        <w:t xml:space="preserve"> </w:t>
      </w:r>
      <w:r w:rsidRPr="009B4FC9">
        <w:t>việc</w:t>
      </w:r>
      <w:r w:rsidR="00F90D96" w:rsidRPr="009B4FC9">
        <w:t xml:space="preserve"> </w:t>
      </w:r>
      <w:r w:rsidRPr="009B4FC9">
        <w:t>làm.</w:t>
      </w:r>
    </w:p>
    <w:p w14:paraId="020BBB17" w14:textId="7995FFA5" w:rsidR="00BA4565" w:rsidRPr="009B4FC9" w:rsidRDefault="00BA4565" w:rsidP="0042196A">
      <w:pPr>
        <w:spacing w:line="360" w:lineRule="auto"/>
        <w:ind w:firstLine="567"/>
      </w:pPr>
      <w:r w:rsidRPr="009B4FC9">
        <w:t>Những</w:t>
      </w:r>
      <w:r w:rsidR="00F90D96" w:rsidRPr="009B4FC9">
        <w:t xml:space="preserve"> </w:t>
      </w:r>
      <w:r w:rsidRPr="009B4FC9">
        <w:t>biện</w:t>
      </w:r>
      <w:r w:rsidR="00F90D96" w:rsidRPr="009B4FC9">
        <w:t xml:space="preserve"> </w:t>
      </w:r>
      <w:r w:rsidRPr="009B4FC9">
        <w:t>pháp</w:t>
      </w:r>
      <w:r w:rsidR="00F90D96" w:rsidRPr="009B4FC9">
        <w:t xml:space="preserve"> </w:t>
      </w:r>
      <w:r w:rsidRPr="009B4FC9">
        <w:t>đồng</w:t>
      </w:r>
      <w:r w:rsidR="00F90D96" w:rsidRPr="009B4FC9">
        <w:t xml:space="preserve"> </w:t>
      </w:r>
      <w:r w:rsidRPr="009B4FC9">
        <w:t>bộ</w:t>
      </w:r>
      <w:r w:rsidR="00F90D96" w:rsidRPr="009B4FC9">
        <w:t xml:space="preserve"> </w:t>
      </w:r>
      <w:r w:rsidRPr="009B4FC9">
        <w:t>nêu</w:t>
      </w:r>
      <w:r w:rsidR="00F90D96" w:rsidRPr="009B4FC9">
        <w:t xml:space="preserve"> </w:t>
      </w:r>
      <w:r w:rsidRPr="009B4FC9">
        <w:t>trên</w:t>
      </w:r>
      <w:r w:rsidR="00F90D96" w:rsidRPr="009B4FC9">
        <w:t xml:space="preserve"> </w:t>
      </w:r>
      <w:r w:rsidRPr="009B4FC9">
        <w:t>đã</w:t>
      </w:r>
      <w:r w:rsidR="00F90D96" w:rsidRPr="009B4FC9">
        <w:t xml:space="preserve"> </w:t>
      </w:r>
      <w:r w:rsidRPr="009B4FC9">
        <w:t>góp</w:t>
      </w:r>
      <w:r w:rsidR="00F90D96" w:rsidRPr="009B4FC9">
        <w:t xml:space="preserve"> </w:t>
      </w:r>
      <w:r w:rsidRPr="009B4FC9">
        <w:t>phần</w:t>
      </w:r>
      <w:r w:rsidR="00F90D96" w:rsidRPr="009B4FC9">
        <w:t xml:space="preserve"> </w:t>
      </w:r>
      <w:r w:rsidRPr="009B4FC9">
        <w:t>hạn</w:t>
      </w:r>
      <w:r w:rsidR="00F90D96" w:rsidRPr="009B4FC9">
        <w:t xml:space="preserve"> </w:t>
      </w:r>
      <w:r w:rsidRPr="009B4FC9">
        <w:t>chế</w:t>
      </w:r>
      <w:r w:rsidR="00F90D96" w:rsidRPr="009B4FC9">
        <w:t xml:space="preserve"> </w:t>
      </w:r>
      <w:r w:rsidRPr="009B4FC9">
        <w:t>sự</w:t>
      </w:r>
      <w:r w:rsidR="00F90D96" w:rsidRPr="009B4FC9">
        <w:t xml:space="preserve"> </w:t>
      </w:r>
      <w:r w:rsidRPr="009B4FC9">
        <w:t>gia</w:t>
      </w:r>
      <w:r w:rsidR="00F90D96" w:rsidRPr="009B4FC9">
        <w:t xml:space="preserve"> </w:t>
      </w:r>
      <w:r w:rsidRPr="009B4FC9">
        <w:t>tăng</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và</w:t>
      </w:r>
      <w:r w:rsidR="00F90D96" w:rsidRPr="009B4FC9">
        <w:t xml:space="preserve"> </w:t>
      </w:r>
      <w:r w:rsidRPr="009B4FC9">
        <w:t>tạo</w:t>
      </w:r>
      <w:r w:rsidR="00F90D96" w:rsidRPr="009B4FC9">
        <w:t xml:space="preserve"> </w:t>
      </w:r>
      <w:r w:rsidRPr="009B4FC9">
        <w:t>nền</w:t>
      </w:r>
      <w:r w:rsidR="00F90D96" w:rsidRPr="009B4FC9">
        <w:t xml:space="preserve"> </w:t>
      </w:r>
      <w:r w:rsidRPr="009B4FC9">
        <w:t>tảng</w:t>
      </w:r>
      <w:r w:rsidR="00F90D96" w:rsidRPr="009B4FC9">
        <w:t xml:space="preserve"> </w:t>
      </w:r>
      <w:r w:rsidRPr="009B4FC9">
        <w:t>phục</w:t>
      </w:r>
      <w:r w:rsidR="00F90D96" w:rsidRPr="009B4FC9">
        <w:t xml:space="preserve"> </w:t>
      </w:r>
      <w:r w:rsidRPr="009B4FC9">
        <w:t>hồi</w:t>
      </w:r>
      <w:r w:rsidR="00F90D96" w:rsidRPr="009B4FC9">
        <w:t xml:space="preserve"> </w:t>
      </w:r>
      <w:r w:rsidRPr="009B4FC9">
        <w:t>cho</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r w:rsidR="00F90D96" w:rsidRPr="009B4FC9">
        <w:t xml:space="preserve"> </w:t>
      </w:r>
      <w:r w:rsidRPr="009B4FC9">
        <w:t>trong</w:t>
      </w:r>
      <w:r w:rsidR="00F90D96" w:rsidRPr="009B4FC9">
        <w:t xml:space="preserve"> </w:t>
      </w:r>
      <w:r w:rsidRPr="009B4FC9">
        <w:t>bối</w:t>
      </w:r>
      <w:r w:rsidR="00F90D96" w:rsidRPr="009B4FC9">
        <w:t xml:space="preserve"> </w:t>
      </w:r>
      <w:r w:rsidRPr="009B4FC9">
        <w:t>cảnh</w:t>
      </w:r>
      <w:r w:rsidR="00F90D96" w:rsidRPr="009B4FC9">
        <w:t xml:space="preserve"> </w:t>
      </w:r>
      <w:r w:rsidRPr="009B4FC9">
        <w:t>bất</w:t>
      </w:r>
      <w:r w:rsidR="00F90D96" w:rsidRPr="009B4FC9">
        <w:t xml:space="preserve"> </w:t>
      </w:r>
      <w:r w:rsidRPr="009B4FC9">
        <w:t>ổn</w:t>
      </w:r>
      <w:r w:rsidR="00F90D96" w:rsidRPr="009B4FC9">
        <w:t xml:space="preserve"> </w:t>
      </w:r>
      <w:r w:rsidRPr="009B4FC9">
        <w:t>kinh</w:t>
      </w:r>
      <w:r w:rsidR="00F90D96" w:rsidRPr="009B4FC9">
        <w:t xml:space="preserve"> </w:t>
      </w:r>
      <w:r w:rsidRPr="009B4FC9">
        <w:t>tế</w:t>
      </w:r>
      <w:r w:rsidR="00F90D96" w:rsidRPr="009B4FC9">
        <w:t xml:space="preserve"> </w:t>
      </w:r>
      <w:r w:rsidRPr="009B4FC9">
        <w:t>toàn</w:t>
      </w:r>
      <w:r w:rsidR="00F90D96" w:rsidRPr="009B4FC9">
        <w:t xml:space="preserve"> </w:t>
      </w:r>
      <w:r w:rsidRPr="009B4FC9">
        <w:t>cầu.</w:t>
      </w:r>
    </w:p>
    <w:p w14:paraId="2FBB0E8B" w14:textId="73ECDEBE" w:rsidR="00487B1F" w:rsidRPr="009B4FC9" w:rsidRDefault="00487B1F" w:rsidP="0042196A">
      <w:pPr>
        <w:pStyle w:val="Heading3"/>
        <w:spacing w:line="360" w:lineRule="auto"/>
        <w:rPr>
          <w:i/>
          <w:iCs w:val="0"/>
        </w:rPr>
      </w:pPr>
      <w:bookmarkStart w:id="14" w:name="_Toc199717873"/>
      <w:r w:rsidRPr="009B4FC9">
        <w:rPr>
          <w:iCs w:val="0"/>
        </w:rPr>
        <w:t>Trình</w:t>
      </w:r>
      <w:r w:rsidR="00F90D96" w:rsidRPr="009B4FC9">
        <w:rPr>
          <w:iCs w:val="0"/>
        </w:rPr>
        <w:t xml:space="preserve"> </w:t>
      </w:r>
      <w:r w:rsidRPr="009B4FC9">
        <w:rPr>
          <w:iCs w:val="0"/>
        </w:rPr>
        <w:t>độ</w:t>
      </w:r>
      <w:r w:rsidR="00F90D96" w:rsidRPr="009B4FC9">
        <w:rPr>
          <w:iCs w:val="0"/>
        </w:rPr>
        <w:t xml:space="preserve"> </w:t>
      </w:r>
      <w:r w:rsidRPr="009B4FC9">
        <w:rPr>
          <w:iCs w:val="0"/>
        </w:rPr>
        <w:t>và</w:t>
      </w:r>
      <w:r w:rsidR="00F90D96" w:rsidRPr="009B4FC9">
        <w:rPr>
          <w:iCs w:val="0"/>
        </w:rPr>
        <w:t xml:space="preserve"> </w:t>
      </w:r>
      <w:r w:rsidRPr="009B4FC9">
        <w:rPr>
          <w:iCs w:val="0"/>
        </w:rPr>
        <w:t>cơ</w:t>
      </w:r>
      <w:r w:rsidR="00F90D96" w:rsidRPr="009B4FC9">
        <w:rPr>
          <w:iCs w:val="0"/>
        </w:rPr>
        <w:t xml:space="preserve"> </w:t>
      </w:r>
      <w:r w:rsidRPr="009B4FC9">
        <w:rPr>
          <w:iCs w:val="0"/>
        </w:rPr>
        <w:t>cấu</w:t>
      </w:r>
      <w:r w:rsidR="00F90D96" w:rsidRPr="009B4FC9">
        <w:rPr>
          <w:iCs w:val="0"/>
        </w:rPr>
        <w:t xml:space="preserve"> </w:t>
      </w:r>
      <w:r w:rsidRPr="009B4FC9">
        <w:rPr>
          <w:iCs w:val="0"/>
        </w:rPr>
        <w:t>lao</w:t>
      </w:r>
      <w:r w:rsidR="00F90D96" w:rsidRPr="009B4FC9">
        <w:rPr>
          <w:iCs w:val="0"/>
        </w:rPr>
        <w:t xml:space="preserve"> </w:t>
      </w:r>
      <w:r w:rsidRPr="009B4FC9">
        <w:rPr>
          <w:iCs w:val="0"/>
        </w:rPr>
        <w:t>động</w:t>
      </w:r>
      <w:bookmarkEnd w:id="14"/>
    </w:p>
    <w:p w14:paraId="3629B547" w14:textId="719AECE1" w:rsidR="00487B1F" w:rsidRPr="009B4FC9" w:rsidRDefault="00487B1F" w:rsidP="0042196A">
      <w:pPr>
        <w:spacing w:line="360" w:lineRule="auto"/>
        <w:ind w:firstLine="567"/>
      </w:pPr>
      <w:r w:rsidRPr="009B4FC9">
        <w:t>Trình</w:t>
      </w:r>
      <w:r w:rsidR="00F90D96" w:rsidRPr="009B4FC9">
        <w:t xml:space="preserve"> </w:t>
      </w:r>
      <w:r w:rsidRPr="009B4FC9">
        <w:t>độ</w:t>
      </w:r>
      <w:r w:rsidR="00F90D96" w:rsidRPr="009B4FC9">
        <w:t xml:space="preserve"> </w:t>
      </w:r>
      <w:r w:rsidRPr="009B4FC9">
        <w:t>chuyên</w:t>
      </w:r>
      <w:r w:rsidR="00F90D96" w:rsidRPr="009B4FC9">
        <w:t xml:space="preserve"> </w:t>
      </w:r>
      <w:r w:rsidRPr="009B4FC9">
        <w:t>môn</w:t>
      </w:r>
      <w:r w:rsidR="00F90D96" w:rsidRPr="009B4FC9">
        <w:t xml:space="preserve"> </w:t>
      </w:r>
      <w:r w:rsidRPr="009B4FC9">
        <w:t>và</w:t>
      </w:r>
      <w:r w:rsidR="00F90D96" w:rsidRPr="009B4FC9">
        <w:t xml:space="preserve"> </w:t>
      </w:r>
      <w:r w:rsidRPr="009B4FC9">
        <w:t>cơ</w:t>
      </w:r>
      <w:r w:rsidR="00F90D96" w:rsidRPr="009B4FC9">
        <w:t xml:space="preserve"> </w:t>
      </w:r>
      <w:r w:rsidRPr="009B4FC9">
        <w:t>cấu</w:t>
      </w:r>
      <w:r w:rsidR="00F90D96" w:rsidRPr="009B4FC9">
        <w:t xml:space="preserve"> </w:t>
      </w:r>
      <w:r w:rsidRPr="009B4FC9">
        <w:t>ngành</w:t>
      </w:r>
      <w:r w:rsidR="00F90D96" w:rsidRPr="009B4FC9">
        <w:t xml:space="preserve"> </w:t>
      </w:r>
      <w:r w:rsidRPr="009B4FC9">
        <w:t>nghề</w:t>
      </w:r>
      <w:r w:rsidR="00F90D96" w:rsidRPr="009B4FC9">
        <w:t xml:space="preserve"> </w:t>
      </w:r>
      <w:r w:rsidRPr="009B4FC9">
        <w:t>của</w:t>
      </w:r>
      <w:r w:rsidR="00F90D96" w:rsidRPr="009B4FC9">
        <w:t xml:space="preserve"> </w:t>
      </w:r>
      <w:r w:rsidRPr="009B4FC9">
        <w:t>lực</w:t>
      </w:r>
      <w:r w:rsidR="00F90D96" w:rsidRPr="009B4FC9">
        <w:t xml:space="preserve"> </w:t>
      </w:r>
      <w:r w:rsidRPr="009B4FC9">
        <w:t>lượng</w:t>
      </w:r>
      <w:r w:rsidR="00F90D96" w:rsidRPr="009B4FC9">
        <w:t xml:space="preserve"> </w:t>
      </w:r>
      <w:r w:rsidRPr="009B4FC9">
        <w:t>lao</w:t>
      </w:r>
      <w:r w:rsidR="00F90D96" w:rsidRPr="009B4FC9">
        <w:t xml:space="preserve"> </w:t>
      </w:r>
      <w:r w:rsidRPr="009B4FC9">
        <w:t>động</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mạnh</w:t>
      </w:r>
      <w:r w:rsidR="00F90D96" w:rsidRPr="009B4FC9">
        <w:t xml:space="preserve"> </w:t>
      </w:r>
      <w:r w:rsidRPr="009B4FC9">
        <w:t>mẽ</w:t>
      </w:r>
      <w:r w:rsidR="00F90D96" w:rsidRPr="009B4FC9">
        <w:t xml:space="preserve"> </w:t>
      </w:r>
      <w:r w:rsidRPr="009B4FC9">
        <w:t>đến</w:t>
      </w:r>
      <w:r w:rsidR="00F90D96" w:rsidRPr="009B4FC9">
        <w:t xml:space="preserve"> </w:t>
      </w:r>
      <w:r w:rsidRPr="009B4FC9">
        <w:t>khả</w:t>
      </w:r>
      <w:r w:rsidR="00F90D96" w:rsidRPr="009B4FC9">
        <w:t xml:space="preserve"> </w:t>
      </w:r>
      <w:r w:rsidRPr="009B4FC9">
        <w:t>năng</w:t>
      </w:r>
      <w:r w:rsidR="00F90D96" w:rsidRPr="009B4FC9">
        <w:t xml:space="preserve"> </w:t>
      </w:r>
      <w:r w:rsidRPr="009B4FC9">
        <w:t>tìm</w:t>
      </w:r>
      <w:r w:rsidR="00F90D96" w:rsidRPr="009B4FC9">
        <w:t xml:space="preserve"> </w:t>
      </w:r>
      <w:r w:rsidRPr="009B4FC9">
        <w:t>kiếm</w:t>
      </w:r>
      <w:r w:rsidR="00F90D96" w:rsidRPr="009B4FC9">
        <w:t xml:space="preserve"> </w:t>
      </w:r>
      <w:r w:rsidRPr="009B4FC9">
        <w:t>việc</w:t>
      </w:r>
      <w:r w:rsidR="00F90D96" w:rsidRPr="009B4FC9">
        <w:t xml:space="preserve"> </w:t>
      </w:r>
      <w:r w:rsidRPr="009B4FC9">
        <w:t>làm.</w:t>
      </w:r>
      <w:r w:rsidR="00F90D96" w:rsidRPr="009B4FC9">
        <w:t xml:space="preserve"> </w:t>
      </w:r>
      <w:r w:rsidRPr="009B4FC9">
        <w:t>Tại</w:t>
      </w:r>
      <w:r w:rsidR="00F90D96" w:rsidRPr="009B4FC9">
        <w:t xml:space="preserve"> </w:t>
      </w:r>
      <w:r w:rsidRPr="009B4FC9">
        <w:t>Việt</w:t>
      </w:r>
      <w:r w:rsidR="00F90D96" w:rsidRPr="009B4FC9">
        <w:t xml:space="preserve"> </w:t>
      </w:r>
      <w:r w:rsidRPr="009B4FC9">
        <w:t>Nam,</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ở</w:t>
      </w:r>
      <w:r w:rsidR="00F90D96" w:rsidRPr="009B4FC9">
        <w:t xml:space="preserve"> </w:t>
      </w:r>
      <w:r w:rsidRPr="009B4FC9">
        <w:t>nhóm</w:t>
      </w:r>
      <w:r w:rsidR="00F90D96" w:rsidRPr="009B4FC9">
        <w:t xml:space="preserve"> </w:t>
      </w:r>
      <w:r w:rsidRPr="009B4FC9">
        <w:t>lao</w:t>
      </w:r>
      <w:r w:rsidR="00F90D96" w:rsidRPr="009B4FC9">
        <w:t xml:space="preserve"> </w:t>
      </w:r>
      <w:r w:rsidRPr="009B4FC9">
        <w:t>động</w:t>
      </w:r>
      <w:r w:rsidR="00F90D96" w:rsidRPr="009B4FC9">
        <w:t xml:space="preserve"> </w:t>
      </w:r>
      <w:r w:rsidRPr="009B4FC9">
        <w:t>chưa</w:t>
      </w:r>
      <w:r w:rsidR="00F90D96" w:rsidRPr="009B4FC9">
        <w:t xml:space="preserve"> </w:t>
      </w:r>
      <w:r w:rsidRPr="009B4FC9">
        <w:t>qua</w:t>
      </w:r>
      <w:r w:rsidR="00F90D96" w:rsidRPr="009B4FC9">
        <w:t xml:space="preserve"> </w:t>
      </w:r>
      <w:r w:rsidRPr="009B4FC9">
        <w:t>đào</w:t>
      </w:r>
      <w:r w:rsidR="00F90D96" w:rsidRPr="009B4FC9">
        <w:t xml:space="preserve"> </w:t>
      </w:r>
      <w:r w:rsidRPr="009B4FC9">
        <w:t>tạo</w:t>
      </w:r>
      <w:r w:rsidR="00F90D96" w:rsidRPr="009B4FC9">
        <w:t xml:space="preserve"> </w:t>
      </w:r>
      <w:r w:rsidRPr="009B4FC9">
        <w:t>vẫn</w:t>
      </w:r>
      <w:r w:rsidR="00F90D96" w:rsidRPr="009B4FC9">
        <w:t xml:space="preserve"> </w:t>
      </w:r>
      <w:r w:rsidRPr="009B4FC9">
        <w:t>cao</w:t>
      </w:r>
      <w:r w:rsidR="00F90D96" w:rsidRPr="009B4FC9">
        <w:t xml:space="preserve"> </w:t>
      </w:r>
      <w:r w:rsidRPr="009B4FC9">
        <w:t>hơn</w:t>
      </w:r>
      <w:r w:rsidR="00F90D96" w:rsidRPr="009B4FC9">
        <w:t xml:space="preserve"> </w:t>
      </w:r>
      <w:r w:rsidRPr="009B4FC9">
        <w:t>đáng</w:t>
      </w:r>
      <w:r w:rsidR="00F90D96" w:rsidRPr="009B4FC9">
        <w:t xml:space="preserve"> </w:t>
      </w:r>
      <w:r w:rsidRPr="009B4FC9">
        <w:t>kể</w:t>
      </w:r>
      <w:r w:rsidR="00F90D96" w:rsidRPr="009B4FC9">
        <w:t xml:space="preserve"> </w:t>
      </w:r>
      <w:r w:rsidRPr="009B4FC9">
        <w:t>so</w:t>
      </w:r>
      <w:r w:rsidR="00F90D96" w:rsidRPr="009B4FC9">
        <w:t xml:space="preserve"> </w:t>
      </w:r>
      <w:r w:rsidRPr="009B4FC9">
        <w:t>với</w:t>
      </w:r>
      <w:r w:rsidR="00F90D96" w:rsidRPr="009B4FC9">
        <w:t xml:space="preserve"> </w:t>
      </w:r>
      <w:r w:rsidRPr="009B4FC9">
        <w:t>nhóm</w:t>
      </w:r>
      <w:r w:rsidR="00F90D96" w:rsidRPr="009B4FC9">
        <w:t xml:space="preserve"> </w:t>
      </w:r>
      <w:r w:rsidRPr="009B4FC9">
        <w:t>có</w:t>
      </w:r>
      <w:r w:rsidR="00F90D96" w:rsidRPr="009B4FC9">
        <w:t xml:space="preserve"> </w:t>
      </w:r>
      <w:r w:rsidRPr="009B4FC9">
        <w:t>trình</w:t>
      </w:r>
      <w:r w:rsidR="00F90D96" w:rsidRPr="009B4FC9">
        <w:t xml:space="preserve"> </w:t>
      </w:r>
      <w:r w:rsidRPr="009B4FC9">
        <w:t>độ</w:t>
      </w:r>
      <w:r w:rsidR="00F90D96" w:rsidRPr="009B4FC9">
        <w:t xml:space="preserve"> </w:t>
      </w:r>
      <w:r w:rsidRPr="009B4FC9">
        <w:t>đại</w:t>
      </w:r>
      <w:r w:rsidR="00F90D96" w:rsidRPr="009B4FC9">
        <w:t xml:space="preserve"> </w:t>
      </w:r>
      <w:r w:rsidRPr="009B4FC9">
        <w:t>học</w:t>
      </w:r>
      <w:r w:rsidR="00F90D96" w:rsidRPr="009B4FC9">
        <w:t xml:space="preserve"> </w:t>
      </w:r>
      <w:r w:rsidRPr="009B4FC9">
        <w:t>trở</w:t>
      </w:r>
      <w:r w:rsidR="00F90D96" w:rsidRPr="009B4FC9">
        <w:t xml:space="preserve"> </w:t>
      </w:r>
      <w:r w:rsidRPr="009B4FC9">
        <w:t>lên.</w:t>
      </w:r>
      <w:r w:rsidR="00F90D96" w:rsidRPr="009B4FC9">
        <w:t xml:space="preserve"> </w:t>
      </w:r>
      <w:r w:rsidRPr="009B4FC9">
        <w:t>Theo</w:t>
      </w:r>
      <w:r w:rsidR="00F90D96" w:rsidRPr="009B4FC9">
        <w:t xml:space="preserve"> </w:t>
      </w:r>
      <w:r w:rsidRPr="009B4FC9">
        <w:t>Tổng</w:t>
      </w:r>
      <w:r w:rsidR="00F90D96" w:rsidRPr="009B4FC9">
        <w:t xml:space="preserve"> </w:t>
      </w:r>
      <w:r w:rsidRPr="009B4FC9">
        <w:t>cục</w:t>
      </w:r>
      <w:r w:rsidR="00F90D96" w:rsidRPr="009B4FC9">
        <w:t xml:space="preserve"> </w:t>
      </w:r>
      <w:r w:rsidRPr="009B4FC9">
        <w:t>Thống</w:t>
      </w:r>
      <w:r w:rsidR="00F90D96" w:rsidRPr="009B4FC9">
        <w:t xml:space="preserve"> </w:t>
      </w:r>
      <w:r w:rsidRPr="009B4FC9">
        <w:t>kê,</w:t>
      </w:r>
      <w:r w:rsidR="00F90D96" w:rsidRPr="009B4FC9">
        <w:t xml:space="preserve"> </w:t>
      </w:r>
      <w:r w:rsidRPr="009B4FC9">
        <w:t>năm</w:t>
      </w:r>
      <w:r w:rsidR="00F90D96" w:rsidRPr="009B4FC9">
        <w:t xml:space="preserve"> </w:t>
      </w:r>
      <w:r w:rsidRPr="009B4FC9">
        <w:t>2023,</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trong</w:t>
      </w:r>
      <w:r w:rsidR="00F90D96" w:rsidRPr="009B4FC9">
        <w:t xml:space="preserve"> </w:t>
      </w:r>
      <w:r w:rsidRPr="009B4FC9">
        <w:t>nhóm</w:t>
      </w:r>
      <w:r w:rsidR="00F90D96" w:rsidRPr="009B4FC9">
        <w:t xml:space="preserve"> </w:t>
      </w:r>
      <w:r w:rsidRPr="009B4FC9">
        <w:t>lao</w:t>
      </w:r>
      <w:r w:rsidR="00F90D96" w:rsidRPr="009B4FC9">
        <w:t xml:space="preserve"> </w:t>
      </w:r>
      <w:r w:rsidRPr="009B4FC9">
        <w:t>động</w:t>
      </w:r>
      <w:r w:rsidR="00F90D96" w:rsidRPr="009B4FC9">
        <w:t xml:space="preserve"> </w:t>
      </w:r>
      <w:r w:rsidRPr="009B4FC9">
        <w:t>không</w:t>
      </w:r>
      <w:r w:rsidR="00F90D96" w:rsidRPr="009B4FC9">
        <w:t xml:space="preserve"> </w:t>
      </w:r>
      <w:r w:rsidRPr="009B4FC9">
        <w:t>có</w:t>
      </w:r>
      <w:r w:rsidR="00F90D96" w:rsidRPr="009B4FC9">
        <w:t xml:space="preserve"> </w:t>
      </w:r>
      <w:r w:rsidRPr="009B4FC9">
        <w:t>bằng</w:t>
      </w:r>
      <w:r w:rsidR="00F90D96" w:rsidRPr="009B4FC9">
        <w:t xml:space="preserve"> </w:t>
      </w:r>
      <w:r w:rsidRPr="009B4FC9">
        <w:t>cấp</w:t>
      </w:r>
      <w:r w:rsidR="00F90D96" w:rsidRPr="009B4FC9">
        <w:t xml:space="preserve"> </w:t>
      </w:r>
      <w:r w:rsidRPr="009B4FC9">
        <w:t>và</w:t>
      </w:r>
      <w:r w:rsidR="00F90D96" w:rsidRPr="009B4FC9">
        <w:t xml:space="preserve"> </w:t>
      </w:r>
      <w:r w:rsidRPr="009B4FC9">
        <w:t>chứng</w:t>
      </w:r>
      <w:r w:rsidR="00F90D96" w:rsidRPr="009B4FC9">
        <w:t xml:space="preserve"> </w:t>
      </w:r>
      <w:r w:rsidRPr="009B4FC9">
        <w:t>chỉ</w:t>
      </w:r>
      <w:r w:rsidR="00F90D96" w:rsidRPr="009B4FC9">
        <w:t xml:space="preserve"> </w:t>
      </w:r>
      <w:r w:rsidRPr="009B4FC9">
        <w:t>lên</w:t>
      </w:r>
      <w:r w:rsidR="00F90D96" w:rsidRPr="009B4FC9">
        <w:t xml:space="preserve"> </w:t>
      </w:r>
      <w:r w:rsidRPr="009B4FC9">
        <w:t>tới</w:t>
      </w:r>
      <w:r w:rsidR="00F90D96" w:rsidRPr="009B4FC9">
        <w:t xml:space="preserve"> </w:t>
      </w:r>
      <w:r w:rsidRPr="009B4FC9">
        <w:t>3,5%,</w:t>
      </w:r>
      <w:r w:rsidR="00F90D96" w:rsidRPr="009B4FC9">
        <w:t xml:space="preserve"> </w:t>
      </w:r>
      <w:r w:rsidRPr="009B4FC9">
        <w:t>trong</w:t>
      </w:r>
      <w:r w:rsidR="00F90D96" w:rsidRPr="009B4FC9">
        <w:t xml:space="preserve"> </w:t>
      </w:r>
      <w:r w:rsidRPr="009B4FC9">
        <w:t>khi</w:t>
      </w:r>
      <w:r w:rsidR="00F90D96" w:rsidRPr="009B4FC9">
        <w:t xml:space="preserve"> </w:t>
      </w:r>
      <w:r w:rsidRPr="009B4FC9">
        <w:t>nhóm</w:t>
      </w:r>
      <w:r w:rsidR="00F90D96" w:rsidRPr="009B4FC9">
        <w:t xml:space="preserve"> </w:t>
      </w:r>
      <w:r w:rsidRPr="009B4FC9">
        <w:t>có</w:t>
      </w:r>
      <w:r w:rsidR="00F90D96" w:rsidRPr="009B4FC9">
        <w:t xml:space="preserve"> </w:t>
      </w:r>
      <w:r w:rsidRPr="009B4FC9">
        <w:t>trình</w:t>
      </w:r>
      <w:r w:rsidR="00F90D96" w:rsidRPr="009B4FC9">
        <w:t xml:space="preserve"> </w:t>
      </w:r>
      <w:r w:rsidRPr="009B4FC9">
        <w:t>độ</w:t>
      </w:r>
      <w:r w:rsidR="00F90D96" w:rsidRPr="009B4FC9">
        <w:t xml:space="preserve"> </w:t>
      </w:r>
      <w:r w:rsidRPr="009B4FC9">
        <w:t>đại</w:t>
      </w:r>
      <w:r w:rsidR="00F90D96" w:rsidRPr="009B4FC9">
        <w:t xml:space="preserve"> </w:t>
      </w:r>
      <w:r w:rsidRPr="009B4FC9">
        <w:t>học</w:t>
      </w:r>
      <w:r w:rsidR="00F90D96" w:rsidRPr="009B4FC9">
        <w:t xml:space="preserve"> </w:t>
      </w:r>
      <w:r w:rsidRPr="009B4FC9">
        <w:t>chỉ</w:t>
      </w:r>
      <w:r w:rsidR="00F90D96" w:rsidRPr="009B4FC9">
        <w:t xml:space="preserve"> </w:t>
      </w:r>
      <w:r w:rsidRPr="009B4FC9">
        <w:t>khoảng</w:t>
      </w:r>
      <w:r w:rsidR="00F90D96" w:rsidRPr="009B4FC9">
        <w:t xml:space="preserve"> </w:t>
      </w:r>
      <w:r w:rsidRPr="009B4FC9">
        <w:t>1,8%.</w:t>
      </w:r>
    </w:p>
    <w:p w14:paraId="5E34D85E" w14:textId="750AB56A" w:rsidR="001A0C6D" w:rsidRPr="009B4FC9" w:rsidRDefault="00287E09" w:rsidP="0042196A">
      <w:pPr>
        <w:spacing w:line="360" w:lineRule="auto"/>
        <w:ind w:firstLine="567"/>
      </w:pPr>
      <w:r w:rsidRPr="009B4FC9">
        <w:rPr>
          <w:noProof/>
        </w:rPr>
        <w:drawing>
          <wp:inline distT="0" distB="0" distL="0" distR="0" wp14:anchorId="36DE8DD5" wp14:editId="4D2F7327">
            <wp:extent cx="5303520" cy="1272540"/>
            <wp:effectExtent l="0" t="0" r="0" b="3810"/>
            <wp:docPr id="513267887" name="Picture 1" descr="A graph with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7887" name="Picture 1" descr="A graph with purple bars&#10;&#10;AI-generated content may be incorrect."/>
                    <pic:cNvPicPr/>
                  </pic:nvPicPr>
                  <pic:blipFill>
                    <a:blip r:embed="rId16"/>
                    <a:stretch>
                      <a:fillRect/>
                    </a:stretch>
                  </pic:blipFill>
                  <pic:spPr>
                    <a:xfrm>
                      <a:off x="0" y="0"/>
                      <a:ext cx="5316932" cy="1275758"/>
                    </a:xfrm>
                    <a:prstGeom prst="rect">
                      <a:avLst/>
                    </a:prstGeom>
                  </pic:spPr>
                </pic:pic>
              </a:graphicData>
            </a:graphic>
          </wp:inline>
        </w:drawing>
      </w:r>
    </w:p>
    <w:p w14:paraId="2676D9A9" w14:textId="32287CB9" w:rsidR="00287E09" w:rsidRPr="009B4FC9" w:rsidRDefault="002A493F" w:rsidP="0042196A">
      <w:pPr>
        <w:pStyle w:val="Caption"/>
        <w:spacing w:line="360" w:lineRule="auto"/>
        <w:rPr>
          <w:i w:val="0"/>
          <w:iCs w:val="0"/>
        </w:rPr>
      </w:pPr>
      <w:bookmarkStart w:id="15" w:name="_Toc199717826"/>
      <w:r w:rsidRPr="009B4FC9">
        <w:rPr>
          <w:i w:val="0"/>
          <w:iCs w:val="0"/>
        </w:rPr>
        <w:t>Hình 1.</w:t>
      </w:r>
      <w:r w:rsidRPr="009B4FC9">
        <w:rPr>
          <w:i w:val="0"/>
          <w:iCs w:val="0"/>
        </w:rPr>
        <w:fldChar w:fldCharType="begin"/>
      </w:r>
      <w:r w:rsidRPr="009B4FC9">
        <w:rPr>
          <w:i w:val="0"/>
          <w:iCs w:val="0"/>
        </w:rPr>
        <w:instrText xml:space="preserve"> SEQ Hình_1. \* ARABIC </w:instrText>
      </w:r>
      <w:r w:rsidRPr="009B4FC9">
        <w:rPr>
          <w:i w:val="0"/>
          <w:iCs w:val="0"/>
        </w:rPr>
        <w:fldChar w:fldCharType="separate"/>
      </w:r>
      <w:r w:rsidR="005B59AD">
        <w:rPr>
          <w:i w:val="0"/>
          <w:iCs w:val="0"/>
          <w:noProof/>
        </w:rPr>
        <w:t>4</w:t>
      </w:r>
      <w:r w:rsidRPr="009B4FC9">
        <w:rPr>
          <w:i w:val="0"/>
          <w:iCs w:val="0"/>
        </w:rPr>
        <w:fldChar w:fldCharType="end"/>
      </w:r>
      <w:r w:rsidRPr="009B4FC9">
        <w:rPr>
          <w:i w:val="0"/>
          <w:iCs w:val="0"/>
        </w:rPr>
        <w:t xml:space="preserve"> Tỉ lệ thất nghiệp theo trình độ</w:t>
      </w:r>
      <w:bookmarkEnd w:id="15"/>
    </w:p>
    <w:p w14:paraId="791C22E8" w14:textId="186F99FE" w:rsidR="00487B1F" w:rsidRPr="009B4FC9" w:rsidRDefault="00487B1F" w:rsidP="0042196A">
      <w:pPr>
        <w:spacing w:line="360" w:lineRule="auto"/>
        <w:ind w:firstLine="567"/>
      </w:pPr>
      <w:r w:rsidRPr="009B4FC9">
        <w:lastRenderedPageBreak/>
        <w:t>Bên</w:t>
      </w:r>
      <w:r w:rsidR="00F90D96" w:rsidRPr="009B4FC9">
        <w:t xml:space="preserve"> </w:t>
      </w:r>
      <w:r w:rsidRPr="009B4FC9">
        <w:t>cạnh</w:t>
      </w:r>
      <w:r w:rsidR="00F90D96" w:rsidRPr="009B4FC9">
        <w:t xml:space="preserve"> </w:t>
      </w:r>
      <w:r w:rsidRPr="009B4FC9">
        <w:t>đó,</w:t>
      </w:r>
      <w:r w:rsidR="00F90D96" w:rsidRPr="009B4FC9">
        <w:t xml:space="preserve"> </w:t>
      </w:r>
      <w:r w:rsidRPr="009B4FC9">
        <w:t>sự</w:t>
      </w:r>
      <w:r w:rsidR="00F90D96" w:rsidRPr="009B4FC9">
        <w:t xml:space="preserve"> </w:t>
      </w:r>
      <w:r w:rsidRPr="009B4FC9">
        <w:t>không</w:t>
      </w:r>
      <w:r w:rsidR="00F90D96" w:rsidRPr="009B4FC9">
        <w:t xml:space="preserve"> </w:t>
      </w:r>
      <w:r w:rsidRPr="009B4FC9">
        <w:t>đồng</w:t>
      </w:r>
      <w:r w:rsidR="00F90D96" w:rsidRPr="009B4FC9">
        <w:t xml:space="preserve"> </w:t>
      </w:r>
      <w:r w:rsidRPr="009B4FC9">
        <w:t>bộ</w:t>
      </w:r>
      <w:r w:rsidR="00F90D96" w:rsidRPr="009B4FC9">
        <w:t xml:space="preserve"> </w:t>
      </w:r>
      <w:r w:rsidRPr="009B4FC9">
        <w:t>giữa</w:t>
      </w:r>
      <w:r w:rsidR="00F90D96" w:rsidRPr="009B4FC9">
        <w:t xml:space="preserve"> </w:t>
      </w:r>
      <w:r w:rsidRPr="009B4FC9">
        <w:t>đào</w:t>
      </w:r>
      <w:r w:rsidR="00F90D96" w:rsidRPr="009B4FC9">
        <w:t xml:space="preserve"> </w:t>
      </w:r>
      <w:r w:rsidRPr="009B4FC9">
        <w:t>tạo</w:t>
      </w:r>
      <w:r w:rsidR="00F90D96" w:rsidRPr="009B4FC9">
        <w:t xml:space="preserve"> </w:t>
      </w:r>
      <w:r w:rsidRPr="009B4FC9">
        <w:t>và</w:t>
      </w:r>
      <w:r w:rsidR="00F90D96" w:rsidRPr="009B4FC9">
        <w:t xml:space="preserve"> </w:t>
      </w:r>
      <w:r w:rsidRPr="009B4FC9">
        <w:t>nhu</w:t>
      </w:r>
      <w:r w:rsidR="00F90D96" w:rsidRPr="009B4FC9">
        <w:t xml:space="preserve"> </w:t>
      </w:r>
      <w:r w:rsidRPr="009B4FC9">
        <w:t>cầu</w:t>
      </w:r>
      <w:r w:rsidR="00F90D96" w:rsidRPr="009B4FC9">
        <w:t xml:space="preserve"> </w:t>
      </w:r>
      <w:r w:rsidRPr="009B4FC9">
        <w:t>của</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dẫn</w:t>
      </w:r>
      <w:r w:rsidR="00F90D96" w:rsidRPr="009B4FC9">
        <w:t xml:space="preserve"> </w:t>
      </w:r>
      <w:r w:rsidRPr="009B4FC9">
        <w:t>đến</w:t>
      </w:r>
      <w:r w:rsidR="00F90D96" w:rsidRPr="009B4FC9">
        <w:t xml:space="preserve"> </w:t>
      </w:r>
      <w:r w:rsidRPr="009B4FC9">
        <w:t>tình</w:t>
      </w:r>
      <w:r w:rsidR="00F90D96" w:rsidRPr="009B4FC9">
        <w:t xml:space="preserve"> </w:t>
      </w:r>
      <w:r w:rsidRPr="009B4FC9">
        <w:t>trạng</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cơ</w:t>
      </w:r>
      <w:r w:rsidR="00F90D96" w:rsidRPr="009B4FC9">
        <w:t xml:space="preserve"> </w:t>
      </w:r>
      <w:r w:rsidRPr="009B4FC9">
        <w:t>cấu,</w:t>
      </w:r>
      <w:r w:rsidR="00F90D96" w:rsidRPr="009B4FC9">
        <w:t xml:space="preserve"> </w:t>
      </w:r>
      <w:r w:rsidRPr="009B4FC9">
        <w:t>đặc</w:t>
      </w:r>
      <w:r w:rsidR="00F90D96" w:rsidRPr="009B4FC9">
        <w:t xml:space="preserve"> </w:t>
      </w:r>
      <w:r w:rsidRPr="009B4FC9">
        <w:t>biệt</w:t>
      </w:r>
      <w:r w:rsidR="00F90D96" w:rsidRPr="009B4FC9">
        <w:t xml:space="preserve"> </w:t>
      </w:r>
      <w:r w:rsidRPr="009B4FC9">
        <w:t>trong</w:t>
      </w:r>
      <w:r w:rsidR="00F90D96" w:rsidRPr="009B4FC9">
        <w:t xml:space="preserve"> </w:t>
      </w:r>
      <w:r w:rsidRPr="009B4FC9">
        <w:t>nhóm</w:t>
      </w:r>
      <w:r w:rsidR="00F90D96" w:rsidRPr="009B4FC9">
        <w:t xml:space="preserve"> </w:t>
      </w:r>
      <w:r w:rsidRPr="009B4FC9">
        <w:t>sinh</w:t>
      </w:r>
      <w:r w:rsidR="00F90D96" w:rsidRPr="009B4FC9">
        <w:t xml:space="preserve"> </w:t>
      </w:r>
      <w:r w:rsidRPr="009B4FC9">
        <w:t>viên</w:t>
      </w:r>
      <w:r w:rsidR="00F90D96" w:rsidRPr="009B4FC9">
        <w:t xml:space="preserve"> </w:t>
      </w:r>
      <w:r w:rsidRPr="009B4FC9">
        <w:t>mới</w:t>
      </w:r>
      <w:r w:rsidR="00F90D96" w:rsidRPr="009B4FC9">
        <w:t xml:space="preserve"> </w:t>
      </w:r>
      <w:r w:rsidRPr="009B4FC9">
        <w:t>ra</w:t>
      </w:r>
      <w:r w:rsidR="00F90D96" w:rsidRPr="009B4FC9">
        <w:t xml:space="preserve"> </w:t>
      </w:r>
      <w:r w:rsidRPr="009B4FC9">
        <w:t>trường.</w:t>
      </w:r>
      <w:r w:rsidR="00F90D96" w:rsidRPr="009B4FC9">
        <w:t xml:space="preserve"> </w:t>
      </w:r>
      <w:r w:rsidRPr="009B4FC9">
        <w:t>Nhiều</w:t>
      </w:r>
      <w:r w:rsidR="00F90D96" w:rsidRPr="009B4FC9">
        <w:t xml:space="preserve"> </w:t>
      </w:r>
      <w:r w:rsidRPr="009B4FC9">
        <w:t>sinh</w:t>
      </w:r>
      <w:r w:rsidR="00F90D96" w:rsidRPr="009B4FC9">
        <w:t xml:space="preserve"> </w:t>
      </w:r>
      <w:r w:rsidRPr="009B4FC9">
        <w:t>viên</w:t>
      </w:r>
      <w:r w:rsidR="00F90D96" w:rsidRPr="009B4FC9">
        <w:t xml:space="preserve"> </w:t>
      </w:r>
      <w:r w:rsidRPr="009B4FC9">
        <w:t>thiếu</w:t>
      </w:r>
      <w:r w:rsidR="00F90D96" w:rsidRPr="009B4FC9">
        <w:t xml:space="preserve"> </w:t>
      </w:r>
      <w:r w:rsidRPr="009B4FC9">
        <w:t>kỹ</w:t>
      </w:r>
      <w:r w:rsidR="00F90D96" w:rsidRPr="009B4FC9">
        <w:t xml:space="preserve"> </w:t>
      </w:r>
      <w:r w:rsidRPr="009B4FC9">
        <w:t>năng</w:t>
      </w:r>
      <w:r w:rsidR="00F90D96" w:rsidRPr="009B4FC9">
        <w:t xml:space="preserve"> </w:t>
      </w:r>
      <w:r w:rsidRPr="009B4FC9">
        <w:t>mềm,</w:t>
      </w:r>
      <w:r w:rsidR="00F90D96" w:rsidRPr="009B4FC9">
        <w:t xml:space="preserve"> </w:t>
      </w:r>
      <w:r w:rsidRPr="009B4FC9">
        <w:t>ngoại</w:t>
      </w:r>
      <w:r w:rsidR="00F90D96" w:rsidRPr="009B4FC9">
        <w:t xml:space="preserve"> </w:t>
      </w:r>
      <w:r w:rsidRPr="009B4FC9">
        <w:t>ngữ</w:t>
      </w:r>
      <w:r w:rsidR="00F90D96" w:rsidRPr="009B4FC9">
        <w:t xml:space="preserve"> </w:t>
      </w:r>
      <w:r w:rsidRPr="009B4FC9">
        <w:t>hoặc</w:t>
      </w:r>
      <w:r w:rsidR="00F90D96" w:rsidRPr="009B4FC9">
        <w:t xml:space="preserve"> </w:t>
      </w:r>
      <w:r w:rsidRPr="009B4FC9">
        <w:t>kinh</w:t>
      </w:r>
      <w:r w:rsidR="00F90D96" w:rsidRPr="009B4FC9">
        <w:t xml:space="preserve"> </w:t>
      </w:r>
      <w:r w:rsidRPr="009B4FC9">
        <w:t>nghiệm</w:t>
      </w:r>
      <w:r w:rsidR="00F90D96" w:rsidRPr="009B4FC9">
        <w:t xml:space="preserve"> </w:t>
      </w:r>
      <w:r w:rsidRPr="009B4FC9">
        <w:t>thực</w:t>
      </w:r>
      <w:r w:rsidR="00F90D96" w:rsidRPr="009B4FC9">
        <w:t xml:space="preserve"> </w:t>
      </w:r>
      <w:r w:rsidRPr="009B4FC9">
        <w:t>tiễn,</w:t>
      </w:r>
      <w:r w:rsidR="00F90D96" w:rsidRPr="009B4FC9">
        <w:t xml:space="preserve"> </w:t>
      </w:r>
      <w:r w:rsidRPr="009B4FC9">
        <w:t>khó</w:t>
      </w:r>
      <w:r w:rsidR="00F90D96" w:rsidRPr="009B4FC9">
        <w:t xml:space="preserve"> </w:t>
      </w:r>
      <w:r w:rsidRPr="009B4FC9">
        <w:t>đáp</w:t>
      </w:r>
      <w:r w:rsidR="00F90D96" w:rsidRPr="009B4FC9">
        <w:t xml:space="preserve"> </w:t>
      </w:r>
      <w:r w:rsidRPr="009B4FC9">
        <w:t>ứng</w:t>
      </w:r>
      <w:r w:rsidR="00F90D96" w:rsidRPr="009B4FC9">
        <w:t xml:space="preserve"> </w:t>
      </w:r>
      <w:r w:rsidRPr="009B4FC9">
        <w:t>được</w:t>
      </w:r>
      <w:r w:rsidR="00F90D96" w:rsidRPr="009B4FC9">
        <w:t xml:space="preserve"> </w:t>
      </w:r>
      <w:r w:rsidRPr="009B4FC9">
        <w:t>yêu</w:t>
      </w:r>
      <w:r w:rsidR="00F90D96" w:rsidRPr="009B4FC9">
        <w:t xml:space="preserve"> </w:t>
      </w:r>
      <w:r w:rsidRPr="009B4FC9">
        <w:t>cầu</w:t>
      </w:r>
      <w:r w:rsidR="00F90D96" w:rsidRPr="009B4FC9">
        <w:t xml:space="preserve"> </w:t>
      </w:r>
      <w:r w:rsidRPr="009B4FC9">
        <w:t>tuyển</w:t>
      </w:r>
      <w:r w:rsidR="00F90D96" w:rsidRPr="009B4FC9">
        <w:t xml:space="preserve"> </w:t>
      </w:r>
      <w:r w:rsidRPr="009B4FC9">
        <w:t>dụng.</w:t>
      </w:r>
    </w:p>
    <w:p w14:paraId="47740E60" w14:textId="60749B78" w:rsidR="00487B1F" w:rsidRPr="009B4FC9" w:rsidRDefault="00487B1F" w:rsidP="0042196A">
      <w:pPr>
        <w:pStyle w:val="Heading3"/>
        <w:spacing w:line="360" w:lineRule="auto"/>
        <w:rPr>
          <w:i/>
          <w:iCs w:val="0"/>
        </w:rPr>
      </w:pPr>
      <w:bookmarkStart w:id="16" w:name="_Toc199717874"/>
      <w:r w:rsidRPr="009B4FC9">
        <w:rPr>
          <w:iCs w:val="0"/>
        </w:rPr>
        <w:t>Tiến</w:t>
      </w:r>
      <w:r w:rsidR="00F90D96" w:rsidRPr="009B4FC9">
        <w:rPr>
          <w:iCs w:val="0"/>
        </w:rPr>
        <w:t xml:space="preserve"> </w:t>
      </w:r>
      <w:r w:rsidRPr="009B4FC9">
        <w:rPr>
          <w:iCs w:val="0"/>
        </w:rPr>
        <w:t>bộ</w:t>
      </w:r>
      <w:r w:rsidR="00F90D96" w:rsidRPr="009B4FC9">
        <w:rPr>
          <w:iCs w:val="0"/>
        </w:rPr>
        <w:t xml:space="preserve"> </w:t>
      </w:r>
      <w:r w:rsidRPr="009B4FC9">
        <w:rPr>
          <w:iCs w:val="0"/>
        </w:rPr>
        <w:t>công</w:t>
      </w:r>
      <w:r w:rsidR="00F90D96" w:rsidRPr="009B4FC9">
        <w:rPr>
          <w:iCs w:val="0"/>
        </w:rPr>
        <w:t xml:space="preserve"> </w:t>
      </w:r>
      <w:r w:rsidRPr="009B4FC9">
        <w:rPr>
          <w:iCs w:val="0"/>
        </w:rPr>
        <w:t>nghệ</w:t>
      </w:r>
      <w:r w:rsidR="00F90D96" w:rsidRPr="009B4FC9">
        <w:rPr>
          <w:iCs w:val="0"/>
        </w:rPr>
        <w:t xml:space="preserve"> </w:t>
      </w:r>
      <w:r w:rsidRPr="009B4FC9">
        <w:rPr>
          <w:iCs w:val="0"/>
        </w:rPr>
        <w:t>và</w:t>
      </w:r>
      <w:r w:rsidR="00F90D96" w:rsidRPr="009B4FC9">
        <w:rPr>
          <w:iCs w:val="0"/>
        </w:rPr>
        <w:t xml:space="preserve"> </w:t>
      </w:r>
      <w:r w:rsidRPr="009B4FC9">
        <w:rPr>
          <w:iCs w:val="0"/>
        </w:rPr>
        <w:t>tự</w:t>
      </w:r>
      <w:r w:rsidR="00F90D96" w:rsidRPr="009B4FC9">
        <w:rPr>
          <w:iCs w:val="0"/>
        </w:rPr>
        <w:t xml:space="preserve"> </w:t>
      </w:r>
      <w:r w:rsidRPr="009B4FC9">
        <w:rPr>
          <w:iCs w:val="0"/>
        </w:rPr>
        <w:t>động</w:t>
      </w:r>
      <w:r w:rsidR="00F90D96" w:rsidRPr="009B4FC9">
        <w:rPr>
          <w:iCs w:val="0"/>
        </w:rPr>
        <w:t xml:space="preserve"> </w:t>
      </w:r>
      <w:r w:rsidRPr="009B4FC9">
        <w:rPr>
          <w:iCs w:val="0"/>
        </w:rPr>
        <w:t>hóa</w:t>
      </w:r>
      <w:bookmarkEnd w:id="16"/>
    </w:p>
    <w:p w14:paraId="2057A015" w14:textId="06DCEE5A" w:rsidR="00AF4B79" w:rsidRPr="009B4FC9" w:rsidRDefault="00AF4B79" w:rsidP="0042196A">
      <w:pPr>
        <w:spacing w:line="360" w:lineRule="auto"/>
        <w:ind w:firstLine="567"/>
      </w:pPr>
      <w:r w:rsidRPr="009B4FC9">
        <w:t>Sự</w:t>
      </w:r>
      <w:r w:rsidR="00F90D96" w:rsidRPr="009B4FC9">
        <w:t xml:space="preserve"> </w:t>
      </w:r>
      <w:r w:rsidRPr="009B4FC9">
        <w:t>phát</w:t>
      </w:r>
      <w:r w:rsidR="00F90D96" w:rsidRPr="009B4FC9">
        <w:t xml:space="preserve"> </w:t>
      </w:r>
      <w:r w:rsidRPr="009B4FC9">
        <w:t>triển</w:t>
      </w:r>
      <w:r w:rsidR="00F90D96" w:rsidRPr="009B4FC9">
        <w:t xml:space="preserve"> </w:t>
      </w:r>
      <w:r w:rsidRPr="009B4FC9">
        <w:t>nhanh</w:t>
      </w:r>
      <w:r w:rsidR="00F90D96" w:rsidRPr="009B4FC9">
        <w:t xml:space="preserve"> </w:t>
      </w:r>
      <w:r w:rsidRPr="009B4FC9">
        <w:t>chóng</w:t>
      </w:r>
      <w:r w:rsidR="00F90D96" w:rsidRPr="009B4FC9">
        <w:t xml:space="preserve"> </w:t>
      </w:r>
      <w:r w:rsidRPr="009B4FC9">
        <w:t>của</w:t>
      </w:r>
      <w:r w:rsidR="00F90D96" w:rsidRPr="009B4FC9">
        <w:t xml:space="preserve"> </w:t>
      </w:r>
      <w:r w:rsidRPr="009B4FC9">
        <w:t>công</w:t>
      </w:r>
      <w:r w:rsidR="00F90D96" w:rsidRPr="009B4FC9">
        <w:t xml:space="preserve"> </w:t>
      </w:r>
      <w:r w:rsidRPr="009B4FC9">
        <w:t>nghệ,</w:t>
      </w:r>
      <w:r w:rsidR="00F90D96" w:rsidRPr="009B4FC9">
        <w:t xml:space="preserve"> </w:t>
      </w:r>
      <w:r w:rsidRPr="009B4FC9">
        <w:t>đặc</w:t>
      </w:r>
      <w:r w:rsidR="00F90D96" w:rsidRPr="009B4FC9">
        <w:t xml:space="preserve"> </w:t>
      </w:r>
      <w:r w:rsidRPr="009B4FC9">
        <w:t>biệt</w:t>
      </w:r>
      <w:r w:rsidR="00F90D96" w:rsidRPr="009B4FC9">
        <w:t xml:space="preserve"> </w:t>
      </w:r>
      <w:r w:rsidRPr="009B4FC9">
        <w:t>là</w:t>
      </w:r>
      <w:r w:rsidR="00F90D96" w:rsidRPr="009B4FC9">
        <w:t xml:space="preserve"> </w:t>
      </w:r>
      <w:r w:rsidRPr="009B4FC9">
        <w:t>trí</w:t>
      </w:r>
      <w:r w:rsidR="00F90D96" w:rsidRPr="009B4FC9">
        <w:t xml:space="preserve"> </w:t>
      </w:r>
      <w:r w:rsidRPr="009B4FC9">
        <w:t>tuệ</w:t>
      </w:r>
      <w:r w:rsidR="00F90D96" w:rsidRPr="009B4FC9">
        <w:t xml:space="preserve"> </w:t>
      </w:r>
      <w:r w:rsidRPr="009B4FC9">
        <w:t>nhân</w:t>
      </w:r>
      <w:r w:rsidR="00F90D96" w:rsidRPr="009B4FC9">
        <w:t xml:space="preserve"> </w:t>
      </w:r>
      <w:r w:rsidRPr="009B4FC9">
        <w:t>tạo,</w:t>
      </w:r>
      <w:r w:rsidR="00F90D96" w:rsidRPr="009B4FC9">
        <w:t xml:space="preserve"> </w:t>
      </w:r>
      <w:r w:rsidRPr="009B4FC9">
        <w:t>máy</w:t>
      </w:r>
      <w:r w:rsidR="00F90D96" w:rsidRPr="009B4FC9">
        <w:t xml:space="preserve"> </w:t>
      </w:r>
      <w:r w:rsidRPr="009B4FC9">
        <w:t>học,</w:t>
      </w:r>
      <w:r w:rsidR="00F90D96" w:rsidRPr="009B4FC9">
        <w:t xml:space="preserve"> </w:t>
      </w:r>
      <w:r w:rsidRPr="009B4FC9">
        <w:t>và</w:t>
      </w:r>
      <w:r w:rsidR="00F90D96" w:rsidRPr="009B4FC9">
        <w:t xml:space="preserve"> </w:t>
      </w:r>
      <w:r w:rsidRPr="009B4FC9">
        <w:t>tự</w:t>
      </w:r>
      <w:r w:rsidR="00F90D96" w:rsidRPr="009B4FC9">
        <w:t xml:space="preserve"> </w:t>
      </w:r>
      <w:r w:rsidRPr="009B4FC9">
        <w:t>động</w:t>
      </w:r>
      <w:r w:rsidR="00F90D96" w:rsidRPr="009B4FC9">
        <w:t xml:space="preserve"> </w:t>
      </w:r>
      <w:r w:rsidRPr="009B4FC9">
        <w:t>hóa</w:t>
      </w:r>
      <w:r w:rsidR="00F90D96" w:rsidRPr="009B4FC9">
        <w:t xml:space="preserve"> </w:t>
      </w:r>
      <w:r w:rsidRPr="009B4FC9">
        <w:t>robot</w:t>
      </w:r>
      <w:r w:rsidR="00F90D96" w:rsidRPr="009B4FC9">
        <w:t xml:space="preserve"> </w:t>
      </w:r>
      <w:r w:rsidRPr="009B4FC9">
        <w:t>đã</w:t>
      </w:r>
      <w:r w:rsidR="00F90D96" w:rsidRPr="009B4FC9">
        <w:t xml:space="preserve"> </w:t>
      </w:r>
      <w:r w:rsidRPr="009B4FC9">
        <w:t>và</w:t>
      </w:r>
      <w:r w:rsidR="00F90D96" w:rsidRPr="009B4FC9">
        <w:t xml:space="preserve"> </w:t>
      </w:r>
      <w:r w:rsidRPr="009B4FC9">
        <w:t>đang</w:t>
      </w:r>
      <w:r w:rsidR="00F90D96" w:rsidRPr="009B4FC9">
        <w:t xml:space="preserve"> </w:t>
      </w:r>
      <w:r w:rsidRPr="009B4FC9">
        <w:t>thay</w:t>
      </w:r>
      <w:r w:rsidR="00F90D96" w:rsidRPr="009B4FC9">
        <w:t xml:space="preserve"> </w:t>
      </w:r>
      <w:r w:rsidRPr="009B4FC9">
        <w:t>đổi</w:t>
      </w:r>
      <w:r w:rsidR="00F90D96" w:rsidRPr="009B4FC9">
        <w:t xml:space="preserve"> </w:t>
      </w:r>
      <w:r w:rsidRPr="009B4FC9">
        <w:t>mạnh</w:t>
      </w:r>
      <w:r w:rsidR="00F90D96" w:rsidRPr="009B4FC9">
        <w:t xml:space="preserve"> </w:t>
      </w:r>
      <w:r w:rsidRPr="009B4FC9">
        <w:t>mẽ</w:t>
      </w:r>
      <w:r w:rsidR="00F90D96" w:rsidRPr="009B4FC9">
        <w:t xml:space="preserve"> </w:t>
      </w:r>
      <w:r w:rsidRPr="009B4FC9">
        <w:t>cơ</w:t>
      </w:r>
      <w:r w:rsidR="00F90D96" w:rsidRPr="009B4FC9">
        <w:t xml:space="preserve"> </w:t>
      </w:r>
      <w:r w:rsidRPr="009B4FC9">
        <w:t>cấu</w:t>
      </w:r>
      <w:r w:rsidR="00F90D96" w:rsidRPr="009B4FC9">
        <w:t xml:space="preserve"> </w:t>
      </w:r>
      <w:r w:rsidRPr="009B4FC9">
        <w:t>nghề</w:t>
      </w:r>
      <w:r w:rsidR="00F90D96" w:rsidRPr="009B4FC9">
        <w:t xml:space="preserve"> </w:t>
      </w:r>
      <w:r w:rsidRPr="009B4FC9">
        <w:t>nghiệp</w:t>
      </w:r>
      <w:r w:rsidR="00F90D96" w:rsidRPr="009B4FC9">
        <w:t xml:space="preserve"> </w:t>
      </w:r>
      <w:r w:rsidRPr="009B4FC9">
        <w:t>trên</w:t>
      </w:r>
      <w:r w:rsidR="00F90D96" w:rsidRPr="009B4FC9">
        <w:t xml:space="preserve"> </w:t>
      </w:r>
      <w:r w:rsidRPr="009B4FC9">
        <w:t>toàn</w:t>
      </w:r>
      <w:r w:rsidR="00F90D96" w:rsidRPr="009B4FC9">
        <w:t xml:space="preserve"> </w:t>
      </w:r>
      <w:r w:rsidRPr="009B4FC9">
        <w:t>cầu,</w:t>
      </w:r>
      <w:r w:rsidR="00F90D96" w:rsidRPr="009B4FC9">
        <w:t xml:space="preserve"> </w:t>
      </w:r>
      <w:r w:rsidRPr="009B4FC9">
        <w:t>trong</w:t>
      </w:r>
      <w:r w:rsidR="00F90D96" w:rsidRPr="009B4FC9">
        <w:t xml:space="preserve"> </w:t>
      </w:r>
      <w:r w:rsidRPr="009B4FC9">
        <w:t>đó</w:t>
      </w:r>
      <w:r w:rsidR="00F90D96" w:rsidRPr="009B4FC9">
        <w:t xml:space="preserve"> </w:t>
      </w:r>
      <w:r w:rsidRPr="009B4FC9">
        <w:t>có</w:t>
      </w:r>
      <w:r w:rsidR="00F90D96" w:rsidRPr="009B4FC9">
        <w:t xml:space="preserve"> </w:t>
      </w:r>
      <w:r w:rsidRPr="009B4FC9">
        <w:t>Việt</w:t>
      </w:r>
      <w:r w:rsidR="00F90D96" w:rsidRPr="009B4FC9">
        <w:t xml:space="preserve"> </w:t>
      </w:r>
      <w:r w:rsidRPr="009B4FC9">
        <w:t>Nam.</w:t>
      </w:r>
      <w:r w:rsidR="00F90D96" w:rsidRPr="009B4FC9">
        <w:t xml:space="preserve"> </w:t>
      </w:r>
      <w:r w:rsidRPr="009B4FC9">
        <w:t>Nhiều</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sản</w:t>
      </w:r>
      <w:r w:rsidR="00F90D96" w:rsidRPr="009B4FC9">
        <w:t xml:space="preserve"> </w:t>
      </w:r>
      <w:r w:rsidRPr="009B4FC9">
        <w:t>xuất</w:t>
      </w:r>
      <w:r w:rsidR="00F90D96" w:rsidRPr="009B4FC9">
        <w:t xml:space="preserve"> </w:t>
      </w:r>
      <w:r w:rsidRPr="009B4FC9">
        <w:t>tại</w:t>
      </w:r>
      <w:r w:rsidR="00F90D96" w:rsidRPr="009B4FC9">
        <w:t xml:space="preserve"> </w:t>
      </w:r>
      <w:r w:rsidRPr="009B4FC9">
        <w:t>các</w:t>
      </w:r>
      <w:r w:rsidR="00F90D96" w:rsidRPr="009B4FC9">
        <w:t xml:space="preserve"> </w:t>
      </w:r>
      <w:r w:rsidRPr="009B4FC9">
        <w:t>khu</w:t>
      </w:r>
      <w:r w:rsidR="00F90D96" w:rsidRPr="009B4FC9">
        <w:t xml:space="preserve"> </w:t>
      </w:r>
      <w:r w:rsidRPr="009B4FC9">
        <w:t>công</w:t>
      </w:r>
      <w:r w:rsidR="00F90D96" w:rsidRPr="009B4FC9">
        <w:t xml:space="preserve"> </w:t>
      </w:r>
      <w:r w:rsidRPr="009B4FC9">
        <w:t>nghiệp</w:t>
      </w:r>
      <w:r w:rsidR="00F90D96" w:rsidRPr="009B4FC9">
        <w:t xml:space="preserve"> </w:t>
      </w:r>
      <w:r w:rsidRPr="009B4FC9">
        <w:t>đã</w:t>
      </w:r>
      <w:r w:rsidR="00F90D96" w:rsidRPr="009B4FC9">
        <w:t xml:space="preserve"> </w:t>
      </w:r>
      <w:r w:rsidRPr="009B4FC9">
        <w:t>ứng</w:t>
      </w:r>
      <w:r w:rsidR="00F90D96" w:rsidRPr="009B4FC9">
        <w:t xml:space="preserve"> </w:t>
      </w:r>
      <w:r w:rsidRPr="009B4FC9">
        <w:t>dụng</w:t>
      </w:r>
      <w:r w:rsidR="00F90D96" w:rsidRPr="009B4FC9">
        <w:t xml:space="preserve"> </w:t>
      </w:r>
      <w:r w:rsidRPr="009B4FC9">
        <w:t>các</w:t>
      </w:r>
      <w:r w:rsidR="00F90D96" w:rsidRPr="009B4FC9">
        <w:t xml:space="preserve"> </w:t>
      </w:r>
      <w:r w:rsidRPr="009B4FC9">
        <w:t>dây</w:t>
      </w:r>
      <w:r w:rsidR="00F90D96" w:rsidRPr="009B4FC9">
        <w:t xml:space="preserve"> </w:t>
      </w:r>
      <w:r w:rsidRPr="009B4FC9">
        <w:t>chuyền</w:t>
      </w:r>
      <w:r w:rsidR="00F90D96" w:rsidRPr="009B4FC9">
        <w:t xml:space="preserve"> </w:t>
      </w:r>
      <w:r w:rsidRPr="009B4FC9">
        <w:t>sản</w:t>
      </w:r>
      <w:r w:rsidR="00F90D96" w:rsidRPr="009B4FC9">
        <w:t xml:space="preserve"> </w:t>
      </w:r>
      <w:r w:rsidRPr="009B4FC9">
        <w:t>xuất</w:t>
      </w:r>
      <w:r w:rsidR="00F90D96" w:rsidRPr="009B4FC9">
        <w:t xml:space="preserve"> </w:t>
      </w:r>
      <w:r w:rsidRPr="009B4FC9">
        <w:t>tự</w:t>
      </w:r>
      <w:r w:rsidR="00F90D96" w:rsidRPr="009B4FC9">
        <w:t xml:space="preserve"> </w:t>
      </w:r>
      <w:r w:rsidRPr="009B4FC9">
        <w:t>động,</w:t>
      </w:r>
      <w:r w:rsidR="00F90D96" w:rsidRPr="009B4FC9">
        <w:t xml:space="preserve"> </w:t>
      </w:r>
      <w:r w:rsidRPr="009B4FC9">
        <w:t>robot</w:t>
      </w:r>
      <w:r w:rsidR="00F90D96" w:rsidRPr="009B4FC9">
        <w:t xml:space="preserve"> </w:t>
      </w:r>
      <w:r w:rsidRPr="009B4FC9">
        <w:t>hóa</w:t>
      </w:r>
      <w:r w:rsidR="00F90D96" w:rsidRPr="009B4FC9">
        <w:t xml:space="preserve"> </w:t>
      </w:r>
      <w:r w:rsidRPr="009B4FC9">
        <w:t>và</w:t>
      </w:r>
      <w:r w:rsidR="00F90D96" w:rsidRPr="009B4FC9">
        <w:t xml:space="preserve"> </w:t>
      </w:r>
      <w:r w:rsidRPr="009B4FC9">
        <w:t>các</w:t>
      </w:r>
      <w:r w:rsidR="00F90D96" w:rsidRPr="009B4FC9">
        <w:t xml:space="preserve"> </w:t>
      </w:r>
      <w:r w:rsidRPr="009B4FC9">
        <w:t>hệ</w:t>
      </w:r>
      <w:r w:rsidR="00F90D96" w:rsidRPr="009B4FC9">
        <w:t xml:space="preserve"> </w:t>
      </w:r>
      <w:r w:rsidRPr="009B4FC9">
        <w:t>thống</w:t>
      </w:r>
      <w:r w:rsidR="00F90D96" w:rsidRPr="009B4FC9">
        <w:t xml:space="preserve"> </w:t>
      </w:r>
      <w:r w:rsidRPr="009B4FC9">
        <w:t>điều</w:t>
      </w:r>
      <w:r w:rsidR="00F90D96" w:rsidRPr="009B4FC9">
        <w:t xml:space="preserve"> </w:t>
      </w:r>
      <w:r w:rsidRPr="009B4FC9">
        <w:t>khiển</w:t>
      </w:r>
      <w:r w:rsidR="00F90D96" w:rsidRPr="009B4FC9">
        <w:t xml:space="preserve"> </w:t>
      </w:r>
      <w:r w:rsidRPr="009B4FC9">
        <w:t>thông</w:t>
      </w:r>
      <w:r w:rsidR="00F90D96" w:rsidRPr="009B4FC9">
        <w:t xml:space="preserve"> </w:t>
      </w:r>
      <w:r w:rsidRPr="009B4FC9">
        <w:t>minh</w:t>
      </w:r>
      <w:r w:rsidR="00F90D96" w:rsidRPr="009B4FC9">
        <w:t xml:space="preserve"> </w:t>
      </w:r>
      <w:r w:rsidRPr="009B4FC9">
        <w:t>nhằm</w:t>
      </w:r>
      <w:r w:rsidR="00F90D96" w:rsidRPr="009B4FC9">
        <w:t xml:space="preserve"> </w:t>
      </w:r>
      <w:r w:rsidRPr="009B4FC9">
        <w:t>thay</w:t>
      </w:r>
      <w:r w:rsidR="00F90D96" w:rsidRPr="009B4FC9">
        <w:t xml:space="preserve"> </w:t>
      </w:r>
      <w:r w:rsidRPr="009B4FC9">
        <w:t>thế</w:t>
      </w:r>
      <w:r w:rsidR="00F90D96" w:rsidRPr="009B4FC9">
        <w:t xml:space="preserve"> </w:t>
      </w:r>
      <w:r w:rsidRPr="009B4FC9">
        <w:t>lao</w:t>
      </w:r>
      <w:r w:rsidR="00F90D96" w:rsidRPr="009B4FC9">
        <w:t xml:space="preserve"> </w:t>
      </w:r>
      <w:r w:rsidRPr="009B4FC9">
        <w:t>động</w:t>
      </w:r>
      <w:r w:rsidR="00F90D96" w:rsidRPr="009B4FC9">
        <w:t xml:space="preserve"> </w:t>
      </w:r>
      <w:r w:rsidRPr="009B4FC9">
        <w:t>phổ</w:t>
      </w:r>
      <w:r w:rsidR="00F90D96" w:rsidRPr="009B4FC9">
        <w:t xml:space="preserve"> </w:t>
      </w:r>
      <w:r w:rsidRPr="009B4FC9">
        <w:t>thông,</w:t>
      </w:r>
      <w:r w:rsidR="00F90D96" w:rsidRPr="009B4FC9">
        <w:t xml:space="preserve"> </w:t>
      </w:r>
      <w:r w:rsidRPr="009B4FC9">
        <w:t>nâng</w:t>
      </w:r>
      <w:r w:rsidR="00F90D96" w:rsidRPr="009B4FC9">
        <w:t xml:space="preserve"> </w:t>
      </w:r>
      <w:r w:rsidRPr="009B4FC9">
        <w:t>cao</w:t>
      </w:r>
      <w:r w:rsidR="00F90D96" w:rsidRPr="009B4FC9">
        <w:t xml:space="preserve"> </w:t>
      </w:r>
      <w:r w:rsidRPr="009B4FC9">
        <w:t>năng</w:t>
      </w:r>
      <w:r w:rsidR="00F90D96" w:rsidRPr="009B4FC9">
        <w:t xml:space="preserve"> </w:t>
      </w:r>
      <w:r w:rsidRPr="009B4FC9">
        <w:t>suất</w:t>
      </w:r>
      <w:r w:rsidR="00F90D96" w:rsidRPr="009B4FC9">
        <w:t xml:space="preserve"> </w:t>
      </w:r>
      <w:r w:rsidRPr="009B4FC9">
        <w:t>và</w:t>
      </w:r>
      <w:r w:rsidR="00F90D96" w:rsidRPr="009B4FC9">
        <w:t xml:space="preserve"> </w:t>
      </w:r>
      <w:r w:rsidRPr="009B4FC9">
        <w:t>giảm</w:t>
      </w:r>
      <w:r w:rsidR="00F90D96" w:rsidRPr="009B4FC9">
        <w:t xml:space="preserve"> </w:t>
      </w:r>
      <w:r w:rsidRPr="009B4FC9">
        <w:t>chi</w:t>
      </w:r>
      <w:r w:rsidR="00F90D96" w:rsidRPr="009B4FC9">
        <w:t xml:space="preserve"> </w:t>
      </w:r>
      <w:r w:rsidRPr="009B4FC9">
        <w:t>phí.</w:t>
      </w:r>
    </w:p>
    <w:p w14:paraId="5CA4FE80" w14:textId="5CF7EC10" w:rsidR="00AF4B79" w:rsidRPr="009B4FC9" w:rsidRDefault="00AF4B79" w:rsidP="0042196A">
      <w:pPr>
        <w:spacing w:line="360" w:lineRule="auto"/>
        <w:ind w:firstLine="567"/>
      </w:pPr>
      <w:r w:rsidRPr="009B4FC9">
        <w:t>Theo</w:t>
      </w:r>
      <w:r w:rsidR="00F90D96" w:rsidRPr="009B4FC9">
        <w:t xml:space="preserve"> </w:t>
      </w:r>
      <w:r w:rsidRPr="009B4FC9">
        <w:t>Báo</w:t>
      </w:r>
      <w:r w:rsidR="00F90D96" w:rsidRPr="009B4FC9">
        <w:t xml:space="preserve"> </w:t>
      </w:r>
      <w:r w:rsidRPr="009B4FC9">
        <w:t>cáo</w:t>
      </w:r>
      <w:r w:rsidR="00F90D96" w:rsidRPr="009B4FC9">
        <w:t xml:space="preserve"> </w:t>
      </w:r>
      <w:r w:rsidRPr="009B4FC9">
        <w:t>của</w:t>
      </w:r>
      <w:r w:rsidR="00F90D96" w:rsidRPr="009B4FC9">
        <w:t xml:space="preserve"> </w:t>
      </w:r>
      <w:r w:rsidRPr="009B4FC9">
        <w:t>Tổ</w:t>
      </w:r>
      <w:r w:rsidR="00F90D96" w:rsidRPr="009B4FC9">
        <w:t xml:space="preserve"> </w:t>
      </w:r>
      <w:r w:rsidRPr="009B4FC9">
        <w:t>chức</w:t>
      </w:r>
      <w:r w:rsidR="00F90D96" w:rsidRPr="009B4FC9">
        <w:t xml:space="preserve"> </w:t>
      </w:r>
      <w:r w:rsidRPr="009B4FC9">
        <w:t>Lao</w:t>
      </w:r>
      <w:r w:rsidR="00F90D96" w:rsidRPr="009B4FC9">
        <w:t xml:space="preserve"> </w:t>
      </w:r>
      <w:r w:rsidRPr="009B4FC9">
        <w:t>động</w:t>
      </w:r>
      <w:r w:rsidR="00F90D96" w:rsidRPr="009B4FC9">
        <w:t xml:space="preserve"> </w:t>
      </w:r>
      <w:r w:rsidRPr="009B4FC9">
        <w:t>Quốc</w:t>
      </w:r>
      <w:r w:rsidR="00F90D96" w:rsidRPr="009B4FC9">
        <w:t xml:space="preserve"> </w:t>
      </w:r>
      <w:r w:rsidRPr="009B4FC9">
        <w:t>tế,</w:t>
      </w:r>
      <w:r w:rsidR="00F90D96" w:rsidRPr="009B4FC9">
        <w:t xml:space="preserve"> </w:t>
      </w:r>
      <w:r w:rsidRPr="009B4FC9">
        <w:t>khoảng</w:t>
      </w:r>
      <w:r w:rsidR="00F90D96" w:rsidRPr="009B4FC9">
        <w:t xml:space="preserve"> </w:t>
      </w:r>
      <w:r w:rsidRPr="009B4FC9">
        <w:t>70%</w:t>
      </w:r>
      <w:r w:rsidR="00F90D96" w:rsidRPr="009B4FC9">
        <w:t xml:space="preserve"> </w:t>
      </w:r>
      <w:r w:rsidRPr="009B4FC9">
        <w:t>công</w:t>
      </w:r>
      <w:r w:rsidR="00F90D96" w:rsidRPr="009B4FC9">
        <w:t xml:space="preserve"> </w:t>
      </w:r>
      <w:r w:rsidRPr="009B4FC9">
        <w:t>việc</w:t>
      </w:r>
      <w:r w:rsidR="00F90D96" w:rsidRPr="009B4FC9">
        <w:t xml:space="preserve"> </w:t>
      </w:r>
      <w:r w:rsidRPr="009B4FC9">
        <w:t>trong</w:t>
      </w:r>
      <w:r w:rsidR="00F90D96" w:rsidRPr="009B4FC9">
        <w:t xml:space="preserve"> </w:t>
      </w:r>
      <w:r w:rsidRPr="009B4FC9">
        <w:t>ngành</w:t>
      </w:r>
      <w:r w:rsidR="00F90D96" w:rsidRPr="009B4FC9">
        <w:t xml:space="preserve"> </w:t>
      </w:r>
      <w:r w:rsidRPr="009B4FC9">
        <w:t>chế</w:t>
      </w:r>
      <w:r w:rsidR="00F90D96" w:rsidRPr="009B4FC9">
        <w:t xml:space="preserve"> </w:t>
      </w:r>
      <w:r w:rsidRPr="009B4FC9">
        <w:t>biến</w:t>
      </w:r>
      <w:r w:rsidR="00F90D96" w:rsidRPr="009B4FC9">
        <w:t xml:space="preserve"> </w:t>
      </w:r>
      <w:r w:rsidRPr="009B4FC9">
        <w:t>–</w:t>
      </w:r>
      <w:r w:rsidR="00F90D96" w:rsidRPr="009B4FC9">
        <w:t xml:space="preserve"> </w:t>
      </w:r>
      <w:r w:rsidRPr="009B4FC9">
        <w:t>chế</w:t>
      </w:r>
      <w:r w:rsidR="00F90D96" w:rsidRPr="009B4FC9">
        <w:t xml:space="preserve"> </w:t>
      </w:r>
      <w:r w:rsidRPr="009B4FC9">
        <w:t>tạo</w:t>
      </w:r>
      <w:r w:rsidR="00F90D96" w:rsidRPr="009B4FC9">
        <w:t xml:space="preserve"> </w:t>
      </w:r>
      <w:r w:rsidRPr="009B4FC9">
        <w:t>tại</w:t>
      </w:r>
      <w:r w:rsidR="00F90D96" w:rsidRPr="009B4FC9">
        <w:t xml:space="preserve"> </w:t>
      </w:r>
      <w:r w:rsidRPr="009B4FC9">
        <w:t>Việt</w:t>
      </w:r>
      <w:r w:rsidR="00F90D96" w:rsidRPr="009B4FC9">
        <w:t xml:space="preserve"> </w:t>
      </w:r>
      <w:r w:rsidRPr="009B4FC9">
        <w:t>Nam</w:t>
      </w:r>
      <w:r w:rsidR="00F90D96" w:rsidRPr="009B4FC9">
        <w:t xml:space="preserve"> </w:t>
      </w:r>
      <w:r w:rsidRPr="009B4FC9">
        <w:t>có</w:t>
      </w:r>
      <w:r w:rsidR="00F90D96" w:rsidRPr="009B4FC9">
        <w:t xml:space="preserve"> </w:t>
      </w:r>
      <w:r w:rsidRPr="009B4FC9">
        <w:t>nguy</w:t>
      </w:r>
      <w:r w:rsidR="00F90D96" w:rsidRPr="009B4FC9">
        <w:t xml:space="preserve"> </w:t>
      </w:r>
      <w:r w:rsidRPr="009B4FC9">
        <w:t>cơ</w:t>
      </w:r>
      <w:r w:rsidR="00F90D96" w:rsidRPr="009B4FC9">
        <w:t xml:space="preserve"> </w:t>
      </w:r>
      <w:r w:rsidRPr="009B4FC9">
        <w:t>bị</w:t>
      </w:r>
      <w:r w:rsidR="00F90D96" w:rsidRPr="009B4FC9">
        <w:t xml:space="preserve"> </w:t>
      </w:r>
      <w:r w:rsidRPr="009B4FC9">
        <w:t>thay</w:t>
      </w:r>
      <w:r w:rsidR="00F90D96" w:rsidRPr="009B4FC9">
        <w:t xml:space="preserve"> </w:t>
      </w:r>
      <w:r w:rsidRPr="009B4FC9">
        <w:t>thế</w:t>
      </w:r>
      <w:r w:rsidR="00F90D96" w:rsidRPr="009B4FC9">
        <w:t xml:space="preserve"> </w:t>
      </w:r>
      <w:r w:rsidRPr="009B4FC9">
        <w:t>bởi</w:t>
      </w:r>
      <w:r w:rsidR="00F90D96" w:rsidRPr="009B4FC9">
        <w:t xml:space="preserve"> </w:t>
      </w:r>
      <w:r w:rsidRPr="009B4FC9">
        <w:t>công</w:t>
      </w:r>
      <w:r w:rsidR="00F90D96" w:rsidRPr="009B4FC9">
        <w:t xml:space="preserve"> </w:t>
      </w:r>
      <w:r w:rsidRPr="009B4FC9">
        <w:t>nghệ</w:t>
      </w:r>
      <w:r w:rsidR="00F90D96" w:rsidRPr="009B4FC9">
        <w:t xml:space="preserve"> </w:t>
      </w:r>
      <w:r w:rsidRPr="009B4FC9">
        <w:t>tự</w:t>
      </w:r>
      <w:r w:rsidR="00F90D96" w:rsidRPr="009B4FC9">
        <w:t xml:space="preserve"> </w:t>
      </w:r>
      <w:r w:rsidRPr="009B4FC9">
        <w:t>động</w:t>
      </w:r>
      <w:r w:rsidR="00F90D96" w:rsidRPr="009B4FC9">
        <w:t xml:space="preserve"> </w:t>
      </w:r>
      <w:r w:rsidRPr="009B4FC9">
        <w:t>và</w:t>
      </w:r>
      <w:r w:rsidR="00F90D96" w:rsidRPr="009B4FC9">
        <w:t xml:space="preserve"> </w:t>
      </w:r>
      <w:r w:rsidRPr="009B4FC9">
        <w:t>trí</w:t>
      </w:r>
      <w:r w:rsidR="00F90D96" w:rsidRPr="009B4FC9">
        <w:t xml:space="preserve"> </w:t>
      </w:r>
      <w:r w:rsidRPr="009B4FC9">
        <w:t>tuệ</w:t>
      </w:r>
      <w:r w:rsidR="00F90D96" w:rsidRPr="009B4FC9">
        <w:t xml:space="preserve"> </w:t>
      </w:r>
      <w:r w:rsidRPr="009B4FC9">
        <w:t>nhân</w:t>
      </w:r>
      <w:r w:rsidR="00F90D96" w:rsidRPr="009B4FC9">
        <w:t xml:space="preserve"> </w:t>
      </w:r>
      <w:r w:rsidRPr="009B4FC9">
        <w:t>tạo</w:t>
      </w:r>
      <w:r w:rsidR="00F90D96" w:rsidRPr="009B4FC9">
        <w:t xml:space="preserve"> </w:t>
      </w:r>
      <w:r w:rsidRPr="009B4FC9">
        <w:t>trong</w:t>
      </w:r>
      <w:r w:rsidR="00F90D96" w:rsidRPr="009B4FC9">
        <w:t xml:space="preserve"> </w:t>
      </w:r>
      <w:r w:rsidRPr="009B4FC9">
        <w:t>vòng</w:t>
      </w:r>
      <w:r w:rsidR="00F90D96" w:rsidRPr="009B4FC9">
        <w:t xml:space="preserve"> </w:t>
      </w:r>
      <w:r w:rsidRPr="009B4FC9">
        <w:t>15</w:t>
      </w:r>
      <w:r w:rsidR="00F90D96" w:rsidRPr="009B4FC9">
        <w:t xml:space="preserve"> </w:t>
      </w:r>
      <w:r w:rsidRPr="009B4FC9">
        <w:t>năm</w:t>
      </w:r>
      <w:r w:rsidR="00F90D96" w:rsidRPr="009B4FC9">
        <w:t xml:space="preserve"> </w:t>
      </w:r>
      <w:r w:rsidRPr="009B4FC9">
        <w:t>tới.</w:t>
      </w:r>
      <w:r w:rsidR="00F90D96" w:rsidRPr="009B4FC9">
        <w:t xml:space="preserve"> </w:t>
      </w:r>
      <w:r w:rsidRPr="009B4FC9">
        <w:t>Điều</w:t>
      </w:r>
      <w:r w:rsidR="00F90D96" w:rsidRPr="009B4FC9">
        <w:t xml:space="preserve"> </w:t>
      </w:r>
      <w:r w:rsidRPr="009B4FC9">
        <w:t>này</w:t>
      </w:r>
      <w:r w:rsidR="00F90D96" w:rsidRPr="009B4FC9">
        <w:t xml:space="preserve"> </w:t>
      </w:r>
      <w:r w:rsidRPr="009B4FC9">
        <w:t>đặt</w:t>
      </w:r>
      <w:r w:rsidR="00F90D96" w:rsidRPr="009B4FC9">
        <w:t xml:space="preserve"> </w:t>
      </w:r>
      <w:r w:rsidRPr="009B4FC9">
        <w:t>ra</w:t>
      </w:r>
      <w:r w:rsidR="00F90D96" w:rsidRPr="009B4FC9">
        <w:t xml:space="preserve"> </w:t>
      </w:r>
      <w:r w:rsidRPr="009B4FC9">
        <w:t>yêu</w:t>
      </w:r>
      <w:r w:rsidR="00F90D96" w:rsidRPr="009B4FC9">
        <w:t xml:space="preserve"> </w:t>
      </w:r>
      <w:r w:rsidRPr="009B4FC9">
        <w:t>cầu</w:t>
      </w:r>
      <w:r w:rsidR="00F90D96" w:rsidRPr="009B4FC9">
        <w:t xml:space="preserve"> </w:t>
      </w:r>
      <w:r w:rsidRPr="009B4FC9">
        <w:t>cấp</w:t>
      </w:r>
      <w:r w:rsidR="00F90D96" w:rsidRPr="009B4FC9">
        <w:t xml:space="preserve"> </w:t>
      </w:r>
      <w:r w:rsidRPr="009B4FC9">
        <w:t>thiết</w:t>
      </w:r>
      <w:r w:rsidR="00F90D96" w:rsidRPr="009B4FC9">
        <w:t xml:space="preserve"> </w:t>
      </w:r>
      <w:r w:rsidRPr="009B4FC9">
        <w:t>cho</w:t>
      </w:r>
      <w:r w:rsidR="00F90D96" w:rsidRPr="009B4FC9">
        <w:t xml:space="preserve"> </w:t>
      </w:r>
      <w:r w:rsidRPr="009B4FC9">
        <w:t>người</w:t>
      </w:r>
      <w:r w:rsidR="00F90D96" w:rsidRPr="009B4FC9">
        <w:t xml:space="preserve"> </w:t>
      </w:r>
      <w:r w:rsidRPr="009B4FC9">
        <w:t>lao</w:t>
      </w:r>
      <w:r w:rsidR="00F90D96" w:rsidRPr="009B4FC9">
        <w:t xml:space="preserve"> </w:t>
      </w:r>
      <w:r w:rsidRPr="009B4FC9">
        <w:t>động</w:t>
      </w:r>
      <w:r w:rsidR="00F90D96" w:rsidRPr="009B4FC9">
        <w:t xml:space="preserve"> </w:t>
      </w:r>
      <w:r w:rsidRPr="009B4FC9">
        <w:t>phải</w:t>
      </w:r>
      <w:r w:rsidR="00F90D96" w:rsidRPr="009B4FC9">
        <w:t xml:space="preserve"> </w:t>
      </w:r>
      <w:r w:rsidRPr="009B4FC9">
        <w:t>liên</w:t>
      </w:r>
      <w:r w:rsidR="00F90D96" w:rsidRPr="009B4FC9">
        <w:t xml:space="preserve"> </w:t>
      </w:r>
      <w:r w:rsidRPr="009B4FC9">
        <w:t>tục</w:t>
      </w:r>
      <w:r w:rsidR="00F90D96" w:rsidRPr="009B4FC9">
        <w:t xml:space="preserve"> </w:t>
      </w:r>
      <w:r w:rsidRPr="009B4FC9">
        <w:t>học</w:t>
      </w:r>
      <w:r w:rsidR="00F90D96" w:rsidRPr="009B4FC9">
        <w:t xml:space="preserve"> </w:t>
      </w:r>
      <w:r w:rsidRPr="009B4FC9">
        <w:t>tập,</w:t>
      </w:r>
      <w:r w:rsidR="00F90D96" w:rsidRPr="009B4FC9">
        <w:t xml:space="preserve"> </w:t>
      </w:r>
      <w:r w:rsidRPr="009B4FC9">
        <w:t>nâng</w:t>
      </w:r>
      <w:r w:rsidR="00F90D96" w:rsidRPr="009B4FC9">
        <w:t xml:space="preserve"> </w:t>
      </w:r>
      <w:r w:rsidRPr="009B4FC9">
        <w:t>cao</w:t>
      </w:r>
      <w:r w:rsidR="00F90D96" w:rsidRPr="009B4FC9">
        <w:t xml:space="preserve"> </w:t>
      </w:r>
      <w:r w:rsidRPr="009B4FC9">
        <w:t>trình</w:t>
      </w:r>
      <w:r w:rsidR="00F90D96" w:rsidRPr="009B4FC9">
        <w:t xml:space="preserve"> </w:t>
      </w:r>
      <w:r w:rsidRPr="009B4FC9">
        <w:t>độ</w:t>
      </w:r>
      <w:r w:rsidR="00F90D96" w:rsidRPr="009B4FC9">
        <w:t xml:space="preserve"> </w:t>
      </w:r>
      <w:r w:rsidRPr="009B4FC9">
        <w:t>và</w:t>
      </w:r>
      <w:r w:rsidR="00F90D96" w:rsidRPr="009B4FC9">
        <w:t xml:space="preserve"> </w:t>
      </w:r>
      <w:r w:rsidRPr="009B4FC9">
        <w:t>chuyển</w:t>
      </w:r>
      <w:r w:rsidR="00F90D96" w:rsidRPr="009B4FC9">
        <w:t xml:space="preserve"> </w:t>
      </w:r>
      <w:r w:rsidRPr="009B4FC9">
        <w:t>đổi</w:t>
      </w:r>
      <w:r w:rsidR="00F90D96" w:rsidRPr="009B4FC9">
        <w:t xml:space="preserve"> </w:t>
      </w:r>
      <w:r w:rsidRPr="009B4FC9">
        <w:t>kỹ</w:t>
      </w:r>
      <w:r w:rsidR="00F90D96" w:rsidRPr="009B4FC9">
        <w:t xml:space="preserve"> </w:t>
      </w:r>
      <w:r w:rsidRPr="009B4FC9">
        <w:t>năng</w:t>
      </w:r>
      <w:r w:rsidR="00F90D96" w:rsidRPr="009B4FC9">
        <w:t xml:space="preserve"> </w:t>
      </w:r>
      <w:r w:rsidRPr="009B4FC9">
        <w:t>để</w:t>
      </w:r>
      <w:r w:rsidR="00F90D96" w:rsidRPr="009B4FC9">
        <w:t xml:space="preserve"> </w:t>
      </w:r>
      <w:r w:rsidRPr="009B4FC9">
        <w:t>thích</w:t>
      </w:r>
      <w:r w:rsidR="00F90D96" w:rsidRPr="009B4FC9">
        <w:t xml:space="preserve"> </w:t>
      </w:r>
      <w:r w:rsidRPr="009B4FC9">
        <w:t>nghi</w:t>
      </w:r>
      <w:r w:rsidR="00F90D96" w:rsidRPr="009B4FC9">
        <w:t xml:space="preserve"> </w:t>
      </w:r>
      <w:r w:rsidRPr="009B4FC9">
        <w:t>với</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r w:rsidR="00F90D96" w:rsidRPr="009B4FC9">
        <w:t xml:space="preserve"> </w:t>
      </w:r>
      <w:r w:rsidRPr="009B4FC9">
        <w:t>mới,</w:t>
      </w:r>
      <w:r w:rsidR="00F90D96" w:rsidRPr="009B4FC9">
        <w:t xml:space="preserve"> </w:t>
      </w:r>
      <w:r w:rsidRPr="009B4FC9">
        <w:t>hướng</w:t>
      </w:r>
      <w:r w:rsidR="00F90D96" w:rsidRPr="009B4FC9">
        <w:t xml:space="preserve"> </w:t>
      </w:r>
      <w:r w:rsidRPr="009B4FC9">
        <w:t>đến</w:t>
      </w:r>
      <w:r w:rsidR="00F90D96" w:rsidRPr="009B4FC9">
        <w:t xml:space="preserve"> </w:t>
      </w:r>
      <w:r w:rsidRPr="009B4FC9">
        <w:t>các</w:t>
      </w:r>
      <w:r w:rsidR="00F90D96" w:rsidRPr="009B4FC9">
        <w:t xml:space="preserve"> </w:t>
      </w:r>
      <w:r w:rsidRPr="009B4FC9">
        <w:t>ngành</w:t>
      </w:r>
      <w:r w:rsidR="00F90D96" w:rsidRPr="009B4FC9">
        <w:t xml:space="preserve"> </w:t>
      </w:r>
      <w:r w:rsidRPr="009B4FC9">
        <w:t>nghề</w:t>
      </w:r>
      <w:r w:rsidR="00F90D96" w:rsidRPr="009B4FC9">
        <w:t xml:space="preserve"> </w:t>
      </w:r>
      <w:r w:rsidRPr="009B4FC9">
        <w:t>đòi</w:t>
      </w:r>
      <w:r w:rsidR="00F90D96" w:rsidRPr="009B4FC9">
        <w:t xml:space="preserve"> </w:t>
      </w:r>
      <w:r w:rsidRPr="009B4FC9">
        <w:t>hỏi</w:t>
      </w:r>
      <w:r w:rsidR="00F90D96" w:rsidRPr="009B4FC9">
        <w:t xml:space="preserve"> </w:t>
      </w:r>
      <w:r w:rsidRPr="009B4FC9">
        <w:t>kỹ</w:t>
      </w:r>
      <w:r w:rsidR="00F90D96" w:rsidRPr="009B4FC9">
        <w:t xml:space="preserve"> </w:t>
      </w:r>
      <w:r w:rsidRPr="009B4FC9">
        <w:t>năng</w:t>
      </w:r>
      <w:r w:rsidR="00F90D96" w:rsidRPr="009B4FC9">
        <w:t xml:space="preserve"> </w:t>
      </w:r>
      <w:r w:rsidRPr="009B4FC9">
        <w:t>cao</w:t>
      </w:r>
      <w:r w:rsidR="00F90D96" w:rsidRPr="009B4FC9">
        <w:t xml:space="preserve"> </w:t>
      </w:r>
      <w:r w:rsidRPr="009B4FC9">
        <w:t>hơn</w:t>
      </w:r>
      <w:r w:rsidR="00F90D96" w:rsidRPr="009B4FC9">
        <w:t xml:space="preserve"> </w:t>
      </w:r>
      <w:r w:rsidRPr="009B4FC9">
        <w:t>và</w:t>
      </w:r>
      <w:r w:rsidR="00F90D96" w:rsidRPr="009B4FC9">
        <w:t xml:space="preserve"> </w:t>
      </w:r>
      <w:r w:rsidRPr="009B4FC9">
        <w:t>khả</w:t>
      </w:r>
      <w:r w:rsidR="00F90D96" w:rsidRPr="009B4FC9">
        <w:t xml:space="preserve"> </w:t>
      </w:r>
      <w:r w:rsidRPr="009B4FC9">
        <w:t>năng</w:t>
      </w:r>
      <w:r w:rsidR="00F90D96" w:rsidRPr="009B4FC9">
        <w:t xml:space="preserve"> </w:t>
      </w:r>
      <w:r w:rsidRPr="009B4FC9">
        <w:t>vận</w:t>
      </w:r>
      <w:r w:rsidR="00F90D96" w:rsidRPr="009B4FC9">
        <w:t xml:space="preserve"> </w:t>
      </w:r>
      <w:r w:rsidRPr="009B4FC9">
        <w:t>hành,</w:t>
      </w:r>
      <w:r w:rsidR="00F90D96" w:rsidRPr="009B4FC9">
        <w:t xml:space="preserve"> </w:t>
      </w:r>
      <w:r w:rsidRPr="009B4FC9">
        <w:t>quản</w:t>
      </w:r>
      <w:r w:rsidR="00F90D96" w:rsidRPr="009B4FC9">
        <w:t xml:space="preserve"> </w:t>
      </w:r>
      <w:r w:rsidRPr="009B4FC9">
        <w:t>lý</w:t>
      </w:r>
      <w:r w:rsidR="00F90D96" w:rsidRPr="009B4FC9">
        <w:t xml:space="preserve"> </w:t>
      </w:r>
      <w:r w:rsidRPr="009B4FC9">
        <w:t>các</w:t>
      </w:r>
      <w:r w:rsidR="00F90D96" w:rsidRPr="009B4FC9">
        <w:t xml:space="preserve"> </w:t>
      </w:r>
      <w:r w:rsidRPr="009B4FC9">
        <w:t>công</w:t>
      </w:r>
      <w:r w:rsidR="00F90D96" w:rsidRPr="009B4FC9">
        <w:t xml:space="preserve"> </w:t>
      </w:r>
      <w:r w:rsidRPr="009B4FC9">
        <w:t>nghệ</w:t>
      </w:r>
      <w:r w:rsidR="00F90D96" w:rsidRPr="009B4FC9">
        <w:t xml:space="preserve"> </w:t>
      </w:r>
      <w:r w:rsidRPr="009B4FC9">
        <w:t>mới.</w:t>
      </w:r>
    </w:p>
    <w:p w14:paraId="40C4492B" w14:textId="70CCCB90" w:rsidR="00AF4B79" w:rsidRPr="009B4FC9" w:rsidRDefault="00AF4B79" w:rsidP="0042196A">
      <w:pPr>
        <w:spacing w:line="360" w:lineRule="auto"/>
        <w:ind w:firstLine="567"/>
      </w:pPr>
      <w:r w:rsidRPr="009B4FC9">
        <w:t>Song</w:t>
      </w:r>
      <w:r w:rsidR="00F90D96" w:rsidRPr="009B4FC9">
        <w:t xml:space="preserve"> </w:t>
      </w:r>
      <w:r w:rsidRPr="009B4FC9">
        <w:t>song</w:t>
      </w:r>
      <w:r w:rsidR="00F90D96" w:rsidRPr="009B4FC9">
        <w:t xml:space="preserve"> </w:t>
      </w:r>
      <w:r w:rsidRPr="009B4FC9">
        <w:t>với</w:t>
      </w:r>
      <w:r w:rsidR="00F90D96" w:rsidRPr="009B4FC9">
        <w:t xml:space="preserve"> </w:t>
      </w:r>
      <w:r w:rsidRPr="009B4FC9">
        <w:t>việc</w:t>
      </w:r>
      <w:r w:rsidR="00F90D96" w:rsidRPr="009B4FC9">
        <w:t xml:space="preserve"> </w:t>
      </w:r>
      <w:r w:rsidRPr="009B4FC9">
        <w:t>tự</w:t>
      </w:r>
      <w:r w:rsidR="00F90D96" w:rsidRPr="009B4FC9">
        <w:t xml:space="preserve"> </w:t>
      </w:r>
      <w:r w:rsidRPr="009B4FC9">
        <w:t>động</w:t>
      </w:r>
      <w:r w:rsidR="00F90D96" w:rsidRPr="009B4FC9">
        <w:t xml:space="preserve"> </w:t>
      </w:r>
      <w:r w:rsidRPr="009B4FC9">
        <w:t>hóa,</w:t>
      </w:r>
      <w:r w:rsidR="00F90D96" w:rsidRPr="009B4FC9">
        <w:t xml:space="preserve"> </w:t>
      </w:r>
      <w:r w:rsidRPr="009B4FC9">
        <w:t>các</w:t>
      </w:r>
      <w:r w:rsidR="00F90D96" w:rsidRPr="009B4FC9">
        <w:t xml:space="preserve"> </w:t>
      </w:r>
      <w:r w:rsidRPr="009B4FC9">
        <w:t>công</w:t>
      </w:r>
      <w:r w:rsidR="00F90D96" w:rsidRPr="009B4FC9">
        <w:t xml:space="preserve"> </w:t>
      </w:r>
      <w:r w:rsidRPr="009B4FC9">
        <w:t>nghệ</w:t>
      </w:r>
      <w:r w:rsidR="00F90D96" w:rsidRPr="009B4FC9">
        <w:t xml:space="preserve"> </w:t>
      </w:r>
      <w:r w:rsidRPr="009B4FC9">
        <w:t>Big</w:t>
      </w:r>
      <w:r w:rsidR="00F90D96" w:rsidRPr="009B4FC9">
        <w:t xml:space="preserve"> </w:t>
      </w:r>
      <w:r w:rsidRPr="009B4FC9">
        <w:t>Data</w:t>
      </w:r>
      <w:r w:rsidR="00F90D96" w:rsidRPr="009B4FC9">
        <w:t xml:space="preserve"> </w:t>
      </w:r>
      <w:r w:rsidRPr="009B4FC9">
        <w:t>và</w:t>
      </w:r>
      <w:r w:rsidR="00F90D96" w:rsidRPr="009B4FC9">
        <w:t xml:space="preserve"> </w:t>
      </w:r>
      <w:r w:rsidRPr="009B4FC9">
        <w:t>AI</w:t>
      </w:r>
      <w:r w:rsidR="00F90D96" w:rsidRPr="009B4FC9">
        <w:t xml:space="preserve"> </w:t>
      </w:r>
      <w:r w:rsidRPr="009B4FC9">
        <w:t>đang</w:t>
      </w:r>
      <w:r w:rsidR="00F90D96" w:rsidRPr="009B4FC9">
        <w:t xml:space="preserve"> </w:t>
      </w: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rộng</w:t>
      </w:r>
      <w:r w:rsidR="00F90D96" w:rsidRPr="009B4FC9">
        <w:t xml:space="preserve"> </w:t>
      </w:r>
      <w:r w:rsidRPr="009B4FC9">
        <w:t>rãi</w:t>
      </w:r>
      <w:r w:rsidR="00F90D96" w:rsidRPr="009B4FC9">
        <w:t xml:space="preserve"> </w:t>
      </w:r>
      <w:r w:rsidRPr="009B4FC9">
        <w:t>trong</w:t>
      </w:r>
      <w:r w:rsidR="00F90D96" w:rsidRPr="009B4FC9">
        <w:t xml:space="preserve"> </w:t>
      </w:r>
      <w:r w:rsidRPr="009B4FC9">
        <w:t>phân</w:t>
      </w:r>
      <w:r w:rsidR="00F90D96" w:rsidRPr="009B4FC9">
        <w:t xml:space="preserve"> </w:t>
      </w:r>
      <w:r w:rsidRPr="009B4FC9">
        <w:t>tích</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r w:rsidR="00F90D96" w:rsidRPr="009B4FC9">
        <w:t xml:space="preserve"> </w:t>
      </w:r>
      <w:r w:rsidRPr="009B4FC9">
        <w:t>và</w:t>
      </w:r>
      <w:r w:rsidR="00F90D96" w:rsidRPr="009B4FC9">
        <w:t xml:space="preserve"> </w:t>
      </w:r>
      <w:r w:rsidRPr="009B4FC9">
        <w:t>dự</w:t>
      </w:r>
      <w:r w:rsidR="00F90D96" w:rsidRPr="009B4FC9">
        <w:t xml:space="preserve"> </w:t>
      </w:r>
      <w:r w:rsidRPr="009B4FC9">
        <w:t>báo</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Machine</w:t>
      </w:r>
      <w:r w:rsidR="00F90D96" w:rsidRPr="009B4FC9">
        <w:t xml:space="preserve"> </w:t>
      </w:r>
      <w:r w:rsidRPr="009B4FC9">
        <w:t>Learning</w:t>
      </w:r>
      <w:r w:rsidR="00F90D96" w:rsidRPr="009B4FC9">
        <w:t xml:space="preserve"> </w:t>
      </w:r>
      <w:r w:rsidRPr="009B4FC9">
        <w:t>như</w:t>
      </w:r>
      <w:r w:rsidR="00F90D96" w:rsidRPr="009B4FC9">
        <w:t xml:space="preserve"> </w:t>
      </w:r>
      <w:r w:rsidRPr="009B4FC9">
        <w:t>hồi</w:t>
      </w:r>
      <w:r w:rsidR="00F90D96" w:rsidRPr="009B4FC9">
        <w:t xml:space="preserve"> </w:t>
      </w:r>
      <w:r w:rsidRPr="009B4FC9">
        <w:t>quy</w:t>
      </w:r>
      <w:r w:rsidR="00F90D96" w:rsidRPr="009B4FC9">
        <w:t xml:space="preserve"> </w:t>
      </w:r>
      <w:r w:rsidRPr="009B4FC9">
        <w:t>tuyến</w:t>
      </w:r>
      <w:r w:rsidR="00F90D96" w:rsidRPr="009B4FC9">
        <w:t xml:space="preserve"> </w:t>
      </w:r>
      <w:r w:rsidRPr="009B4FC9">
        <w:t>tính,</w:t>
      </w:r>
      <w:r w:rsidR="00F90D96" w:rsidRPr="009B4FC9">
        <w:t xml:space="preserve"> </w:t>
      </w:r>
      <w:r w:rsidRPr="009B4FC9">
        <w:t>mạng</w:t>
      </w:r>
      <w:r w:rsidR="00F90D96" w:rsidRPr="009B4FC9">
        <w:t xml:space="preserve"> </w:t>
      </w:r>
      <w:r w:rsidRPr="009B4FC9">
        <w:t>nơ-ron</w:t>
      </w:r>
      <w:r w:rsidR="00F90D96" w:rsidRPr="009B4FC9">
        <w:t xml:space="preserve"> </w:t>
      </w:r>
      <w:r w:rsidRPr="009B4FC9">
        <w:t>nhân</w:t>
      </w:r>
      <w:r w:rsidR="00F90D96" w:rsidRPr="009B4FC9">
        <w:t xml:space="preserve"> </w:t>
      </w:r>
      <w:r w:rsidRPr="009B4FC9">
        <w:t>tạo</w:t>
      </w:r>
      <w:r w:rsidR="00F90D96" w:rsidRPr="009B4FC9">
        <w:t xml:space="preserve"> </w:t>
      </w:r>
      <w:r w:rsidRPr="009B4FC9">
        <w:t>(Artificial</w:t>
      </w:r>
      <w:r w:rsidR="00F90D96" w:rsidRPr="009B4FC9">
        <w:t xml:space="preserve"> </w:t>
      </w:r>
      <w:r w:rsidRPr="009B4FC9">
        <w:t>Neural</w:t>
      </w:r>
      <w:r w:rsidR="00F90D96" w:rsidRPr="009B4FC9">
        <w:t xml:space="preserve"> </w:t>
      </w:r>
      <w:r w:rsidRPr="009B4FC9">
        <w:t>Networks),</w:t>
      </w:r>
      <w:r w:rsidR="00F90D96" w:rsidRPr="009B4FC9">
        <w:t xml:space="preserve"> </w:t>
      </w:r>
      <w:r w:rsidRPr="009B4FC9">
        <w:t>cây</w:t>
      </w:r>
      <w:r w:rsidR="00F90D96" w:rsidRPr="009B4FC9">
        <w:t xml:space="preserve"> </w:t>
      </w:r>
      <w:r w:rsidRPr="009B4FC9">
        <w:t>quyết</w:t>
      </w:r>
      <w:r w:rsidR="00F90D96" w:rsidRPr="009B4FC9">
        <w:t xml:space="preserve"> </w:t>
      </w:r>
      <w:r w:rsidRPr="009B4FC9">
        <w:t>định</w:t>
      </w:r>
      <w:r w:rsidR="00F90D96" w:rsidRPr="009B4FC9">
        <w:t xml:space="preserve"> </w:t>
      </w:r>
      <w:r w:rsidRPr="009B4FC9">
        <w:t>(Decision</w:t>
      </w:r>
      <w:r w:rsidR="00F90D96" w:rsidRPr="009B4FC9">
        <w:t xml:space="preserve"> </w:t>
      </w:r>
      <w:r w:rsidRPr="009B4FC9">
        <w:t>Trees),</w:t>
      </w:r>
      <w:r w:rsidR="00F90D96" w:rsidRPr="009B4FC9">
        <w:t xml:space="preserve"> </w:t>
      </w:r>
      <w:r w:rsidRPr="009B4FC9">
        <w:t>và</w:t>
      </w:r>
      <w:r w:rsidR="00F90D96" w:rsidRPr="009B4FC9">
        <w:t xml:space="preserve"> </w:t>
      </w:r>
      <w:r w:rsidRPr="009B4FC9">
        <w:t>các</w:t>
      </w:r>
      <w:r w:rsidR="00F90D96" w:rsidRPr="009B4FC9">
        <w:t xml:space="preserve"> </w:t>
      </w:r>
      <w:r w:rsidRPr="009B4FC9">
        <w:t>thuật</w:t>
      </w:r>
      <w:r w:rsidR="00F90D96" w:rsidRPr="009B4FC9">
        <w:t xml:space="preserve"> </w:t>
      </w:r>
      <w:r w:rsidRPr="009B4FC9">
        <w:t>toán</w:t>
      </w:r>
      <w:r w:rsidR="00F90D96" w:rsidRPr="009B4FC9">
        <w:t xml:space="preserve"> </w:t>
      </w:r>
      <w:r w:rsidRPr="009B4FC9">
        <w:t>học</w:t>
      </w:r>
      <w:r w:rsidR="00F90D96" w:rsidRPr="009B4FC9">
        <w:t xml:space="preserve"> </w:t>
      </w:r>
      <w:r w:rsidRPr="009B4FC9">
        <w:t>sâu</w:t>
      </w:r>
      <w:r w:rsidR="00F90D96" w:rsidRPr="009B4FC9">
        <w:t xml:space="preserve"> </w:t>
      </w:r>
      <w:r w:rsidRPr="009B4FC9">
        <w:t>(Deep</w:t>
      </w:r>
      <w:r w:rsidR="00F90D96" w:rsidRPr="009B4FC9">
        <w:t xml:space="preserve"> </w:t>
      </w:r>
      <w:r w:rsidRPr="009B4FC9">
        <w:t>Learning)</w:t>
      </w:r>
      <w:r w:rsidR="00F90D96" w:rsidRPr="009B4FC9">
        <w:t xml:space="preserve"> </w:t>
      </w:r>
      <w:r w:rsidRPr="009B4FC9">
        <w:t>được</w:t>
      </w:r>
      <w:r w:rsidR="00F90D96" w:rsidRPr="009B4FC9">
        <w:t xml:space="preserve"> </w:t>
      </w:r>
      <w:r w:rsidRPr="009B4FC9">
        <w:t>áp</w:t>
      </w:r>
      <w:r w:rsidR="00F90D96" w:rsidRPr="009B4FC9">
        <w:t xml:space="preserve"> </w:t>
      </w:r>
      <w:r w:rsidRPr="009B4FC9">
        <w:t>dụng</w:t>
      </w:r>
      <w:r w:rsidR="00F90D96" w:rsidRPr="009B4FC9">
        <w:t xml:space="preserve"> </w:t>
      </w:r>
      <w:r w:rsidRPr="009B4FC9">
        <w:t>để</w:t>
      </w:r>
      <w:r w:rsidR="00F90D96" w:rsidRPr="009B4FC9">
        <w:t xml:space="preserve"> </w:t>
      </w:r>
      <w:r w:rsidRPr="009B4FC9">
        <w:t>phân</w:t>
      </w:r>
      <w:r w:rsidR="00F90D96" w:rsidRPr="009B4FC9">
        <w:t xml:space="preserve"> </w:t>
      </w:r>
      <w:r w:rsidRPr="009B4FC9">
        <w:t>tích</w:t>
      </w:r>
      <w:r w:rsidR="00F90D96" w:rsidRPr="009B4FC9">
        <w:t xml:space="preserve"> </w:t>
      </w:r>
      <w:r w:rsidRPr="009B4FC9">
        <w:t>dữ</w:t>
      </w:r>
      <w:r w:rsidR="00F90D96" w:rsidRPr="009B4FC9">
        <w:t xml:space="preserve"> </w:t>
      </w:r>
      <w:r w:rsidRPr="009B4FC9">
        <w:t>liệu</w:t>
      </w:r>
      <w:r w:rsidR="00F90D96" w:rsidRPr="009B4FC9">
        <w:t xml:space="preserve"> </w:t>
      </w:r>
      <w:r w:rsidRPr="009B4FC9">
        <w:t>lớn</w:t>
      </w:r>
      <w:r w:rsidR="00F90D96" w:rsidRPr="009B4FC9">
        <w:t xml:space="preserve"> </w:t>
      </w:r>
      <w:r w:rsidRPr="009B4FC9">
        <w:t>về</w:t>
      </w:r>
      <w:r w:rsidR="00F90D96" w:rsidRPr="009B4FC9">
        <w:t xml:space="preserve"> </w:t>
      </w:r>
      <w:r w:rsidRPr="009B4FC9">
        <w:t>các</w:t>
      </w:r>
      <w:r w:rsidR="00F90D96" w:rsidRPr="009B4FC9">
        <w:t xml:space="preserve"> </w:t>
      </w:r>
      <w:r w:rsidRPr="009B4FC9">
        <w:t>yếu</w:t>
      </w:r>
      <w:r w:rsidR="00F90D96" w:rsidRPr="009B4FC9">
        <w:t xml:space="preserve"> </w:t>
      </w:r>
      <w:r w:rsidRPr="009B4FC9">
        <w:t>tố</w:t>
      </w:r>
      <w:r w:rsidR="00F90D96" w:rsidRPr="009B4FC9">
        <w:t xml:space="preserve"> </w:t>
      </w:r>
      <w:r w:rsidRPr="009B4FC9">
        <w:t>kinh</w:t>
      </w:r>
      <w:r w:rsidR="00F90D96" w:rsidRPr="009B4FC9">
        <w:t xml:space="preserve"> </w:t>
      </w:r>
      <w:r w:rsidRPr="009B4FC9">
        <w:t>tế</w:t>
      </w:r>
      <w:r w:rsidR="00F90D96" w:rsidRPr="009B4FC9">
        <w:t xml:space="preserve"> </w:t>
      </w:r>
      <w:r w:rsidRPr="009B4FC9">
        <w:t>-</w:t>
      </w:r>
      <w:r w:rsidR="00F90D96" w:rsidRPr="009B4FC9">
        <w:t xml:space="preserve"> </w:t>
      </w:r>
      <w:r w:rsidRPr="009B4FC9">
        <w:t>xã</w:t>
      </w:r>
      <w:r w:rsidR="00F90D96" w:rsidRPr="009B4FC9">
        <w:t xml:space="preserve"> </w:t>
      </w:r>
      <w:r w:rsidRPr="009B4FC9">
        <w:t>hội,</w:t>
      </w:r>
      <w:r w:rsidR="00F90D96" w:rsidRPr="009B4FC9">
        <w:t xml:space="preserve"> </w:t>
      </w:r>
      <w:r w:rsidRPr="009B4FC9">
        <w:t>dữ</w:t>
      </w:r>
      <w:r w:rsidR="00F90D96" w:rsidRPr="009B4FC9">
        <w:t xml:space="preserve"> </w:t>
      </w:r>
      <w:r w:rsidRPr="009B4FC9">
        <w:t>liệu</w:t>
      </w:r>
      <w:r w:rsidR="00F90D96" w:rsidRPr="009B4FC9">
        <w:t xml:space="preserve"> </w:t>
      </w:r>
      <w:r w:rsidRPr="009B4FC9">
        <w:t>tuyển</w:t>
      </w:r>
      <w:r w:rsidR="00F90D96" w:rsidRPr="009B4FC9">
        <w:t xml:space="preserve"> </w:t>
      </w:r>
      <w:r w:rsidRPr="009B4FC9">
        <w:t>dụng,</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r w:rsidR="00F90D96" w:rsidRPr="009B4FC9">
        <w:t xml:space="preserve"> </w:t>
      </w:r>
      <w:r w:rsidRPr="009B4FC9">
        <w:t>cũng</w:t>
      </w:r>
      <w:r w:rsidR="00F90D96" w:rsidRPr="009B4FC9">
        <w:t xml:space="preserve"> </w:t>
      </w:r>
      <w:r w:rsidRPr="009B4FC9">
        <w:t>như</w:t>
      </w:r>
      <w:r w:rsidR="00F90D96" w:rsidRPr="009B4FC9">
        <w:t xml:space="preserve"> </w:t>
      </w:r>
      <w:r w:rsidRPr="009B4FC9">
        <w:t>tác</w:t>
      </w:r>
      <w:r w:rsidR="00F90D96" w:rsidRPr="009B4FC9">
        <w:t xml:space="preserve"> </w:t>
      </w:r>
      <w:r w:rsidRPr="009B4FC9">
        <w:t>động</w:t>
      </w:r>
      <w:r w:rsidR="00F90D96" w:rsidRPr="009B4FC9">
        <w:t xml:space="preserve"> </w:t>
      </w:r>
      <w:r w:rsidRPr="009B4FC9">
        <w:t>của</w:t>
      </w:r>
      <w:r w:rsidR="00F90D96" w:rsidRPr="009B4FC9">
        <w:t xml:space="preserve"> </w:t>
      </w:r>
      <w:r w:rsidRPr="009B4FC9">
        <w:t>tự</w:t>
      </w:r>
      <w:r w:rsidR="00F90D96" w:rsidRPr="009B4FC9">
        <w:t xml:space="preserve"> </w:t>
      </w:r>
      <w:r w:rsidRPr="009B4FC9">
        <w:t>động</w:t>
      </w:r>
      <w:r w:rsidR="00F90D96" w:rsidRPr="009B4FC9">
        <w:t xml:space="preserve"> </w:t>
      </w:r>
      <w:r w:rsidRPr="009B4FC9">
        <w:t>hóa</w:t>
      </w:r>
      <w:r w:rsidR="00F90D96" w:rsidRPr="009B4FC9">
        <w:t xml:space="preserve"> </w:t>
      </w:r>
      <w:r w:rsidRPr="009B4FC9">
        <w:t>đến</w:t>
      </w:r>
      <w:r w:rsidR="00F90D96" w:rsidRPr="009B4FC9">
        <w:t xml:space="preserve"> </w:t>
      </w:r>
      <w:r w:rsidRPr="009B4FC9">
        <w:t>từng</w:t>
      </w:r>
      <w:r w:rsidR="00F90D96" w:rsidRPr="009B4FC9">
        <w:t xml:space="preserve"> </w:t>
      </w:r>
      <w:r w:rsidRPr="009B4FC9">
        <w:t>ngành</w:t>
      </w:r>
      <w:r w:rsidR="00F90D96" w:rsidRPr="009B4FC9">
        <w:t xml:space="preserve"> </w:t>
      </w:r>
      <w:r w:rsidRPr="009B4FC9">
        <w:t>nghề</w:t>
      </w:r>
      <w:r w:rsidR="00F90D96" w:rsidRPr="009B4FC9">
        <w:t xml:space="preserve"> </w:t>
      </w:r>
      <w:r w:rsidRPr="009B4FC9">
        <w:t>cụ</w:t>
      </w:r>
      <w:r w:rsidR="00F90D96" w:rsidRPr="009B4FC9">
        <w:t xml:space="preserve"> </w:t>
      </w:r>
      <w:r w:rsidRPr="009B4FC9">
        <w:t>thể.</w:t>
      </w:r>
    </w:p>
    <w:p w14:paraId="4537DA33" w14:textId="5FB39492" w:rsidR="00AF4B79" w:rsidRPr="009B4FC9" w:rsidRDefault="00AF4B79" w:rsidP="0042196A">
      <w:pPr>
        <w:spacing w:line="360" w:lineRule="auto"/>
        <w:ind w:firstLine="567"/>
      </w:pPr>
      <w:r w:rsidRPr="009B4FC9">
        <w:t>Việc</w:t>
      </w:r>
      <w:r w:rsidR="00F90D96" w:rsidRPr="009B4FC9">
        <w:t xml:space="preserve"> </w:t>
      </w:r>
      <w:r w:rsidRPr="009B4FC9">
        <w:t>khai</w:t>
      </w:r>
      <w:r w:rsidR="00F90D96" w:rsidRPr="009B4FC9">
        <w:t xml:space="preserve"> </w:t>
      </w:r>
      <w:r w:rsidRPr="009B4FC9">
        <w:t>thác</w:t>
      </w:r>
      <w:r w:rsidR="00F90D96" w:rsidRPr="009B4FC9">
        <w:t xml:space="preserve"> </w:t>
      </w:r>
      <w:r w:rsidRPr="009B4FC9">
        <w:t>Big</w:t>
      </w:r>
      <w:r w:rsidR="00F90D96" w:rsidRPr="009B4FC9">
        <w:t xml:space="preserve"> </w:t>
      </w:r>
      <w:r w:rsidRPr="009B4FC9">
        <w:t>Data</w:t>
      </w:r>
      <w:r w:rsidR="00F90D96" w:rsidRPr="009B4FC9">
        <w:t xml:space="preserve"> </w:t>
      </w:r>
      <w:r w:rsidRPr="009B4FC9">
        <w:t>từ</w:t>
      </w:r>
      <w:r w:rsidR="00F90D96" w:rsidRPr="009B4FC9">
        <w:t xml:space="preserve"> </w:t>
      </w:r>
      <w:r w:rsidRPr="009B4FC9">
        <w:t>các</w:t>
      </w:r>
      <w:r w:rsidR="00F90D96" w:rsidRPr="009B4FC9">
        <w:t xml:space="preserve"> </w:t>
      </w:r>
      <w:r w:rsidRPr="009B4FC9">
        <w:t>nguồn</w:t>
      </w:r>
      <w:r w:rsidR="00F90D96" w:rsidRPr="009B4FC9">
        <w:t xml:space="preserve"> </w:t>
      </w:r>
      <w:r w:rsidRPr="009B4FC9">
        <w:t>dữ</w:t>
      </w:r>
      <w:r w:rsidR="00F90D96" w:rsidRPr="009B4FC9">
        <w:t xml:space="preserve"> </w:t>
      </w:r>
      <w:r w:rsidRPr="009B4FC9">
        <w:t>liệu</w:t>
      </w:r>
      <w:r w:rsidR="00F90D96" w:rsidRPr="009B4FC9">
        <w:t xml:space="preserve"> </w:t>
      </w:r>
      <w:r w:rsidRPr="009B4FC9">
        <w:t>đa</w:t>
      </w:r>
      <w:r w:rsidR="00F90D96" w:rsidRPr="009B4FC9">
        <w:t xml:space="preserve"> </w:t>
      </w:r>
      <w:r w:rsidRPr="009B4FC9">
        <w:t>dạng</w:t>
      </w:r>
      <w:r w:rsidR="00F90D96" w:rsidRPr="009B4FC9">
        <w:t xml:space="preserve"> </w:t>
      </w:r>
      <w:r w:rsidRPr="009B4FC9">
        <w:t>như</w:t>
      </w:r>
      <w:r w:rsidR="00F90D96" w:rsidRPr="009B4FC9">
        <w:t xml:space="preserve"> </w:t>
      </w:r>
      <w:r w:rsidRPr="009B4FC9">
        <w:t>mạng</w:t>
      </w:r>
      <w:r w:rsidR="00F90D96" w:rsidRPr="009B4FC9">
        <w:t xml:space="preserve"> </w:t>
      </w:r>
      <w:r w:rsidRPr="009B4FC9">
        <w:t>xã</w:t>
      </w:r>
      <w:r w:rsidR="00F90D96" w:rsidRPr="009B4FC9">
        <w:t xml:space="preserve"> </w:t>
      </w:r>
      <w:r w:rsidRPr="009B4FC9">
        <w:t>hội,</w:t>
      </w:r>
      <w:r w:rsidR="00F90D96" w:rsidRPr="009B4FC9">
        <w:t xml:space="preserve"> </w:t>
      </w:r>
      <w:r w:rsidRPr="009B4FC9">
        <w:t>sàn</w:t>
      </w:r>
      <w:r w:rsidR="00F90D96" w:rsidRPr="009B4FC9">
        <w:t xml:space="preserve"> </w:t>
      </w:r>
      <w:r w:rsidRPr="009B4FC9">
        <w:t>giao</w:t>
      </w:r>
      <w:r w:rsidR="00F90D96" w:rsidRPr="009B4FC9">
        <w:t xml:space="preserve"> </w:t>
      </w:r>
      <w:r w:rsidRPr="009B4FC9">
        <w:t>dịch</w:t>
      </w:r>
      <w:r w:rsidR="00F90D96" w:rsidRPr="009B4FC9">
        <w:t xml:space="preserve"> </w:t>
      </w:r>
      <w:r w:rsidRPr="009B4FC9">
        <w:t>việc</w:t>
      </w:r>
      <w:r w:rsidR="00F90D96" w:rsidRPr="009B4FC9">
        <w:t xml:space="preserve"> </w:t>
      </w:r>
      <w:r w:rsidRPr="009B4FC9">
        <w:t>làm</w:t>
      </w:r>
      <w:r w:rsidR="00F90D96" w:rsidRPr="009B4FC9">
        <w:t xml:space="preserve"> </w:t>
      </w:r>
      <w:r w:rsidRPr="009B4FC9">
        <w:t>trực</w:t>
      </w:r>
      <w:r w:rsidR="00F90D96" w:rsidRPr="009B4FC9">
        <w:t xml:space="preserve"> </w:t>
      </w:r>
      <w:r w:rsidRPr="009B4FC9">
        <w:t>tuyến,</w:t>
      </w:r>
      <w:r w:rsidR="00F90D96" w:rsidRPr="009B4FC9">
        <w:t xml:space="preserve"> </w:t>
      </w:r>
      <w:r w:rsidRPr="009B4FC9">
        <w:t>báo</w:t>
      </w:r>
      <w:r w:rsidR="00F90D96" w:rsidRPr="009B4FC9">
        <w:t xml:space="preserve"> </w:t>
      </w:r>
      <w:r w:rsidRPr="009B4FC9">
        <w:t>cáo</w:t>
      </w:r>
      <w:r w:rsidR="00F90D96" w:rsidRPr="009B4FC9">
        <w:t xml:space="preserve"> </w:t>
      </w:r>
      <w:r w:rsidRPr="009B4FC9">
        <w:t>kinh</w:t>
      </w:r>
      <w:r w:rsidR="00F90D96" w:rsidRPr="009B4FC9">
        <w:t xml:space="preserve"> </w:t>
      </w:r>
      <w:r w:rsidRPr="009B4FC9">
        <w:t>tế</w:t>
      </w:r>
      <w:r w:rsidR="00F90D96" w:rsidRPr="009B4FC9">
        <w:t xml:space="preserve"> </w:t>
      </w:r>
      <w:r w:rsidRPr="009B4FC9">
        <w:t>vĩ</w:t>
      </w:r>
      <w:r w:rsidR="00F90D96" w:rsidRPr="009B4FC9">
        <w:t xml:space="preserve"> </w:t>
      </w:r>
      <w:r w:rsidRPr="009B4FC9">
        <w:t>mô</w:t>
      </w:r>
      <w:r w:rsidR="00F90D96" w:rsidRPr="009B4FC9">
        <w:t xml:space="preserve"> </w:t>
      </w:r>
      <w:r w:rsidRPr="009B4FC9">
        <w:t>và</w:t>
      </w:r>
      <w:r w:rsidR="00F90D96" w:rsidRPr="009B4FC9">
        <w:t xml:space="preserve"> </w:t>
      </w:r>
      <w:r w:rsidRPr="009B4FC9">
        <w:t>dữ</w:t>
      </w:r>
      <w:r w:rsidR="00F90D96" w:rsidRPr="009B4FC9">
        <w:t xml:space="preserve"> </w:t>
      </w:r>
      <w:r w:rsidRPr="009B4FC9">
        <w:t>liệu</w:t>
      </w:r>
      <w:r w:rsidR="00F90D96" w:rsidRPr="009B4FC9">
        <w:t xml:space="preserve"> </w:t>
      </w:r>
      <w:r w:rsidRPr="009B4FC9">
        <w:t>điều</w:t>
      </w:r>
      <w:r w:rsidR="00F90D96" w:rsidRPr="009B4FC9">
        <w:t xml:space="preserve"> </w:t>
      </w:r>
      <w:r w:rsidRPr="009B4FC9">
        <w:t>tra</w:t>
      </w:r>
      <w:r w:rsidR="00F90D96" w:rsidRPr="009B4FC9">
        <w:t xml:space="preserve"> </w:t>
      </w:r>
      <w:r w:rsidRPr="009B4FC9">
        <w:t>dân</w:t>
      </w:r>
      <w:r w:rsidR="00F90D96" w:rsidRPr="009B4FC9">
        <w:t xml:space="preserve"> </w:t>
      </w:r>
      <w:r w:rsidRPr="009B4FC9">
        <w:t>số</w:t>
      </w:r>
      <w:r w:rsidR="00F90D96" w:rsidRPr="009B4FC9">
        <w:t xml:space="preserve"> </w:t>
      </w:r>
      <w:r w:rsidRPr="009B4FC9">
        <w:t>giúp</w:t>
      </w:r>
      <w:r w:rsidR="00F90D96" w:rsidRPr="009B4FC9">
        <w:t xml:space="preserve"> </w:t>
      </w:r>
      <w:r w:rsidRPr="009B4FC9">
        <w:t>các</w:t>
      </w:r>
      <w:r w:rsidR="00F90D96" w:rsidRPr="009B4FC9">
        <w:t xml:space="preserve"> </w:t>
      </w:r>
      <w:r w:rsidRPr="009B4FC9">
        <w:t>nhà</w:t>
      </w:r>
      <w:r w:rsidR="00F90D96" w:rsidRPr="009B4FC9">
        <w:t xml:space="preserve"> </w:t>
      </w:r>
      <w:r w:rsidRPr="009B4FC9">
        <w:t>nghiên</w:t>
      </w:r>
      <w:r w:rsidR="00F90D96" w:rsidRPr="009B4FC9">
        <w:t xml:space="preserve"> </w:t>
      </w:r>
      <w:r w:rsidRPr="009B4FC9">
        <w:t>cứu</w:t>
      </w:r>
      <w:r w:rsidR="00F90D96" w:rsidRPr="009B4FC9">
        <w:t xml:space="preserve"> </w:t>
      </w:r>
      <w:r w:rsidRPr="009B4FC9">
        <w:t>xây</w:t>
      </w:r>
      <w:r w:rsidR="00F90D96" w:rsidRPr="009B4FC9">
        <w:t xml:space="preserve"> </w:t>
      </w:r>
      <w:r w:rsidRPr="009B4FC9">
        <w:t>dựng</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dự</w:t>
      </w:r>
      <w:r w:rsidR="00F90D96" w:rsidRPr="009B4FC9">
        <w:t xml:space="preserve"> </w:t>
      </w:r>
      <w:r w:rsidRPr="009B4FC9">
        <w:t>báo</w:t>
      </w:r>
      <w:r w:rsidR="00F90D96" w:rsidRPr="009B4FC9">
        <w:t xml:space="preserve"> </w:t>
      </w:r>
      <w:r w:rsidRPr="009B4FC9">
        <w:t>chính</w:t>
      </w:r>
      <w:r w:rsidR="00F90D96" w:rsidRPr="009B4FC9">
        <w:t xml:space="preserve"> </w:t>
      </w:r>
      <w:r w:rsidRPr="009B4FC9">
        <w:t>xác</w:t>
      </w:r>
      <w:r w:rsidR="00F90D96" w:rsidRPr="009B4FC9">
        <w:t xml:space="preserve"> </w:t>
      </w:r>
      <w:r w:rsidRPr="009B4FC9">
        <w:t>hơn,</w:t>
      </w:r>
      <w:r w:rsidR="00F90D96" w:rsidRPr="009B4FC9">
        <w:t xml:space="preserve"> </w:t>
      </w:r>
      <w:r w:rsidRPr="009B4FC9">
        <w:t>hỗ</w:t>
      </w:r>
      <w:r w:rsidR="00F90D96" w:rsidRPr="009B4FC9">
        <w:t xml:space="preserve"> </w:t>
      </w:r>
      <w:r w:rsidRPr="009B4FC9">
        <w:t>trợ</w:t>
      </w:r>
      <w:r w:rsidR="00F90D96" w:rsidRPr="009B4FC9">
        <w:t xml:space="preserve"> </w:t>
      </w:r>
      <w:r w:rsidRPr="009B4FC9">
        <w:t>hoạch</w:t>
      </w:r>
      <w:r w:rsidR="00F90D96" w:rsidRPr="009B4FC9">
        <w:t xml:space="preserve"> </w:t>
      </w:r>
      <w:r w:rsidRPr="009B4FC9">
        <w:t>định</w:t>
      </w:r>
      <w:r w:rsidR="00F90D96" w:rsidRPr="009B4FC9">
        <w:t xml:space="preserve"> </w:t>
      </w:r>
      <w:r w:rsidRPr="009B4FC9">
        <w:t>chính</w:t>
      </w:r>
      <w:r w:rsidR="00F90D96" w:rsidRPr="009B4FC9">
        <w:t xml:space="preserve"> </w:t>
      </w:r>
      <w:r w:rsidRPr="009B4FC9">
        <w:t>sách</w:t>
      </w:r>
      <w:r w:rsidR="00F90D96" w:rsidRPr="009B4FC9">
        <w:t xml:space="preserve"> </w:t>
      </w:r>
      <w:r w:rsidRPr="009B4FC9">
        <w:t>lao</w:t>
      </w:r>
      <w:r w:rsidR="00F90D96" w:rsidRPr="009B4FC9">
        <w:t xml:space="preserve"> </w:t>
      </w:r>
      <w:r w:rsidRPr="009B4FC9">
        <w:t>động</w:t>
      </w:r>
      <w:r w:rsidR="00F90D96" w:rsidRPr="009B4FC9">
        <w:t xml:space="preserve"> </w:t>
      </w:r>
      <w:r w:rsidRPr="009B4FC9">
        <w:t>hiệu</w:t>
      </w:r>
      <w:r w:rsidR="00F90D96" w:rsidRPr="009B4FC9">
        <w:t xml:space="preserve"> </w:t>
      </w:r>
      <w:r w:rsidRPr="009B4FC9">
        <w:t>quả</w:t>
      </w:r>
      <w:r w:rsidR="00F90D96" w:rsidRPr="009B4FC9">
        <w:t xml:space="preserve"> </w:t>
      </w:r>
      <w:r w:rsidRPr="009B4FC9">
        <w:t>và</w:t>
      </w:r>
      <w:r w:rsidR="00F90D96" w:rsidRPr="009B4FC9">
        <w:t xml:space="preserve"> </w:t>
      </w:r>
      <w:r w:rsidRPr="009B4FC9">
        <w:t>phát</w:t>
      </w:r>
      <w:r w:rsidR="00F90D96" w:rsidRPr="009B4FC9">
        <w:t xml:space="preserve"> </w:t>
      </w:r>
      <w:r w:rsidRPr="009B4FC9">
        <w:t>hiện</w:t>
      </w:r>
      <w:r w:rsidR="00F90D96" w:rsidRPr="009B4FC9">
        <w:t xml:space="preserve"> </w:t>
      </w:r>
      <w:r w:rsidRPr="009B4FC9">
        <w:t>sớm</w:t>
      </w:r>
      <w:r w:rsidR="00F90D96" w:rsidRPr="009B4FC9">
        <w:t xml:space="preserve"> </w:t>
      </w:r>
      <w:r w:rsidRPr="009B4FC9">
        <w:t>các</w:t>
      </w:r>
      <w:r w:rsidR="00F90D96" w:rsidRPr="009B4FC9">
        <w:t xml:space="preserve"> </w:t>
      </w:r>
      <w:r w:rsidRPr="009B4FC9">
        <w:t>xu</w:t>
      </w:r>
      <w:r w:rsidR="00F90D96" w:rsidRPr="009B4FC9">
        <w:t xml:space="preserve"> </w:t>
      </w:r>
      <w:r w:rsidRPr="009B4FC9">
        <w:t>hướng</w:t>
      </w:r>
      <w:r w:rsidR="00F90D96" w:rsidRPr="009B4FC9">
        <w:t xml:space="preserve"> </w:t>
      </w:r>
      <w:r w:rsidRPr="009B4FC9">
        <w:t>thay</w:t>
      </w:r>
      <w:r w:rsidR="00F90D96" w:rsidRPr="009B4FC9">
        <w:t xml:space="preserve"> </w:t>
      </w:r>
      <w:r w:rsidRPr="009B4FC9">
        <w:t>đổi</w:t>
      </w:r>
      <w:r w:rsidR="00F90D96" w:rsidRPr="009B4FC9">
        <w:t xml:space="preserve"> </w:t>
      </w:r>
      <w:r w:rsidRPr="009B4FC9">
        <w:t>trong</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p>
    <w:p w14:paraId="0ABABFBB" w14:textId="42BA3019" w:rsidR="00AF4B79" w:rsidRPr="009B4FC9" w:rsidRDefault="00AF4B79" w:rsidP="0042196A">
      <w:pPr>
        <w:spacing w:line="360" w:lineRule="auto"/>
        <w:ind w:firstLine="567"/>
      </w:pPr>
      <w:r w:rsidRPr="009B4FC9">
        <w:lastRenderedPageBreak/>
        <w:t>Ngoài</w:t>
      </w:r>
      <w:r w:rsidR="00F90D96" w:rsidRPr="009B4FC9">
        <w:t xml:space="preserve"> </w:t>
      </w:r>
      <w:r w:rsidRPr="009B4FC9">
        <w:t>ra,</w:t>
      </w:r>
      <w:r w:rsidR="00F90D96" w:rsidRPr="009B4FC9">
        <w:t xml:space="preserve"> </w:t>
      </w:r>
      <w:r w:rsidRPr="009B4FC9">
        <w:t>công</w:t>
      </w:r>
      <w:r w:rsidR="00F90D96" w:rsidRPr="009B4FC9">
        <w:t xml:space="preserve"> </w:t>
      </w:r>
      <w:r w:rsidRPr="009B4FC9">
        <w:t>nghệ</w:t>
      </w:r>
      <w:r w:rsidR="00F90D96" w:rsidRPr="009B4FC9">
        <w:t xml:space="preserve"> </w:t>
      </w:r>
      <w:r w:rsidRPr="009B4FC9">
        <w:t>cũng</w:t>
      </w:r>
      <w:r w:rsidR="00F90D96" w:rsidRPr="009B4FC9">
        <w:t xml:space="preserve"> </w:t>
      </w:r>
      <w:r w:rsidRPr="009B4FC9">
        <w:t>mở</w:t>
      </w:r>
      <w:r w:rsidR="00F90D96" w:rsidRPr="009B4FC9">
        <w:t xml:space="preserve"> </w:t>
      </w:r>
      <w:r w:rsidRPr="009B4FC9">
        <w:t>ra</w:t>
      </w:r>
      <w:r w:rsidR="00F90D96" w:rsidRPr="009B4FC9">
        <w:t xml:space="preserve"> </w:t>
      </w:r>
      <w:r w:rsidRPr="009B4FC9">
        <w:t>nhiều</w:t>
      </w:r>
      <w:r w:rsidR="00F90D96" w:rsidRPr="009B4FC9">
        <w:t xml:space="preserve"> </w:t>
      </w:r>
      <w:r w:rsidRPr="009B4FC9">
        <w:t>lĩnh</w:t>
      </w:r>
      <w:r w:rsidR="00F90D96" w:rsidRPr="009B4FC9">
        <w:t xml:space="preserve"> </w:t>
      </w:r>
      <w:r w:rsidRPr="009B4FC9">
        <w:t>vực</w:t>
      </w:r>
      <w:r w:rsidR="00F90D96" w:rsidRPr="009B4FC9">
        <w:t xml:space="preserve"> </w:t>
      </w:r>
      <w:r w:rsidRPr="009B4FC9">
        <w:t>mới</w:t>
      </w:r>
      <w:r w:rsidR="00F90D96" w:rsidRPr="009B4FC9">
        <w:t xml:space="preserve"> </w:t>
      </w:r>
      <w:r w:rsidRPr="009B4FC9">
        <w:t>như</w:t>
      </w:r>
      <w:r w:rsidR="00F90D96" w:rsidRPr="009B4FC9">
        <w:t xml:space="preserve"> </w:t>
      </w:r>
      <w:r w:rsidRPr="009B4FC9">
        <w:t>thương</w:t>
      </w:r>
      <w:r w:rsidR="00F90D96" w:rsidRPr="009B4FC9">
        <w:t xml:space="preserve"> </w:t>
      </w:r>
      <w:r w:rsidRPr="009B4FC9">
        <w:t>mại</w:t>
      </w:r>
      <w:r w:rsidR="00F90D96" w:rsidRPr="009B4FC9">
        <w:t xml:space="preserve"> </w:t>
      </w:r>
      <w:r w:rsidRPr="009B4FC9">
        <w:t>điện</w:t>
      </w:r>
      <w:r w:rsidR="00F90D96" w:rsidRPr="009B4FC9">
        <w:t xml:space="preserve"> </w:t>
      </w:r>
      <w:r w:rsidRPr="009B4FC9">
        <w:t>tử,</w:t>
      </w:r>
      <w:r w:rsidR="00F90D96" w:rsidRPr="009B4FC9">
        <w:t xml:space="preserve"> </w:t>
      </w:r>
      <w:r w:rsidRPr="009B4FC9">
        <w:t>logistics,</w:t>
      </w:r>
      <w:r w:rsidR="00F90D96" w:rsidRPr="009B4FC9">
        <w:t xml:space="preserve"> </w:t>
      </w:r>
      <w:r w:rsidRPr="009B4FC9">
        <w:t>công</w:t>
      </w:r>
      <w:r w:rsidR="00F90D96" w:rsidRPr="009B4FC9">
        <w:t xml:space="preserve"> </w:t>
      </w:r>
      <w:r w:rsidRPr="009B4FC9">
        <w:t>nghệ</w:t>
      </w:r>
      <w:r w:rsidR="00F90D96" w:rsidRPr="009B4FC9">
        <w:t xml:space="preserve"> </w:t>
      </w:r>
      <w:r w:rsidRPr="009B4FC9">
        <w:t>thông</w:t>
      </w:r>
      <w:r w:rsidR="00F90D96" w:rsidRPr="009B4FC9">
        <w:t xml:space="preserve"> </w:t>
      </w:r>
      <w:r w:rsidRPr="009B4FC9">
        <w:t>tin,</w:t>
      </w:r>
      <w:r w:rsidR="00F90D96" w:rsidRPr="009B4FC9">
        <w:t xml:space="preserve"> </w:t>
      </w:r>
      <w:r w:rsidRPr="009B4FC9">
        <w:t>thiết</w:t>
      </w:r>
      <w:r w:rsidR="00F90D96" w:rsidRPr="009B4FC9">
        <w:t xml:space="preserve"> </w:t>
      </w:r>
      <w:r w:rsidRPr="009B4FC9">
        <w:t>kế</w:t>
      </w:r>
      <w:r w:rsidR="00F90D96" w:rsidRPr="009B4FC9">
        <w:t xml:space="preserve"> </w:t>
      </w:r>
      <w:r w:rsidRPr="009B4FC9">
        <w:t>số…</w:t>
      </w:r>
      <w:r w:rsidR="00F90D96" w:rsidRPr="009B4FC9">
        <w:t xml:space="preserve"> </w:t>
      </w:r>
      <w:r w:rsidRPr="009B4FC9">
        <w:t>góp</w:t>
      </w:r>
      <w:r w:rsidR="00F90D96" w:rsidRPr="009B4FC9">
        <w:t xml:space="preserve"> </w:t>
      </w:r>
      <w:r w:rsidRPr="009B4FC9">
        <w:t>phần</w:t>
      </w:r>
      <w:r w:rsidR="00F90D96" w:rsidRPr="009B4FC9">
        <w:t xml:space="preserve"> </w:t>
      </w:r>
      <w:r w:rsidRPr="009B4FC9">
        <w:t>tạo</w:t>
      </w:r>
      <w:r w:rsidR="00F90D96" w:rsidRPr="009B4FC9">
        <w:t xml:space="preserve"> </w:t>
      </w:r>
      <w:r w:rsidRPr="009B4FC9">
        <w:t>ra</w:t>
      </w:r>
      <w:r w:rsidR="00F90D96" w:rsidRPr="009B4FC9">
        <w:t xml:space="preserve"> </w:t>
      </w:r>
      <w:r w:rsidRPr="009B4FC9">
        <w:t>nhiều</w:t>
      </w:r>
      <w:r w:rsidR="00F90D96" w:rsidRPr="009B4FC9">
        <w:t xml:space="preserve"> </w:t>
      </w:r>
      <w:r w:rsidRPr="009B4FC9">
        <w:t>cơ</w:t>
      </w:r>
      <w:r w:rsidR="00F90D96" w:rsidRPr="009B4FC9">
        <w:t xml:space="preserve"> </w:t>
      </w:r>
      <w:r w:rsidRPr="009B4FC9">
        <w:t>hội</w:t>
      </w:r>
      <w:r w:rsidR="00F90D96" w:rsidRPr="009B4FC9">
        <w:t xml:space="preserve"> </w:t>
      </w:r>
      <w:r w:rsidRPr="009B4FC9">
        <w:t>việc</w:t>
      </w:r>
      <w:r w:rsidR="00F90D96" w:rsidRPr="009B4FC9">
        <w:t xml:space="preserve"> </w:t>
      </w:r>
      <w:r w:rsidRPr="009B4FC9">
        <w:t>làm</w:t>
      </w:r>
      <w:r w:rsidR="00F90D96" w:rsidRPr="009B4FC9">
        <w:t xml:space="preserve"> </w:t>
      </w:r>
      <w:r w:rsidRPr="009B4FC9">
        <w:t>chất</w:t>
      </w:r>
      <w:r w:rsidR="00F90D96" w:rsidRPr="009B4FC9">
        <w:t xml:space="preserve"> </w:t>
      </w:r>
      <w:r w:rsidRPr="009B4FC9">
        <w:t>lượng</w:t>
      </w:r>
      <w:r w:rsidR="00F90D96" w:rsidRPr="009B4FC9">
        <w:t xml:space="preserve"> </w:t>
      </w:r>
      <w:r w:rsidRPr="009B4FC9">
        <w:t>cao</w:t>
      </w:r>
      <w:r w:rsidR="00F90D96" w:rsidRPr="009B4FC9">
        <w:t xml:space="preserve"> </w:t>
      </w:r>
      <w:r w:rsidRPr="009B4FC9">
        <w:t>cho</w:t>
      </w:r>
      <w:r w:rsidR="00F90D96" w:rsidRPr="009B4FC9">
        <w:t xml:space="preserve"> </w:t>
      </w:r>
      <w:r w:rsidRPr="009B4FC9">
        <w:t>lực</w:t>
      </w:r>
      <w:r w:rsidR="00F90D96" w:rsidRPr="009B4FC9">
        <w:t xml:space="preserve"> </w:t>
      </w:r>
      <w:r w:rsidRPr="009B4FC9">
        <w:t>lượng</w:t>
      </w:r>
      <w:r w:rsidR="00F90D96" w:rsidRPr="009B4FC9">
        <w:t xml:space="preserve"> </w:t>
      </w:r>
      <w:r w:rsidRPr="009B4FC9">
        <w:t>lao</w:t>
      </w:r>
      <w:r w:rsidR="00F90D96" w:rsidRPr="009B4FC9">
        <w:t xml:space="preserve"> </w:t>
      </w:r>
      <w:r w:rsidRPr="009B4FC9">
        <w:t>động</w:t>
      </w:r>
      <w:r w:rsidR="00F90D96" w:rsidRPr="009B4FC9">
        <w:t xml:space="preserve"> </w:t>
      </w:r>
      <w:r w:rsidRPr="009B4FC9">
        <w:t>trẻ,</w:t>
      </w:r>
      <w:r w:rsidR="00F90D96" w:rsidRPr="009B4FC9">
        <w:t xml:space="preserve"> </w:t>
      </w:r>
      <w:r w:rsidRPr="009B4FC9">
        <w:t>linh</w:t>
      </w:r>
      <w:r w:rsidR="00F90D96" w:rsidRPr="009B4FC9">
        <w:t xml:space="preserve"> </w:t>
      </w:r>
      <w:r w:rsidRPr="009B4FC9">
        <w:t>hoạt</w:t>
      </w:r>
      <w:r w:rsidR="00F90D96" w:rsidRPr="009B4FC9">
        <w:t xml:space="preserve"> </w:t>
      </w:r>
      <w:r w:rsidRPr="009B4FC9">
        <w:t>và</w:t>
      </w:r>
      <w:r w:rsidR="00F90D96" w:rsidRPr="009B4FC9">
        <w:t xml:space="preserve"> </w:t>
      </w:r>
      <w:r w:rsidRPr="009B4FC9">
        <w:t>có</w:t>
      </w:r>
      <w:r w:rsidR="00F90D96" w:rsidRPr="009B4FC9">
        <w:t xml:space="preserve"> </w:t>
      </w:r>
      <w:r w:rsidRPr="009B4FC9">
        <w:t>khả</w:t>
      </w:r>
      <w:r w:rsidR="00F90D96" w:rsidRPr="009B4FC9">
        <w:t xml:space="preserve"> </w:t>
      </w:r>
      <w:r w:rsidRPr="009B4FC9">
        <w:t>năng</w:t>
      </w:r>
      <w:r w:rsidR="00F90D96" w:rsidRPr="009B4FC9">
        <w:t xml:space="preserve"> </w:t>
      </w:r>
      <w:r w:rsidRPr="009B4FC9">
        <w:t>thích</w:t>
      </w:r>
      <w:r w:rsidR="00F90D96" w:rsidRPr="009B4FC9">
        <w:t xml:space="preserve"> </w:t>
      </w:r>
      <w:r w:rsidRPr="009B4FC9">
        <w:t>ứng</w:t>
      </w:r>
      <w:r w:rsidR="00F90D96" w:rsidRPr="009B4FC9">
        <w:t xml:space="preserve"> </w:t>
      </w:r>
      <w:r w:rsidRPr="009B4FC9">
        <w:t>nhanh</w:t>
      </w:r>
      <w:r w:rsidR="00F90D96" w:rsidRPr="009B4FC9">
        <w:t xml:space="preserve"> </w:t>
      </w:r>
      <w:r w:rsidRPr="009B4FC9">
        <w:t>với</w:t>
      </w:r>
      <w:r w:rsidR="00F90D96" w:rsidRPr="009B4FC9">
        <w:t xml:space="preserve"> </w:t>
      </w:r>
      <w:r w:rsidRPr="009B4FC9">
        <w:t>sự</w:t>
      </w:r>
      <w:r w:rsidR="00F90D96" w:rsidRPr="009B4FC9">
        <w:t xml:space="preserve"> </w:t>
      </w:r>
      <w:r w:rsidRPr="009B4FC9">
        <w:t>chuyển</w:t>
      </w:r>
      <w:r w:rsidR="00F90D96" w:rsidRPr="009B4FC9">
        <w:t xml:space="preserve"> </w:t>
      </w:r>
      <w:r w:rsidRPr="009B4FC9">
        <w:t>đổi</w:t>
      </w:r>
      <w:r w:rsidR="00F90D96" w:rsidRPr="009B4FC9">
        <w:t xml:space="preserve"> </w:t>
      </w:r>
      <w:r w:rsidRPr="009B4FC9">
        <w:t>số.</w:t>
      </w:r>
      <w:r w:rsidR="00F90D96" w:rsidRPr="009B4FC9">
        <w:t xml:space="preserve"> </w:t>
      </w:r>
      <w:r w:rsidRPr="009B4FC9">
        <w:t>Việc</w:t>
      </w:r>
      <w:r w:rsidR="00F90D96" w:rsidRPr="009B4FC9">
        <w:t xml:space="preserve"> </w:t>
      </w:r>
      <w:r w:rsidRPr="009B4FC9">
        <w:t>ứng</w:t>
      </w:r>
      <w:r w:rsidR="00F90D96" w:rsidRPr="009B4FC9">
        <w:t xml:space="preserve"> </w:t>
      </w:r>
      <w:r w:rsidRPr="009B4FC9">
        <w:t>dụng</w:t>
      </w:r>
      <w:r w:rsidR="00F90D96" w:rsidRPr="009B4FC9">
        <w:t xml:space="preserve"> </w:t>
      </w:r>
      <w:r w:rsidRPr="009B4FC9">
        <w:t>AI</w:t>
      </w:r>
      <w:r w:rsidR="00F90D96" w:rsidRPr="009B4FC9">
        <w:t xml:space="preserve"> </w:t>
      </w:r>
      <w:r w:rsidRPr="009B4FC9">
        <w:t>không</w:t>
      </w:r>
      <w:r w:rsidR="00F90D96" w:rsidRPr="009B4FC9">
        <w:t xml:space="preserve"> </w:t>
      </w:r>
      <w:r w:rsidRPr="009B4FC9">
        <w:t>chỉ</w:t>
      </w:r>
      <w:r w:rsidR="00F90D96" w:rsidRPr="009B4FC9">
        <w:t xml:space="preserve"> </w:t>
      </w:r>
      <w:r w:rsidRPr="009B4FC9">
        <w:t>làm</w:t>
      </w:r>
      <w:r w:rsidR="00F90D96" w:rsidRPr="009B4FC9">
        <w:t xml:space="preserve"> </w:t>
      </w:r>
      <w:r w:rsidRPr="009B4FC9">
        <w:t>thay</w:t>
      </w:r>
      <w:r w:rsidR="00F90D96" w:rsidRPr="009B4FC9">
        <w:t xml:space="preserve"> </w:t>
      </w:r>
      <w:r w:rsidRPr="009B4FC9">
        <w:t>đổi</w:t>
      </w:r>
      <w:r w:rsidR="00F90D96" w:rsidRPr="009B4FC9">
        <w:t xml:space="preserve"> </w:t>
      </w:r>
      <w:r w:rsidRPr="009B4FC9">
        <w:t>cơ</w:t>
      </w:r>
      <w:r w:rsidR="00F90D96" w:rsidRPr="009B4FC9">
        <w:t xml:space="preserve"> </w:t>
      </w:r>
      <w:r w:rsidRPr="009B4FC9">
        <w:t>cấu</w:t>
      </w:r>
      <w:r w:rsidR="00F90D96" w:rsidRPr="009B4FC9">
        <w:t xml:space="preserve"> </w:t>
      </w:r>
      <w:r w:rsidRPr="009B4FC9">
        <w:t>việc</w:t>
      </w:r>
      <w:r w:rsidR="00F90D96" w:rsidRPr="009B4FC9">
        <w:t xml:space="preserve"> </w:t>
      </w:r>
      <w:r w:rsidRPr="009B4FC9">
        <w:t>làm</w:t>
      </w:r>
      <w:r w:rsidR="00F90D96" w:rsidRPr="009B4FC9">
        <w:t xml:space="preserve"> </w:t>
      </w:r>
      <w:r w:rsidRPr="009B4FC9">
        <w:t>mà</w:t>
      </w:r>
      <w:r w:rsidR="00F90D96" w:rsidRPr="009B4FC9">
        <w:t xml:space="preserve"> </w:t>
      </w:r>
      <w:r w:rsidRPr="009B4FC9">
        <w:t>còn</w:t>
      </w:r>
      <w:r w:rsidR="00F90D96" w:rsidRPr="009B4FC9">
        <w:t xml:space="preserve"> </w:t>
      </w:r>
      <w:r w:rsidRPr="009B4FC9">
        <w:t>thúc</w:t>
      </w:r>
      <w:r w:rsidR="00F90D96" w:rsidRPr="009B4FC9">
        <w:t xml:space="preserve"> </w:t>
      </w:r>
      <w:r w:rsidRPr="009B4FC9">
        <w:t>đẩy</w:t>
      </w:r>
      <w:r w:rsidR="00F90D96" w:rsidRPr="009B4FC9">
        <w:t xml:space="preserve"> </w:t>
      </w:r>
      <w:r w:rsidRPr="009B4FC9">
        <w:t>sự</w:t>
      </w:r>
      <w:r w:rsidR="00F90D96" w:rsidRPr="009B4FC9">
        <w:t xml:space="preserve"> </w:t>
      </w:r>
      <w:r w:rsidRPr="009B4FC9">
        <w:t>phát</w:t>
      </w:r>
      <w:r w:rsidR="00F90D96" w:rsidRPr="009B4FC9">
        <w:t xml:space="preserve"> </w:t>
      </w:r>
      <w:r w:rsidRPr="009B4FC9">
        <w:t>triển</w:t>
      </w:r>
      <w:r w:rsidR="00F90D96" w:rsidRPr="009B4FC9">
        <w:t xml:space="preserve"> </w:t>
      </w:r>
      <w:r w:rsidRPr="009B4FC9">
        <w:t>của</w:t>
      </w:r>
      <w:r w:rsidR="00F90D96" w:rsidRPr="009B4FC9">
        <w:t xml:space="preserve"> </w:t>
      </w:r>
      <w:r w:rsidRPr="009B4FC9">
        <w:t>các</w:t>
      </w:r>
      <w:r w:rsidR="00F90D96" w:rsidRPr="009B4FC9">
        <w:t xml:space="preserve"> </w:t>
      </w:r>
      <w:r w:rsidRPr="009B4FC9">
        <w:t>ngành</w:t>
      </w:r>
      <w:r w:rsidR="00F90D96" w:rsidRPr="009B4FC9">
        <w:t xml:space="preserve"> </w:t>
      </w:r>
      <w:r w:rsidRPr="009B4FC9">
        <w:t>nghề</w:t>
      </w:r>
      <w:r w:rsidR="00F90D96" w:rsidRPr="009B4FC9">
        <w:t xml:space="preserve"> </w:t>
      </w:r>
      <w:r w:rsidRPr="009B4FC9">
        <w:t>sáng</w:t>
      </w:r>
      <w:r w:rsidR="00F90D96" w:rsidRPr="009B4FC9">
        <w:t xml:space="preserve"> </w:t>
      </w:r>
      <w:r w:rsidRPr="009B4FC9">
        <w:t>tạo</w:t>
      </w:r>
      <w:r w:rsidR="00F90D96" w:rsidRPr="009B4FC9">
        <w:t xml:space="preserve"> </w:t>
      </w:r>
      <w:r w:rsidRPr="009B4FC9">
        <w:t>và</w:t>
      </w:r>
      <w:r w:rsidR="00F90D96" w:rsidRPr="009B4FC9">
        <w:t xml:space="preserve"> </w:t>
      </w:r>
      <w:r w:rsidRPr="009B4FC9">
        <w:t>dịch</w:t>
      </w:r>
      <w:r w:rsidR="00F90D96" w:rsidRPr="009B4FC9">
        <w:t xml:space="preserve"> </w:t>
      </w:r>
      <w:r w:rsidRPr="009B4FC9">
        <w:t>vụ</w:t>
      </w:r>
      <w:r w:rsidR="00F90D96" w:rsidRPr="009B4FC9">
        <w:t xml:space="preserve"> </w:t>
      </w:r>
      <w:r w:rsidRPr="009B4FC9">
        <w:t>công</w:t>
      </w:r>
      <w:r w:rsidR="00F90D96" w:rsidRPr="009B4FC9">
        <w:t xml:space="preserve"> </w:t>
      </w:r>
      <w:r w:rsidRPr="009B4FC9">
        <w:t>nghệ</w:t>
      </w:r>
      <w:r w:rsidR="00F90D96" w:rsidRPr="009B4FC9">
        <w:t xml:space="preserve"> </w:t>
      </w:r>
      <w:r w:rsidRPr="009B4FC9">
        <w:t>cao,</w:t>
      </w:r>
      <w:r w:rsidR="00F90D96" w:rsidRPr="009B4FC9">
        <w:t xml:space="preserve"> </w:t>
      </w:r>
      <w:r w:rsidRPr="009B4FC9">
        <w:t>góp</w:t>
      </w:r>
      <w:r w:rsidR="00F90D96" w:rsidRPr="009B4FC9">
        <w:t xml:space="preserve"> </w:t>
      </w:r>
      <w:r w:rsidRPr="009B4FC9">
        <w:t>phần</w:t>
      </w:r>
      <w:r w:rsidR="00F90D96" w:rsidRPr="009B4FC9">
        <w:t xml:space="preserve"> </w:t>
      </w:r>
      <w:r w:rsidRPr="009B4FC9">
        <w:t>nâng</w:t>
      </w:r>
      <w:r w:rsidR="00F90D96" w:rsidRPr="009B4FC9">
        <w:t xml:space="preserve"> </w:t>
      </w:r>
      <w:r w:rsidRPr="009B4FC9">
        <w:t>cao</w:t>
      </w:r>
      <w:r w:rsidR="00F90D96" w:rsidRPr="009B4FC9">
        <w:t xml:space="preserve"> </w:t>
      </w:r>
      <w:r w:rsidRPr="009B4FC9">
        <w:t>chất</w:t>
      </w:r>
      <w:r w:rsidR="00F90D96" w:rsidRPr="009B4FC9">
        <w:t xml:space="preserve"> </w:t>
      </w:r>
      <w:r w:rsidRPr="009B4FC9">
        <w:t>lượng</w:t>
      </w:r>
      <w:r w:rsidR="00F90D96" w:rsidRPr="009B4FC9">
        <w:t xml:space="preserve"> </w:t>
      </w:r>
      <w:r w:rsidRPr="009B4FC9">
        <w:t>nguồn</w:t>
      </w:r>
      <w:r w:rsidR="00F90D96" w:rsidRPr="009B4FC9">
        <w:t xml:space="preserve"> </w:t>
      </w:r>
      <w:r w:rsidRPr="009B4FC9">
        <w:t>nhân</w:t>
      </w:r>
      <w:r w:rsidR="00F90D96" w:rsidRPr="009B4FC9">
        <w:t xml:space="preserve"> </w:t>
      </w:r>
      <w:r w:rsidRPr="009B4FC9">
        <w:t>lực</w:t>
      </w:r>
      <w:r w:rsidR="00F90D96" w:rsidRPr="009B4FC9">
        <w:t xml:space="preserve"> </w:t>
      </w:r>
      <w:r w:rsidRPr="009B4FC9">
        <w:t>và</w:t>
      </w:r>
      <w:r w:rsidR="00F90D96" w:rsidRPr="009B4FC9">
        <w:t xml:space="preserve"> </w:t>
      </w:r>
      <w:r w:rsidRPr="009B4FC9">
        <w:t>tăng</w:t>
      </w:r>
      <w:r w:rsidR="00F90D96" w:rsidRPr="009B4FC9">
        <w:t xml:space="preserve"> </w:t>
      </w:r>
      <w:r w:rsidRPr="009B4FC9">
        <w:t>trưởng</w:t>
      </w:r>
      <w:r w:rsidR="00F90D96" w:rsidRPr="009B4FC9">
        <w:t xml:space="preserve"> </w:t>
      </w:r>
      <w:r w:rsidRPr="009B4FC9">
        <w:t>kinh</w:t>
      </w:r>
      <w:r w:rsidR="00F90D96" w:rsidRPr="009B4FC9">
        <w:t xml:space="preserve"> </w:t>
      </w:r>
      <w:r w:rsidRPr="009B4FC9">
        <w:t>tế</w:t>
      </w:r>
      <w:r w:rsidR="00F90D96" w:rsidRPr="009B4FC9">
        <w:t xml:space="preserve"> </w:t>
      </w:r>
      <w:r w:rsidRPr="009B4FC9">
        <w:t>bền</w:t>
      </w:r>
      <w:r w:rsidR="00F90D96" w:rsidRPr="009B4FC9">
        <w:t xml:space="preserve"> </w:t>
      </w:r>
      <w:r w:rsidRPr="009B4FC9">
        <w:t>vững.</w:t>
      </w:r>
    </w:p>
    <w:p w14:paraId="4AD03599" w14:textId="78A3D535" w:rsidR="00487B1F" w:rsidRPr="009B4FC9" w:rsidRDefault="00487B1F" w:rsidP="0042196A">
      <w:pPr>
        <w:pStyle w:val="Heading3"/>
        <w:spacing w:line="360" w:lineRule="auto"/>
        <w:rPr>
          <w:i/>
          <w:iCs w:val="0"/>
        </w:rPr>
      </w:pPr>
      <w:bookmarkStart w:id="17" w:name="_Toc199717875"/>
      <w:r w:rsidRPr="009B4FC9">
        <w:rPr>
          <w:iCs w:val="0"/>
        </w:rPr>
        <w:t>Toàn</w:t>
      </w:r>
      <w:r w:rsidR="00F90D96" w:rsidRPr="009B4FC9">
        <w:rPr>
          <w:iCs w:val="0"/>
        </w:rPr>
        <w:t xml:space="preserve"> </w:t>
      </w:r>
      <w:r w:rsidRPr="009B4FC9">
        <w:rPr>
          <w:iCs w:val="0"/>
        </w:rPr>
        <w:t>cầu</w:t>
      </w:r>
      <w:r w:rsidR="00F90D96" w:rsidRPr="009B4FC9">
        <w:rPr>
          <w:iCs w:val="0"/>
        </w:rPr>
        <w:t xml:space="preserve"> </w:t>
      </w:r>
      <w:r w:rsidRPr="009B4FC9">
        <w:rPr>
          <w:iCs w:val="0"/>
        </w:rPr>
        <w:t>hóa</w:t>
      </w:r>
      <w:r w:rsidR="00F90D96" w:rsidRPr="009B4FC9">
        <w:rPr>
          <w:iCs w:val="0"/>
        </w:rPr>
        <w:t xml:space="preserve"> </w:t>
      </w:r>
      <w:r w:rsidRPr="009B4FC9">
        <w:rPr>
          <w:iCs w:val="0"/>
        </w:rPr>
        <w:t>và</w:t>
      </w:r>
      <w:r w:rsidR="00F90D96" w:rsidRPr="009B4FC9">
        <w:rPr>
          <w:iCs w:val="0"/>
        </w:rPr>
        <w:t xml:space="preserve"> </w:t>
      </w:r>
      <w:r w:rsidRPr="009B4FC9">
        <w:rPr>
          <w:iCs w:val="0"/>
        </w:rPr>
        <w:t>hội</w:t>
      </w:r>
      <w:r w:rsidR="00F90D96" w:rsidRPr="009B4FC9">
        <w:rPr>
          <w:iCs w:val="0"/>
        </w:rPr>
        <w:t xml:space="preserve"> </w:t>
      </w:r>
      <w:r w:rsidRPr="009B4FC9">
        <w:rPr>
          <w:iCs w:val="0"/>
        </w:rPr>
        <w:t>nhập</w:t>
      </w:r>
      <w:r w:rsidR="00F90D96" w:rsidRPr="009B4FC9">
        <w:rPr>
          <w:iCs w:val="0"/>
        </w:rPr>
        <w:t xml:space="preserve"> </w:t>
      </w:r>
      <w:r w:rsidRPr="009B4FC9">
        <w:rPr>
          <w:iCs w:val="0"/>
        </w:rPr>
        <w:t>kinh</w:t>
      </w:r>
      <w:r w:rsidR="00F90D96" w:rsidRPr="009B4FC9">
        <w:rPr>
          <w:iCs w:val="0"/>
        </w:rPr>
        <w:t xml:space="preserve"> </w:t>
      </w:r>
      <w:r w:rsidRPr="009B4FC9">
        <w:rPr>
          <w:iCs w:val="0"/>
        </w:rPr>
        <w:t>tế</w:t>
      </w:r>
      <w:bookmarkEnd w:id="17"/>
    </w:p>
    <w:p w14:paraId="30A50CEB" w14:textId="5586C747" w:rsidR="00487B1F" w:rsidRPr="009B4FC9" w:rsidRDefault="00487B1F" w:rsidP="0042196A">
      <w:pPr>
        <w:spacing w:line="360" w:lineRule="auto"/>
        <w:ind w:firstLine="567"/>
      </w:pPr>
      <w:r w:rsidRPr="009B4FC9">
        <w:t>Toàn</w:t>
      </w:r>
      <w:r w:rsidR="00F90D96" w:rsidRPr="009B4FC9">
        <w:t xml:space="preserve"> </w:t>
      </w:r>
      <w:r w:rsidRPr="009B4FC9">
        <w:t>cầu</w:t>
      </w:r>
      <w:r w:rsidR="00F90D96" w:rsidRPr="009B4FC9">
        <w:t xml:space="preserve"> </w:t>
      </w:r>
      <w:r w:rsidRPr="009B4FC9">
        <w:t>hóa</w:t>
      </w:r>
      <w:r w:rsidR="00F90D96" w:rsidRPr="009B4FC9">
        <w:t xml:space="preserve"> </w:t>
      </w:r>
      <w:r w:rsidRPr="009B4FC9">
        <w:t>mang</w:t>
      </w:r>
      <w:r w:rsidR="00F90D96" w:rsidRPr="009B4FC9">
        <w:t xml:space="preserve"> </w:t>
      </w:r>
      <w:r w:rsidRPr="009B4FC9">
        <w:t>lại</w:t>
      </w:r>
      <w:r w:rsidR="00F90D96" w:rsidRPr="009B4FC9">
        <w:t xml:space="preserve"> </w:t>
      </w:r>
      <w:r w:rsidRPr="009B4FC9">
        <w:t>nhiều</w:t>
      </w:r>
      <w:r w:rsidR="00F90D96" w:rsidRPr="009B4FC9">
        <w:t xml:space="preserve"> </w:t>
      </w:r>
      <w:r w:rsidRPr="009B4FC9">
        <w:t>cơ</w:t>
      </w:r>
      <w:r w:rsidR="00F90D96" w:rsidRPr="009B4FC9">
        <w:t xml:space="preserve"> </w:t>
      </w:r>
      <w:r w:rsidRPr="009B4FC9">
        <w:t>hội</w:t>
      </w:r>
      <w:r w:rsidR="00F90D96" w:rsidRPr="009B4FC9">
        <w:t xml:space="preserve"> </w:t>
      </w:r>
      <w:r w:rsidRPr="009B4FC9">
        <w:t>tiếp</w:t>
      </w:r>
      <w:r w:rsidR="00F90D96" w:rsidRPr="009B4FC9">
        <w:t xml:space="preserve"> </w:t>
      </w:r>
      <w:r w:rsidRPr="009B4FC9">
        <w:t>cận</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và</w:t>
      </w:r>
      <w:r w:rsidR="00F90D96" w:rsidRPr="009B4FC9">
        <w:t xml:space="preserve"> </w:t>
      </w:r>
      <w:r w:rsidRPr="009B4FC9">
        <w:t>thu</w:t>
      </w:r>
      <w:r w:rsidR="00F90D96" w:rsidRPr="009B4FC9">
        <w:t xml:space="preserve"> </w:t>
      </w:r>
      <w:r w:rsidRPr="009B4FC9">
        <w:t>hút</w:t>
      </w:r>
      <w:r w:rsidR="00F90D96" w:rsidRPr="009B4FC9">
        <w:t xml:space="preserve"> </w:t>
      </w:r>
      <w:r w:rsidRPr="009B4FC9">
        <w:t>đầu</w:t>
      </w:r>
      <w:r w:rsidR="00F90D96" w:rsidRPr="009B4FC9">
        <w:t xml:space="preserve"> </w:t>
      </w:r>
      <w:r w:rsidRPr="009B4FC9">
        <w:t>tư</w:t>
      </w:r>
      <w:r w:rsidR="00F90D96" w:rsidRPr="009B4FC9">
        <w:t xml:space="preserve"> </w:t>
      </w:r>
      <w:r w:rsidRPr="009B4FC9">
        <w:t>nước</w:t>
      </w:r>
      <w:r w:rsidR="00F90D96" w:rsidRPr="009B4FC9">
        <w:t xml:space="preserve"> </w:t>
      </w:r>
      <w:r w:rsidRPr="009B4FC9">
        <w:t>ngoài.</w:t>
      </w:r>
      <w:r w:rsidR="00F90D96" w:rsidRPr="009B4FC9">
        <w:t xml:space="preserve"> </w:t>
      </w:r>
      <w:r w:rsidRPr="009B4FC9">
        <w:t>Việt</w:t>
      </w:r>
      <w:r w:rsidR="00F90D96" w:rsidRPr="009B4FC9">
        <w:t xml:space="preserve"> </w:t>
      </w:r>
      <w:r w:rsidRPr="009B4FC9">
        <w:t>Nam</w:t>
      </w:r>
      <w:r w:rsidR="00F90D96" w:rsidRPr="009B4FC9">
        <w:t xml:space="preserve"> </w:t>
      </w:r>
      <w:r w:rsidRPr="009B4FC9">
        <w:t>là</w:t>
      </w:r>
      <w:r w:rsidR="00F90D96" w:rsidRPr="009B4FC9">
        <w:t xml:space="preserve"> </w:t>
      </w:r>
      <w:r w:rsidRPr="009B4FC9">
        <w:t>một</w:t>
      </w:r>
      <w:r w:rsidR="00F90D96" w:rsidRPr="009B4FC9">
        <w:t xml:space="preserve"> </w:t>
      </w:r>
      <w:r w:rsidRPr="009B4FC9">
        <w:t>trong</w:t>
      </w:r>
      <w:r w:rsidR="00F90D96" w:rsidRPr="009B4FC9">
        <w:t xml:space="preserve"> </w:t>
      </w:r>
      <w:r w:rsidRPr="009B4FC9">
        <w:t>những</w:t>
      </w:r>
      <w:r w:rsidR="00F90D96" w:rsidRPr="009B4FC9">
        <w:t xml:space="preserve"> </w:t>
      </w:r>
      <w:r w:rsidRPr="009B4FC9">
        <w:t>quốc</w:t>
      </w:r>
      <w:r w:rsidR="00F90D96" w:rsidRPr="009B4FC9">
        <w:t xml:space="preserve"> </w:t>
      </w:r>
      <w:r w:rsidRPr="009B4FC9">
        <w:t>gia</w:t>
      </w:r>
      <w:r w:rsidR="00F90D96" w:rsidRPr="009B4FC9">
        <w:t xml:space="preserve"> </w:t>
      </w:r>
      <w:r w:rsidRPr="009B4FC9">
        <w:t>hưởng</w:t>
      </w:r>
      <w:r w:rsidR="00F90D96" w:rsidRPr="009B4FC9">
        <w:t xml:space="preserve"> </w:t>
      </w:r>
      <w:r w:rsidRPr="009B4FC9">
        <w:t>lợi</w:t>
      </w:r>
      <w:r w:rsidR="00F90D96" w:rsidRPr="009B4FC9">
        <w:t xml:space="preserve"> </w:t>
      </w:r>
      <w:r w:rsidRPr="009B4FC9">
        <w:t>lớn</w:t>
      </w:r>
      <w:r w:rsidR="00F90D96" w:rsidRPr="009B4FC9">
        <w:t xml:space="preserve"> </w:t>
      </w:r>
      <w:r w:rsidRPr="009B4FC9">
        <w:t>từ</w:t>
      </w:r>
      <w:r w:rsidR="00F90D96" w:rsidRPr="009B4FC9">
        <w:t xml:space="preserve"> </w:t>
      </w:r>
      <w:r w:rsidRPr="009B4FC9">
        <w:t>dòng</w:t>
      </w:r>
      <w:r w:rsidR="00F90D96" w:rsidRPr="009B4FC9">
        <w:t xml:space="preserve"> </w:t>
      </w:r>
      <w:r w:rsidRPr="009B4FC9">
        <w:t>vốn</w:t>
      </w:r>
      <w:r w:rsidR="00F90D96" w:rsidRPr="009B4FC9">
        <w:t xml:space="preserve"> </w:t>
      </w:r>
      <w:r w:rsidRPr="009B4FC9">
        <w:t>FDI</w:t>
      </w:r>
      <w:r w:rsidR="00F90D96" w:rsidRPr="009B4FC9">
        <w:t xml:space="preserve"> </w:t>
      </w:r>
      <w:r w:rsidRPr="009B4FC9">
        <w:t>nhờ</w:t>
      </w:r>
      <w:r w:rsidR="00F90D96" w:rsidRPr="009B4FC9">
        <w:t xml:space="preserve"> </w:t>
      </w:r>
      <w:r w:rsidRPr="009B4FC9">
        <w:t>các</w:t>
      </w:r>
      <w:r w:rsidR="00F90D96" w:rsidRPr="009B4FC9">
        <w:t xml:space="preserve"> </w:t>
      </w:r>
      <w:r w:rsidRPr="009B4FC9">
        <w:t>hiệp</w:t>
      </w:r>
      <w:r w:rsidR="00F90D96" w:rsidRPr="009B4FC9">
        <w:t xml:space="preserve"> </w:t>
      </w:r>
      <w:r w:rsidRPr="009B4FC9">
        <w:t>định</w:t>
      </w:r>
      <w:r w:rsidR="00F90D96" w:rsidRPr="009B4FC9">
        <w:t xml:space="preserve"> </w:t>
      </w:r>
      <w:r w:rsidRPr="009B4FC9">
        <w:t>thương</w:t>
      </w:r>
      <w:r w:rsidR="00F90D96" w:rsidRPr="009B4FC9">
        <w:t xml:space="preserve"> </w:t>
      </w:r>
      <w:r w:rsidRPr="009B4FC9">
        <w:t>mại</w:t>
      </w:r>
      <w:r w:rsidR="00F90D96" w:rsidRPr="009B4FC9">
        <w:t xml:space="preserve"> </w:t>
      </w:r>
      <w:r w:rsidRPr="009B4FC9">
        <w:t>tự</w:t>
      </w:r>
      <w:r w:rsidR="00F90D96" w:rsidRPr="009B4FC9">
        <w:t xml:space="preserve"> </w:t>
      </w:r>
      <w:r w:rsidRPr="009B4FC9">
        <w:t>do</w:t>
      </w:r>
      <w:r w:rsidR="00F90D96" w:rsidRPr="009B4FC9">
        <w:t xml:space="preserve"> </w:t>
      </w:r>
      <w:r w:rsidRPr="009B4FC9">
        <w:t>như</w:t>
      </w:r>
      <w:r w:rsidR="00F90D96" w:rsidRPr="009B4FC9">
        <w:t xml:space="preserve"> </w:t>
      </w:r>
      <w:r w:rsidRPr="009B4FC9">
        <w:t>EVFTA,</w:t>
      </w:r>
      <w:r w:rsidR="00F90D96" w:rsidRPr="009B4FC9">
        <w:t xml:space="preserve"> </w:t>
      </w:r>
      <w:r w:rsidRPr="009B4FC9">
        <w:t>CPTPP.</w:t>
      </w:r>
      <w:r w:rsidR="00F90D96" w:rsidRPr="009B4FC9">
        <w:t xml:space="preserve"> </w:t>
      </w:r>
      <w:r w:rsidRPr="009B4FC9">
        <w:t>Điều</w:t>
      </w:r>
      <w:r w:rsidR="00F90D96" w:rsidRPr="009B4FC9">
        <w:t xml:space="preserve"> </w:t>
      </w:r>
      <w:r w:rsidRPr="009B4FC9">
        <w:t>này</w:t>
      </w:r>
      <w:r w:rsidR="00F90D96" w:rsidRPr="009B4FC9">
        <w:t xml:space="preserve"> </w:t>
      </w:r>
      <w:r w:rsidRPr="009B4FC9">
        <w:t>giúp</w:t>
      </w:r>
      <w:r w:rsidR="00F90D96" w:rsidRPr="009B4FC9">
        <w:t xml:space="preserve"> </w:t>
      </w:r>
      <w:r w:rsidRPr="009B4FC9">
        <w:t>tạo</w:t>
      </w:r>
      <w:r w:rsidR="00F90D96" w:rsidRPr="009B4FC9">
        <w:t xml:space="preserve"> </w:t>
      </w:r>
      <w:r w:rsidRPr="009B4FC9">
        <w:t>ra</w:t>
      </w:r>
      <w:r w:rsidR="00F90D96" w:rsidRPr="009B4FC9">
        <w:t xml:space="preserve"> </w:t>
      </w:r>
      <w:r w:rsidRPr="009B4FC9">
        <w:t>hàng</w:t>
      </w:r>
      <w:r w:rsidR="00F90D96" w:rsidRPr="009B4FC9">
        <w:t xml:space="preserve"> </w:t>
      </w:r>
      <w:r w:rsidRPr="009B4FC9">
        <w:t>triệu</w:t>
      </w:r>
      <w:r w:rsidR="00F90D96" w:rsidRPr="009B4FC9">
        <w:t xml:space="preserve"> </w:t>
      </w:r>
      <w:r w:rsidRPr="009B4FC9">
        <w:t>việc</w:t>
      </w:r>
      <w:r w:rsidR="00F90D96" w:rsidRPr="009B4FC9">
        <w:t xml:space="preserve"> </w:t>
      </w:r>
      <w:r w:rsidRPr="009B4FC9">
        <w:t>làm</w:t>
      </w:r>
      <w:r w:rsidR="00F90D96" w:rsidRPr="009B4FC9">
        <w:t xml:space="preserve"> </w:t>
      </w:r>
      <w:r w:rsidRPr="009B4FC9">
        <w:t>mới,</w:t>
      </w:r>
      <w:r w:rsidR="00F90D96" w:rsidRPr="009B4FC9">
        <w:t xml:space="preserve"> </w:t>
      </w:r>
      <w:r w:rsidRPr="009B4FC9">
        <w:t>đặc</w:t>
      </w:r>
      <w:r w:rsidR="00F90D96" w:rsidRPr="009B4FC9">
        <w:t xml:space="preserve"> </w:t>
      </w:r>
      <w:r w:rsidRPr="009B4FC9">
        <w:t>biệt</w:t>
      </w:r>
      <w:r w:rsidR="00F90D96" w:rsidRPr="009B4FC9">
        <w:t xml:space="preserve"> </w:t>
      </w:r>
      <w:r w:rsidRPr="009B4FC9">
        <w:t>trong</w:t>
      </w:r>
      <w:r w:rsidR="00F90D96" w:rsidRPr="009B4FC9">
        <w:t xml:space="preserve"> </w:t>
      </w:r>
      <w:r w:rsidRPr="009B4FC9">
        <w:t>các</w:t>
      </w:r>
      <w:r w:rsidR="00F90D96" w:rsidRPr="009B4FC9">
        <w:t xml:space="preserve"> </w:t>
      </w:r>
      <w:r w:rsidRPr="009B4FC9">
        <w:t>lĩnh</w:t>
      </w:r>
      <w:r w:rsidR="00F90D96" w:rsidRPr="009B4FC9">
        <w:t xml:space="preserve"> </w:t>
      </w:r>
      <w:r w:rsidRPr="009B4FC9">
        <w:t>vực</w:t>
      </w:r>
      <w:r w:rsidR="00F90D96" w:rsidRPr="009B4FC9">
        <w:t xml:space="preserve"> </w:t>
      </w:r>
      <w:r w:rsidRPr="009B4FC9">
        <w:t>sản</w:t>
      </w:r>
      <w:r w:rsidR="00F90D96" w:rsidRPr="009B4FC9">
        <w:t xml:space="preserve"> </w:t>
      </w:r>
      <w:r w:rsidRPr="009B4FC9">
        <w:t>xuất,</w:t>
      </w:r>
      <w:r w:rsidR="00F90D96" w:rsidRPr="009B4FC9">
        <w:t xml:space="preserve"> </w:t>
      </w:r>
      <w:r w:rsidRPr="009B4FC9">
        <w:t>dịch</w:t>
      </w:r>
      <w:r w:rsidR="00F90D96" w:rsidRPr="009B4FC9">
        <w:t xml:space="preserve"> </w:t>
      </w:r>
      <w:r w:rsidRPr="009B4FC9">
        <w:t>vụ</w:t>
      </w:r>
      <w:r w:rsidR="00F90D96" w:rsidRPr="009B4FC9">
        <w:t xml:space="preserve"> </w:t>
      </w:r>
      <w:r w:rsidRPr="009B4FC9">
        <w:t>và</w:t>
      </w:r>
      <w:r w:rsidR="00F90D96" w:rsidRPr="009B4FC9">
        <w:t xml:space="preserve"> </w:t>
      </w:r>
      <w:r w:rsidRPr="009B4FC9">
        <w:t>công</w:t>
      </w:r>
      <w:r w:rsidR="00F90D96" w:rsidRPr="009B4FC9">
        <w:t xml:space="preserve"> </w:t>
      </w:r>
      <w:r w:rsidRPr="009B4FC9">
        <w:t>nghệ</w:t>
      </w:r>
      <w:r w:rsidR="00F90D96" w:rsidRPr="009B4FC9">
        <w:t xml:space="preserve"> </w:t>
      </w:r>
      <w:r w:rsidRPr="009B4FC9">
        <w:t>cao.</w:t>
      </w:r>
    </w:p>
    <w:p w14:paraId="46ED6126" w14:textId="49FDC5A8" w:rsidR="00487B1F" w:rsidRPr="009B4FC9" w:rsidRDefault="00487B1F" w:rsidP="0042196A">
      <w:pPr>
        <w:spacing w:line="360" w:lineRule="auto"/>
        <w:ind w:firstLine="567"/>
      </w:pPr>
      <w:r w:rsidRPr="009B4FC9">
        <w:t>Tuy</w:t>
      </w:r>
      <w:r w:rsidR="00F90D96" w:rsidRPr="009B4FC9">
        <w:t xml:space="preserve"> </w:t>
      </w:r>
      <w:r w:rsidRPr="009B4FC9">
        <w:t>nhiên,</w:t>
      </w:r>
      <w:r w:rsidR="00F90D96" w:rsidRPr="009B4FC9">
        <w:t xml:space="preserve"> </w:t>
      </w:r>
      <w:r w:rsidRPr="009B4FC9">
        <w:t>áp</w:t>
      </w:r>
      <w:r w:rsidR="00F90D96" w:rsidRPr="009B4FC9">
        <w:t xml:space="preserve"> </w:t>
      </w:r>
      <w:r w:rsidRPr="009B4FC9">
        <w:t>lực</w:t>
      </w:r>
      <w:r w:rsidR="00F90D96" w:rsidRPr="009B4FC9">
        <w:t xml:space="preserve"> </w:t>
      </w:r>
      <w:r w:rsidRPr="009B4FC9">
        <w:t>cạnh</w:t>
      </w:r>
      <w:r w:rsidR="00F90D96" w:rsidRPr="009B4FC9">
        <w:t xml:space="preserve"> </w:t>
      </w:r>
      <w:r w:rsidRPr="009B4FC9">
        <w:t>tranh</w:t>
      </w:r>
      <w:r w:rsidR="00F90D96" w:rsidRPr="009B4FC9">
        <w:t xml:space="preserve"> </w:t>
      </w:r>
      <w:r w:rsidRPr="009B4FC9">
        <w:t>quốc</w:t>
      </w:r>
      <w:r w:rsidR="00F90D96" w:rsidRPr="009B4FC9">
        <w:t xml:space="preserve"> </w:t>
      </w:r>
      <w:r w:rsidRPr="009B4FC9">
        <w:t>tế</w:t>
      </w:r>
      <w:r w:rsidR="00F90D96" w:rsidRPr="009B4FC9">
        <w:t xml:space="preserve"> </w:t>
      </w:r>
      <w:r w:rsidRPr="009B4FC9">
        <w:t>cũng</w:t>
      </w:r>
      <w:r w:rsidR="00F90D96" w:rsidRPr="009B4FC9">
        <w:t xml:space="preserve"> </w:t>
      </w:r>
      <w:r w:rsidRPr="009B4FC9">
        <w:t>khiến</w:t>
      </w:r>
      <w:r w:rsidR="00F90D96" w:rsidRPr="009B4FC9">
        <w:t xml:space="preserve"> </w:t>
      </w:r>
      <w:r w:rsidRPr="009B4FC9">
        <w:t>các</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phải</w:t>
      </w:r>
      <w:r w:rsidR="00F90D96" w:rsidRPr="009B4FC9">
        <w:t xml:space="preserve"> </w:t>
      </w:r>
      <w:r w:rsidRPr="009B4FC9">
        <w:t>liên</w:t>
      </w:r>
      <w:r w:rsidR="00F90D96" w:rsidRPr="009B4FC9">
        <w:t xml:space="preserve"> </w:t>
      </w:r>
      <w:r w:rsidRPr="009B4FC9">
        <w:t>tục</w:t>
      </w:r>
      <w:r w:rsidR="00F90D96" w:rsidRPr="009B4FC9">
        <w:t xml:space="preserve"> </w:t>
      </w:r>
      <w:r w:rsidRPr="009B4FC9">
        <w:t>tái</w:t>
      </w:r>
      <w:r w:rsidR="00F90D96" w:rsidRPr="009B4FC9">
        <w:t xml:space="preserve"> </w:t>
      </w:r>
      <w:r w:rsidRPr="009B4FC9">
        <w:t>cấu</w:t>
      </w:r>
      <w:r w:rsidR="00F90D96" w:rsidRPr="009B4FC9">
        <w:t xml:space="preserve"> </w:t>
      </w:r>
      <w:r w:rsidRPr="009B4FC9">
        <w:t>trúc,</w:t>
      </w:r>
      <w:r w:rsidR="00F90D96" w:rsidRPr="009B4FC9">
        <w:t xml:space="preserve"> </w:t>
      </w:r>
      <w:r w:rsidRPr="009B4FC9">
        <w:t>tinh</w:t>
      </w:r>
      <w:r w:rsidR="00F90D96" w:rsidRPr="009B4FC9">
        <w:t xml:space="preserve"> </w:t>
      </w:r>
      <w:r w:rsidRPr="009B4FC9">
        <w:t>gọn</w:t>
      </w:r>
      <w:r w:rsidR="00F90D96" w:rsidRPr="009B4FC9">
        <w:t xml:space="preserve"> </w:t>
      </w:r>
      <w:r w:rsidRPr="009B4FC9">
        <w:t>bộ</w:t>
      </w:r>
      <w:r w:rsidR="00F90D96" w:rsidRPr="009B4FC9">
        <w:t xml:space="preserve"> </w:t>
      </w:r>
      <w:r w:rsidRPr="009B4FC9">
        <w:t>máy,</w:t>
      </w:r>
      <w:r w:rsidR="00F90D96" w:rsidRPr="009B4FC9">
        <w:t xml:space="preserve"> </w:t>
      </w:r>
      <w:r w:rsidRPr="009B4FC9">
        <w:t>hoặc</w:t>
      </w:r>
      <w:r w:rsidR="00F90D96" w:rsidRPr="009B4FC9">
        <w:t xml:space="preserve"> </w:t>
      </w:r>
      <w:r w:rsidRPr="009B4FC9">
        <w:t>chuyển</w:t>
      </w:r>
      <w:r w:rsidR="00F90D96" w:rsidRPr="009B4FC9">
        <w:t xml:space="preserve"> </w:t>
      </w:r>
      <w:r w:rsidRPr="009B4FC9">
        <w:t>dịch</w:t>
      </w:r>
      <w:r w:rsidR="00F90D96" w:rsidRPr="009B4FC9">
        <w:t xml:space="preserve"> </w:t>
      </w:r>
      <w:r w:rsidRPr="009B4FC9">
        <w:t>nhà</w:t>
      </w:r>
      <w:r w:rsidR="00F90D96" w:rsidRPr="009B4FC9">
        <w:t xml:space="preserve"> </w:t>
      </w:r>
      <w:r w:rsidRPr="009B4FC9">
        <w:t>máy</w:t>
      </w:r>
      <w:r w:rsidR="00F90D96" w:rsidRPr="009B4FC9">
        <w:t xml:space="preserve"> </w:t>
      </w:r>
      <w:r w:rsidRPr="009B4FC9">
        <w:t>sang</w:t>
      </w:r>
      <w:r w:rsidR="00F90D96" w:rsidRPr="009B4FC9">
        <w:t xml:space="preserve"> </w:t>
      </w:r>
      <w:r w:rsidRPr="009B4FC9">
        <w:t>khu</w:t>
      </w:r>
      <w:r w:rsidR="00F90D96" w:rsidRPr="009B4FC9">
        <w:t xml:space="preserve"> </w:t>
      </w:r>
      <w:r w:rsidRPr="009B4FC9">
        <w:t>vực</w:t>
      </w:r>
      <w:r w:rsidR="00F90D96" w:rsidRPr="009B4FC9">
        <w:t xml:space="preserve"> </w:t>
      </w:r>
      <w:r w:rsidRPr="009B4FC9">
        <w:t>có</w:t>
      </w:r>
      <w:r w:rsidR="00F90D96" w:rsidRPr="009B4FC9">
        <w:t xml:space="preserve"> </w:t>
      </w:r>
      <w:r w:rsidRPr="009B4FC9">
        <w:t>chi</w:t>
      </w:r>
      <w:r w:rsidR="00F90D96" w:rsidRPr="009B4FC9">
        <w:t xml:space="preserve"> </w:t>
      </w:r>
      <w:r w:rsidRPr="009B4FC9">
        <w:t>phí</w:t>
      </w:r>
      <w:r w:rsidR="00F90D96" w:rsidRPr="009B4FC9">
        <w:t xml:space="preserve"> </w:t>
      </w:r>
      <w:r w:rsidRPr="009B4FC9">
        <w:t>thấp</w:t>
      </w:r>
      <w:r w:rsidR="00F90D96" w:rsidRPr="009B4FC9">
        <w:t xml:space="preserve"> </w:t>
      </w:r>
      <w:r w:rsidRPr="009B4FC9">
        <w:t>hơn.</w:t>
      </w:r>
      <w:r w:rsidR="00F90D96" w:rsidRPr="009B4FC9">
        <w:t xml:space="preserve"> </w:t>
      </w:r>
      <w:r w:rsidRPr="009B4FC9">
        <w:t>Điều</w:t>
      </w:r>
      <w:r w:rsidR="00F90D96" w:rsidRPr="009B4FC9">
        <w:t xml:space="preserve"> </w:t>
      </w:r>
      <w:r w:rsidRPr="009B4FC9">
        <w:t>này</w:t>
      </w:r>
      <w:r w:rsidR="00F90D96" w:rsidRPr="009B4FC9">
        <w:t xml:space="preserve"> </w:t>
      </w:r>
      <w:r w:rsidRPr="009B4FC9">
        <w:t>có</w:t>
      </w:r>
      <w:r w:rsidR="00F90D96" w:rsidRPr="009B4FC9">
        <w:t xml:space="preserve"> </w:t>
      </w:r>
      <w:r w:rsidRPr="009B4FC9">
        <w:t>thể</w:t>
      </w:r>
      <w:r w:rsidR="00F90D96" w:rsidRPr="009B4FC9">
        <w:t xml:space="preserve"> </w:t>
      </w:r>
      <w:r w:rsidRPr="009B4FC9">
        <w:t>làm</w:t>
      </w:r>
      <w:r w:rsidR="00F90D96" w:rsidRPr="009B4FC9">
        <w:t xml:space="preserve"> </w:t>
      </w:r>
      <w:r w:rsidRPr="009B4FC9">
        <w:t>tăng</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ở</w:t>
      </w:r>
      <w:r w:rsidR="00F90D96" w:rsidRPr="009B4FC9">
        <w:t xml:space="preserve"> </w:t>
      </w:r>
      <w:r w:rsidRPr="009B4FC9">
        <w:t>những</w:t>
      </w:r>
      <w:r w:rsidR="00F90D96" w:rsidRPr="009B4FC9">
        <w:t xml:space="preserve"> </w:t>
      </w:r>
      <w:r w:rsidRPr="009B4FC9">
        <w:t>khu</w:t>
      </w:r>
      <w:r w:rsidR="00F90D96" w:rsidRPr="009B4FC9">
        <w:t xml:space="preserve"> </w:t>
      </w:r>
      <w:r w:rsidRPr="009B4FC9">
        <w:t>vực</w:t>
      </w:r>
      <w:r w:rsidR="00F90D96" w:rsidRPr="009B4FC9">
        <w:t xml:space="preserve"> </w:t>
      </w:r>
      <w:r w:rsidRPr="009B4FC9">
        <w:t>hoặc</w:t>
      </w:r>
      <w:r w:rsidR="00F90D96" w:rsidRPr="009B4FC9">
        <w:t xml:space="preserve"> </w:t>
      </w:r>
      <w:r w:rsidRPr="009B4FC9">
        <w:t>ngành</w:t>
      </w:r>
      <w:r w:rsidR="00F90D96" w:rsidRPr="009B4FC9">
        <w:t xml:space="preserve"> </w:t>
      </w:r>
      <w:r w:rsidRPr="009B4FC9">
        <w:t>nghề</w:t>
      </w:r>
      <w:r w:rsidR="00F90D96" w:rsidRPr="009B4FC9">
        <w:t xml:space="preserve"> </w:t>
      </w:r>
      <w:r w:rsidRPr="009B4FC9">
        <w:t>không</w:t>
      </w:r>
      <w:r w:rsidR="00F90D96" w:rsidRPr="009B4FC9">
        <w:t xml:space="preserve"> </w:t>
      </w:r>
      <w:r w:rsidRPr="009B4FC9">
        <w:t>còn</w:t>
      </w:r>
      <w:r w:rsidR="00F90D96" w:rsidRPr="009B4FC9">
        <w:t xml:space="preserve"> </w:t>
      </w:r>
      <w:r w:rsidRPr="009B4FC9">
        <w:t>lợi</w:t>
      </w:r>
      <w:r w:rsidR="00F90D96" w:rsidRPr="009B4FC9">
        <w:t xml:space="preserve"> </w:t>
      </w:r>
      <w:r w:rsidRPr="009B4FC9">
        <w:t>thế</w:t>
      </w:r>
      <w:r w:rsidR="00F90D96" w:rsidRPr="009B4FC9">
        <w:t xml:space="preserve"> </w:t>
      </w:r>
      <w:r w:rsidRPr="009B4FC9">
        <w:t>cạnh</w:t>
      </w:r>
      <w:r w:rsidR="00F90D96" w:rsidRPr="009B4FC9">
        <w:t xml:space="preserve"> </w:t>
      </w:r>
      <w:r w:rsidRPr="009B4FC9">
        <w:t>tranh.</w:t>
      </w:r>
    </w:p>
    <w:p w14:paraId="1BB4B71D" w14:textId="719368BB" w:rsidR="00487B1F" w:rsidRPr="009B4FC9" w:rsidRDefault="00790064" w:rsidP="0042196A">
      <w:pPr>
        <w:spacing w:line="360" w:lineRule="auto"/>
        <w:ind w:firstLine="567"/>
      </w:pPr>
      <w:r w:rsidRPr="009B4FC9">
        <w:t>T</w:t>
      </w:r>
      <w:r w:rsidR="00487B1F" w:rsidRPr="009B4FC9">
        <w:t>rong</w:t>
      </w:r>
      <w:r w:rsidR="00F90D96" w:rsidRPr="009B4FC9">
        <w:t xml:space="preserve"> </w:t>
      </w:r>
      <w:r w:rsidR="00487B1F" w:rsidRPr="009B4FC9">
        <w:t>năm</w:t>
      </w:r>
      <w:r w:rsidR="00F90D96" w:rsidRPr="009B4FC9">
        <w:t xml:space="preserve"> </w:t>
      </w:r>
      <w:r w:rsidR="00487B1F" w:rsidRPr="009B4FC9">
        <w:t>2023,</w:t>
      </w:r>
      <w:r w:rsidR="00F90D96" w:rsidRPr="009B4FC9">
        <w:t xml:space="preserve"> </w:t>
      </w:r>
      <w:r w:rsidR="00487B1F" w:rsidRPr="009B4FC9">
        <w:t>một</w:t>
      </w:r>
      <w:r w:rsidR="00F90D96" w:rsidRPr="009B4FC9">
        <w:t xml:space="preserve"> </w:t>
      </w:r>
      <w:r w:rsidR="00487B1F" w:rsidRPr="009B4FC9">
        <w:t>số</w:t>
      </w:r>
      <w:r w:rsidR="00F90D96" w:rsidRPr="009B4FC9">
        <w:t xml:space="preserve"> </w:t>
      </w:r>
      <w:r w:rsidR="00487B1F" w:rsidRPr="009B4FC9">
        <w:t>doanh</w:t>
      </w:r>
      <w:r w:rsidR="00F90D96" w:rsidRPr="009B4FC9">
        <w:t xml:space="preserve"> </w:t>
      </w:r>
      <w:r w:rsidR="00487B1F" w:rsidRPr="009B4FC9">
        <w:t>nghiệp</w:t>
      </w:r>
      <w:r w:rsidR="00F90D96" w:rsidRPr="009B4FC9">
        <w:t xml:space="preserve"> </w:t>
      </w:r>
      <w:r w:rsidR="00487B1F" w:rsidRPr="009B4FC9">
        <w:t>gia</w:t>
      </w:r>
      <w:r w:rsidR="00F90D96" w:rsidRPr="009B4FC9">
        <w:t xml:space="preserve"> </w:t>
      </w:r>
      <w:r w:rsidR="00487B1F" w:rsidRPr="009B4FC9">
        <w:t>công</w:t>
      </w:r>
      <w:r w:rsidR="00F90D96" w:rsidRPr="009B4FC9">
        <w:t xml:space="preserve"> </w:t>
      </w:r>
      <w:r w:rsidR="00487B1F" w:rsidRPr="009B4FC9">
        <w:t>xuất</w:t>
      </w:r>
      <w:r w:rsidR="00F90D96" w:rsidRPr="009B4FC9">
        <w:t xml:space="preserve"> </w:t>
      </w:r>
      <w:r w:rsidR="00487B1F" w:rsidRPr="009B4FC9">
        <w:t>khẩu</w:t>
      </w:r>
      <w:r w:rsidR="00F90D96" w:rsidRPr="009B4FC9">
        <w:t xml:space="preserve"> </w:t>
      </w:r>
      <w:r w:rsidR="00487B1F" w:rsidRPr="009B4FC9">
        <w:t>trong</w:t>
      </w:r>
      <w:r w:rsidR="00F90D96" w:rsidRPr="009B4FC9">
        <w:t xml:space="preserve"> </w:t>
      </w:r>
      <w:r w:rsidR="00487B1F" w:rsidRPr="009B4FC9">
        <w:t>ngành</w:t>
      </w:r>
      <w:r w:rsidR="00F90D96" w:rsidRPr="009B4FC9">
        <w:t xml:space="preserve"> </w:t>
      </w:r>
      <w:r w:rsidR="00487B1F" w:rsidRPr="009B4FC9">
        <w:t>dệt</w:t>
      </w:r>
      <w:r w:rsidR="00F90D96" w:rsidRPr="009B4FC9">
        <w:t xml:space="preserve"> </w:t>
      </w:r>
      <w:r w:rsidR="00487B1F" w:rsidRPr="009B4FC9">
        <w:t>may</w:t>
      </w:r>
      <w:r w:rsidR="00F90D96" w:rsidRPr="009B4FC9">
        <w:t xml:space="preserve"> </w:t>
      </w:r>
      <w:r w:rsidR="00487B1F" w:rsidRPr="009B4FC9">
        <w:t>và</w:t>
      </w:r>
      <w:r w:rsidR="00F90D96" w:rsidRPr="009B4FC9">
        <w:t xml:space="preserve"> </w:t>
      </w:r>
      <w:r w:rsidR="00487B1F" w:rsidRPr="009B4FC9">
        <w:t>điện</w:t>
      </w:r>
      <w:r w:rsidR="00F90D96" w:rsidRPr="009B4FC9">
        <w:t xml:space="preserve"> </w:t>
      </w:r>
      <w:r w:rsidR="00487B1F" w:rsidRPr="009B4FC9">
        <w:t>tử</w:t>
      </w:r>
      <w:r w:rsidR="00F90D96" w:rsidRPr="009B4FC9">
        <w:t xml:space="preserve"> </w:t>
      </w:r>
      <w:r w:rsidR="00487B1F" w:rsidRPr="009B4FC9">
        <w:t>ở</w:t>
      </w:r>
      <w:r w:rsidR="00F90D96" w:rsidRPr="009B4FC9">
        <w:t xml:space="preserve"> </w:t>
      </w:r>
      <w:r w:rsidR="00487B1F" w:rsidRPr="009B4FC9">
        <w:t>phía</w:t>
      </w:r>
      <w:r w:rsidR="00F90D96" w:rsidRPr="009B4FC9">
        <w:t xml:space="preserve"> </w:t>
      </w:r>
      <w:r w:rsidR="00487B1F" w:rsidRPr="009B4FC9">
        <w:t>Nam</w:t>
      </w:r>
      <w:r w:rsidR="00F90D96" w:rsidRPr="009B4FC9">
        <w:t xml:space="preserve"> </w:t>
      </w:r>
      <w:r w:rsidR="00487B1F" w:rsidRPr="009B4FC9">
        <w:t>đã</w:t>
      </w:r>
      <w:r w:rsidR="00F90D96" w:rsidRPr="009B4FC9">
        <w:t xml:space="preserve"> </w:t>
      </w:r>
      <w:r w:rsidR="00487B1F" w:rsidRPr="009B4FC9">
        <w:t>cắt</w:t>
      </w:r>
      <w:r w:rsidR="00F90D96" w:rsidRPr="009B4FC9">
        <w:t xml:space="preserve"> </w:t>
      </w:r>
      <w:r w:rsidR="00487B1F" w:rsidRPr="009B4FC9">
        <w:t>giảm</w:t>
      </w:r>
      <w:r w:rsidR="00F90D96" w:rsidRPr="009B4FC9">
        <w:t xml:space="preserve"> </w:t>
      </w:r>
      <w:r w:rsidR="00487B1F" w:rsidRPr="009B4FC9">
        <w:t>lao</w:t>
      </w:r>
      <w:r w:rsidR="00F90D96" w:rsidRPr="009B4FC9">
        <w:t xml:space="preserve"> </w:t>
      </w:r>
      <w:r w:rsidR="00487B1F" w:rsidRPr="009B4FC9">
        <w:t>động</w:t>
      </w:r>
      <w:r w:rsidR="00F90D96" w:rsidRPr="009B4FC9">
        <w:t xml:space="preserve"> </w:t>
      </w:r>
      <w:r w:rsidR="00487B1F" w:rsidRPr="009B4FC9">
        <w:t>do</w:t>
      </w:r>
      <w:r w:rsidR="00F90D96" w:rsidRPr="009B4FC9">
        <w:t xml:space="preserve"> </w:t>
      </w:r>
      <w:r w:rsidR="00487B1F" w:rsidRPr="009B4FC9">
        <w:t>đơn</w:t>
      </w:r>
      <w:r w:rsidR="00F90D96" w:rsidRPr="009B4FC9">
        <w:t xml:space="preserve"> </w:t>
      </w:r>
      <w:r w:rsidR="00487B1F" w:rsidRPr="009B4FC9">
        <w:t>hàng</w:t>
      </w:r>
      <w:r w:rsidR="00F90D96" w:rsidRPr="009B4FC9">
        <w:t xml:space="preserve"> </w:t>
      </w:r>
      <w:r w:rsidR="00487B1F" w:rsidRPr="009B4FC9">
        <w:t>giảm</w:t>
      </w:r>
      <w:r w:rsidR="00F90D96" w:rsidRPr="009B4FC9">
        <w:t xml:space="preserve"> </w:t>
      </w:r>
      <w:r w:rsidR="00487B1F" w:rsidRPr="009B4FC9">
        <w:t>mạnh</w:t>
      </w:r>
      <w:r w:rsidR="00F90D96" w:rsidRPr="009B4FC9">
        <w:t xml:space="preserve"> </w:t>
      </w:r>
      <w:r w:rsidR="00487B1F" w:rsidRPr="009B4FC9">
        <w:t>từ</w:t>
      </w:r>
      <w:r w:rsidR="00F90D96" w:rsidRPr="009B4FC9">
        <w:t xml:space="preserve"> </w:t>
      </w:r>
      <w:r w:rsidR="00487B1F" w:rsidRPr="009B4FC9">
        <w:t>thị</w:t>
      </w:r>
      <w:r w:rsidR="00F90D96" w:rsidRPr="009B4FC9">
        <w:t xml:space="preserve"> </w:t>
      </w:r>
      <w:r w:rsidR="00487B1F" w:rsidRPr="009B4FC9">
        <w:t>trường</w:t>
      </w:r>
      <w:r w:rsidR="00F90D96" w:rsidRPr="009B4FC9">
        <w:t xml:space="preserve"> </w:t>
      </w:r>
      <w:r w:rsidR="00487B1F" w:rsidRPr="009B4FC9">
        <w:t>Mỹ</w:t>
      </w:r>
      <w:r w:rsidR="00F90D96" w:rsidRPr="009B4FC9">
        <w:t xml:space="preserve"> </w:t>
      </w:r>
      <w:r w:rsidR="00487B1F" w:rsidRPr="009B4FC9">
        <w:t>và</w:t>
      </w:r>
      <w:r w:rsidR="00F90D96" w:rsidRPr="009B4FC9">
        <w:t xml:space="preserve"> </w:t>
      </w:r>
      <w:r w:rsidR="00487B1F" w:rsidRPr="009B4FC9">
        <w:t>EU.</w:t>
      </w:r>
    </w:p>
    <w:p w14:paraId="7EE191DF" w14:textId="43BCE0A7" w:rsidR="00487B1F" w:rsidRPr="009B4FC9" w:rsidRDefault="00487B1F" w:rsidP="0042196A">
      <w:pPr>
        <w:pStyle w:val="Heading3"/>
        <w:spacing w:line="360" w:lineRule="auto"/>
        <w:rPr>
          <w:i/>
          <w:iCs w:val="0"/>
        </w:rPr>
      </w:pPr>
      <w:bookmarkStart w:id="18" w:name="_Toc199717876"/>
      <w:r w:rsidRPr="009B4FC9">
        <w:rPr>
          <w:iCs w:val="0"/>
        </w:rPr>
        <w:t>Yếu</w:t>
      </w:r>
      <w:r w:rsidR="00F90D96" w:rsidRPr="009B4FC9">
        <w:rPr>
          <w:iCs w:val="0"/>
        </w:rPr>
        <w:t xml:space="preserve"> </w:t>
      </w:r>
      <w:r w:rsidRPr="009B4FC9">
        <w:rPr>
          <w:iCs w:val="0"/>
        </w:rPr>
        <w:t>tố</w:t>
      </w:r>
      <w:r w:rsidR="00F90D96" w:rsidRPr="009B4FC9">
        <w:rPr>
          <w:iCs w:val="0"/>
        </w:rPr>
        <w:t xml:space="preserve"> </w:t>
      </w:r>
      <w:r w:rsidRPr="009B4FC9">
        <w:rPr>
          <w:iCs w:val="0"/>
        </w:rPr>
        <w:t>bất</w:t>
      </w:r>
      <w:r w:rsidR="00F90D96" w:rsidRPr="009B4FC9">
        <w:rPr>
          <w:iCs w:val="0"/>
        </w:rPr>
        <w:t xml:space="preserve"> </w:t>
      </w:r>
      <w:r w:rsidRPr="009B4FC9">
        <w:rPr>
          <w:iCs w:val="0"/>
        </w:rPr>
        <w:t>ổn</w:t>
      </w:r>
      <w:r w:rsidR="00F90D96" w:rsidRPr="009B4FC9">
        <w:rPr>
          <w:iCs w:val="0"/>
        </w:rPr>
        <w:t xml:space="preserve"> </w:t>
      </w:r>
      <w:r w:rsidRPr="009B4FC9">
        <w:rPr>
          <w:iCs w:val="0"/>
        </w:rPr>
        <w:t>và</w:t>
      </w:r>
      <w:r w:rsidR="00F90D96" w:rsidRPr="009B4FC9">
        <w:rPr>
          <w:iCs w:val="0"/>
        </w:rPr>
        <w:t xml:space="preserve"> </w:t>
      </w:r>
      <w:r w:rsidRPr="009B4FC9">
        <w:rPr>
          <w:iCs w:val="0"/>
        </w:rPr>
        <w:t>các</w:t>
      </w:r>
      <w:r w:rsidR="00F90D96" w:rsidRPr="009B4FC9">
        <w:rPr>
          <w:iCs w:val="0"/>
        </w:rPr>
        <w:t xml:space="preserve"> </w:t>
      </w:r>
      <w:r w:rsidRPr="009B4FC9">
        <w:rPr>
          <w:iCs w:val="0"/>
        </w:rPr>
        <w:t>cú</w:t>
      </w:r>
      <w:r w:rsidR="00F90D96" w:rsidRPr="009B4FC9">
        <w:rPr>
          <w:iCs w:val="0"/>
        </w:rPr>
        <w:t xml:space="preserve"> </w:t>
      </w:r>
      <w:r w:rsidRPr="009B4FC9">
        <w:rPr>
          <w:iCs w:val="0"/>
        </w:rPr>
        <w:t>sốc</w:t>
      </w:r>
      <w:r w:rsidR="00F90D96" w:rsidRPr="009B4FC9">
        <w:rPr>
          <w:iCs w:val="0"/>
        </w:rPr>
        <w:t xml:space="preserve"> </w:t>
      </w:r>
      <w:r w:rsidRPr="009B4FC9">
        <w:rPr>
          <w:iCs w:val="0"/>
        </w:rPr>
        <w:t>bên</w:t>
      </w:r>
      <w:r w:rsidR="00F90D96" w:rsidRPr="009B4FC9">
        <w:rPr>
          <w:iCs w:val="0"/>
        </w:rPr>
        <w:t xml:space="preserve"> </w:t>
      </w:r>
      <w:r w:rsidRPr="009B4FC9">
        <w:rPr>
          <w:iCs w:val="0"/>
        </w:rPr>
        <w:t>ngoài</w:t>
      </w:r>
      <w:bookmarkEnd w:id="18"/>
    </w:p>
    <w:p w14:paraId="2EA61D03" w14:textId="7C0D6AE4" w:rsidR="00487B1F" w:rsidRPr="009B4FC9" w:rsidRDefault="00487B1F" w:rsidP="0042196A">
      <w:pPr>
        <w:spacing w:line="360" w:lineRule="auto"/>
        <w:ind w:firstLine="567"/>
      </w:pPr>
      <w:r w:rsidRPr="009B4FC9">
        <w:t>Các</w:t>
      </w:r>
      <w:r w:rsidR="00F90D96" w:rsidRPr="009B4FC9">
        <w:t xml:space="preserve"> </w:t>
      </w:r>
      <w:r w:rsidRPr="009B4FC9">
        <w:t>yếu</w:t>
      </w:r>
      <w:r w:rsidR="00F90D96" w:rsidRPr="009B4FC9">
        <w:t xml:space="preserve"> </w:t>
      </w:r>
      <w:r w:rsidRPr="009B4FC9">
        <w:t>tố</w:t>
      </w:r>
      <w:r w:rsidR="00F90D96" w:rsidRPr="009B4FC9">
        <w:t xml:space="preserve"> </w:t>
      </w:r>
      <w:r w:rsidRPr="009B4FC9">
        <w:t>như</w:t>
      </w:r>
      <w:r w:rsidR="00F90D96" w:rsidRPr="009B4FC9">
        <w:t xml:space="preserve"> </w:t>
      </w:r>
      <w:r w:rsidRPr="009B4FC9">
        <w:t>dịch</w:t>
      </w:r>
      <w:r w:rsidR="00F90D96" w:rsidRPr="009B4FC9">
        <w:t xml:space="preserve"> </w:t>
      </w:r>
      <w:r w:rsidRPr="009B4FC9">
        <w:t>bệnh,</w:t>
      </w:r>
      <w:r w:rsidR="00F90D96" w:rsidRPr="009B4FC9">
        <w:t xml:space="preserve"> </w:t>
      </w:r>
      <w:r w:rsidRPr="009B4FC9">
        <w:t>khủng</w:t>
      </w:r>
      <w:r w:rsidR="00F90D96" w:rsidRPr="009B4FC9">
        <w:t xml:space="preserve"> </w:t>
      </w:r>
      <w:r w:rsidRPr="009B4FC9">
        <w:t>hoảng</w:t>
      </w:r>
      <w:r w:rsidR="00F90D96" w:rsidRPr="009B4FC9">
        <w:t xml:space="preserve"> </w:t>
      </w:r>
      <w:r w:rsidRPr="009B4FC9">
        <w:t>địa</w:t>
      </w:r>
      <w:r w:rsidR="00F90D96" w:rsidRPr="009B4FC9">
        <w:t xml:space="preserve"> </w:t>
      </w:r>
      <w:r w:rsidRPr="009B4FC9">
        <w:t>chính</w:t>
      </w:r>
      <w:r w:rsidR="00F90D96" w:rsidRPr="009B4FC9">
        <w:t xml:space="preserve"> </w:t>
      </w:r>
      <w:r w:rsidRPr="009B4FC9">
        <w:t>trị,</w:t>
      </w:r>
      <w:r w:rsidR="00F90D96" w:rsidRPr="009B4FC9">
        <w:t xml:space="preserve"> </w:t>
      </w:r>
      <w:r w:rsidRPr="009B4FC9">
        <w:t>biến</w:t>
      </w:r>
      <w:r w:rsidR="00F90D96" w:rsidRPr="009B4FC9">
        <w:t xml:space="preserve"> </w:t>
      </w:r>
      <w:r w:rsidRPr="009B4FC9">
        <w:t>đổi</w:t>
      </w:r>
      <w:r w:rsidR="00F90D96" w:rsidRPr="009B4FC9">
        <w:t xml:space="preserve"> </w:t>
      </w:r>
      <w:r w:rsidRPr="009B4FC9">
        <w:t>khí</w:t>
      </w:r>
      <w:r w:rsidR="00F90D96" w:rsidRPr="009B4FC9">
        <w:t xml:space="preserve"> </w:t>
      </w:r>
      <w:r w:rsidRPr="009B4FC9">
        <w:t>hậu…</w:t>
      </w:r>
      <w:r w:rsidR="00F90D96" w:rsidRPr="009B4FC9">
        <w:t xml:space="preserve"> </w:t>
      </w:r>
      <w:r w:rsidRPr="009B4FC9">
        <w:t>đều</w:t>
      </w:r>
      <w:r w:rsidR="00F90D96" w:rsidRPr="009B4FC9">
        <w:t xml:space="preserve"> </w:t>
      </w:r>
      <w:r w:rsidRPr="009B4FC9">
        <w:t>có</w:t>
      </w:r>
      <w:r w:rsidR="00F90D96" w:rsidRPr="009B4FC9">
        <w:t xml:space="preserve"> </w:t>
      </w:r>
      <w:r w:rsidRPr="009B4FC9">
        <w:t>thể</w:t>
      </w:r>
      <w:r w:rsidR="00F90D96" w:rsidRPr="009B4FC9">
        <w:t xml:space="preserve"> </w:t>
      </w:r>
      <w:r w:rsidRPr="009B4FC9">
        <w:t>gây</w:t>
      </w:r>
      <w:r w:rsidR="00F90D96" w:rsidRPr="009B4FC9">
        <w:t xml:space="preserve"> </w:t>
      </w:r>
      <w:r w:rsidRPr="009B4FC9">
        <w:t>ra</w:t>
      </w:r>
      <w:r w:rsidR="00F90D96" w:rsidRPr="009B4FC9">
        <w:t xml:space="preserve"> </w:t>
      </w:r>
      <w:r w:rsidRPr="009B4FC9">
        <w:t>các</w:t>
      </w:r>
      <w:r w:rsidR="00F90D96" w:rsidRPr="009B4FC9">
        <w:t xml:space="preserve"> </w:t>
      </w:r>
      <w:r w:rsidRPr="009B4FC9">
        <w:t>cú</w:t>
      </w:r>
      <w:r w:rsidR="00F90D96" w:rsidRPr="009B4FC9">
        <w:t xml:space="preserve"> </w:t>
      </w:r>
      <w:r w:rsidRPr="009B4FC9">
        <w:t>sốc</w:t>
      </w:r>
      <w:r w:rsidR="00F90D96" w:rsidRPr="009B4FC9">
        <w:t xml:space="preserve"> </w:t>
      </w:r>
      <w:r w:rsidRPr="009B4FC9">
        <w:t>lớn</w:t>
      </w:r>
      <w:r w:rsidR="00F90D96" w:rsidRPr="009B4FC9">
        <w:t xml:space="preserve"> </w:t>
      </w:r>
      <w:r w:rsidRPr="009B4FC9">
        <w:t>đối</w:t>
      </w:r>
      <w:r w:rsidR="00F90D96" w:rsidRPr="009B4FC9">
        <w:t xml:space="preserve"> </w:t>
      </w:r>
      <w:r w:rsidRPr="009B4FC9">
        <w:t>với</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p>
    <w:p w14:paraId="35B3BF74" w14:textId="6D16B855" w:rsidR="00487B1F" w:rsidRPr="009B4FC9" w:rsidRDefault="00487B1F" w:rsidP="0042196A">
      <w:pPr>
        <w:spacing w:line="360" w:lineRule="auto"/>
        <w:ind w:firstLine="567"/>
      </w:pPr>
      <w:r w:rsidRPr="009B4FC9">
        <w:t>Tại</w:t>
      </w:r>
      <w:r w:rsidR="00F90D96" w:rsidRPr="009B4FC9">
        <w:t xml:space="preserve"> </w:t>
      </w:r>
      <w:r w:rsidRPr="009B4FC9">
        <w:t>Việt</w:t>
      </w:r>
      <w:r w:rsidR="00F90D96" w:rsidRPr="009B4FC9">
        <w:t xml:space="preserve"> </w:t>
      </w:r>
      <w:r w:rsidRPr="009B4FC9">
        <w:t>Nam,</w:t>
      </w:r>
      <w:r w:rsidR="00F90D96" w:rsidRPr="009B4FC9">
        <w:t xml:space="preserve"> </w:t>
      </w:r>
      <w:r w:rsidRPr="009B4FC9">
        <w:t>đại</w:t>
      </w:r>
      <w:r w:rsidR="00F90D96" w:rsidRPr="009B4FC9">
        <w:t xml:space="preserve"> </w:t>
      </w:r>
      <w:r w:rsidRPr="009B4FC9">
        <w:t>dịch</w:t>
      </w:r>
      <w:r w:rsidR="00F90D96" w:rsidRPr="009B4FC9">
        <w:t xml:space="preserve"> </w:t>
      </w:r>
      <w:r w:rsidRPr="009B4FC9">
        <w:t>COVID-19</w:t>
      </w:r>
      <w:r w:rsidR="00F90D96" w:rsidRPr="009B4FC9">
        <w:t xml:space="preserve"> </w:t>
      </w:r>
      <w:r w:rsidRPr="009B4FC9">
        <w:t>đã</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nghiêm</w:t>
      </w:r>
      <w:r w:rsidR="00F90D96" w:rsidRPr="009B4FC9">
        <w:t xml:space="preserve"> </w:t>
      </w:r>
      <w:r w:rsidRPr="009B4FC9">
        <w:t>trọng</w:t>
      </w:r>
      <w:r w:rsidR="00F90D96" w:rsidRPr="009B4FC9">
        <w:t xml:space="preserve"> </w:t>
      </w:r>
      <w:r w:rsidRPr="009B4FC9">
        <w:t>đến</w:t>
      </w:r>
      <w:r w:rsidR="00F90D96" w:rsidRPr="009B4FC9">
        <w:t xml:space="preserve"> </w:t>
      </w:r>
      <w:r w:rsidRPr="009B4FC9">
        <w:t>việc</w:t>
      </w:r>
      <w:r w:rsidR="00F90D96" w:rsidRPr="009B4FC9">
        <w:t xml:space="preserve"> </w:t>
      </w:r>
      <w:r w:rsidRPr="009B4FC9">
        <w:t>làm:</w:t>
      </w:r>
      <w:r w:rsidR="00F90D96" w:rsidRPr="009B4FC9">
        <w:t xml:space="preserve"> </w:t>
      </w:r>
      <w:r w:rsidRPr="009B4FC9">
        <w:t>hơn</w:t>
      </w:r>
      <w:r w:rsidR="00F90D96" w:rsidRPr="009B4FC9">
        <w:t xml:space="preserve"> </w:t>
      </w:r>
      <w:r w:rsidRPr="009B4FC9">
        <w:t>32,1</w:t>
      </w:r>
      <w:r w:rsidR="00F90D96" w:rsidRPr="009B4FC9">
        <w:t xml:space="preserve"> </w:t>
      </w:r>
      <w:r w:rsidRPr="009B4FC9">
        <w:t>triệu</w:t>
      </w:r>
      <w:r w:rsidR="00F90D96" w:rsidRPr="009B4FC9">
        <w:t xml:space="preserve"> </w:t>
      </w:r>
      <w:r w:rsidRPr="009B4FC9">
        <w:t>lao</w:t>
      </w:r>
      <w:r w:rsidR="00F90D96" w:rsidRPr="009B4FC9">
        <w:t xml:space="preserve"> </w:t>
      </w:r>
      <w:r w:rsidRPr="009B4FC9">
        <w:t>động</w:t>
      </w:r>
      <w:r w:rsidR="00F90D96" w:rsidRPr="009B4FC9">
        <w:t xml:space="preserve"> </w:t>
      </w:r>
      <w:r w:rsidRPr="009B4FC9">
        <w:t>bị</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(giảm</w:t>
      </w:r>
      <w:r w:rsidR="00F90D96" w:rsidRPr="009B4FC9">
        <w:t xml:space="preserve"> </w:t>
      </w:r>
      <w:r w:rsidRPr="009B4FC9">
        <w:t>thu</w:t>
      </w:r>
      <w:r w:rsidR="00F90D96" w:rsidRPr="009B4FC9">
        <w:t xml:space="preserve"> </w:t>
      </w:r>
      <w:r w:rsidRPr="009B4FC9">
        <w:t>nhập,</w:t>
      </w:r>
      <w:r w:rsidR="00F90D96" w:rsidRPr="009B4FC9">
        <w:t xml:space="preserve"> </w:t>
      </w:r>
      <w:r w:rsidRPr="009B4FC9">
        <w:t>nghỉ</w:t>
      </w:r>
      <w:r w:rsidR="00F90D96" w:rsidRPr="009B4FC9">
        <w:t xml:space="preserve"> </w:t>
      </w:r>
      <w:r w:rsidRPr="009B4FC9">
        <w:t>việc,</w:t>
      </w:r>
      <w:r w:rsidR="00F90D96" w:rsidRPr="009B4FC9">
        <w:t xml:space="preserve"> </w:t>
      </w:r>
      <w:r w:rsidRPr="009B4FC9">
        <w:t>giãn</w:t>
      </w:r>
      <w:r w:rsidR="00F90D96" w:rsidRPr="009B4FC9">
        <w:t xml:space="preserve"> </w:t>
      </w:r>
      <w:r w:rsidRPr="009B4FC9">
        <w:t>việc)</w:t>
      </w:r>
      <w:r w:rsidR="00F90D96" w:rsidRPr="009B4FC9">
        <w:t xml:space="preserve"> </w:t>
      </w:r>
      <w:r w:rsidRPr="009B4FC9">
        <w:t>trong</w:t>
      </w:r>
      <w:r w:rsidR="00F90D96" w:rsidRPr="009B4FC9">
        <w:t xml:space="preserve"> </w:t>
      </w:r>
      <w:r w:rsidRPr="009B4FC9">
        <w:t>năm</w:t>
      </w:r>
      <w:r w:rsidR="00F90D96" w:rsidRPr="009B4FC9">
        <w:t xml:space="preserve"> </w:t>
      </w:r>
      <w:r w:rsidRPr="009B4FC9">
        <w:t>2020.</w:t>
      </w:r>
      <w:r w:rsidR="00F90D96" w:rsidRPr="009B4FC9">
        <w:t xml:space="preserve"> </w:t>
      </w:r>
      <w:r w:rsidRPr="009B4FC9">
        <w:t>Trong</w:t>
      </w:r>
      <w:r w:rsidR="00F90D96" w:rsidRPr="009B4FC9">
        <w:t xml:space="preserve"> </w:t>
      </w:r>
      <w:r w:rsidRPr="009B4FC9">
        <w:t>đó,</w:t>
      </w:r>
      <w:r w:rsidR="00F90D96" w:rsidRPr="009B4FC9">
        <w:t xml:space="preserve"> </w:t>
      </w:r>
      <w:r w:rsidRPr="009B4FC9">
        <w:t>các</w:t>
      </w:r>
      <w:r w:rsidR="00F90D96" w:rsidRPr="009B4FC9">
        <w:t xml:space="preserve"> </w:t>
      </w:r>
      <w:r w:rsidRPr="009B4FC9">
        <w:t>ngành</w:t>
      </w:r>
      <w:r w:rsidR="00F90D96" w:rsidRPr="009B4FC9">
        <w:t xml:space="preserve"> </w:t>
      </w:r>
      <w:r w:rsidRPr="009B4FC9">
        <w:t>như</w:t>
      </w:r>
      <w:r w:rsidR="00F90D96" w:rsidRPr="009B4FC9">
        <w:t xml:space="preserve"> </w:t>
      </w:r>
      <w:r w:rsidRPr="009B4FC9">
        <w:t>du</w:t>
      </w:r>
      <w:r w:rsidR="00F90D96" w:rsidRPr="009B4FC9">
        <w:t xml:space="preserve"> </w:t>
      </w:r>
      <w:r w:rsidRPr="009B4FC9">
        <w:t>lịch,</w:t>
      </w:r>
      <w:r w:rsidR="00F90D96" w:rsidRPr="009B4FC9">
        <w:t xml:space="preserve"> </w:t>
      </w:r>
      <w:r w:rsidRPr="009B4FC9">
        <w:t>dịch</w:t>
      </w:r>
      <w:r w:rsidR="00F90D96" w:rsidRPr="009B4FC9">
        <w:t xml:space="preserve"> </w:t>
      </w:r>
      <w:r w:rsidRPr="009B4FC9">
        <w:t>vụ</w:t>
      </w:r>
      <w:r w:rsidR="00F90D96" w:rsidRPr="009B4FC9">
        <w:t xml:space="preserve"> </w:t>
      </w:r>
      <w:r w:rsidRPr="009B4FC9">
        <w:t>lưu</w:t>
      </w:r>
      <w:r w:rsidR="00F90D96" w:rsidRPr="009B4FC9">
        <w:t xml:space="preserve"> </w:t>
      </w:r>
      <w:r w:rsidRPr="009B4FC9">
        <w:t>trú</w:t>
      </w:r>
      <w:r w:rsidR="00F90D96" w:rsidRPr="009B4FC9">
        <w:t xml:space="preserve"> </w:t>
      </w:r>
      <w:r w:rsidRPr="009B4FC9">
        <w:t>–</w:t>
      </w:r>
      <w:r w:rsidR="00F90D96" w:rsidRPr="009B4FC9">
        <w:t xml:space="preserve"> </w:t>
      </w:r>
      <w:r w:rsidRPr="009B4FC9">
        <w:t>ăn</w:t>
      </w:r>
      <w:r w:rsidR="00F90D96" w:rsidRPr="009B4FC9">
        <w:t xml:space="preserve"> </w:t>
      </w:r>
      <w:r w:rsidRPr="009B4FC9">
        <w:t>uống,</w:t>
      </w:r>
      <w:r w:rsidR="00F90D96" w:rsidRPr="009B4FC9">
        <w:t xml:space="preserve"> </w:t>
      </w:r>
      <w:r w:rsidRPr="009B4FC9">
        <w:t>vận</w:t>
      </w:r>
      <w:r w:rsidR="00F90D96" w:rsidRPr="009B4FC9">
        <w:t xml:space="preserve"> </w:t>
      </w:r>
      <w:r w:rsidRPr="009B4FC9">
        <w:t>tải</w:t>
      </w:r>
      <w:r w:rsidR="00F90D96" w:rsidRPr="009B4FC9">
        <w:t xml:space="preserve"> </w:t>
      </w:r>
      <w:r w:rsidRPr="009B4FC9">
        <w:t>–</w:t>
      </w:r>
      <w:r w:rsidR="00F90D96" w:rsidRPr="009B4FC9">
        <w:t xml:space="preserve"> </w:t>
      </w:r>
      <w:r w:rsidRPr="009B4FC9">
        <w:t>kho</w:t>
      </w:r>
      <w:r w:rsidR="00F90D96" w:rsidRPr="009B4FC9">
        <w:t xml:space="preserve"> </w:t>
      </w:r>
      <w:r w:rsidRPr="009B4FC9">
        <w:t>bãi</w:t>
      </w:r>
      <w:r w:rsidR="00F90D96" w:rsidRPr="009B4FC9">
        <w:t xml:space="preserve"> </w:t>
      </w:r>
      <w:r w:rsidRPr="009B4FC9">
        <w:t>bị</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nặng</w:t>
      </w:r>
      <w:r w:rsidR="00F90D96" w:rsidRPr="009B4FC9">
        <w:t xml:space="preserve"> </w:t>
      </w:r>
      <w:r w:rsidRPr="009B4FC9">
        <w:t>nề</w:t>
      </w:r>
      <w:r w:rsidR="00F90D96" w:rsidRPr="009B4FC9">
        <w:t xml:space="preserve"> </w:t>
      </w:r>
      <w:r w:rsidRPr="009B4FC9">
        <w:t>nhất.</w:t>
      </w:r>
    </w:p>
    <w:p w14:paraId="4BC483EE" w14:textId="42E015D3" w:rsidR="00487B1F" w:rsidRPr="009B4FC9" w:rsidRDefault="00487B1F" w:rsidP="0042196A">
      <w:pPr>
        <w:spacing w:line="360" w:lineRule="auto"/>
        <w:ind w:firstLine="567"/>
      </w:pPr>
      <w:r w:rsidRPr="009B4FC9">
        <w:t>Ngoài</w:t>
      </w:r>
      <w:r w:rsidR="00F90D96" w:rsidRPr="009B4FC9">
        <w:t xml:space="preserve"> </w:t>
      </w:r>
      <w:r w:rsidRPr="009B4FC9">
        <w:t>ra,</w:t>
      </w:r>
      <w:r w:rsidR="00F90D96" w:rsidRPr="009B4FC9">
        <w:t xml:space="preserve"> </w:t>
      </w:r>
      <w:r w:rsidRPr="009B4FC9">
        <w:t>biến</w:t>
      </w:r>
      <w:r w:rsidR="00F90D96" w:rsidRPr="009B4FC9">
        <w:t xml:space="preserve"> </w:t>
      </w:r>
      <w:r w:rsidRPr="009B4FC9">
        <w:t>đổi</w:t>
      </w:r>
      <w:r w:rsidR="00F90D96" w:rsidRPr="009B4FC9">
        <w:t xml:space="preserve"> </w:t>
      </w:r>
      <w:r w:rsidRPr="009B4FC9">
        <w:t>khí</w:t>
      </w:r>
      <w:r w:rsidR="00F90D96" w:rsidRPr="009B4FC9">
        <w:t xml:space="preserve"> </w:t>
      </w:r>
      <w:r w:rsidRPr="009B4FC9">
        <w:t>hậu</w:t>
      </w:r>
      <w:r w:rsidR="00F90D96" w:rsidRPr="009B4FC9">
        <w:t xml:space="preserve"> </w:t>
      </w:r>
      <w:r w:rsidRPr="009B4FC9">
        <w:t>và</w:t>
      </w:r>
      <w:r w:rsidR="00F90D96" w:rsidRPr="009B4FC9">
        <w:t xml:space="preserve"> </w:t>
      </w:r>
      <w:r w:rsidRPr="009B4FC9">
        <w:t>thiên</w:t>
      </w:r>
      <w:r w:rsidR="00F90D96" w:rsidRPr="009B4FC9">
        <w:t xml:space="preserve"> </w:t>
      </w:r>
      <w:r w:rsidRPr="009B4FC9">
        <w:t>tai</w:t>
      </w:r>
      <w:r w:rsidR="00F90D96" w:rsidRPr="009B4FC9">
        <w:t xml:space="preserve"> </w:t>
      </w:r>
      <w:r w:rsidRPr="009B4FC9">
        <w:t>như</w:t>
      </w:r>
      <w:r w:rsidR="00F90D96" w:rsidRPr="009B4FC9">
        <w:t xml:space="preserve"> </w:t>
      </w:r>
      <w:r w:rsidRPr="009B4FC9">
        <w:t>hạn</w:t>
      </w:r>
      <w:r w:rsidR="00F90D96" w:rsidRPr="009B4FC9">
        <w:t xml:space="preserve"> </w:t>
      </w:r>
      <w:r w:rsidRPr="009B4FC9">
        <w:t>hán,</w:t>
      </w:r>
      <w:r w:rsidR="00F90D96" w:rsidRPr="009B4FC9">
        <w:t xml:space="preserve"> </w:t>
      </w:r>
      <w:r w:rsidRPr="009B4FC9">
        <w:t>xâm</w:t>
      </w:r>
      <w:r w:rsidR="00F90D96" w:rsidRPr="009B4FC9">
        <w:t xml:space="preserve"> </w:t>
      </w:r>
      <w:r w:rsidRPr="009B4FC9">
        <w:t>nhập</w:t>
      </w:r>
      <w:r w:rsidR="00F90D96" w:rsidRPr="009B4FC9">
        <w:t xml:space="preserve"> </w:t>
      </w:r>
      <w:r w:rsidRPr="009B4FC9">
        <w:t>mặn</w:t>
      </w:r>
      <w:r w:rsidR="00F90D96" w:rsidRPr="009B4FC9">
        <w:t xml:space="preserve"> </w:t>
      </w:r>
      <w:r w:rsidRPr="009B4FC9">
        <w:t>ở</w:t>
      </w:r>
      <w:r w:rsidR="00F90D96" w:rsidRPr="009B4FC9">
        <w:t xml:space="preserve"> </w:t>
      </w:r>
      <w:r w:rsidRPr="009B4FC9">
        <w:t>đồng</w:t>
      </w:r>
      <w:r w:rsidR="00F90D96" w:rsidRPr="009B4FC9">
        <w:t xml:space="preserve"> </w:t>
      </w:r>
      <w:r w:rsidRPr="009B4FC9">
        <w:t>bằng</w:t>
      </w:r>
      <w:r w:rsidR="00F90D96" w:rsidRPr="009B4FC9">
        <w:t xml:space="preserve"> </w:t>
      </w:r>
      <w:r w:rsidRPr="009B4FC9">
        <w:t>sông</w:t>
      </w:r>
      <w:r w:rsidR="00F90D96" w:rsidRPr="009B4FC9">
        <w:t xml:space="preserve"> </w:t>
      </w:r>
      <w:r w:rsidRPr="009B4FC9">
        <w:t>Cửu</w:t>
      </w:r>
      <w:r w:rsidR="00F90D96" w:rsidRPr="009B4FC9">
        <w:t xml:space="preserve"> </w:t>
      </w:r>
      <w:r w:rsidRPr="009B4FC9">
        <w:t>Long</w:t>
      </w:r>
      <w:r w:rsidR="00F90D96" w:rsidRPr="009B4FC9">
        <w:t xml:space="preserve"> </w:t>
      </w:r>
      <w:r w:rsidRPr="009B4FC9">
        <w:t>cũng</w:t>
      </w:r>
      <w:r w:rsidR="00F90D96" w:rsidRPr="009B4FC9">
        <w:t xml:space="preserve"> </w:t>
      </w:r>
      <w:r w:rsidRPr="009B4FC9">
        <w:t>khiến</w:t>
      </w:r>
      <w:r w:rsidR="00F90D96" w:rsidRPr="009B4FC9">
        <w:t xml:space="preserve"> </w:t>
      </w:r>
      <w:r w:rsidRPr="009B4FC9">
        <w:t>hàng</w:t>
      </w:r>
      <w:r w:rsidR="00F90D96" w:rsidRPr="009B4FC9">
        <w:t xml:space="preserve"> </w:t>
      </w:r>
      <w:r w:rsidRPr="009B4FC9">
        <w:t>trăm</w:t>
      </w:r>
      <w:r w:rsidR="00F90D96" w:rsidRPr="009B4FC9">
        <w:t xml:space="preserve"> </w:t>
      </w:r>
      <w:r w:rsidRPr="009B4FC9">
        <w:t>nghìn</w:t>
      </w:r>
      <w:r w:rsidR="00F90D96" w:rsidRPr="009B4FC9">
        <w:t xml:space="preserve"> </w:t>
      </w:r>
      <w:r w:rsidRPr="009B4FC9">
        <w:t>lao</w:t>
      </w:r>
      <w:r w:rsidR="00F90D96" w:rsidRPr="009B4FC9">
        <w:t xml:space="preserve"> </w:t>
      </w:r>
      <w:r w:rsidRPr="009B4FC9">
        <w:t>động</w:t>
      </w:r>
      <w:r w:rsidR="00F90D96" w:rsidRPr="009B4FC9">
        <w:t xml:space="preserve"> </w:t>
      </w:r>
      <w:r w:rsidRPr="009B4FC9">
        <w:t>nông</w:t>
      </w:r>
      <w:r w:rsidR="00F90D96" w:rsidRPr="009B4FC9">
        <w:t xml:space="preserve"> </w:t>
      </w:r>
      <w:r w:rsidRPr="009B4FC9">
        <w:t>nghiệp</w:t>
      </w:r>
      <w:r w:rsidR="00F90D96" w:rsidRPr="009B4FC9">
        <w:t xml:space="preserve"> </w:t>
      </w:r>
      <w:r w:rsidRPr="009B4FC9">
        <w:t>phải</w:t>
      </w:r>
      <w:r w:rsidR="00F90D96" w:rsidRPr="009B4FC9">
        <w:t xml:space="preserve"> </w:t>
      </w:r>
      <w:r w:rsidRPr="009B4FC9">
        <w:t>chuyển</w:t>
      </w:r>
      <w:r w:rsidR="00F90D96" w:rsidRPr="009B4FC9">
        <w:t xml:space="preserve"> </w:t>
      </w:r>
      <w:r w:rsidRPr="009B4FC9">
        <w:t>đổi</w:t>
      </w:r>
      <w:r w:rsidR="00F90D96" w:rsidRPr="009B4FC9">
        <w:t xml:space="preserve"> </w:t>
      </w:r>
      <w:r w:rsidRPr="009B4FC9">
        <w:t>nghề</w:t>
      </w:r>
      <w:r w:rsidR="00F90D96" w:rsidRPr="009B4FC9">
        <w:t xml:space="preserve"> </w:t>
      </w:r>
      <w:r w:rsidRPr="009B4FC9">
        <w:t>nghiệp,</w:t>
      </w:r>
      <w:r w:rsidR="00F90D96" w:rsidRPr="009B4FC9">
        <w:t xml:space="preserve"> </w:t>
      </w:r>
      <w:r w:rsidRPr="009B4FC9">
        <w:t>trong</w:t>
      </w:r>
      <w:r w:rsidR="00F90D96" w:rsidRPr="009B4FC9">
        <w:t xml:space="preserve"> </w:t>
      </w:r>
      <w:r w:rsidRPr="009B4FC9">
        <w:t>khi</w:t>
      </w:r>
      <w:r w:rsidR="00F90D96" w:rsidRPr="009B4FC9">
        <w:t xml:space="preserve"> </w:t>
      </w:r>
      <w:r w:rsidRPr="009B4FC9">
        <w:t>các</w:t>
      </w:r>
      <w:r w:rsidR="00F90D96" w:rsidRPr="009B4FC9">
        <w:t xml:space="preserve"> </w:t>
      </w:r>
      <w:r w:rsidRPr="009B4FC9">
        <w:t>lựa</w:t>
      </w:r>
      <w:r w:rsidR="00F90D96" w:rsidRPr="009B4FC9">
        <w:t xml:space="preserve"> </w:t>
      </w:r>
      <w:r w:rsidRPr="009B4FC9">
        <w:t>chọn</w:t>
      </w:r>
      <w:r w:rsidR="00F90D96" w:rsidRPr="009B4FC9">
        <w:t xml:space="preserve"> </w:t>
      </w:r>
      <w:r w:rsidRPr="009B4FC9">
        <w:t>thay</w:t>
      </w:r>
      <w:r w:rsidR="00F90D96" w:rsidRPr="009B4FC9">
        <w:t xml:space="preserve"> </w:t>
      </w:r>
      <w:r w:rsidRPr="009B4FC9">
        <w:t>thế</w:t>
      </w:r>
      <w:r w:rsidR="00F90D96" w:rsidRPr="009B4FC9">
        <w:t xml:space="preserve"> </w:t>
      </w:r>
      <w:r w:rsidRPr="009B4FC9">
        <w:t>còn</w:t>
      </w:r>
      <w:r w:rsidR="00F90D96" w:rsidRPr="009B4FC9">
        <w:t xml:space="preserve"> </w:t>
      </w:r>
      <w:r w:rsidRPr="009B4FC9">
        <w:t>hạn</w:t>
      </w:r>
      <w:r w:rsidR="00F90D96" w:rsidRPr="009B4FC9">
        <w:t xml:space="preserve"> </w:t>
      </w:r>
      <w:r w:rsidRPr="009B4FC9">
        <w:t>chế.</w:t>
      </w:r>
    </w:p>
    <w:p w14:paraId="7325940A" w14:textId="5F727B89" w:rsidR="00900FF4" w:rsidRPr="009B4FC9" w:rsidRDefault="00F36CF7" w:rsidP="0042196A">
      <w:pPr>
        <w:pStyle w:val="Heading2"/>
        <w:spacing w:line="360" w:lineRule="auto"/>
      </w:pPr>
      <w:bookmarkStart w:id="19" w:name="_Toc199717877"/>
      <w:r w:rsidRPr="009B4FC9">
        <w:lastRenderedPageBreak/>
        <w:t>Các</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dự</w:t>
      </w:r>
      <w:r w:rsidR="00F90D96" w:rsidRPr="009B4FC9">
        <w:t xml:space="preserve"> </w:t>
      </w:r>
      <w:r w:rsidRPr="009B4FC9">
        <w:t>báo</w:t>
      </w:r>
      <w:r w:rsidR="00F90D96" w:rsidRPr="009B4FC9">
        <w:t xml:space="preserve"> </w:t>
      </w:r>
      <w:r w:rsidRPr="009B4FC9">
        <w:t>dữ</w:t>
      </w:r>
      <w:r w:rsidR="00F90D96" w:rsidRPr="009B4FC9">
        <w:t xml:space="preserve"> </w:t>
      </w:r>
      <w:r w:rsidRPr="009B4FC9">
        <w:t>liệu</w:t>
      </w:r>
      <w:r w:rsidR="00F90D96" w:rsidRPr="009B4FC9">
        <w:t xml:space="preserve"> </w:t>
      </w:r>
      <w:r w:rsidRPr="009B4FC9">
        <w:t>kinh</w:t>
      </w:r>
      <w:r w:rsidR="00F90D96" w:rsidRPr="009B4FC9">
        <w:t xml:space="preserve"> </w:t>
      </w:r>
      <w:r w:rsidRPr="009B4FC9">
        <w:t>tế</w:t>
      </w:r>
      <w:bookmarkEnd w:id="8"/>
      <w:bookmarkEnd w:id="19"/>
    </w:p>
    <w:p w14:paraId="6728E1C2" w14:textId="57AA7278" w:rsidR="00F36CF7" w:rsidRPr="009B4FC9" w:rsidRDefault="00F36CF7" w:rsidP="0042196A">
      <w:pPr>
        <w:pStyle w:val="4-DoanVB"/>
        <w:spacing w:line="360" w:lineRule="auto"/>
        <w:ind w:firstLine="567"/>
      </w:pPr>
      <w:r w:rsidRPr="009B4FC9">
        <w:t>Dự</w:t>
      </w:r>
      <w:r w:rsidR="00F90D96" w:rsidRPr="009B4FC9">
        <w:t xml:space="preserve"> </w:t>
      </w:r>
      <w:r w:rsidRPr="009B4FC9">
        <w:t>báo</w:t>
      </w:r>
      <w:r w:rsidR="00F90D96" w:rsidRPr="009B4FC9">
        <w:t xml:space="preserve"> </w:t>
      </w:r>
      <w:r w:rsidRPr="009B4FC9">
        <w:t>dữ</w:t>
      </w:r>
      <w:r w:rsidR="00F90D96" w:rsidRPr="009B4FC9">
        <w:t xml:space="preserve"> </w:t>
      </w:r>
      <w:r w:rsidRPr="009B4FC9">
        <w:t>liệu</w:t>
      </w:r>
      <w:r w:rsidR="00F90D96" w:rsidRPr="009B4FC9">
        <w:t xml:space="preserve"> </w:t>
      </w:r>
      <w:r w:rsidRPr="009B4FC9">
        <w:t>kinh</w:t>
      </w:r>
      <w:r w:rsidR="00F90D96" w:rsidRPr="009B4FC9">
        <w:t xml:space="preserve"> </w:t>
      </w:r>
      <w:r w:rsidRPr="009B4FC9">
        <w:t>tế</w:t>
      </w:r>
      <w:r w:rsidR="00F90D96" w:rsidRPr="009B4FC9">
        <w:t xml:space="preserve"> </w:t>
      </w:r>
      <w:r w:rsidRPr="009B4FC9">
        <w:t>là</w:t>
      </w:r>
      <w:r w:rsidR="00F90D96" w:rsidRPr="009B4FC9">
        <w:t xml:space="preserve"> </w:t>
      </w:r>
      <w:r w:rsidRPr="009B4FC9">
        <w:t>một</w:t>
      </w:r>
      <w:r w:rsidR="00F90D96" w:rsidRPr="009B4FC9">
        <w:t xml:space="preserve"> </w:t>
      </w:r>
      <w:r w:rsidRPr="009B4FC9">
        <w:t>phần</w:t>
      </w:r>
      <w:r w:rsidR="00F90D96" w:rsidRPr="009B4FC9">
        <w:t xml:space="preserve"> </w:t>
      </w:r>
      <w:r w:rsidRPr="009B4FC9">
        <w:t>quan</w:t>
      </w:r>
      <w:r w:rsidR="00F90D96" w:rsidRPr="009B4FC9">
        <w:t xml:space="preserve"> </w:t>
      </w:r>
      <w:r w:rsidRPr="009B4FC9">
        <w:t>trọng</w:t>
      </w:r>
      <w:r w:rsidR="00F90D96" w:rsidRPr="009B4FC9">
        <w:t xml:space="preserve"> </w:t>
      </w:r>
      <w:r w:rsidRPr="009B4FC9">
        <w:t>trong</w:t>
      </w:r>
      <w:r w:rsidR="00F90D96" w:rsidRPr="009B4FC9">
        <w:t xml:space="preserve"> </w:t>
      </w:r>
      <w:r w:rsidRPr="009B4FC9">
        <w:t>phân</w:t>
      </w:r>
      <w:r w:rsidR="00F90D96" w:rsidRPr="009B4FC9">
        <w:t xml:space="preserve"> </w:t>
      </w:r>
      <w:r w:rsidRPr="009B4FC9">
        <w:t>tích</w:t>
      </w:r>
      <w:r w:rsidR="00F90D96" w:rsidRPr="009B4FC9">
        <w:t xml:space="preserve"> </w:t>
      </w:r>
      <w:r w:rsidRPr="009B4FC9">
        <w:t>và</w:t>
      </w:r>
      <w:r w:rsidR="00F90D96" w:rsidRPr="009B4FC9">
        <w:t xml:space="preserve"> </w:t>
      </w:r>
      <w:r w:rsidRPr="009B4FC9">
        <w:t>hoạch</w:t>
      </w:r>
      <w:r w:rsidR="00F90D96" w:rsidRPr="009B4FC9">
        <w:t xml:space="preserve"> </w:t>
      </w:r>
      <w:r w:rsidRPr="009B4FC9">
        <w:t>định</w:t>
      </w:r>
      <w:r w:rsidR="00F90D96" w:rsidRPr="009B4FC9">
        <w:t xml:space="preserve"> </w:t>
      </w:r>
      <w:r w:rsidRPr="009B4FC9">
        <w:t>chính</w:t>
      </w:r>
      <w:r w:rsidR="00F90D96" w:rsidRPr="009B4FC9">
        <w:t xml:space="preserve"> </w:t>
      </w:r>
      <w:r w:rsidRPr="009B4FC9">
        <w:t>sách</w:t>
      </w:r>
      <w:r w:rsidR="00F90D96" w:rsidRPr="009B4FC9">
        <w:t xml:space="preserve"> </w:t>
      </w:r>
      <w:r w:rsidRPr="009B4FC9">
        <w:t>vĩ</w:t>
      </w:r>
      <w:r w:rsidR="00F90D96" w:rsidRPr="009B4FC9">
        <w:t xml:space="preserve"> </w:t>
      </w:r>
      <w:r w:rsidRPr="009B4FC9">
        <w:t>mô,</w:t>
      </w:r>
      <w:r w:rsidR="00F90D96" w:rsidRPr="009B4FC9">
        <w:t xml:space="preserve"> </w:t>
      </w:r>
      <w:r w:rsidRPr="009B4FC9">
        <w:t>vi</w:t>
      </w:r>
      <w:r w:rsidR="00F90D96" w:rsidRPr="009B4FC9">
        <w:t xml:space="preserve"> </w:t>
      </w:r>
      <w:r w:rsidRPr="009B4FC9">
        <w:t>mô.</w:t>
      </w:r>
      <w:r w:rsidR="00F90D96" w:rsidRPr="009B4FC9">
        <w:t xml:space="preserve"> </w:t>
      </w:r>
      <w:r w:rsidRPr="009B4FC9">
        <w:t>Nó</w:t>
      </w:r>
      <w:r w:rsidR="00F90D96" w:rsidRPr="009B4FC9">
        <w:t xml:space="preserve"> </w:t>
      </w:r>
      <w:r w:rsidRPr="009B4FC9">
        <w:t>cho</w:t>
      </w:r>
      <w:r w:rsidR="00F90D96" w:rsidRPr="009B4FC9">
        <w:t xml:space="preserve"> </w:t>
      </w:r>
      <w:r w:rsidRPr="009B4FC9">
        <w:t>phép</w:t>
      </w:r>
      <w:r w:rsidR="00F90D96" w:rsidRPr="009B4FC9">
        <w:t xml:space="preserve"> </w:t>
      </w:r>
      <w:r w:rsidRPr="009B4FC9">
        <w:t>các</w:t>
      </w:r>
      <w:r w:rsidR="00F90D96" w:rsidRPr="009B4FC9">
        <w:t xml:space="preserve"> </w:t>
      </w:r>
      <w:r w:rsidRPr="009B4FC9">
        <w:t>nhà</w:t>
      </w:r>
      <w:r w:rsidR="00F90D96" w:rsidRPr="009B4FC9">
        <w:t xml:space="preserve"> </w:t>
      </w:r>
      <w:r w:rsidRPr="009B4FC9">
        <w:t>quản</w:t>
      </w:r>
      <w:r w:rsidR="00F90D96" w:rsidRPr="009B4FC9">
        <w:t xml:space="preserve"> </w:t>
      </w:r>
      <w:r w:rsidRPr="009B4FC9">
        <w:t>lý,</w:t>
      </w:r>
      <w:r w:rsidR="00F90D96" w:rsidRPr="009B4FC9">
        <w:t xml:space="preserve"> </w:t>
      </w:r>
      <w:r w:rsidRPr="009B4FC9">
        <w:t>nhà</w:t>
      </w:r>
      <w:r w:rsidR="00F90D96" w:rsidRPr="009B4FC9">
        <w:t xml:space="preserve"> </w:t>
      </w:r>
      <w:r w:rsidRPr="009B4FC9">
        <w:t>đầu</w:t>
      </w:r>
      <w:r w:rsidR="00F90D96" w:rsidRPr="009B4FC9">
        <w:t xml:space="preserve"> </w:t>
      </w:r>
      <w:r w:rsidRPr="009B4FC9">
        <w:t>tư</w:t>
      </w:r>
      <w:r w:rsidR="00F90D96" w:rsidRPr="009B4FC9">
        <w:t xml:space="preserve"> </w:t>
      </w:r>
      <w:r w:rsidRPr="009B4FC9">
        <w:t>và</w:t>
      </w:r>
      <w:r w:rsidR="00F90D96" w:rsidRPr="009B4FC9">
        <w:t xml:space="preserve"> </w:t>
      </w:r>
      <w:r w:rsidRPr="009B4FC9">
        <w:t>chính</w:t>
      </w:r>
      <w:r w:rsidR="00F90D96" w:rsidRPr="009B4FC9">
        <w:t xml:space="preserve"> </w:t>
      </w:r>
      <w:r w:rsidRPr="009B4FC9">
        <w:t>phủ</w:t>
      </w:r>
      <w:r w:rsidR="00F90D96" w:rsidRPr="009B4FC9">
        <w:t xml:space="preserve"> </w:t>
      </w:r>
      <w:r w:rsidRPr="009B4FC9">
        <w:t>đưa</w:t>
      </w:r>
      <w:r w:rsidR="00F90D96" w:rsidRPr="009B4FC9">
        <w:t xml:space="preserve"> </w:t>
      </w:r>
      <w:r w:rsidRPr="009B4FC9">
        <w:t>ra</w:t>
      </w:r>
      <w:r w:rsidR="00F90D96" w:rsidRPr="009B4FC9">
        <w:t xml:space="preserve"> </w:t>
      </w:r>
      <w:r w:rsidRPr="009B4FC9">
        <w:t>các</w:t>
      </w:r>
      <w:r w:rsidR="00F90D96" w:rsidRPr="009B4FC9">
        <w:t xml:space="preserve"> </w:t>
      </w:r>
      <w:r w:rsidRPr="009B4FC9">
        <w:t>quyết</w:t>
      </w:r>
      <w:r w:rsidR="00F90D96" w:rsidRPr="009B4FC9">
        <w:t xml:space="preserve"> </w:t>
      </w:r>
      <w:r w:rsidRPr="009B4FC9">
        <w:t>định</w:t>
      </w:r>
      <w:r w:rsidR="00F90D96" w:rsidRPr="009B4FC9">
        <w:t xml:space="preserve"> </w:t>
      </w:r>
      <w:r w:rsidRPr="009B4FC9">
        <w:t>chiến</w:t>
      </w:r>
      <w:r w:rsidR="00F90D96" w:rsidRPr="009B4FC9">
        <w:t xml:space="preserve"> </w:t>
      </w:r>
      <w:r w:rsidRPr="009B4FC9">
        <w:t>lược</w:t>
      </w:r>
      <w:r w:rsidR="00F90D96" w:rsidRPr="009B4FC9">
        <w:t xml:space="preserve"> </w:t>
      </w:r>
      <w:r w:rsidRPr="009B4FC9">
        <w:t>dựa</w:t>
      </w:r>
      <w:r w:rsidR="00F90D96" w:rsidRPr="009B4FC9">
        <w:t xml:space="preserve"> </w:t>
      </w:r>
      <w:r w:rsidRPr="009B4FC9">
        <w:t>trên</w:t>
      </w:r>
      <w:r w:rsidR="00F90D96" w:rsidRPr="009B4FC9">
        <w:t xml:space="preserve"> </w:t>
      </w:r>
      <w:r w:rsidRPr="009B4FC9">
        <w:t>các</w:t>
      </w:r>
      <w:r w:rsidR="00F90D96" w:rsidRPr="009B4FC9">
        <w:t xml:space="preserve"> </w:t>
      </w:r>
      <w:r w:rsidRPr="009B4FC9">
        <w:t>xu</w:t>
      </w:r>
      <w:r w:rsidR="00F90D96" w:rsidRPr="009B4FC9">
        <w:t xml:space="preserve"> </w:t>
      </w:r>
      <w:r w:rsidRPr="009B4FC9">
        <w:t>hướng</w:t>
      </w:r>
      <w:r w:rsidR="00F90D96" w:rsidRPr="009B4FC9">
        <w:t xml:space="preserve"> </w:t>
      </w:r>
      <w:r w:rsidRPr="009B4FC9">
        <w:t>dự</w:t>
      </w:r>
      <w:r w:rsidR="00F90D96" w:rsidRPr="009B4FC9">
        <w:t xml:space="preserve"> </w:t>
      </w:r>
      <w:r w:rsidRPr="009B4FC9">
        <w:t>đoán</w:t>
      </w:r>
      <w:r w:rsidR="00F90D96" w:rsidRPr="009B4FC9">
        <w:t xml:space="preserve"> </w:t>
      </w:r>
      <w:r w:rsidRPr="009B4FC9">
        <w:t>của</w:t>
      </w:r>
      <w:r w:rsidR="00F90D96" w:rsidRPr="009B4FC9">
        <w:t xml:space="preserve"> </w:t>
      </w:r>
      <w:r w:rsidRPr="009B4FC9">
        <w:t>các</w:t>
      </w:r>
      <w:r w:rsidR="00F90D96" w:rsidRPr="009B4FC9">
        <w:t xml:space="preserve"> </w:t>
      </w:r>
      <w:r w:rsidRPr="009B4FC9">
        <w:t>biến</w:t>
      </w:r>
      <w:r w:rsidR="00F90D96" w:rsidRPr="009B4FC9">
        <w:t xml:space="preserve"> </w:t>
      </w:r>
      <w:r w:rsidRPr="009B4FC9">
        <w:t>kinh</w:t>
      </w:r>
      <w:r w:rsidR="00F90D96" w:rsidRPr="009B4FC9">
        <w:t xml:space="preserve"> </w:t>
      </w:r>
      <w:r w:rsidRPr="009B4FC9">
        <w:t>tế</w:t>
      </w:r>
      <w:r w:rsidR="00F90D96" w:rsidRPr="009B4FC9">
        <w:t xml:space="preserve"> </w:t>
      </w:r>
      <w:r w:rsidRPr="009B4FC9">
        <w:t>như</w:t>
      </w:r>
      <w:r w:rsidR="00F90D96" w:rsidRPr="009B4FC9">
        <w:t xml:space="preserve"> </w:t>
      </w:r>
      <w:r w:rsidRPr="009B4FC9">
        <w:t>GDP,</w:t>
      </w:r>
      <w:r w:rsidR="00F90D96" w:rsidRPr="009B4FC9">
        <w:t xml:space="preserve"> </w:t>
      </w:r>
      <w:r w:rsidRPr="009B4FC9">
        <w:t>lạm</w:t>
      </w:r>
      <w:r w:rsidR="00F90D96" w:rsidRPr="009B4FC9">
        <w:t xml:space="preserve"> </w:t>
      </w:r>
      <w:r w:rsidRPr="009B4FC9">
        <w:t>phát,</w:t>
      </w:r>
      <w:r w:rsidR="00F90D96" w:rsidRPr="009B4FC9">
        <w:t xml:space="preserve"> </w:t>
      </w:r>
      <w:r w:rsidRPr="009B4FC9">
        <w:t>lãi</w:t>
      </w:r>
      <w:r w:rsidR="00F90D96" w:rsidRPr="009B4FC9">
        <w:t xml:space="preserve"> </w:t>
      </w:r>
      <w:r w:rsidRPr="009B4FC9">
        <w:t>suất,</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Mỗi</w:t>
      </w:r>
      <w:r w:rsidR="00F90D96" w:rsidRPr="009B4FC9">
        <w:t xml:space="preserve"> </w:t>
      </w:r>
      <w:r w:rsidRPr="009B4FC9">
        <w:t>biến</w:t>
      </w:r>
      <w:r w:rsidR="00F90D96" w:rsidRPr="009B4FC9">
        <w:t xml:space="preserve"> </w:t>
      </w:r>
      <w:r w:rsidRPr="009B4FC9">
        <w:t>số</w:t>
      </w:r>
      <w:r w:rsidR="00F90D96" w:rsidRPr="009B4FC9">
        <w:t xml:space="preserve"> </w:t>
      </w:r>
      <w:r w:rsidRPr="009B4FC9">
        <w:t>kinh</w:t>
      </w:r>
      <w:r w:rsidR="00F90D96" w:rsidRPr="009B4FC9">
        <w:t xml:space="preserve"> </w:t>
      </w:r>
      <w:r w:rsidRPr="009B4FC9">
        <w:t>tế</w:t>
      </w:r>
      <w:r w:rsidR="00F90D96" w:rsidRPr="009B4FC9">
        <w:t xml:space="preserve"> </w:t>
      </w:r>
      <w:r w:rsidRPr="009B4FC9">
        <w:t>đều</w:t>
      </w:r>
      <w:r w:rsidR="00F90D96" w:rsidRPr="009B4FC9">
        <w:t xml:space="preserve"> </w:t>
      </w:r>
      <w:r w:rsidRPr="009B4FC9">
        <w:t>mang</w:t>
      </w:r>
      <w:r w:rsidR="00F90D96" w:rsidRPr="009B4FC9">
        <w:t xml:space="preserve"> </w:t>
      </w:r>
      <w:r w:rsidRPr="009B4FC9">
        <w:t>tính</w:t>
      </w:r>
      <w:r w:rsidR="00F90D96" w:rsidRPr="009B4FC9">
        <w:t xml:space="preserve"> </w:t>
      </w:r>
      <w:r w:rsidRPr="009B4FC9">
        <w:t>phức</w:t>
      </w:r>
      <w:r w:rsidR="00F90D96" w:rsidRPr="009B4FC9">
        <w:t xml:space="preserve"> </w:t>
      </w:r>
      <w:r w:rsidRPr="009B4FC9">
        <w:t>tạp,</w:t>
      </w:r>
      <w:r w:rsidR="00F90D96" w:rsidRPr="009B4FC9">
        <w:t xml:space="preserve"> </w:t>
      </w:r>
      <w:r w:rsidRPr="009B4FC9">
        <w:t>thường</w:t>
      </w:r>
      <w:r w:rsidR="00F90D96" w:rsidRPr="009B4FC9">
        <w:t xml:space="preserve"> </w:t>
      </w:r>
      <w:r w:rsidRPr="009B4FC9">
        <w:t>chịu</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bởi</w:t>
      </w:r>
      <w:r w:rsidR="00F90D96" w:rsidRPr="009B4FC9">
        <w:t xml:space="preserve"> </w:t>
      </w:r>
      <w:r w:rsidRPr="009B4FC9">
        <w:t>nhiều</w:t>
      </w:r>
      <w:r w:rsidR="00F90D96" w:rsidRPr="009B4FC9">
        <w:t xml:space="preserve"> </w:t>
      </w:r>
      <w:r w:rsidRPr="009B4FC9">
        <w:t>yếu</w:t>
      </w:r>
      <w:r w:rsidR="00F90D96" w:rsidRPr="009B4FC9">
        <w:t xml:space="preserve"> </w:t>
      </w:r>
      <w:r w:rsidRPr="009B4FC9">
        <w:t>tố</w:t>
      </w:r>
      <w:r w:rsidR="00F90D96" w:rsidRPr="009B4FC9">
        <w:t xml:space="preserve"> </w:t>
      </w:r>
      <w:r w:rsidRPr="009B4FC9">
        <w:t>cùng</w:t>
      </w:r>
      <w:r w:rsidR="00F90D96" w:rsidRPr="009B4FC9">
        <w:t xml:space="preserve"> </w:t>
      </w:r>
      <w:r w:rsidRPr="009B4FC9">
        <w:t>lúc,</w:t>
      </w:r>
      <w:r w:rsidR="00F90D96" w:rsidRPr="009B4FC9">
        <w:t xml:space="preserve"> </w:t>
      </w:r>
      <w:r w:rsidRPr="009B4FC9">
        <w:t>trong</w:t>
      </w:r>
      <w:r w:rsidR="00F90D96" w:rsidRPr="009B4FC9">
        <w:t xml:space="preserve"> </w:t>
      </w:r>
      <w:r w:rsidRPr="009B4FC9">
        <w:t>đó</w:t>
      </w:r>
      <w:r w:rsidR="00F90D96" w:rsidRPr="009B4FC9">
        <w:t xml:space="preserve"> </w:t>
      </w:r>
      <w:r w:rsidRPr="009B4FC9">
        <w:t>có</w:t>
      </w:r>
      <w:r w:rsidR="00F90D96" w:rsidRPr="009B4FC9">
        <w:t xml:space="preserve"> </w:t>
      </w:r>
      <w:r w:rsidRPr="009B4FC9">
        <w:t>cả</w:t>
      </w:r>
      <w:r w:rsidR="00F90D96" w:rsidRPr="009B4FC9">
        <w:t xml:space="preserve"> </w:t>
      </w:r>
      <w:r w:rsidRPr="009B4FC9">
        <w:t>yếu</w:t>
      </w:r>
      <w:r w:rsidR="00F90D96" w:rsidRPr="009B4FC9">
        <w:t xml:space="preserve"> </w:t>
      </w:r>
      <w:r w:rsidRPr="009B4FC9">
        <w:t>tố</w:t>
      </w:r>
      <w:r w:rsidR="00F90D96" w:rsidRPr="009B4FC9">
        <w:t xml:space="preserve"> </w:t>
      </w:r>
      <w:r w:rsidRPr="009B4FC9">
        <w:t>thời</w:t>
      </w:r>
      <w:r w:rsidR="00F90D96" w:rsidRPr="009B4FC9">
        <w:t xml:space="preserve"> </w:t>
      </w:r>
      <w:r w:rsidRPr="009B4FC9">
        <w:t>gian</w:t>
      </w:r>
      <w:r w:rsidR="00F90D96" w:rsidRPr="009B4FC9">
        <w:t xml:space="preserve"> </w:t>
      </w:r>
      <w:r w:rsidRPr="009B4FC9">
        <w:t>và</w:t>
      </w:r>
      <w:r w:rsidR="00F90D96" w:rsidRPr="009B4FC9">
        <w:t xml:space="preserve"> </w:t>
      </w:r>
      <w:r w:rsidRPr="009B4FC9">
        <w:t>phi</w:t>
      </w:r>
      <w:r w:rsidR="00F90D96" w:rsidRPr="009B4FC9">
        <w:t xml:space="preserve"> </w:t>
      </w:r>
      <w:r w:rsidRPr="009B4FC9">
        <w:t>tuyến</w:t>
      </w:r>
      <w:r w:rsidR="00F90D96" w:rsidRPr="009B4FC9">
        <w:t xml:space="preserve"> </w:t>
      </w:r>
      <w:r w:rsidRPr="009B4FC9">
        <w:t>tính.</w:t>
      </w:r>
      <w:r w:rsidR="00F90D96" w:rsidRPr="009B4FC9">
        <w:t xml:space="preserve"> </w:t>
      </w:r>
      <w:r w:rsidRPr="009B4FC9">
        <w:t>Do</w:t>
      </w:r>
      <w:r w:rsidR="00F90D96" w:rsidRPr="009B4FC9">
        <w:t xml:space="preserve"> </w:t>
      </w:r>
      <w:r w:rsidRPr="009B4FC9">
        <w:t>đó,</w:t>
      </w:r>
      <w:r w:rsidR="00F90D96" w:rsidRPr="009B4FC9">
        <w:t xml:space="preserve"> </w:t>
      </w:r>
      <w:r w:rsidRPr="009B4FC9">
        <w:t>việc</w:t>
      </w:r>
      <w:r w:rsidR="00F90D96" w:rsidRPr="009B4FC9">
        <w:t xml:space="preserve"> </w:t>
      </w:r>
      <w:r w:rsidRPr="009B4FC9">
        <w:t>lựa</w:t>
      </w:r>
      <w:r w:rsidR="00F90D96" w:rsidRPr="009B4FC9">
        <w:t xml:space="preserve"> </w:t>
      </w:r>
      <w:r w:rsidRPr="009B4FC9">
        <w:t>chọn</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dự</w:t>
      </w:r>
      <w:r w:rsidR="00F90D96" w:rsidRPr="009B4FC9">
        <w:t xml:space="preserve"> </w:t>
      </w:r>
      <w:r w:rsidRPr="009B4FC9">
        <w:t>báo</w:t>
      </w:r>
      <w:r w:rsidR="00F90D96" w:rsidRPr="009B4FC9">
        <w:t xml:space="preserve"> </w:t>
      </w:r>
      <w:r w:rsidRPr="009B4FC9">
        <w:t>phù</w:t>
      </w:r>
      <w:r w:rsidR="00F90D96" w:rsidRPr="009B4FC9">
        <w:t xml:space="preserve"> </w:t>
      </w:r>
      <w:r w:rsidRPr="009B4FC9">
        <w:t>hợp</w:t>
      </w:r>
      <w:r w:rsidR="00F90D96" w:rsidRPr="009B4FC9">
        <w:t xml:space="preserve"> </w:t>
      </w:r>
      <w:r w:rsidRPr="009B4FC9">
        <w:t>là</w:t>
      </w:r>
      <w:r w:rsidR="00F90D96" w:rsidRPr="009B4FC9">
        <w:t xml:space="preserve"> </w:t>
      </w:r>
      <w:r w:rsidRPr="009B4FC9">
        <w:t>điều</w:t>
      </w:r>
      <w:r w:rsidR="00F90D96" w:rsidRPr="009B4FC9">
        <w:t xml:space="preserve"> </w:t>
      </w:r>
      <w:r w:rsidRPr="009B4FC9">
        <w:t>kiện</w:t>
      </w:r>
      <w:r w:rsidR="00F90D96" w:rsidRPr="009B4FC9">
        <w:t xml:space="preserve"> </w:t>
      </w:r>
      <w:r w:rsidRPr="009B4FC9">
        <w:t>tiên</w:t>
      </w:r>
      <w:r w:rsidR="00F90D96" w:rsidRPr="009B4FC9">
        <w:t xml:space="preserve"> </w:t>
      </w:r>
      <w:r w:rsidRPr="009B4FC9">
        <w:t>quyết</w:t>
      </w:r>
      <w:r w:rsidR="00F90D96" w:rsidRPr="009B4FC9">
        <w:t xml:space="preserve"> </w:t>
      </w:r>
      <w:r w:rsidRPr="009B4FC9">
        <w:t>để</w:t>
      </w:r>
      <w:r w:rsidR="00F90D96" w:rsidRPr="009B4FC9">
        <w:t xml:space="preserve"> </w:t>
      </w:r>
      <w:r w:rsidRPr="009B4FC9">
        <w:t>đảm</w:t>
      </w:r>
      <w:r w:rsidR="00F90D96" w:rsidRPr="009B4FC9">
        <w:t xml:space="preserve"> </w:t>
      </w:r>
      <w:r w:rsidRPr="009B4FC9">
        <w:t>bảo</w:t>
      </w:r>
      <w:r w:rsidR="00F90D96" w:rsidRPr="009B4FC9">
        <w:t xml:space="preserve"> </w:t>
      </w:r>
      <w:r w:rsidRPr="009B4FC9">
        <w:t>độ</w:t>
      </w:r>
      <w:r w:rsidR="00F90D96" w:rsidRPr="009B4FC9">
        <w:t xml:space="preserve"> </w:t>
      </w:r>
      <w:r w:rsidRPr="009B4FC9">
        <w:t>tin</w:t>
      </w:r>
      <w:r w:rsidR="00F90D96" w:rsidRPr="009B4FC9">
        <w:t xml:space="preserve"> </w:t>
      </w:r>
      <w:r w:rsidRPr="009B4FC9">
        <w:t>cậy</w:t>
      </w:r>
      <w:r w:rsidR="00F90D96" w:rsidRPr="009B4FC9">
        <w:t xml:space="preserve"> </w:t>
      </w:r>
      <w:r w:rsidRPr="009B4FC9">
        <w:t>và</w:t>
      </w:r>
      <w:r w:rsidR="00F90D96" w:rsidRPr="009B4FC9">
        <w:t xml:space="preserve"> </w:t>
      </w:r>
      <w:r w:rsidRPr="009B4FC9">
        <w:t>chính</w:t>
      </w:r>
      <w:r w:rsidR="00F90D96" w:rsidRPr="009B4FC9">
        <w:t xml:space="preserve"> </w:t>
      </w:r>
      <w:r w:rsidRPr="009B4FC9">
        <w:t>xác</w:t>
      </w:r>
      <w:r w:rsidR="00F90D96" w:rsidRPr="009B4FC9">
        <w:t xml:space="preserve"> </w:t>
      </w:r>
      <w:r w:rsidRPr="009B4FC9">
        <w:t>của</w:t>
      </w:r>
      <w:r w:rsidR="00F90D96" w:rsidRPr="009B4FC9">
        <w:t xml:space="preserve"> </w:t>
      </w:r>
      <w:r w:rsidRPr="009B4FC9">
        <w:t>kết</w:t>
      </w:r>
      <w:r w:rsidR="00F90D96" w:rsidRPr="009B4FC9">
        <w:t xml:space="preserve"> </w:t>
      </w:r>
      <w:r w:rsidRPr="009B4FC9">
        <w:t>quả.</w:t>
      </w:r>
    </w:p>
    <w:p w14:paraId="3EC517C5" w14:textId="48D20920" w:rsidR="00F36CF7" w:rsidRPr="009B4FC9" w:rsidRDefault="00F36CF7" w:rsidP="0042196A">
      <w:pPr>
        <w:pStyle w:val="4-DoanVB"/>
        <w:spacing w:line="360" w:lineRule="auto"/>
        <w:ind w:firstLine="567"/>
      </w:pPr>
      <w:r w:rsidRPr="009B4FC9">
        <w:t>Tùy</w:t>
      </w:r>
      <w:r w:rsidR="00F90D96" w:rsidRPr="009B4FC9">
        <w:t xml:space="preserve"> </w:t>
      </w:r>
      <w:r w:rsidRPr="009B4FC9">
        <w:t>theo</w:t>
      </w:r>
      <w:r w:rsidR="00F90D96" w:rsidRPr="009B4FC9">
        <w:t xml:space="preserve"> </w:t>
      </w:r>
      <w:r w:rsidRPr="009B4FC9">
        <w:t>mục</w:t>
      </w:r>
      <w:r w:rsidR="00F90D96" w:rsidRPr="009B4FC9">
        <w:t xml:space="preserve"> </w:t>
      </w:r>
      <w:r w:rsidRPr="009B4FC9">
        <w:t>tiêu</w:t>
      </w:r>
      <w:r w:rsidR="00F90D96" w:rsidRPr="009B4FC9">
        <w:t xml:space="preserve"> </w:t>
      </w:r>
      <w:r w:rsidRPr="009B4FC9">
        <w:t>phân</w:t>
      </w:r>
      <w:r w:rsidR="00F90D96" w:rsidRPr="009B4FC9">
        <w:t xml:space="preserve"> </w:t>
      </w:r>
      <w:r w:rsidRPr="009B4FC9">
        <w:t>tích,</w:t>
      </w:r>
      <w:r w:rsidR="00F90D96" w:rsidRPr="009B4FC9">
        <w:t xml:space="preserve"> </w:t>
      </w:r>
      <w:r w:rsidRPr="009B4FC9">
        <w:t>đặc</w:t>
      </w:r>
      <w:r w:rsidR="00F90D96" w:rsidRPr="009B4FC9">
        <w:t xml:space="preserve"> </w:t>
      </w:r>
      <w:r w:rsidRPr="009B4FC9">
        <w:t>điểm</w:t>
      </w:r>
      <w:r w:rsidR="00F90D96" w:rsidRPr="009B4FC9">
        <w:t xml:space="preserve"> </w:t>
      </w:r>
      <w:r w:rsidRPr="009B4FC9">
        <w:t>của</w:t>
      </w:r>
      <w:r w:rsidR="00F90D96" w:rsidRPr="009B4FC9">
        <w:t xml:space="preserve"> </w:t>
      </w:r>
      <w:r w:rsidRPr="009B4FC9">
        <w:t>dữ</w:t>
      </w:r>
      <w:r w:rsidR="00F90D96" w:rsidRPr="009B4FC9">
        <w:t xml:space="preserve"> </w:t>
      </w:r>
      <w:r w:rsidRPr="009B4FC9">
        <w:t>liệu,</w:t>
      </w:r>
      <w:r w:rsidR="00F90D96" w:rsidRPr="009B4FC9">
        <w:t xml:space="preserve"> </w:t>
      </w:r>
      <w:r w:rsidRPr="009B4FC9">
        <w:t>cũng</w:t>
      </w:r>
      <w:r w:rsidR="00F90D96" w:rsidRPr="009B4FC9">
        <w:t xml:space="preserve"> </w:t>
      </w:r>
      <w:r w:rsidRPr="009B4FC9">
        <w:t>như</w:t>
      </w:r>
      <w:r w:rsidR="00F90D96" w:rsidRPr="009B4FC9">
        <w:t xml:space="preserve"> </w:t>
      </w:r>
      <w:r w:rsidRPr="009B4FC9">
        <w:t>nguồn</w:t>
      </w:r>
      <w:r w:rsidR="00F90D96" w:rsidRPr="009B4FC9">
        <w:t xml:space="preserve"> </w:t>
      </w:r>
      <w:r w:rsidRPr="009B4FC9">
        <w:t>lực</w:t>
      </w:r>
      <w:r w:rsidR="00F90D96" w:rsidRPr="009B4FC9">
        <w:t xml:space="preserve"> </w:t>
      </w:r>
      <w:r w:rsidRPr="009B4FC9">
        <w:t>kỹ</w:t>
      </w:r>
      <w:r w:rsidR="00F90D96" w:rsidRPr="009B4FC9">
        <w:t xml:space="preserve"> </w:t>
      </w:r>
      <w:r w:rsidRPr="009B4FC9">
        <w:t>thuật,</w:t>
      </w:r>
      <w:r w:rsidR="00F90D96" w:rsidRPr="009B4FC9">
        <w:t xml:space="preserve"> </w:t>
      </w:r>
      <w:r w:rsidRPr="009B4FC9">
        <w:t>người</w:t>
      </w:r>
      <w:r w:rsidR="00F90D96" w:rsidRPr="009B4FC9">
        <w:t xml:space="preserve"> </w:t>
      </w:r>
      <w:r w:rsidRPr="009B4FC9">
        <w:t>ta</w:t>
      </w:r>
      <w:r w:rsidR="00F90D96" w:rsidRPr="009B4FC9">
        <w:t xml:space="preserve"> </w:t>
      </w:r>
      <w:r w:rsidRPr="009B4FC9">
        <w:t>có</w:t>
      </w:r>
      <w:r w:rsidR="00F90D96" w:rsidRPr="009B4FC9">
        <w:t xml:space="preserve"> </w:t>
      </w:r>
      <w:r w:rsidRPr="009B4FC9">
        <w:t>thể</w:t>
      </w:r>
      <w:r w:rsidR="00F90D96" w:rsidRPr="009B4FC9">
        <w:t xml:space="preserve"> </w:t>
      </w:r>
      <w:r w:rsidRPr="009B4FC9">
        <w:t>sử</w:t>
      </w:r>
      <w:r w:rsidR="00F90D96" w:rsidRPr="009B4FC9">
        <w:t xml:space="preserve"> </w:t>
      </w:r>
      <w:r w:rsidRPr="009B4FC9">
        <w:t>dụng</w:t>
      </w:r>
      <w:r w:rsidR="00F90D96" w:rsidRPr="009B4FC9">
        <w:t xml:space="preserve"> </w:t>
      </w:r>
      <w:r w:rsidRPr="009B4FC9">
        <w:t>các</w:t>
      </w:r>
      <w:r w:rsidR="00F90D96" w:rsidRPr="009B4FC9">
        <w:t xml:space="preserve"> </w:t>
      </w:r>
      <w:r w:rsidRPr="009B4FC9">
        <w:t>nhóm</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sau</w:t>
      </w:r>
      <w:r w:rsidR="00F90D96" w:rsidRPr="009B4FC9">
        <w:t xml:space="preserve"> </w:t>
      </w:r>
      <w:r w:rsidRPr="009B4FC9">
        <w:t>đây:</w:t>
      </w:r>
    </w:p>
    <w:p w14:paraId="2A2DBC81" w14:textId="6BA59A4A" w:rsidR="00F36CF7" w:rsidRPr="009B4FC9" w:rsidRDefault="00F36CF7" w:rsidP="0042196A">
      <w:pPr>
        <w:pStyle w:val="Heading3"/>
        <w:spacing w:line="360" w:lineRule="auto"/>
        <w:rPr>
          <w:i/>
          <w:iCs w:val="0"/>
        </w:rPr>
      </w:pPr>
      <w:bookmarkStart w:id="20" w:name="_Toc199717878"/>
      <w:r w:rsidRPr="009B4FC9">
        <w:rPr>
          <w:iCs w:val="0"/>
        </w:rPr>
        <w:t>Phương</w:t>
      </w:r>
      <w:r w:rsidR="00F90D96" w:rsidRPr="009B4FC9">
        <w:rPr>
          <w:iCs w:val="0"/>
        </w:rPr>
        <w:t xml:space="preserve"> </w:t>
      </w:r>
      <w:r w:rsidRPr="009B4FC9">
        <w:rPr>
          <w:iCs w:val="0"/>
        </w:rPr>
        <w:t>pháp</w:t>
      </w:r>
      <w:r w:rsidR="00F90D96" w:rsidRPr="009B4FC9">
        <w:rPr>
          <w:iCs w:val="0"/>
        </w:rPr>
        <w:t xml:space="preserve"> </w:t>
      </w:r>
      <w:r w:rsidRPr="009B4FC9">
        <w:rPr>
          <w:iCs w:val="0"/>
        </w:rPr>
        <w:t>định</w:t>
      </w:r>
      <w:r w:rsidR="00F90D96" w:rsidRPr="009B4FC9">
        <w:rPr>
          <w:iCs w:val="0"/>
        </w:rPr>
        <w:t xml:space="preserve"> </w:t>
      </w:r>
      <w:r w:rsidRPr="009B4FC9">
        <w:rPr>
          <w:iCs w:val="0"/>
        </w:rPr>
        <w:t>tính</w:t>
      </w:r>
      <w:bookmarkEnd w:id="20"/>
    </w:p>
    <w:p w14:paraId="37A575D5" w14:textId="0E7660B2" w:rsidR="00F36CF7" w:rsidRPr="009B4FC9" w:rsidRDefault="00F36CF7" w:rsidP="0042196A">
      <w:pPr>
        <w:pStyle w:val="4-DoanVB"/>
        <w:spacing w:line="360" w:lineRule="auto"/>
        <w:ind w:firstLine="567"/>
      </w:pPr>
      <w:r w:rsidRPr="009B4FC9">
        <w:t>Phương</w:t>
      </w:r>
      <w:r w:rsidR="00F90D96" w:rsidRPr="009B4FC9">
        <w:t xml:space="preserve"> </w:t>
      </w:r>
      <w:r w:rsidRPr="009B4FC9">
        <w:t>pháp</w:t>
      </w:r>
      <w:r w:rsidR="00F90D96" w:rsidRPr="009B4FC9">
        <w:t xml:space="preserve"> </w:t>
      </w:r>
      <w:r w:rsidRPr="009B4FC9">
        <w:t>định</w:t>
      </w:r>
      <w:r w:rsidR="00F90D96" w:rsidRPr="009B4FC9">
        <w:t xml:space="preserve"> </w:t>
      </w:r>
      <w:r w:rsidRPr="009B4FC9">
        <w:t>tính</w:t>
      </w:r>
      <w:r w:rsidR="00F90D96" w:rsidRPr="009B4FC9">
        <w:t xml:space="preserve"> </w:t>
      </w:r>
      <w:r w:rsidRPr="009B4FC9">
        <w:t>là</w:t>
      </w:r>
      <w:r w:rsidR="00F90D96" w:rsidRPr="009B4FC9">
        <w:t xml:space="preserve"> </w:t>
      </w:r>
      <w:r w:rsidRPr="009B4FC9">
        <w:t>những</w:t>
      </w:r>
      <w:r w:rsidR="00F90D96" w:rsidRPr="009B4FC9">
        <w:t xml:space="preserve"> </w:t>
      </w:r>
      <w:r w:rsidRPr="009B4FC9">
        <w:t>kỹ</w:t>
      </w:r>
      <w:r w:rsidR="00F90D96" w:rsidRPr="009B4FC9">
        <w:t xml:space="preserve"> </w:t>
      </w:r>
      <w:r w:rsidRPr="009B4FC9">
        <w:t>thuật</w:t>
      </w:r>
      <w:r w:rsidR="00F90D96" w:rsidRPr="009B4FC9">
        <w:t xml:space="preserve"> </w:t>
      </w:r>
      <w:r w:rsidRPr="009B4FC9">
        <w:t>dự</w:t>
      </w:r>
      <w:r w:rsidR="00F90D96" w:rsidRPr="009B4FC9">
        <w:t xml:space="preserve"> </w:t>
      </w:r>
      <w:r w:rsidRPr="009B4FC9">
        <w:t>báo</w:t>
      </w:r>
      <w:r w:rsidR="00F90D96" w:rsidRPr="009B4FC9">
        <w:t xml:space="preserve"> </w:t>
      </w:r>
      <w:r w:rsidRPr="009B4FC9">
        <w:t>không</w:t>
      </w:r>
      <w:r w:rsidR="00F90D96" w:rsidRPr="009B4FC9">
        <w:t xml:space="preserve"> </w:t>
      </w:r>
      <w:r w:rsidRPr="009B4FC9">
        <w:t>phụ</w:t>
      </w:r>
      <w:r w:rsidR="00F90D96" w:rsidRPr="009B4FC9">
        <w:t xml:space="preserve"> </w:t>
      </w:r>
      <w:r w:rsidRPr="009B4FC9">
        <w:t>thuộc</w:t>
      </w:r>
      <w:r w:rsidR="00F90D96" w:rsidRPr="009B4FC9">
        <w:t xml:space="preserve"> </w:t>
      </w:r>
      <w:r w:rsidRPr="009B4FC9">
        <w:t>vào</w:t>
      </w:r>
      <w:r w:rsidR="00F90D96" w:rsidRPr="009B4FC9">
        <w:t xml:space="preserve"> </w:t>
      </w:r>
      <w:r w:rsidRPr="009B4FC9">
        <w:t>mô</w:t>
      </w:r>
      <w:r w:rsidR="00F90D96" w:rsidRPr="009B4FC9">
        <w:t xml:space="preserve"> </w:t>
      </w:r>
      <w:r w:rsidRPr="009B4FC9">
        <w:t>hình</w:t>
      </w:r>
      <w:r w:rsidR="00F90D96" w:rsidRPr="009B4FC9">
        <w:t xml:space="preserve"> </w:t>
      </w:r>
      <w:r w:rsidRPr="009B4FC9">
        <w:t>toán</w:t>
      </w:r>
      <w:r w:rsidR="00F90D96" w:rsidRPr="009B4FC9">
        <w:t xml:space="preserve"> </w:t>
      </w:r>
      <w:r w:rsidRPr="009B4FC9">
        <w:t>học</w:t>
      </w:r>
      <w:r w:rsidR="00F90D96" w:rsidRPr="009B4FC9">
        <w:t xml:space="preserve"> </w:t>
      </w:r>
      <w:r w:rsidRPr="009B4FC9">
        <w:t>mà</w:t>
      </w:r>
      <w:r w:rsidR="00F90D96" w:rsidRPr="009B4FC9">
        <w:t xml:space="preserve"> </w:t>
      </w:r>
      <w:r w:rsidRPr="009B4FC9">
        <w:t>dựa</w:t>
      </w:r>
      <w:r w:rsidR="00F90D96" w:rsidRPr="009B4FC9">
        <w:t xml:space="preserve"> </w:t>
      </w:r>
      <w:r w:rsidRPr="009B4FC9">
        <w:t>chủ</w:t>
      </w:r>
      <w:r w:rsidR="00F90D96" w:rsidRPr="009B4FC9">
        <w:t xml:space="preserve"> </w:t>
      </w:r>
      <w:r w:rsidRPr="009B4FC9">
        <w:t>yếu</w:t>
      </w:r>
      <w:r w:rsidR="00F90D96" w:rsidRPr="009B4FC9">
        <w:t xml:space="preserve"> </w:t>
      </w:r>
      <w:r w:rsidRPr="009B4FC9">
        <w:t>vào</w:t>
      </w:r>
      <w:r w:rsidR="00F90D96" w:rsidRPr="009B4FC9">
        <w:t xml:space="preserve"> </w:t>
      </w:r>
      <w:r w:rsidRPr="009B4FC9">
        <w:t>phán</w:t>
      </w:r>
      <w:r w:rsidR="00F90D96" w:rsidRPr="009B4FC9">
        <w:t xml:space="preserve"> </w:t>
      </w:r>
      <w:r w:rsidRPr="009B4FC9">
        <w:t>đoán</w:t>
      </w:r>
      <w:r w:rsidR="00F90D96" w:rsidRPr="009B4FC9">
        <w:t xml:space="preserve"> </w:t>
      </w:r>
      <w:r w:rsidRPr="009B4FC9">
        <w:t>của</w:t>
      </w:r>
      <w:r w:rsidR="00F90D96" w:rsidRPr="009B4FC9">
        <w:t xml:space="preserve"> </w:t>
      </w:r>
      <w:r w:rsidRPr="009B4FC9">
        <w:t>chuyên</w:t>
      </w:r>
      <w:r w:rsidR="00F90D96" w:rsidRPr="009B4FC9">
        <w:t xml:space="preserve"> </w:t>
      </w:r>
      <w:r w:rsidRPr="009B4FC9">
        <w:t>gia,</w:t>
      </w:r>
      <w:r w:rsidR="00F90D96" w:rsidRPr="009B4FC9">
        <w:t xml:space="preserve"> </w:t>
      </w:r>
      <w:r w:rsidRPr="009B4FC9">
        <w:t>kinh</w:t>
      </w:r>
      <w:r w:rsidR="00F90D96" w:rsidRPr="009B4FC9">
        <w:t xml:space="preserve"> </w:t>
      </w:r>
      <w:r w:rsidRPr="009B4FC9">
        <w:t>nghiệm</w:t>
      </w:r>
      <w:r w:rsidR="00F90D96" w:rsidRPr="009B4FC9">
        <w:t xml:space="preserve"> </w:t>
      </w:r>
      <w:r w:rsidRPr="009B4FC9">
        <w:t>thực</w:t>
      </w:r>
      <w:r w:rsidR="00F90D96" w:rsidRPr="009B4FC9">
        <w:t xml:space="preserve"> </w:t>
      </w:r>
      <w:r w:rsidRPr="009B4FC9">
        <w:t>tiễn,</w:t>
      </w:r>
      <w:r w:rsidR="00F90D96" w:rsidRPr="009B4FC9">
        <w:t xml:space="preserve"> </w:t>
      </w:r>
      <w:r w:rsidRPr="009B4FC9">
        <w:t>hoặc</w:t>
      </w:r>
      <w:r w:rsidR="00F90D96" w:rsidRPr="009B4FC9">
        <w:t xml:space="preserve"> </w:t>
      </w:r>
      <w:r w:rsidRPr="009B4FC9">
        <w:t>các</w:t>
      </w:r>
      <w:r w:rsidR="00F90D96" w:rsidRPr="009B4FC9">
        <w:t xml:space="preserve"> </w:t>
      </w:r>
      <w:r w:rsidRPr="009B4FC9">
        <w:t>phân</w:t>
      </w:r>
      <w:r w:rsidR="00F90D96" w:rsidRPr="009B4FC9">
        <w:t xml:space="preserve"> </w:t>
      </w:r>
      <w:r w:rsidRPr="009B4FC9">
        <w:t>tích</w:t>
      </w:r>
      <w:r w:rsidR="00F90D96" w:rsidRPr="009B4FC9">
        <w:t xml:space="preserve"> </w:t>
      </w:r>
      <w:r w:rsidRPr="009B4FC9">
        <w:t>kịch</w:t>
      </w:r>
      <w:r w:rsidR="00F90D96" w:rsidRPr="009B4FC9">
        <w:t xml:space="preserve"> </w:t>
      </w:r>
      <w:r w:rsidRPr="009B4FC9">
        <w:t>bản.</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này</w:t>
      </w:r>
      <w:r w:rsidR="00F90D96" w:rsidRPr="009B4FC9">
        <w:t xml:space="preserve"> </w:t>
      </w:r>
      <w:r w:rsidRPr="009B4FC9">
        <w:t>thường</w:t>
      </w:r>
      <w:r w:rsidR="00F90D96" w:rsidRPr="009B4FC9">
        <w:t xml:space="preserve"> </w:t>
      </w: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trong</w:t>
      </w:r>
      <w:r w:rsidR="00F90D96" w:rsidRPr="009B4FC9">
        <w:t xml:space="preserve"> </w:t>
      </w:r>
      <w:r w:rsidRPr="009B4FC9">
        <w:t>bối</w:t>
      </w:r>
      <w:r w:rsidR="00F90D96" w:rsidRPr="009B4FC9">
        <w:t xml:space="preserve"> </w:t>
      </w:r>
      <w:r w:rsidRPr="009B4FC9">
        <w:t>cảnh</w:t>
      </w:r>
      <w:r w:rsidR="00F90D96" w:rsidRPr="009B4FC9">
        <w:t xml:space="preserve"> </w:t>
      </w:r>
      <w:r w:rsidRPr="009B4FC9">
        <w:t>thiếu</w:t>
      </w:r>
      <w:r w:rsidR="00F90D96" w:rsidRPr="009B4FC9">
        <w:t xml:space="preserve"> </w:t>
      </w:r>
      <w:r w:rsidRPr="009B4FC9">
        <w:t>dữ</w:t>
      </w:r>
      <w:r w:rsidR="00F90D96" w:rsidRPr="009B4FC9">
        <w:t xml:space="preserve"> </w:t>
      </w:r>
      <w:r w:rsidRPr="009B4FC9">
        <w:t>liệu</w:t>
      </w:r>
      <w:r w:rsidR="00F90D96" w:rsidRPr="009B4FC9">
        <w:t xml:space="preserve"> </w:t>
      </w:r>
      <w:r w:rsidRPr="009B4FC9">
        <w:t>lịch</w:t>
      </w:r>
      <w:r w:rsidR="00F90D96" w:rsidRPr="009B4FC9">
        <w:t xml:space="preserve"> </w:t>
      </w:r>
      <w:r w:rsidRPr="009B4FC9">
        <w:t>sử,</w:t>
      </w:r>
      <w:r w:rsidR="00F90D96" w:rsidRPr="009B4FC9">
        <w:t xml:space="preserve"> </w:t>
      </w:r>
      <w:r w:rsidRPr="009B4FC9">
        <w:t>hoặc</w:t>
      </w:r>
      <w:r w:rsidR="00F90D96" w:rsidRPr="009B4FC9">
        <w:t xml:space="preserve"> </w:t>
      </w:r>
      <w:r w:rsidRPr="009B4FC9">
        <w:t>khi</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chịu</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mạnh</w:t>
      </w:r>
      <w:r w:rsidR="00F90D96" w:rsidRPr="009B4FC9">
        <w:t xml:space="preserve"> </w:t>
      </w:r>
      <w:r w:rsidRPr="009B4FC9">
        <w:t>bởi</w:t>
      </w:r>
      <w:r w:rsidR="00F90D96" w:rsidRPr="009B4FC9">
        <w:t xml:space="preserve"> </w:t>
      </w:r>
      <w:r w:rsidRPr="009B4FC9">
        <w:t>các</w:t>
      </w:r>
      <w:r w:rsidR="00F90D96" w:rsidRPr="009B4FC9">
        <w:t xml:space="preserve"> </w:t>
      </w:r>
      <w:r w:rsidRPr="009B4FC9">
        <w:t>yếu</w:t>
      </w:r>
      <w:r w:rsidR="00F90D96" w:rsidRPr="009B4FC9">
        <w:t xml:space="preserve"> </w:t>
      </w:r>
      <w:r w:rsidRPr="009B4FC9">
        <w:t>tố</w:t>
      </w:r>
      <w:r w:rsidR="00F90D96" w:rsidRPr="009B4FC9">
        <w:t xml:space="preserve"> </w:t>
      </w:r>
      <w:r w:rsidRPr="009B4FC9">
        <w:t>bất</w:t>
      </w:r>
      <w:r w:rsidR="00F90D96" w:rsidRPr="009B4FC9">
        <w:t xml:space="preserve"> </w:t>
      </w:r>
      <w:r w:rsidRPr="009B4FC9">
        <w:t>ổn</w:t>
      </w:r>
      <w:r w:rsidR="00F90D96" w:rsidRPr="009B4FC9">
        <w:t xml:space="preserve"> </w:t>
      </w:r>
      <w:r w:rsidRPr="009B4FC9">
        <w:t>như</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chính</w:t>
      </w:r>
      <w:r w:rsidR="00F90D96" w:rsidRPr="009B4FC9">
        <w:t xml:space="preserve"> </w:t>
      </w:r>
      <w:r w:rsidRPr="009B4FC9">
        <w:t>trị,</w:t>
      </w:r>
      <w:r w:rsidR="00F90D96" w:rsidRPr="009B4FC9">
        <w:t xml:space="preserve"> </w:t>
      </w:r>
      <w:r w:rsidRPr="009B4FC9">
        <w:t>đại</w:t>
      </w:r>
      <w:r w:rsidR="00F90D96" w:rsidRPr="009B4FC9">
        <w:t xml:space="preserve"> </w:t>
      </w:r>
      <w:r w:rsidRPr="009B4FC9">
        <w:t>dịch,</w:t>
      </w:r>
      <w:r w:rsidR="00F90D96" w:rsidRPr="009B4FC9">
        <w:t xml:space="preserve"> </w:t>
      </w:r>
      <w:r w:rsidRPr="009B4FC9">
        <w:t>xung</w:t>
      </w:r>
      <w:r w:rsidR="00F90D96" w:rsidRPr="009B4FC9">
        <w:t xml:space="preserve"> </w:t>
      </w:r>
      <w:r w:rsidRPr="009B4FC9">
        <w:t>đột</w:t>
      </w:r>
      <w:r w:rsidR="00F90D96" w:rsidRPr="009B4FC9">
        <w:t xml:space="preserve"> </w:t>
      </w:r>
      <w:r w:rsidRPr="009B4FC9">
        <w:t>toàn</w:t>
      </w:r>
      <w:r w:rsidR="00F90D96" w:rsidRPr="009B4FC9">
        <w:t xml:space="preserve"> </w:t>
      </w:r>
      <w:r w:rsidRPr="009B4FC9">
        <w:t>cầu…</w:t>
      </w:r>
    </w:p>
    <w:p w14:paraId="61A64578" w14:textId="7362D0C6" w:rsidR="00F36CF7" w:rsidRPr="009B4FC9" w:rsidRDefault="00F36CF7" w:rsidP="0042196A">
      <w:pPr>
        <w:pStyle w:val="4-DoanVB"/>
        <w:spacing w:line="360" w:lineRule="auto"/>
        <w:ind w:firstLine="567"/>
      </w:pPr>
      <w:r w:rsidRPr="009B4FC9">
        <w:t>Các</w:t>
      </w:r>
      <w:r w:rsidR="00F90D96" w:rsidRPr="009B4FC9">
        <w:t xml:space="preserve"> </w:t>
      </w:r>
      <w:r w:rsidRPr="009B4FC9">
        <w:t>kỹ</w:t>
      </w:r>
      <w:r w:rsidR="00F90D96" w:rsidRPr="009B4FC9">
        <w:t xml:space="preserve"> </w:t>
      </w:r>
      <w:r w:rsidRPr="009B4FC9">
        <w:t>thuật</w:t>
      </w:r>
      <w:r w:rsidR="00F90D96" w:rsidRPr="009B4FC9">
        <w:t xml:space="preserve"> </w:t>
      </w:r>
      <w:r w:rsidRPr="009B4FC9">
        <w:t>định</w:t>
      </w:r>
      <w:r w:rsidR="00F90D96" w:rsidRPr="009B4FC9">
        <w:t xml:space="preserve"> </w:t>
      </w:r>
      <w:r w:rsidRPr="009B4FC9">
        <w:t>tính</w:t>
      </w:r>
      <w:r w:rsidR="00F90D96" w:rsidRPr="009B4FC9">
        <w:t xml:space="preserve"> </w:t>
      </w:r>
      <w:r w:rsidRPr="009B4FC9">
        <w:t>phổ</w:t>
      </w:r>
      <w:r w:rsidR="00F90D96" w:rsidRPr="009B4FC9">
        <w:t xml:space="preserve"> </w:t>
      </w:r>
      <w:r w:rsidRPr="009B4FC9">
        <w:t>biến</w:t>
      </w:r>
      <w:r w:rsidR="00F90D96" w:rsidRPr="009B4FC9">
        <w:t xml:space="preserve"> </w:t>
      </w:r>
      <w:r w:rsidRPr="009B4FC9">
        <w:t>bao</w:t>
      </w:r>
      <w:r w:rsidR="00F90D96" w:rsidRPr="009B4FC9">
        <w:t xml:space="preserve"> </w:t>
      </w:r>
      <w:r w:rsidRPr="009B4FC9">
        <w:t>gồm:</w:t>
      </w:r>
    </w:p>
    <w:p w14:paraId="42C3E54F" w14:textId="4E40AA77" w:rsidR="00F36CF7" w:rsidRPr="009B4FC9" w:rsidRDefault="00F36CF7" w:rsidP="00645B03">
      <w:pPr>
        <w:pStyle w:val="4-DoanVB"/>
        <w:numPr>
          <w:ilvl w:val="0"/>
          <w:numId w:val="18"/>
        </w:numPr>
        <w:spacing w:line="360" w:lineRule="auto"/>
      </w:pPr>
      <w:r w:rsidRPr="009B4FC9">
        <w:t>Phỏng</w:t>
      </w:r>
      <w:r w:rsidR="00F90D96" w:rsidRPr="009B4FC9">
        <w:t xml:space="preserve"> </w:t>
      </w:r>
      <w:r w:rsidRPr="009B4FC9">
        <w:t>vấn</w:t>
      </w:r>
      <w:r w:rsidR="00F90D96" w:rsidRPr="009B4FC9">
        <w:t xml:space="preserve"> </w:t>
      </w:r>
      <w:r w:rsidRPr="009B4FC9">
        <w:t>chuyên</w:t>
      </w:r>
      <w:r w:rsidR="00F90D96" w:rsidRPr="009B4FC9">
        <w:t xml:space="preserve"> </w:t>
      </w:r>
      <w:r w:rsidRPr="009B4FC9">
        <w:t>gi</w:t>
      </w:r>
      <w:r w:rsidR="00EC728D" w:rsidRPr="009B4FC9">
        <w:t>a</w:t>
      </w:r>
      <w:r w:rsidRPr="009B4FC9">
        <w:t>:</w:t>
      </w:r>
      <w:r w:rsidR="00F90D96" w:rsidRPr="009B4FC9">
        <w:t xml:space="preserve"> </w:t>
      </w:r>
      <w:r w:rsidRPr="009B4FC9">
        <w:t>Thu</w:t>
      </w:r>
      <w:r w:rsidR="00F90D96" w:rsidRPr="009B4FC9">
        <w:t xml:space="preserve"> </w:t>
      </w:r>
      <w:r w:rsidRPr="009B4FC9">
        <w:t>thập</w:t>
      </w:r>
      <w:r w:rsidR="00F90D96" w:rsidRPr="009B4FC9">
        <w:t xml:space="preserve"> </w:t>
      </w:r>
      <w:r w:rsidRPr="009B4FC9">
        <w:t>ý</w:t>
      </w:r>
      <w:r w:rsidR="00F90D96" w:rsidRPr="009B4FC9">
        <w:t xml:space="preserve"> </w:t>
      </w:r>
      <w:r w:rsidRPr="009B4FC9">
        <w:t>kiến</w:t>
      </w:r>
      <w:r w:rsidR="00F90D96" w:rsidRPr="009B4FC9">
        <w:t xml:space="preserve"> </w:t>
      </w:r>
      <w:r w:rsidRPr="009B4FC9">
        <w:t>từ</w:t>
      </w:r>
      <w:r w:rsidR="00F90D96" w:rsidRPr="009B4FC9">
        <w:t xml:space="preserve"> </w:t>
      </w:r>
      <w:r w:rsidRPr="009B4FC9">
        <w:t>các</w:t>
      </w:r>
      <w:r w:rsidR="00F90D96" w:rsidRPr="009B4FC9">
        <w:t xml:space="preserve"> </w:t>
      </w:r>
      <w:r w:rsidRPr="009B4FC9">
        <w:t>nhà</w:t>
      </w:r>
      <w:r w:rsidR="00F90D96" w:rsidRPr="009B4FC9">
        <w:t xml:space="preserve"> </w:t>
      </w:r>
      <w:r w:rsidRPr="009B4FC9">
        <w:t>kinh</w:t>
      </w:r>
      <w:r w:rsidR="00F90D96" w:rsidRPr="009B4FC9">
        <w:t xml:space="preserve"> </w:t>
      </w:r>
      <w:r w:rsidRPr="009B4FC9">
        <w:t>tế,</w:t>
      </w:r>
      <w:r w:rsidR="00F90D96" w:rsidRPr="009B4FC9">
        <w:t xml:space="preserve"> </w:t>
      </w:r>
      <w:r w:rsidRPr="009B4FC9">
        <w:t>lãnh</w:t>
      </w:r>
      <w:r w:rsidR="00F90D96" w:rsidRPr="009B4FC9">
        <w:t xml:space="preserve"> </w:t>
      </w:r>
      <w:r w:rsidRPr="009B4FC9">
        <w:t>đạo</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hoặc</w:t>
      </w:r>
      <w:r w:rsidR="00F90D96" w:rsidRPr="009B4FC9">
        <w:t xml:space="preserve"> </w:t>
      </w:r>
      <w:r w:rsidRPr="009B4FC9">
        <w:t>chuyên</w:t>
      </w:r>
      <w:r w:rsidR="00F90D96" w:rsidRPr="009B4FC9">
        <w:t xml:space="preserve"> </w:t>
      </w:r>
      <w:r w:rsidRPr="009B4FC9">
        <w:t>gia</w:t>
      </w:r>
      <w:r w:rsidR="00F90D96" w:rsidRPr="009B4FC9">
        <w:t xml:space="preserve"> </w:t>
      </w:r>
      <w:r w:rsidRPr="009B4FC9">
        <w:t>ngành</w:t>
      </w:r>
      <w:r w:rsidR="00F90D96" w:rsidRPr="009B4FC9">
        <w:t xml:space="preserve"> </w:t>
      </w:r>
      <w:r w:rsidRPr="009B4FC9">
        <w:t>để</w:t>
      </w:r>
      <w:r w:rsidR="00F90D96" w:rsidRPr="009B4FC9">
        <w:t xml:space="preserve"> </w:t>
      </w:r>
      <w:r w:rsidRPr="009B4FC9">
        <w:t>đưa</w:t>
      </w:r>
      <w:r w:rsidR="00F90D96" w:rsidRPr="009B4FC9">
        <w:t xml:space="preserve"> </w:t>
      </w:r>
      <w:r w:rsidRPr="009B4FC9">
        <w:t>ra</w:t>
      </w:r>
      <w:r w:rsidR="00F90D96" w:rsidRPr="009B4FC9">
        <w:t xml:space="preserve"> </w:t>
      </w:r>
      <w:r w:rsidRPr="009B4FC9">
        <w:t>nhận</w:t>
      </w:r>
      <w:r w:rsidR="00F90D96" w:rsidRPr="009B4FC9">
        <w:t xml:space="preserve"> </w:t>
      </w:r>
      <w:r w:rsidRPr="009B4FC9">
        <w:t>định</w:t>
      </w:r>
      <w:r w:rsidR="00F90D96" w:rsidRPr="009B4FC9">
        <w:t xml:space="preserve"> </w:t>
      </w:r>
      <w:r w:rsidRPr="009B4FC9">
        <w:t>về</w:t>
      </w:r>
      <w:r w:rsidR="00F90D96" w:rsidRPr="009B4FC9">
        <w:t xml:space="preserve"> </w:t>
      </w:r>
      <w:r w:rsidRPr="009B4FC9">
        <w:t>xu</w:t>
      </w:r>
      <w:r w:rsidR="00F90D96" w:rsidRPr="009B4FC9">
        <w:t xml:space="preserve"> </w:t>
      </w:r>
      <w:r w:rsidRPr="009B4FC9">
        <w:t>hướng</w:t>
      </w:r>
      <w:r w:rsidR="00F90D96" w:rsidRPr="009B4FC9">
        <w:t xml:space="preserve"> </w:t>
      </w:r>
      <w:r w:rsidRPr="009B4FC9">
        <w:t>sắp</w:t>
      </w:r>
      <w:r w:rsidR="00F90D96" w:rsidRPr="009B4FC9">
        <w:t xml:space="preserve"> </w:t>
      </w:r>
      <w:r w:rsidRPr="009B4FC9">
        <w:t>tới.</w:t>
      </w:r>
    </w:p>
    <w:p w14:paraId="7040E3EF" w14:textId="6E22D7AB" w:rsidR="00F36CF7" w:rsidRPr="009B4FC9" w:rsidRDefault="00F36CF7" w:rsidP="00645B03">
      <w:pPr>
        <w:pStyle w:val="4-DoanVB"/>
        <w:numPr>
          <w:ilvl w:val="0"/>
          <w:numId w:val="18"/>
        </w:numPr>
        <w:spacing w:line="360" w:lineRule="auto"/>
      </w:pPr>
      <w:r w:rsidRPr="009B4FC9">
        <w:t>Phân</w:t>
      </w:r>
      <w:r w:rsidR="00F90D96" w:rsidRPr="009B4FC9">
        <w:t xml:space="preserve"> </w:t>
      </w:r>
      <w:r w:rsidRPr="009B4FC9">
        <w:t>tích</w:t>
      </w:r>
      <w:r w:rsidR="00F90D96" w:rsidRPr="009B4FC9">
        <w:t xml:space="preserve"> </w:t>
      </w:r>
      <w:r w:rsidRPr="009B4FC9">
        <w:t>Delphi:</w:t>
      </w:r>
      <w:r w:rsidR="00F90D96" w:rsidRPr="009B4FC9">
        <w:t xml:space="preserve"> </w:t>
      </w:r>
      <w:r w:rsidRPr="009B4FC9">
        <w:t>Là</w:t>
      </w:r>
      <w:r w:rsidR="00F90D96" w:rsidRPr="009B4FC9">
        <w:t xml:space="preserve"> </w:t>
      </w:r>
      <w:r w:rsidRPr="009B4FC9">
        <w:t>một</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dự</w:t>
      </w:r>
      <w:r w:rsidR="00F90D96" w:rsidRPr="009B4FC9">
        <w:t xml:space="preserve"> </w:t>
      </w:r>
      <w:r w:rsidRPr="009B4FC9">
        <w:t>báo</w:t>
      </w:r>
      <w:r w:rsidR="00F90D96" w:rsidRPr="009B4FC9">
        <w:t xml:space="preserve"> </w:t>
      </w:r>
      <w:r w:rsidRPr="009B4FC9">
        <w:t>nhóm,</w:t>
      </w:r>
      <w:r w:rsidR="00F90D96" w:rsidRPr="009B4FC9">
        <w:t xml:space="preserve"> </w:t>
      </w:r>
      <w:r w:rsidRPr="009B4FC9">
        <w:t>trong</w:t>
      </w:r>
      <w:r w:rsidR="00F90D96" w:rsidRPr="009B4FC9">
        <w:t xml:space="preserve"> </w:t>
      </w:r>
      <w:r w:rsidRPr="009B4FC9">
        <w:t>đó</w:t>
      </w:r>
      <w:r w:rsidR="00F90D96" w:rsidRPr="009B4FC9">
        <w:t xml:space="preserve"> </w:t>
      </w:r>
      <w:r w:rsidRPr="009B4FC9">
        <w:t>các</w:t>
      </w:r>
      <w:r w:rsidR="00F90D96" w:rsidRPr="009B4FC9">
        <w:t xml:space="preserve"> </w:t>
      </w:r>
      <w:r w:rsidRPr="009B4FC9">
        <w:t>chuyên</w:t>
      </w:r>
      <w:r w:rsidR="00F90D96" w:rsidRPr="009B4FC9">
        <w:t xml:space="preserve"> </w:t>
      </w:r>
      <w:r w:rsidRPr="009B4FC9">
        <w:t>gia</w:t>
      </w:r>
      <w:r w:rsidR="00F90D96" w:rsidRPr="009B4FC9">
        <w:t xml:space="preserve"> </w:t>
      </w:r>
      <w:r w:rsidRPr="009B4FC9">
        <w:t>trả</w:t>
      </w:r>
      <w:r w:rsidR="00F90D96" w:rsidRPr="009B4FC9">
        <w:t xml:space="preserve"> </w:t>
      </w:r>
      <w:r w:rsidRPr="009B4FC9">
        <w:t>lời</w:t>
      </w:r>
      <w:r w:rsidR="00F90D96" w:rsidRPr="009B4FC9">
        <w:t xml:space="preserve"> </w:t>
      </w:r>
      <w:r w:rsidRPr="009B4FC9">
        <w:t>bảng</w:t>
      </w:r>
      <w:r w:rsidR="00F90D96" w:rsidRPr="009B4FC9">
        <w:t xml:space="preserve"> </w:t>
      </w:r>
      <w:r w:rsidRPr="009B4FC9">
        <w:t>khảo</w:t>
      </w:r>
      <w:r w:rsidR="00F90D96" w:rsidRPr="009B4FC9">
        <w:t xml:space="preserve"> </w:t>
      </w:r>
      <w:r w:rsidRPr="009B4FC9">
        <w:t>sát</w:t>
      </w:r>
      <w:r w:rsidR="00F90D96" w:rsidRPr="009B4FC9">
        <w:t xml:space="preserve"> </w:t>
      </w:r>
      <w:r w:rsidRPr="009B4FC9">
        <w:t>theo</w:t>
      </w:r>
      <w:r w:rsidR="00F90D96" w:rsidRPr="009B4FC9">
        <w:t xml:space="preserve"> </w:t>
      </w:r>
      <w:r w:rsidRPr="009B4FC9">
        <w:t>nhiều</w:t>
      </w:r>
      <w:r w:rsidR="00F90D96" w:rsidRPr="009B4FC9">
        <w:t xml:space="preserve"> </w:t>
      </w:r>
      <w:r w:rsidRPr="009B4FC9">
        <w:t>vòng,</w:t>
      </w:r>
      <w:r w:rsidR="00F90D96" w:rsidRPr="009B4FC9">
        <w:t xml:space="preserve"> </w:t>
      </w:r>
      <w:r w:rsidRPr="009B4FC9">
        <w:t>và</w:t>
      </w:r>
      <w:r w:rsidR="00F90D96" w:rsidRPr="009B4FC9">
        <w:t xml:space="preserve"> </w:t>
      </w:r>
      <w:r w:rsidRPr="009B4FC9">
        <w:t>được</w:t>
      </w:r>
      <w:r w:rsidR="00F90D96" w:rsidRPr="009B4FC9">
        <w:t xml:space="preserve"> </w:t>
      </w:r>
      <w:r w:rsidRPr="009B4FC9">
        <w:t>cung</w:t>
      </w:r>
      <w:r w:rsidR="00F90D96" w:rsidRPr="009B4FC9">
        <w:t xml:space="preserve"> </w:t>
      </w:r>
      <w:r w:rsidRPr="009B4FC9">
        <w:t>cấp</w:t>
      </w:r>
      <w:r w:rsidR="00F90D96" w:rsidRPr="009B4FC9">
        <w:t xml:space="preserve"> </w:t>
      </w:r>
      <w:r w:rsidRPr="009B4FC9">
        <w:t>thông</w:t>
      </w:r>
      <w:r w:rsidR="00F90D96" w:rsidRPr="009B4FC9">
        <w:t xml:space="preserve"> </w:t>
      </w:r>
      <w:r w:rsidRPr="009B4FC9">
        <w:t>tin</w:t>
      </w:r>
      <w:r w:rsidR="00F90D96" w:rsidRPr="009B4FC9">
        <w:t xml:space="preserve"> </w:t>
      </w:r>
      <w:r w:rsidRPr="009B4FC9">
        <w:t>phản</w:t>
      </w:r>
      <w:r w:rsidR="00F90D96" w:rsidRPr="009B4FC9">
        <w:t xml:space="preserve"> </w:t>
      </w:r>
      <w:r w:rsidRPr="009B4FC9">
        <w:t>hồi</w:t>
      </w:r>
      <w:r w:rsidR="00F90D96" w:rsidRPr="009B4FC9">
        <w:t xml:space="preserve"> </w:t>
      </w:r>
      <w:r w:rsidRPr="009B4FC9">
        <w:t>trung</w:t>
      </w:r>
      <w:r w:rsidR="00F90D96" w:rsidRPr="009B4FC9">
        <w:t xml:space="preserve"> </w:t>
      </w:r>
      <w:r w:rsidRPr="009B4FC9">
        <w:t>gian</w:t>
      </w:r>
      <w:r w:rsidR="00F90D96" w:rsidRPr="009B4FC9">
        <w:t xml:space="preserve"> </w:t>
      </w:r>
      <w:r w:rsidRPr="009B4FC9">
        <w:t>nhằm</w:t>
      </w:r>
      <w:r w:rsidR="00F90D96" w:rsidRPr="009B4FC9">
        <w:t xml:space="preserve"> </w:t>
      </w:r>
      <w:r w:rsidRPr="009B4FC9">
        <w:t>đạt</w:t>
      </w:r>
      <w:r w:rsidR="00F90D96" w:rsidRPr="009B4FC9">
        <w:t xml:space="preserve"> </w:t>
      </w:r>
      <w:r w:rsidRPr="009B4FC9">
        <w:t>được</w:t>
      </w:r>
      <w:r w:rsidR="00F90D96" w:rsidRPr="009B4FC9">
        <w:t xml:space="preserve"> </w:t>
      </w:r>
      <w:r w:rsidRPr="009B4FC9">
        <w:t>sự</w:t>
      </w:r>
      <w:r w:rsidR="00F90D96" w:rsidRPr="009B4FC9">
        <w:t xml:space="preserve"> </w:t>
      </w:r>
      <w:r w:rsidRPr="009B4FC9">
        <w:t>đồng</w:t>
      </w:r>
      <w:r w:rsidR="00F90D96" w:rsidRPr="009B4FC9">
        <w:t xml:space="preserve"> </w:t>
      </w:r>
      <w:r w:rsidRPr="009B4FC9">
        <w:t>thuận.</w:t>
      </w:r>
    </w:p>
    <w:p w14:paraId="047538AC" w14:textId="7B435957" w:rsidR="00F36CF7" w:rsidRPr="009B4FC9" w:rsidRDefault="00F36CF7" w:rsidP="00645B03">
      <w:pPr>
        <w:pStyle w:val="4-DoanVB"/>
        <w:numPr>
          <w:ilvl w:val="0"/>
          <w:numId w:val="18"/>
        </w:numPr>
        <w:spacing w:line="360" w:lineRule="auto"/>
      </w:pPr>
      <w:r w:rsidRPr="009B4FC9">
        <w:t>Phân</w:t>
      </w:r>
      <w:r w:rsidR="00F90D96" w:rsidRPr="009B4FC9">
        <w:t xml:space="preserve"> </w:t>
      </w:r>
      <w:r w:rsidRPr="009B4FC9">
        <w:t>tích</w:t>
      </w:r>
      <w:r w:rsidR="00F90D96" w:rsidRPr="009B4FC9">
        <w:t xml:space="preserve"> </w:t>
      </w:r>
      <w:r w:rsidRPr="009B4FC9">
        <w:t>kịch</w:t>
      </w:r>
      <w:r w:rsidR="00F90D96" w:rsidRPr="009B4FC9">
        <w:t xml:space="preserve"> </w:t>
      </w:r>
      <w:r w:rsidRPr="009B4FC9">
        <w:t>bản:</w:t>
      </w:r>
      <w:r w:rsidR="00F90D96" w:rsidRPr="009B4FC9">
        <w:t xml:space="preserve"> </w:t>
      </w:r>
      <w:r w:rsidRPr="009B4FC9">
        <w:t>Xây</w:t>
      </w:r>
      <w:r w:rsidR="00F90D96" w:rsidRPr="009B4FC9">
        <w:t xml:space="preserve"> </w:t>
      </w:r>
      <w:r w:rsidRPr="009B4FC9">
        <w:t>dựng</w:t>
      </w:r>
      <w:r w:rsidR="00F90D96" w:rsidRPr="009B4FC9">
        <w:t xml:space="preserve"> </w:t>
      </w:r>
      <w:r w:rsidRPr="009B4FC9">
        <w:t>các</w:t>
      </w:r>
      <w:r w:rsidR="00F90D96" w:rsidRPr="009B4FC9">
        <w:t xml:space="preserve"> </w:t>
      </w:r>
      <w:r w:rsidRPr="009B4FC9">
        <w:t>tình</w:t>
      </w:r>
      <w:r w:rsidR="00F90D96" w:rsidRPr="009B4FC9">
        <w:t xml:space="preserve"> </w:t>
      </w:r>
      <w:r w:rsidRPr="009B4FC9">
        <w:t>huống</w:t>
      </w:r>
      <w:r w:rsidR="00F90D96" w:rsidRPr="009B4FC9">
        <w:t xml:space="preserve"> </w:t>
      </w:r>
      <w:r w:rsidRPr="009B4FC9">
        <w:t>tương</w:t>
      </w:r>
      <w:r w:rsidR="00F90D96" w:rsidRPr="009B4FC9">
        <w:t xml:space="preserve"> </w:t>
      </w:r>
      <w:r w:rsidRPr="009B4FC9">
        <w:t>lai</w:t>
      </w:r>
      <w:r w:rsidR="00F90D96" w:rsidRPr="009B4FC9">
        <w:t xml:space="preserve"> </w:t>
      </w:r>
      <w:r w:rsidRPr="009B4FC9">
        <w:t>khác</w:t>
      </w:r>
      <w:r w:rsidR="00F90D96" w:rsidRPr="009B4FC9">
        <w:t xml:space="preserve"> </w:t>
      </w:r>
      <w:r w:rsidRPr="009B4FC9">
        <w:t>nhau</w:t>
      </w:r>
      <w:r w:rsidR="00F90D96" w:rsidRPr="009B4FC9">
        <w:t xml:space="preserve"> </w:t>
      </w:r>
      <w:r w:rsidR="00FF6161" w:rsidRPr="009B4FC9">
        <w:t>(</w:t>
      </w:r>
      <w:r w:rsidRPr="009B4FC9">
        <w:t>kịch</w:t>
      </w:r>
      <w:r w:rsidR="00F90D96" w:rsidRPr="009B4FC9">
        <w:t xml:space="preserve"> </w:t>
      </w:r>
      <w:r w:rsidRPr="009B4FC9">
        <w:t>bản</w:t>
      </w:r>
      <w:r w:rsidR="00F90D96" w:rsidRPr="009B4FC9">
        <w:t xml:space="preserve"> </w:t>
      </w:r>
      <w:r w:rsidRPr="009B4FC9">
        <w:t>lạc</w:t>
      </w:r>
      <w:r w:rsidR="00F90D96" w:rsidRPr="009B4FC9">
        <w:t xml:space="preserve"> </w:t>
      </w:r>
      <w:r w:rsidRPr="009B4FC9">
        <w:t>quan,</w:t>
      </w:r>
      <w:r w:rsidR="00F90D96" w:rsidRPr="009B4FC9">
        <w:t xml:space="preserve"> </w:t>
      </w:r>
      <w:r w:rsidRPr="009B4FC9">
        <w:t>trung</w:t>
      </w:r>
      <w:r w:rsidR="00F90D96" w:rsidRPr="009B4FC9">
        <w:t xml:space="preserve"> </w:t>
      </w:r>
      <w:r w:rsidRPr="009B4FC9">
        <w:t>bình,</w:t>
      </w:r>
      <w:r w:rsidR="00F90D96" w:rsidRPr="009B4FC9">
        <w:t xml:space="preserve"> </w:t>
      </w:r>
      <w:r w:rsidRPr="009B4FC9">
        <w:t>bi</w:t>
      </w:r>
      <w:r w:rsidR="00F90D96" w:rsidRPr="009B4FC9">
        <w:t xml:space="preserve"> </w:t>
      </w:r>
      <w:r w:rsidRPr="009B4FC9">
        <w:t>quan)</w:t>
      </w:r>
      <w:r w:rsidR="00F90D96" w:rsidRPr="009B4FC9">
        <w:t xml:space="preserve"> </w:t>
      </w:r>
      <w:r w:rsidRPr="009B4FC9">
        <w:t>dựa</w:t>
      </w:r>
      <w:r w:rsidR="00F90D96" w:rsidRPr="009B4FC9">
        <w:t xml:space="preserve"> </w:t>
      </w:r>
      <w:r w:rsidRPr="009B4FC9">
        <w:t>trên</w:t>
      </w:r>
      <w:r w:rsidR="00F90D96" w:rsidRPr="009B4FC9">
        <w:t xml:space="preserve"> </w:t>
      </w:r>
      <w:r w:rsidRPr="009B4FC9">
        <w:t>giả</w:t>
      </w:r>
      <w:r w:rsidR="00F90D96" w:rsidRPr="009B4FC9">
        <w:t xml:space="preserve"> </w:t>
      </w:r>
      <w:r w:rsidRPr="009B4FC9">
        <w:t>định</w:t>
      </w:r>
      <w:r w:rsidR="00F90D96" w:rsidRPr="009B4FC9">
        <w:t xml:space="preserve"> </w:t>
      </w:r>
      <w:r w:rsidRPr="009B4FC9">
        <w:t>về</w:t>
      </w:r>
      <w:r w:rsidR="00F90D96" w:rsidRPr="009B4FC9">
        <w:t xml:space="preserve"> </w:t>
      </w:r>
      <w:r w:rsidRPr="009B4FC9">
        <w:t>các</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kinh</w:t>
      </w:r>
      <w:r w:rsidR="00F90D96" w:rsidRPr="009B4FC9">
        <w:t xml:space="preserve"> </w:t>
      </w:r>
      <w:r w:rsidRPr="009B4FC9">
        <w:t>tế</w:t>
      </w:r>
      <w:r w:rsidR="00F90D96" w:rsidRPr="009B4FC9">
        <w:t xml:space="preserve"> </w:t>
      </w:r>
      <w:r w:rsidRPr="009B4FC9">
        <w:t>-</w:t>
      </w:r>
      <w:r w:rsidR="00F90D96" w:rsidRPr="009B4FC9">
        <w:t xml:space="preserve"> </w:t>
      </w:r>
      <w:r w:rsidRPr="009B4FC9">
        <w:t>xã</w:t>
      </w:r>
      <w:r w:rsidR="00F90D96" w:rsidRPr="009B4FC9">
        <w:t xml:space="preserve"> </w:t>
      </w:r>
      <w:r w:rsidRPr="009B4FC9">
        <w:t>hội.</w:t>
      </w:r>
    </w:p>
    <w:p w14:paraId="7DF33986" w14:textId="68665EB9" w:rsidR="00F36CF7" w:rsidRPr="009B4FC9" w:rsidRDefault="00F36CF7" w:rsidP="0042196A">
      <w:pPr>
        <w:pStyle w:val="4-DoanVB"/>
        <w:spacing w:line="360" w:lineRule="auto"/>
        <w:ind w:firstLine="567"/>
      </w:pPr>
      <w:r w:rsidRPr="009B4FC9">
        <w:t>Mặc</w:t>
      </w:r>
      <w:r w:rsidR="00F90D96" w:rsidRPr="009B4FC9">
        <w:t xml:space="preserve"> </w:t>
      </w:r>
      <w:r w:rsidRPr="009B4FC9">
        <w:t>dù</w:t>
      </w:r>
      <w:r w:rsidR="00F90D96" w:rsidRPr="009B4FC9">
        <w:t xml:space="preserve"> </w:t>
      </w:r>
      <w:r w:rsidRPr="009B4FC9">
        <w:t>không</w:t>
      </w:r>
      <w:r w:rsidR="00F90D96" w:rsidRPr="009B4FC9">
        <w:t xml:space="preserve"> </w:t>
      </w:r>
      <w:r w:rsidRPr="009B4FC9">
        <w:t>mang</w:t>
      </w:r>
      <w:r w:rsidR="00F90D96" w:rsidRPr="009B4FC9">
        <w:t xml:space="preserve"> </w:t>
      </w:r>
      <w:r w:rsidRPr="009B4FC9">
        <w:t>tính</w:t>
      </w:r>
      <w:r w:rsidR="00F90D96" w:rsidRPr="009B4FC9">
        <w:t xml:space="preserve"> </w:t>
      </w:r>
      <w:r w:rsidRPr="009B4FC9">
        <w:t>định</w:t>
      </w:r>
      <w:r w:rsidR="00F90D96" w:rsidRPr="009B4FC9">
        <w:t xml:space="preserve"> </w:t>
      </w:r>
      <w:r w:rsidRPr="009B4FC9">
        <w:t>lượng</w:t>
      </w:r>
      <w:r w:rsidR="00F90D96" w:rsidRPr="009B4FC9">
        <w:t xml:space="preserve"> </w:t>
      </w:r>
      <w:r w:rsidRPr="009B4FC9">
        <w:t>chính</w:t>
      </w:r>
      <w:r w:rsidR="00F90D96" w:rsidRPr="009B4FC9">
        <w:t xml:space="preserve"> </w:t>
      </w:r>
      <w:r w:rsidRPr="009B4FC9">
        <w:t>xác,</w:t>
      </w:r>
      <w:r w:rsidR="00F90D96" w:rsidRPr="009B4FC9">
        <w:t xml:space="preserve"> </w:t>
      </w:r>
      <w:r w:rsidRPr="009B4FC9">
        <w:t>các</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định</w:t>
      </w:r>
      <w:r w:rsidR="00F90D96" w:rsidRPr="009B4FC9">
        <w:t xml:space="preserve"> </w:t>
      </w:r>
      <w:r w:rsidRPr="009B4FC9">
        <w:t>tính</w:t>
      </w:r>
      <w:r w:rsidR="00F90D96" w:rsidRPr="009B4FC9">
        <w:t xml:space="preserve"> </w:t>
      </w:r>
      <w:r w:rsidRPr="009B4FC9">
        <w:t>vẫn</w:t>
      </w:r>
      <w:r w:rsidR="00F90D96" w:rsidRPr="009B4FC9">
        <w:t xml:space="preserve"> </w:t>
      </w:r>
      <w:r w:rsidRPr="009B4FC9">
        <w:t>rất</w:t>
      </w:r>
      <w:r w:rsidR="00F90D96" w:rsidRPr="009B4FC9">
        <w:t xml:space="preserve"> </w:t>
      </w:r>
      <w:r w:rsidRPr="009B4FC9">
        <w:t>hữu</w:t>
      </w:r>
      <w:r w:rsidR="00F90D96" w:rsidRPr="009B4FC9">
        <w:t xml:space="preserve"> </w:t>
      </w:r>
      <w:r w:rsidRPr="009B4FC9">
        <w:t>ích</w:t>
      </w:r>
      <w:r w:rsidR="00F90D96" w:rsidRPr="009B4FC9">
        <w:t xml:space="preserve"> </w:t>
      </w:r>
      <w:r w:rsidRPr="009B4FC9">
        <w:t>trong</w:t>
      </w:r>
      <w:r w:rsidR="00F90D96" w:rsidRPr="009B4FC9">
        <w:t xml:space="preserve"> </w:t>
      </w:r>
      <w:r w:rsidRPr="009B4FC9">
        <w:t>việc</w:t>
      </w:r>
      <w:r w:rsidR="00F90D96" w:rsidRPr="009B4FC9">
        <w:t xml:space="preserve"> </w:t>
      </w:r>
      <w:r w:rsidRPr="009B4FC9">
        <w:t>định</w:t>
      </w:r>
      <w:r w:rsidR="00F90D96" w:rsidRPr="009B4FC9">
        <w:t xml:space="preserve"> </w:t>
      </w:r>
      <w:r w:rsidRPr="009B4FC9">
        <w:t>hướng</w:t>
      </w:r>
      <w:r w:rsidR="00F90D96" w:rsidRPr="009B4FC9">
        <w:t xml:space="preserve"> </w:t>
      </w:r>
      <w:r w:rsidRPr="009B4FC9">
        <w:t>chiến</w:t>
      </w:r>
      <w:r w:rsidR="00F90D96" w:rsidRPr="009B4FC9">
        <w:t xml:space="preserve"> </w:t>
      </w:r>
      <w:r w:rsidRPr="009B4FC9">
        <w:t>lược</w:t>
      </w:r>
      <w:r w:rsidR="00F90D96" w:rsidRPr="009B4FC9">
        <w:t xml:space="preserve"> </w:t>
      </w:r>
      <w:r w:rsidRPr="009B4FC9">
        <w:t>và</w:t>
      </w:r>
      <w:r w:rsidR="00F90D96" w:rsidRPr="009B4FC9">
        <w:t xml:space="preserve"> </w:t>
      </w:r>
      <w:r w:rsidRPr="009B4FC9">
        <w:t>phân</w:t>
      </w:r>
      <w:r w:rsidR="00F90D96" w:rsidRPr="009B4FC9">
        <w:t xml:space="preserve"> </w:t>
      </w:r>
      <w:r w:rsidRPr="009B4FC9">
        <w:t>tích</w:t>
      </w:r>
      <w:r w:rsidR="00F90D96" w:rsidRPr="009B4FC9">
        <w:t xml:space="preserve"> </w:t>
      </w:r>
      <w:r w:rsidRPr="009B4FC9">
        <w:t>rủi</w:t>
      </w:r>
      <w:r w:rsidR="00F90D96" w:rsidRPr="009B4FC9">
        <w:t xml:space="preserve"> </w:t>
      </w:r>
      <w:r w:rsidRPr="009B4FC9">
        <w:t>ro</w:t>
      </w:r>
      <w:r w:rsidR="00F90D96" w:rsidRPr="009B4FC9">
        <w:t xml:space="preserve"> </w:t>
      </w:r>
      <w:r w:rsidRPr="009B4FC9">
        <w:t>ở</w:t>
      </w:r>
      <w:r w:rsidR="00F90D96" w:rsidRPr="009B4FC9">
        <w:t xml:space="preserve"> </w:t>
      </w:r>
      <w:r w:rsidRPr="009B4FC9">
        <w:t>những</w:t>
      </w:r>
      <w:r w:rsidR="00F90D96" w:rsidRPr="009B4FC9">
        <w:t xml:space="preserve"> </w:t>
      </w:r>
      <w:r w:rsidRPr="009B4FC9">
        <w:t>lĩnh</w:t>
      </w:r>
      <w:r w:rsidR="00F90D96" w:rsidRPr="009B4FC9">
        <w:t xml:space="preserve"> </w:t>
      </w:r>
      <w:r w:rsidRPr="009B4FC9">
        <w:t>vực</w:t>
      </w:r>
      <w:r w:rsidR="00F90D96" w:rsidRPr="009B4FC9">
        <w:t xml:space="preserve"> </w:t>
      </w:r>
      <w:r w:rsidRPr="009B4FC9">
        <w:t>nhiều</w:t>
      </w:r>
      <w:r w:rsidR="00F90D96" w:rsidRPr="009B4FC9">
        <w:t xml:space="preserve"> </w:t>
      </w:r>
      <w:r w:rsidRPr="009B4FC9">
        <w:t>bất</w:t>
      </w:r>
      <w:r w:rsidR="00F90D96" w:rsidRPr="009B4FC9">
        <w:t xml:space="preserve"> </w:t>
      </w:r>
      <w:r w:rsidRPr="009B4FC9">
        <w:t>định.</w:t>
      </w:r>
      <w:r w:rsidR="00F90D96" w:rsidRPr="009B4FC9">
        <w:t xml:space="preserve"> </w:t>
      </w:r>
      <w:r w:rsidR="000F2F77" w:rsidRPr="009B4FC9">
        <w:t>Tuy</w:t>
      </w:r>
      <w:r w:rsidR="00F90D96" w:rsidRPr="009B4FC9">
        <w:t xml:space="preserve"> </w:t>
      </w:r>
      <w:r w:rsidR="000F2F77" w:rsidRPr="009B4FC9">
        <w:t>nhiên,</w:t>
      </w:r>
      <w:r w:rsidR="00F90D96" w:rsidRPr="009B4FC9">
        <w:t xml:space="preserve"> </w:t>
      </w:r>
      <w:r w:rsidR="000F2F77" w:rsidRPr="009B4FC9">
        <w:t>phương</w:t>
      </w:r>
      <w:r w:rsidR="00F90D96" w:rsidRPr="009B4FC9">
        <w:t xml:space="preserve"> </w:t>
      </w:r>
      <w:r w:rsidR="000F2F77" w:rsidRPr="009B4FC9">
        <w:t>pháp</w:t>
      </w:r>
      <w:r w:rsidR="00F90D96" w:rsidRPr="009B4FC9">
        <w:t xml:space="preserve"> </w:t>
      </w:r>
      <w:r w:rsidR="000F2F77" w:rsidRPr="009B4FC9">
        <w:t>định</w:t>
      </w:r>
      <w:r w:rsidR="00F90D96" w:rsidRPr="009B4FC9">
        <w:t xml:space="preserve"> </w:t>
      </w:r>
      <w:r w:rsidR="000F2F77" w:rsidRPr="009B4FC9">
        <w:t>tính</w:t>
      </w:r>
      <w:r w:rsidR="00F90D96" w:rsidRPr="009B4FC9">
        <w:t xml:space="preserve"> </w:t>
      </w:r>
      <w:r w:rsidR="000F2F77" w:rsidRPr="009B4FC9">
        <w:t>phụ</w:t>
      </w:r>
      <w:r w:rsidR="00F90D96" w:rsidRPr="009B4FC9">
        <w:t xml:space="preserve"> </w:t>
      </w:r>
      <w:r w:rsidR="000F2F77" w:rsidRPr="009B4FC9">
        <w:t>thuộc</w:t>
      </w:r>
      <w:r w:rsidR="00F90D96" w:rsidRPr="009B4FC9">
        <w:t xml:space="preserve"> </w:t>
      </w:r>
      <w:r w:rsidR="000F2F77" w:rsidRPr="009B4FC9">
        <w:t>nhiều</w:t>
      </w:r>
      <w:r w:rsidR="00F90D96" w:rsidRPr="009B4FC9">
        <w:t xml:space="preserve"> </w:t>
      </w:r>
      <w:r w:rsidR="000F2F77" w:rsidRPr="009B4FC9">
        <w:t>vào</w:t>
      </w:r>
      <w:r w:rsidR="00F90D96" w:rsidRPr="009B4FC9">
        <w:t xml:space="preserve"> </w:t>
      </w:r>
      <w:r w:rsidR="000F2F77" w:rsidRPr="009B4FC9">
        <w:t>ý</w:t>
      </w:r>
      <w:r w:rsidR="00F90D96" w:rsidRPr="009B4FC9">
        <w:t xml:space="preserve"> </w:t>
      </w:r>
      <w:r w:rsidR="000F2F77" w:rsidRPr="009B4FC9">
        <w:t>kiến</w:t>
      </w:r>
      <w:r w:rsidR="00F90D96" w:rsidRPr="009B4FC9">
        <w:t xml:space="preserve"> </w:t>
      </w:r>
      <w:r w:rsidR="000F2F77" w:rsidRPr="009B4FC9">
        <w:t>cá</w:t>
      </w:r>
      <w:r w:rsidR="00F90D96" w:rsidRPr="009B4FC9">
        <w:t xml:space="preserve"> </w:t>
      </w:r>
      <w:r w:rsidR="000F2F77" w:rsidRPr="009B4FC9">
        <w:lastRenderedPageBreak/>
        <w:t>nhân,</w:t>
      </w:r>
      <w:r w:rsidR="00F90D96" w:rsidRPr="009B4FC9">
        <w:t xml:space="preserve"> </w:t>
      </w:r>
      <w:r w:rsidR="000F2F77" w:rsidRPr="009B4FC9">
        <w:t>dễ</w:t>
      </w:r>
      <w:r w:rsidR="00F90D96" w:rsidRPr="009B4FC9">
        <w:t xml:space="preserve"> </w:t>
      </w:r>
      <w:r w:rsidR="000F2F77" w:rsidRPr="009B4FC9">
        <w:t>bị</w:t>
      </w:r>
      <w:r w:rsidR="00F90D96" w:rsidRPr="009B4FC9">
        <w:t xml:space="preserve"> </w:t>
      </w:r>
      <w:r w:rsidR="000F2F77" w:rsidRPr="009B4FC9">
        <w:t>thiên</w:t>
      </w:r>
      <w:r w:rsidR="00F90D96" w:rsidRPr="009B4FC9">
        <w:t xml:space="preserve"> </w:t>
      </w:r>
      <w:r w:rsidR="000F2F77" w:rsidRPr="009B4FC9">
        <w:t>lệch,</w:t>
      </w:r>
      <w:r w:rsidR="00F90D96" w:rsidRPr="009B4FC9">
        <w:t xml:space="preserve"> </w:t>
      </w:r>
      <w:r w:rsidR="000F2F77" w:rsidRPr="009B4FC9">
        <w:t>không</w:t>
      </w:r>
      <w:r w:rsidR="00F90D96" w:rsidRPr="009B4FC9">
        <w:t xml:space="preserve"> </w:t>
      </w:r>
      <w:r w:rsidR="000F2F77" w:rsidRPr="009B4FC9">
        <w:t>đưa</w:t>
      </w:r>
      <w:r w:rsidR="00F90D96" w:rsidRPr="009B4FC9">
        <w:t xml:space="preserve"> </w:t>
      </w:r>
      <w:r w:rsidR="000F2F77" w:rsidRPr="009B4FC9">
        <w:t>ra</w:t>
      </w:r>
      <w:r w:rsidR="00F90D96" w:rsidRPr="009B4FC9">
        <w:t xml:space="preserve"> </w:t>
      </w:r>
      <w:r w:rsidR="000F2F77" w:rsidRPr="009B4FC9">
        <w:t>được</w:t>
      </w:r>
      <w:r w:rsidR="00F90D96" w:rsidRPr="009B4FC9">
        <w:t xml:space="preserve"> </w:t>
      </w:r>
      <w:r w:rsidR="000F2F77" w:rsidRPr="009B4FC9">
        <w:t>các</w:t>
      </w:r>
      <w:r w:rsidR="00F90D96" w:rsidRPr="009B4FC9">
        <w:t xml:space="preserve"> </w:t>
      </w:r>
      <w:r w:rsidR="000F2F77" w:rsidRPr="009B4FC9">
        <w:t>kết</w:t>
      </w:r>
      <w:r w:rsidR="00F90D96" w:rsidRPr="009B4FC9">
        <w:t xml:space="preserve"> </w:t>
      </w:r>
      <w:r w:rsidR="000F2F77" w:rsidRPr="009B4FC9">
        <w:t>quả</w:t>
      </w:r>
      <w:r w:rsidR="00F90D96" w:rsidRPr="009B4FC9">
        <w:t xml:space="preserve"> </w:t>
      </w:r>
      <w:r w:rsidR="000F2F77" w:rsidRPr="009B4FC9">
        <w:t>định</w:t>
      </w:r>
      <w:r w:rsidR="00F90D96" w:rsidRPr="009B4FC9">
        <w:t xml:space="preserve"> </w:t>
      </w:r>
      <w:r w:rsidR="000F2F77" w:rsidRPr="009B4FC9">
        <w:t>lượng</w:t>
      </w:r>
      <w:r w:rsidR="00F90D96" w:rsidRPr="009B4FC9">
        <w:t xml:space="preserve"> </w:t>
      </w:r>
      <w:r w:rsidR="000F2F77" w:rsidRPr="009B4FC9">
        <w:t>cụ</w:t>
      </w:r>
      <w:r w:rsidR="00F90D96" w:rsidRPr="009B4FC9">
        <w:t xml:space="preserve"> </w:t>
      </w:r>
      <w:r w:rsidR="000F2F77" w:rsidRPr="009B4FC9">
        <w:t>thể.</w:t>
      </w:r>
      <w:r w:rsidR="00F90D96" w:rsidRPr="009B4FC9">
        <w:t xml:space="preserve"> </w:t>
      </w:r>
      <w:r w:rsidR="000F2F77" w:rsidRPr="009B4FC9">
        <w:t>Ngoài</w:t>
      </w:r>
      <w:r w:rsidR="00F90D96" w:rsidRPr="009B4FC9">
        <w:t xml:space="preserve"> </w:t>
      </w:r>
      <w:r w:rsidR="000F2F77" w:rsidRPr="009B4FC9">
        <w:t>ra</w:t>
      </w:r>
      <w:r w:rsidR="00F90D96" w:rsidRPr="009B4FC9">
        <w:t xml:space="preserve"> </w:t>
      </w:r>
      <w:r w:rsidR="000F2F77" w:rsidRPr="009B4FC9">
        <w:t>khó</w:t>
      </w:r>
      <w:r w:rsidR="00F90D96" w:rsidRPr="009B4FC9">
        <w:t xml:space="preserve"> </w:t>
      </w:r>
      <w:r w:rsidR="000F2F77" w:rsidRPr="009B4FC9">
        <w:t>kiểm</w:t>
      </w:r>
      <w:r w:rsidR="00F90D96" w:rsidRPr="009B4FC9">
        <w:t xml:space="preserve"> </w:t>
      </w:r>
      <w:r w:rsidR="000F2F77" w:rsidRPr="009B4FC9">
        <w:t>chứng</w:t>
      </w:r>
      <w:r w:rsidR="00F90D96" w:rsidRPr="009B4FC9">
        <w:t xml:space="preserve"> </w:t>
      </w:r>
      <w:r w:rsidR="000F2F77" w:rsidRPr="009B4FC9">
        <w:t>độ</w:t>
      </w:r>
      <w:r w:rsidR="00F90D96" w:rsidRPr="009B4FC9">
        <w:t xml:space="preserve"> </w:t>
      </w:r>
      <w:r w:rsidR="000F2F77" w:rsidRPr="009B4FC9">
        <w:t>chính</w:t>
      </w:r>
      <w:r w:rsidR="00F90D96" w:rsidRPr="009B4FC9">
        <w:t xml:space="preserve"> </w:t>
      </w:r>
      <w:r w:rsidR="000F2F77" w:rsidRPr="009B4FC9">
        <w:t>xác</w:t>
      </w:r>
      <w:r w:rsidR="00F90D96" w:rsidRPr="009B4FC9">
        <w:t xml:space="preserve"> </w:t>
      </w:r>
      <w:r w:rsidR="000F2F77" w:rsidRPr="009B4FC9">
        <w:t>và</w:t>
      </w:r>
      <w:r w:rsidR="00F90D96" w:rsidRPr="009B4FC9">
        <w:t xml:space="preserve"> </w:t>
      </w:r>
      <w:r w:rsidR="000F2F77" w:rsidRPr="009B4FC9">
        <w:t>tái</w:t>
      </w:r>
      <w:r w:rsidR="00F90D96" w:rsidRPr="009B4FC9">
        <w:t xml:space="preserve"> </w:t>
      </w:r>
      <w:r w:rsidR="000F2F77" w:rsidRPr="009B4FC9">
        <w:t>lập</w:t>
      </w:r>
      <w:r w:rsidR="00F90D96" w:rsidRPr="009B4FC9">
        <w:t xml:space="preserve"> </w:t>
      </w:r>
      <w:r w:rsidR="000F2F77" w:rsidRPr="009B4FC9">
        <w:t>kết</w:t>
      </w:r>
      <w:r w:rsidR="00F90D96" w:rsidRPr="009B4FC9">
        <w:t xml:space="preserve"> </w:t>
      </w:r>
      <w:r w:rsidR="000F2F77" w:rsidRPr="009B4FC9">
        <w:t>quả</w:t>
      </w:r>
      <w:r w:rsidR="00F90D96" w:rsidRPr="009B4FC9">
        <w:t xml:space="preserve"> </w:t>
      </w:r>
      <w:r w:rsidR="000F2F77" w:rsidRPr="009B4FC9">
        <w:t>và</w:t>
      </w:r>
      <w:r w:rsidR="00F90D96" w:rsidRPr="009B4FC9">
        <w:t xml:space="preserve"> </w:t>
      </w:r>
      <w:r w:rsidR="000F2F77" w:rsidRPr="009B4FC9">
        <w:t>hiệu</w:t>
      </w:r>
      <w:r w:rsidR="00F90D96" w:rsidRPr="009B4FC9">
        <w:t xml:space="preserve"> </w:t>
      </w:r>
      <w:r w:rsidR="000F2F77" w:rsidRPr="009B4FC9">
        <w:t>quả</w:t>
      </w:r>
      <w:r w:rsidR="00F90D96" w:rsidRPr="009B4FC9">
        <w:t xml:space="preserve"> </w:t>
      </w:r>
      <w:r w:rsidR="000F2F77" w:rsidRPr="009B4FC9">
        <w:t>phụ</w:t>
      </w:r>
      <w:r w:rsidR="00F90D96" w:rsidRPr="009B4FC9">
        <w:t xml:space="preserve"> </w:t>
      </w:r>
      <w:r w:rsidR="000F2F77" w:rsidRPr="009B4FC9">
        <w:t>thuộc</w:t>
      </w:r>
      <w:r w:rsidR="00F90D96" w:rsidRPr="009B4FC9">
        <w:t xml:space="preserve"> </w:t>
      </w:r>
      <w:r w:rsidR="000F2F77" w:rsidRPr="009B4FC9">
        <w:t>vào</w:t>
      </w:r>
      <w:r w:rsidR="00F90D96" w:rsidRPr="009B4FC9">
        <w:t xml:space="preserve"> </w:t>
      </w:r>
      <w:r w:rsidR="000F2F77" w:rsidRPr="009B4FC9">
        <w:t>trình</w:t>
      </w:r>
      <w:r w:rsidR="00F90D96" w:rsidRPr="009B4FC9">
        <w:t xml:space="preserve"> </w:t>
      </w:r>
      <w:r w:rsidR="000F2F77" w:rsidRPr="009B4FC9">
        <w:t>độ</w:t>
      </w:r>
      <w:r w:rsidR="00F90D96" w:rsidRPr="009B4FC9">
        <w:t xml:space="preserve"> </w:t>
      </w:r>
      <w:r w:rsidR="000F2F77" w:rsidRPr="009B4FC9">
        <w:t>và</w:t>
      </w:r>
      <w:r w:rsidR="00F90D96" w:rsidRPr="009B4FC9">
        <w:t xml:space="preserve"> </w:t>
      </w:r>
      <w:r w:rsidR="000F2F77" w:rsidRPr="009B4FC9">
        <w:t>kinh</w:t>
      </w:r>
      <w:r w:rsidR="00F90D96" w:rsidRPr="009B4FC9">
        <w:t xml:space="preserve"> </w:t>
      </w:r>
      <w:r w:rsidR="000F2F77" w:rsidRPr="009B4FC9">
        <w:t>nghiệm</w:t>
      </w:r>
      <w:r w:rsidR="00F90D96" w:rsidRPr="009B4FC9">
        <w:t xml:space="preserve"> </w:t>
      </w:r>
      <w:r w:rsidR="000F2F77" w:rsidRPr="009B4FC9">
        <w:t>của</w:t>
      </w:r>
      <w:r w:rsidR="00F90D96" w:rsidRPr="009B4FC9">
        <w:t xml:space="preserve"> </w:t>
      </w:r>
      <w:r w:rsidR="000F2F77" w:rsidRPr="009B4FC9">
        <w:t>người</w:t>
      </w:r>
      <w:r w:rsidR="00F90D96" w:rsidRPr="009B4FC9">
        <w:t xml:space="preserve"> </w:t>
      </w:r>
      <w:r w:rsidR="000F2F77" w:rsidRPr="009B4FC9">
        <w:t>tham</w:t>
      </w:r>
      <w:r w:rsidR="00F90D96" w:rsidRPr="009B4FC9">
        <w:t xml:space="preserve"> </w:t>
      </w:r>
      <w:r w:rsidR="000F2F77" w:rsidRPr="009B4FC9">
        <w:t>gia</w:t>
      </w:r>
      <w:r w:rsidR="00F90D96" w:rsidRPr="009B4FC9">
        <w:t xml:space="preserve"> </w:t>
      </w:r>
      <w:r w:rsidR="000F2F77" w:rsidRPr="009B4FC9">
        <w:t>đánh</w:t>
      </w:r>
      <w:r w:rsidR="00F90D96" w:rsidRPr="009B4FC9">
        <w:t xml:space="preserve"> </w:t>
      </w:r>
      <w:r w:rsidR="000F2F77" w:rsidRPr="009B4FC9">
        <w:t>giá.</w:t>
      </w:r>
    </w:p>
    <w:p w14:paraId="76F2B5F3" w14:textId="4421910B" w:rsidR="00F36CF7" w:rsidRPr="009B4FC9" w:rsidRDefault="00F36CF7" w:rsidP="0042196A">
      <w:pPr>
        <w:pStyle w:val="Heading3"/>
        <w:spacing w:line="360" w:lineRule="auto"/>
        <w:rPr>
          <w:i/>
          <w:iCs w:val="0"/>
        </w:rPr>
      </w:pPr>
      <w:bookmarkStart w:id="21" w:name="_Toc199717879"/>
      <w:r w:rsidRPr="009B4FC9">
        <w:rPr>
          <w:iCs w:val="0"/>
        </w:rPr>
        <w:t>Phương</w:t>
      </w:r>
      <w:r w:rsidR="00F90D96" w:rsidRPr="009B4FC9">
        <w:rPr>
          <w:iCs w:val="0"/>
        </w:rPr>
        <w:t xml:space="preserve"> </w:t>
      </w:r>
      <w:r w:rsidRPr="009B4FC9">
        <w:rPr>
          <w:iCs w:val="0"/>
        </w:rPr>
        <w:t>pháp</w:t>
      </w:r>
      <w:r w:rsidR="00F90D96" w:rsidRPr="009B4FC9">
        <w:rPr>
          <w:iCs w:val="0"/>
        </w:rPr>
        <w:t xml:space="preserve"> </w:t>
      </w:r>
      <w:r w:rsidRPr="009B4FC9">
        <w:rPr>
          <w:iCs w:val="0"/>
        </w:rPr>
        <w:t>định</w:t>
      </w:r>
      <w:r w:rsidR="00F90D96" w:rsidRPr="009B4FC9">
        <w:rPr>
          <w:iCs w:val="0"/>
        </w:rPr>
        <w:t xml:space="preserve"> </w:t>
      </w:r>
      <w:r w:rsidRPr="009B4FC9">
        <w:rPr>
          <w:iCs w:val="0"/>
        </w:rPr>
        <w:t>lượng</w:t>
      </w:r>
      <w:r w:rsidR="00F90D96" w:rsidRPr="009B4FC9">
        <w:rPr>
          <w:iCs w:val="0"/>
        </w:rPr>
        <w:t xml:space="preserve"> </w:t>
      </w:r>
      <w:r w:rsidRPr="009B4FC9">
        <w:rPr>
          <w:iCs w:val="0"/>
        </w:rPr>
        <w:t>truyền</w:t>
      </w:r>
      <w:r w:rsidR="00F90D96" w:rsidRPr="009B4FC9">
        <w:rPr>
          <w:iCs w:val="0"/>
        </w:rPr>
        <w:t xml:space="preserve"> </w:t>
      </w:r>
      <w:r w:rsidRPr="009B4FC9">
        <w:rPr>
          <w:iCs w:val="0"/>
        </w:rPr>
        <w:t>thống</w:t>
      </w:r>
      <w:bookmarkEnd w:id="21"/>
    </w:p>
    <w:p w14:paraId="583B173F" w14:textId="2715C3FF" w:rsidR="00F36CF7" w:rsidRPr="009B4FC9" w:rsidRDefault="00F36CF7" w:rsidP="0042196A">
      <w:pPr>
        <w:pStyle w:val="4-DoanVB"/>
        <w:spacing w:line="360" w:lineRule="auto"/>
        <w:ind w:firstLine="567"/>
      </w:pPr>
      <w:r w:rsidRPr="009B4FC9">
        <w:t>Các</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định</w:t>
      </w:r>
      <w:r w:rsidR="00F90D96" w:rsidRPr="009B4FC9">
        <w:t xml:space="preserve"> </w:t>
      </w:r>
      <w:r w:rsidRPr="009B4FC9">
        <w:t>lượng</w:t>
      </w:r>
      <w:r w:rsidR="00F90D96" w:rsidRPr="009B4FC9">
        <w:t xml:space="preserve"> </w:t>
      </w:r>
      <w:r w:rsidRPr="009B4FC9">
        <w:t>truyền</w:t>
      </w:r>
      <w:r w:rsidR="00F90D96" w:rsidRPr="009B4FC9">
        <w:t xml:space="preserve"> </w:t>
      </w:r>
      <w:r w:rsidRPr="009B4FC9">
        <w:t>thống</w:t>
      </w:r>
      <w:r w:rsidR="00F90D96" w:rsidRPr="009B4FC9">
        <w:t xml:space="preserve"> </w:t>
      </w:r>
      <w:r w:rsidRPr="009B4FC9">
        <w:t>sử</w:t>
      </w:r>
      <w:r w:rsidR="00F90D96" w:rsidRPr="009B4FC9">
        <w:t xml:space="preserve"> </w:t>
      </w:r>
      <w:r w:rsidRPr="009B4FC9">
        <w:t>dụng</w:t>
      </w:r>
      <w:r w:rsidR="00F90D96" w:rsidRPr="009B4FC9">
        <w:t xml:space="preserve"> </w:t>
      </w:r>
      <w:r w:rsidRPr="009B4FC9">
        <w:t>nền</w:t>
      </w:r>
      <w:r w:rsidR="00F90D96" w:rsidRPr="009B4FC9">
        <w:t xml:space="preserve"> </w:t>
      </w:r>
      <w:r w:rsidRPr="009B4FC9">
        <w:t>tảng</w:t>
      </w:r>
      <w:r w:rsidR="00F90D96" w:rsidRPr="009B4FC9">
        <w:t xml:space="preserve"> </w:t>
      </w:r>
      <w:r w:rsidRPr="009B4FC9">
        <w:t>thống</w:t>
      </w:r>
      <w:r w:rsidR="00F90D96" w:rsidRPr="009B4FC9">
        <w:t xml:space="preserve"> </w:t>
      </w:r>
      <w:r w:rsidRPr="009B4FC9">
        <w:t>kê</w:t>
      </w:r>
      <w:r w:rsidR="00F90D96" w:rsidRPr="009B4FC9">
        <w:t xml:space="preserve"> </w:t>
      </w:r>
      <w:r w:rsidRPr="009B4FC9">
        <w:t>và</w:t>
      </w:r>
      <w:r w:rsidR="00F90D96" w:rsidRPr="009B4FC9">
        <w:t xml:space="preserve"> </w:t>
      </w:r>
      <w:r w:rsidRPr="009B4FC9">
        <w:t>toán</w:t>
      </w:r>
      <w:r w:rsidR="00F90D96" w:rsidRPr="009B4FC9">
        <w:t xml:space="preserve"> </w:t>
      </w:r>
      <w:r w:rsidRPr="009B4FC9">
        <w:t>học</w:t>
      </w:r>
      <w:r w:rsidR="00F90D96" w:rsidRPr="009B4FC9">
        <w:t xml:space="preserve"> </w:t>
      </w:r>
      <w:r w:rsidRPr="009B4FC9">
        <w:t>nhằm</w:t>
      </w:r>
      <w:r w:rsidR="00F90D96" w:rsidRPr="009B4FC9">
        <w:t xml:space="preserve"> </w:t>
      </w:r>
      <w:r w:rsidRPr="009B4FC9">
        <w:t>xác</w:t>
      </w:r>
      <w:r w:rsidR="00F90D96" w:rsidRPr="009B4FC9">
        <w:t xml:space="preserve"> </w:t>
      </w:r>
      <w:r w:rsidRPr="009B4FC9">
        <w:t>định</w:t>
      </w:r>
      <w:r w:rsidR="00F90D96" w:rsidRPr="009B4FC9">
        <w:t xml:space="preserve"> </w:t>
      </w:r>
      <w:r w:rsidRPr="009B4FC9">
        <w:t>mối</w:t>
      </w:r>
      <w:r w:rsidR="00F90D96" w:rsidRPr="009B4FC9">
        <w:t xml:space="preserve"> </w:t>
      </w:r>
      <w:r w:rsidRPr="009B4FC9">
        <w:t>quan</w:t>
      </w:r>
      <w:r w:rsidR="00F90D96" w:rsidRPr="009B4FC9">
        <w:t xml:space="preserve"> </w:t>
      </w:r>
      <w:r w:rsidRPr="009B4FC9">
        <w:t>hệ</w:t>
      </w:r>
      <w:r w:rsidR="00F90D96" w:rsidRPr="009B4FC9">
        <w:t xml:space="preserve"> </w:t>
      </w:r>
      <w:r w:rsidRPr="009B4FC9">
        <w:t>giữa</w:t>
      </w:r>
      <w:r w:rsidR="00F90D96" w:rsidRPr="009B4FC9">
        <w:t xml:space="preserve"> </w:t>
      </w:r>
      <w:r w:rsidRPr="009B4FC9">
        <w:t>các</w:t>
      </w:r>
      <w:r w:rsidR="00F90D96" w:rsidRPr="009B4FC9">
        <w:t xml:space="preserve"> </w:t>
      </w:r>
      <w:r w:rsidRPr="009B4FC9">
        <w:t>biến</w:t>
      </w:r>
      <w:r w:rsidR="00F90D96" w:rsidRPr="009B4FC9">
        <w:t xml:space="preserve"> </w:t>
      </w:r>
      <w:r w:rsidRPr="009B4FC9">
        <w:t>số,</w:t>
      </w:r>
      <w:r w:rsidR="00F90D96" w:rsidRPr="009B4FC9">
        <w:t xml:space="preserve"> </w:t>
      </w:r>
      <w:r w:rsidRPr="009B4FC9">
        <w:t>từ</w:t>
      </w:r>
      <w:r w:rsidR="00F90D96" w:rsidRPr="009B4FC9">
        <w:t xml:space="preserve"> </w:t>
      </w:r>
      <w:r w:rsidRPr="009B4FC9">
        <w:t>đó</w:t>
      </w:r>
      <w:r w:rsidR="00F90D96" w:rsidRPr="009B4FC9">
        <w:t xml:space="preserve"> </w:t>
      </w:r>
      <w:r w:rsidRPr="009B4FC9">
        <w:t>đưa</w:t>
      </w:r>
      <w:r w:rsidR="00F90D96" w:rsidRPr="009B4FC9">
        <w:t xml:space="preserve"> </w:t>
      </w:r>
      <w:r w:rsidRPr="009B4FC9">
        <w:t>ra</w:t>
      </w:r>
      <w:r w:rsidR="00F90D96" w:rsidRPr="009B4FC9">
        <w:t xml:space="preserve"> </w:t>
      </w:r>
      <w:r w:rsidRPr="009B4FC9">
        <w:t>mô</w:t>
      </w:r>
      <w:r w:rsidR="00F90D96" w:rsidRPr="009B4FC9">
        <w:t xml:space="preserve"> </w:t>
      </w:r>
      <w:r w:rsidRPr="009B4FC9">
        <w:t>hình</w:t>
      </w:r>
      <w:r w:rsidR="00F90D96" w:rsidRPr="009B4FC9">
        <w:t xml:space="preserve"> </w:t>
      </w:r>
      <w:r w:rsidRPr="009B4FC9">
        <w:t>dự</w:t>
      </w:r>
      <w:r w:rsidR="00F90D96" w:rsidRPr="009B4FC9">
        <w:t xml:space="preserve"> </w:t>
      </w:r>
      <w:r w:rsidRPr="009B4FC9">
        <w:t>báo.</w:t>
      </w:r>
      <w:r w:rsidR="00F90D96" w:rsidRPr="009B4FC9">
        <w:t xml:space="preserve"> </w:t>
      </w:r>
      <w:r w:rsidRPr="009B4FC9">
        <w:t>Nhóm</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này</w:t>
      </w:r>
      <w:r w:rsidR="00F90D96" w:rsidRPr="009B4FC9">
        <w:t xml:space="preserve"> </w:t>
      </w:r>
      <w:r w:rsidRPr="009B4FC9">
        <w:t>chiếm</w:t>
      </w:r>
      <w:r w:rsidR="00F90D96" w:rsidRPr="009B4FC9">
        <w:t xml:space="preserve"> </w:t>
      </w:r>
      <w:r w:rsidRPr="009B4FC9">
        <w:t>vai</w:t>
      </w:r>
      <w:r w:rsidR="00F90D96" w:rsidRPr="009B4FC9">
        <w:t xml:space="preserve"> </w:t>
      </w:r>
      <w:r w:rsidRPr="009B4FC9">
        <w:t>trò</w:t>
      </w:r>
      <w:r w:rsidR="00F90D96" w:rsidRPr="009B4FC9">
        <w:t xml:space="preserve"> </w:t>
      </w:r>
      <w:r w:rsidRPr="009B4FC9">
        <w:t>trung</w:t>
      </w:r>
      <w:r w:rsidR="00F90D96" w:rsidRPr="009B4FC9">
        <w:t xml:space="preserve"> </w:t>
      </w:r>
      <w:r w:rsidRPr="009B4FC9">
        <w:t>tâm</w:t>
      </w:r>
      <w:r w:rsidR="00F90D96" w:rsidRPr="009B4FC9">
        <w:t xml:space="preserve"> </w:t>
      </w:r>
      <w:r w:rsidRPr="009B4FC9">
        <w:t>trong</w:t>
      </w:r>
      <w:r w:rsidR="00F90D96" w:rsidRPr="009B4FC9">
        <w:t xml:space="preserve"> </w:t>
      </w:r>
      <w:r w:rsidRPr="009B4FC9">
        <w:t>kinh</w:t>
      </w:r>
      <w:r w:rsidR="00F90D96" w:rsidRPr="009B4FC9">
        <w:t xml:space="preserve"> </w:t>
      </w:r>
      <w:r w:rsidRPr="009B4FC9">
        <w:t>tế</w:t>
      </w:r>
      <w:r w:rsidR="00F90D96" w:rsidRPr="009B4FC9">
        <w:t xml:space="preserve"> </w:t>
      </w:r>
      <w:r w:rsidRPr="009B4FC9">
        <w:t>lượng</w:t>
      </w:r>
      <w:r w:rsidR="00F90D96" w:rsidRPr="009B4FC9">
        <w:t xml:space="preserve"> </w:t>
      </w:r>
      <w:r w:rsidRPr="009B4FC9">
        <w:t>và</w:t>
      </w:r>
      <w:r w:rsidR="00F90D96" w:rsidRPr="009B4FC9">
        <w:t xml:space="preserve"> </w:t>
      </w:r>
      <w:r w:rsidRPr="009B4FC9">
        <w:t>phân</w:t>
      </w:r>
      <w:r w:rsidR="00F90D96" w:rsidRPr="009B4FC9">
        <w:t xml:space="preserve"> </w:t>
      </w:r>
      <w:r w:rsidRPr="009B4FC9">
        <w:t>tích</w:t>
      </w:r>
      <w:r w:rsidR="00F90D96" w:rsidRPr="009B4FC9">
        <w:t xml:space="preserve"> </w:t>
      </w:r>
      <w:r w:rsidRPr="009B4FC9">
        <w:t>chuỗi</w:t>
      </w:r>
      <w:r w:rsidR="00F90D96" w:rsidRPr="009B4FC9">
        <w:t xml:space="preserve"> </w:t>
      </w:r>
      <w:r w:rsidRPr="009B4FC9">
        <w:t>thời</w:t>
      </w:r>
      <w:r w:rsidR="00F90D96" w:rsidRPr="009B4FC9">
        <w:t xml:space="preserve"> </w:t>
      </w:r>
      <w:r w:rsidRPr="009B4FC9">
        <w:t>gian.</w:t>
      </w:r>
    </w:p>
    <w:p w14:paraId="6DF7C259" w14:textId="67E23E67" w:rsidR="00F36CF7" w:rsidRPr="00D54C72" w:rsidRDefault="00F36CF7" w:rsidP="00645B03">
      <w:pPr>
        <w:pStyle w:val="4-DoanVB"/>
        <w:numPr>
          <w:ilvl w:val="0"/>
          <w:numId w:val="19"/>
        </w:numPr>
        <w:spacing w:line="360" w:lineRule="auto"/>
      </w:pPr>
      <w:r w:rsidRPr="00D54C72">
        <w:t>Mô</w:t>
      </w:r>
      <w:r w:rsidR="00F90D96" w:rsidRPr="00D54C72">
        <w:t xml:space="preserve"> </w:t>
      </w:r>
      <w:r w:rsidRPr="00D54C72">
        <w:t>hình</w:t>
      </w:r>
      <w:r w:rsidR="00F90D96" w:rsidRPr="00D54C72">
        <w:t xml:space="preserve"> </w:t>
      </w:r>
      <w:r w:rsidRPr="00D54C72">
        <w:t>hồi</w:t>
      </w:r>
      <w:r w:rsidR="00F90D96" w:rsidRPr="00D54C72">
        <w:t xml:space="preserve"> </w:t>
      </w:r>
      <w:r w:rsidRPr="00D54C72">
        <w:t>quy</w:t>
      </w:r>
      <w:r w:rsidR="00F90D96" w:rsidRPr="00D54C72">
        <w:t xml:space="preserve"> </w:t>
      </w:r>
      <w:r w:rsidRPr="00D54C72">
        <w:t>tuyến</w:t>
      </w:r>
      <w:r w:rsidR="00F90D96" w:rsidRPr="00D54C72">
        <w:t xml:space="preserve"> </w:t>
      </w:r>
      <w:r w:rsidRPr="00D54C72">
        <w:t>tính</w:t>
      </w:r>
    </w:p>
    <w:p w14:paraId="54E7B0D7" w14:textId="5BE852D7" w:rsidR="00F36CF7" w:rsidRPr="009B4FC9" w:rsidRDefault="00F36CF7" w:rsidP="0042196A">
      <w:pPr>
        <w:pStyle w:val="4-DoanVB"/>
        <w:spacing w:line="360" w:lineRule="auto"/>
      </w:pPr>
      <w:r w:rsidRPr="009B4FC9">
        <w:t>Hồi</w:t>
      </w:r>
      <w:r w:rsidR="00F90D96" w:rsidRPr="009B4FC9">
        <w:t xml:space="preserve"> </w:t>
      </w:r>
      <w:r w:rsidRPr="009B4FC9">
        <w:t>quy</w:t>
      </w:r>
      <w:r w:rsidR="00F90D96" w:rsidRPr="009B4FC9">
        <w:t xml:space="preserve"> </w:t>
      </w:r>
      <w:r w:rsidRPr="009B4FC9">
        <w:t>tuyến</w:t>
      </w:r>
      <w:r w:rsidR="00F90D96" w:rsidRPr="009B4FC9">
        <w:t xml:space="preserve"> </w:t>
      </w:r>
      <w:r w:rsidRPr="009B4FC9">
        <w:t>tính</w:t>
      </w:r>
      <w:r w:rsidR="00F90D96" w:rsidRPr="009B4FC9">
        <w:t xml:space="preserve"> </w:t>
      </w:r>
      <w:r w:rsidRPr="009B4FC9">
        <w:t>(Linear</w:t>
      </w:r>
      <w:r w:rsidR="00F90D96" w:rsidRPr="009B4FC9">
        <w:t xml:space="preserve"> </w:t>
      </w:r>
      <w:r w:rsidRPr="009B4FC9">
        <w:t>Regression)</w:t>
      </w:r>
      <w:r w:rsidR="00F90D96" w:rsidRPr="009B4FC9">
        <w:t xml:space="preserve"> </w:t>
      </w:r>
      <w:r w:rsidRPr="009B4FC9">
        <w:t>là</w:t>
      </w:r>
      <w:r w:rsidR="00F90D96" w:rsidRPr="009B4FC9">
        <w:t xml:space="preserve"> </w:t>
      </w:r>
      <w:r w:rsidRPr="009B4FC9">
        <w:t>mô</w:t>
      </w:r>
      <w:r w:rsidR="00F90D96" w:rsidRPr="009B4FC9">
        <w:t xml:space="preserve"> </w:t>
      </w:r>
      <w:r w:rsidRPr="009B4FC9">
        <w:t>hình</w:t>
      </w:r>
      <w:r w:rsidR="00F90D96" w:rsidRPr="009B4FC9">
        <w:t xml:space="preserve"> </w:t>
      </w:r>
      <w:r w:rsidRPr="009B4FC9">
        <w:t>nền</w:t>
      </w:r>
      <w:r w:rsidR="00F90D96" w:rsidRPr="009B4FC9">
        <w:t xml:space="preserve"> </w:t>
      </w:r>
      <w:r w:rsidRPr="009B4FC9">
        <w:t>tảng</w:t>
      </w:r>
      <w:r w:rsidR="00F90D96" w:rsidRPr="009B4FC9">
        <w:t xml:space="preserve"> </w:t>
      </w:r>
      <w:r w:rsidRPr="009B4FC9">
        <w:t>trong</w:t>
      </w:r>
      <w:r w:rsidR="00F90D96" w:rsidRPr="009B4FC9">
        <w:t xml:space="preserve"> </w:t>
      </w:r>
      <w:r w:rsidRPr="009B4FC9">
        <w:t>kinh</w:t>
      </w:r>
      <w:r w:rsidR="00F90D96" w:rsidRPr="009B4FC9">
        <w:t xml:space="preserve"> </w:t>
      </w:r>
      <w:r w:rsidRPr="009B4FC9">
        <w:t>tế</w:t>
      </w:r>
      <w:r w:rsidR="00F90D96" w:rsidRPr="009B4FC9">
        <w:t xml:space="preserve"> </w:t>
      </w:r>
      <w:r w:rsidRPr="009B4FC9">
        <w:t>lượng.</w:t>
      </w:r>
      <w:r w:rsidR="00F90D96" w:rsidRPr="009B4FC9">
        <w:t xml:space="preserve"> </w:t>
      </w:r>
      <w:r w:rsidRPr="009B4FC9">
        <w:t>Nó</w:t>
      </w:r>
      <w:r w:rsidR="00F90D96" w:rsidRPr="009B4FC9">
        <w:t xml:space="preserve"> </w:t>
      </w:r>
      <w:r w:rsidRPr="009B4FC9">
        <w:t>mô</w:t>
      </w:r>
      <w:r w:rsidR="00F90D96" w:rsidRPr="009B4FC9">
        <w:t xml:space="preserve"> </w:t>
      </w:r>
      <w:r w:rsidRPr="009B4FC9">
        <w:t>tả</w:t>
      </w:r>
      <w:r w:rsidR="00F90D96" w:rsidRPr="009B4FC9">
        <w:t xml:space="preserve"> </w:t>
      </w:r>
      <w:r w:rsidRPr="009B4FC9">
        <w:t>mối</w:t>
      </w:r>
      <w:r w:rsidR="00F90D96" w:rsidRPr="009B4FC9">
        <w:t xml:space="preserve"> </w:t>
      </w:r>
      <w:r w:rsidRPr="009B4FC9">
        <w:t>quan</w:t>
      </w:r>
      <w:r w:rsidR="00F90D96" w:rsidRPr="009B4FC9">
        <w:t xml:space="preserve"> </w:t>
      </w:r>
      <w:r w:rsidRPr="009B4FC9">
        <w:t>hệ</w:t>
      </w:r>
      <w:r w:rsidR="00F90D96" w:rsidRPr="009B4FC9">
        <w:t xml:space="preserve"> </w:t>
      </w:r>
      <w:r w:rsidRPr="009B4FC9">
        <w:t>giữa</w:t>
      </w:r>
      <w:r w:rsidR="00F90D96" w:rsidRPr="009B4FC9">
        <w:t xml:space="preserve"> </w:t>
      </w:r>
      <w:r w:rsidRPr="009B4FC9">
        <w:t>một</w:t>
      </w:r>
      <w:r w:rsidR="00F90D96" w:rsidRPr="009B4FC9">
        <w:t xml:space="preserve"> </w:t>
      </w:r>
      <w:r w:rsidRPr="009B4FC9">
        <w:t>biến</w:t>
      </w:r>
      <w:r w:rsidR="00F90D96" w:rsidRPr="009B4FC9">
        <w:t xml:space="preserve"> </w:t>
      </w:r>
      <w:r w:rsidRPr="009B4FC9">
        <w:t>phụ</w:t>
      </w:r>
      <w:r w:rsidR="00F90D96" w:rsidRPr="009B4FC9">
        <w:t xml:space="preserve"> </w:t>
      </w:r>
      <w:r w:rsidRPr="009B4FC9">
        <w:t>thuộc</w:t>
      </w:r>
      <w:r w:rsidR="00F90D96" w:rsidRPr="009B4FC9">
        <w:t xml:space="preserve"> </w:t>
      </w:r>
      <w:r w:rsidRPr="009B4FC9">
        <w:t>(Y)</w:t>
      </w:r>
      <w:r w:rsidR="00F90D96" w:rsidRPr="009B4FC9">
        <w:t xml:space="preserve"> </w:t>
      </w:r>
      <w:r w:rsidRPr="009B4FC9">
        <w:t>và</w:t>
      </w:r>
      <w:r w:rsidR="00F90D96" w:rsidRPr="009B4FC9">
        <w:t xml:space="preserve"> </w:t>
      </w:r>
      <w:r w:rsidRPr="009B4FC9">
        <w:t>một</w:t>
      </w:r>
      <w:r w:rsidR="00F90D96" w:rsidRPr="009B4FC9">
        <w:t xml:space="preserve"> </w:t>
      </w:r>
      <w:r w:rsidRPr="009B4FC9">
        <w:t>hoặc</w:t>
      </w:r>
      <w:r w:rsidR="00F90D96" w:rsidRPr="009B4FC9">
        <w:t xml:space="preserve"> </w:t>
      </w:r>
      <w:r w:rsidRPr="009B4FC9">
        <w:t>nhiều</w:t>
      </w:r>
      <w:r w:rsidR="00F90D96" w:rsidRPr="009B4FC9">
        <w:t xml:space="preserve"> </w:t>
      </w:r>
      <w:r w:rsidRPr="009B4FC9">
        <w:t>biến</w:t>
      </w:r>
      <w:r w:rsidR="00F90D96" w:rsidRPr="009B4FC9">
        <w:t xml:space="preserve"> </w:t>
      </w:r>
      <w:r w:rsidRPr="009B4FC9">
        <w:t>độc</w:t>
      </w:r>
      <w:r w:rsidR="00F90D96" w:rsidRPr="009B4FC9">
        <w:t xml:space="preserve"> </w:t>
      </w:r>
      <w:r w:rsidRPr="009B4FC9">
        <w:t>lập</w:t>
      </w:r>
      <w:r w:rsidR="00F90D96" w:rsidRPr="009B4FC9">
        <w:t xml:space="preserve"> </w:t>
      </w:r>
      <w:r w:rsidRPr="009B4FC9">
        <w:t>(X).</w:t>
      </w:r>
      <w:r w:rsidR="00F90D96" w:rsidRPr="009B4FC9">
        <w:t xml:space="preserve"> </w:t>
      </w:r>
      <w:r w:rsidR="00200811" w:rsidRPr="009B4FC9">
        <w:t>T</w:t>
      </w:r>
      <w:r w:rsidRPr="009B4FC9">
        <w: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có</w:t>
      </w:r>
      <w:r w:rsidR="00F90D96" w:rsidRPr="009B4FC9">
        <w:t xml:space="preserve"> </w:t>
      </w:r>
      <w:r w:rsidRPr="009B4FC9">
        <w:t>thể</w:t>
      </w:r>
      <w:r w:rsidR="00F90D96" w:rsidRPr="009B4FC9">
        <w:t xml:space="preserve"> </w:t>
      </w:r>
      <w:r w:rsidRPr="009B4FC9">
        <w:t>được</w:t>
      </w:r>
      <w:r w:rsidR="00F90D96" w:rsidRPr="009B4FC9">
        <w:t xml:space="preserve"> </w:t>
      </w:r>
      <w:r w:rsidRPr="009B4FC9">
        <w:t>mô</w:t>
      </w:r>
      <w:r w:rsidR="00F90D96" w:rsidRPr="009B4FC9">
        <w:t xml:space="preserve"> </w:t>
      </w:r>
      <w:r w:rsidRPr="009B4FC9">
        <w:t>hình</w:t>
      </w:r>
      <w:r w:rsidR="00F90D96" w:rsidRPr="009B4FC9">
        <w:t xml:space="preserve"> </w:t>
      </w:r>
      <w:r w:rsidRPr="009B4FC9">
        <w:t>hóa</w:t>
      </w:r>
      <w:r w:rsidR="00F90D96" w:rsidRPr="009B4FC9">
        <w:t xml:space="preserve"> </w:t>
      </w:r>
      <w:r w:rsidRPr="009B4FC9">
        <w:t>là</w:t>
      </w:r>
      <w:r w:rsidR="00F90D96" w:rsidRPr="009B4FC9">
        <w:t xml:space="preserve"> </w:t>
      </w:r>
      <w:r w:rsidRPr="009B4FC9">
        <w:t>hàm</w:t>
      </w:r>
      <w:r w:rsidR="00F90D96" w:rsidRPr="009B4FC9">
        <w:t xml:space="preserve"> </w:t>
      </w:r>
      <w:r w:rsidRPr="009B4FC9">
        <w:t>của</w:t>
      </w:r>
      <w:r w:rsidR="00F90D96" w:rsidRPr="009B4FC9">
        <w:t xml:space="preserve"> </w:t>
      </w:r>
      <w:r w:rsidRPr="009B4FC9">
        <w:t>GDP,</w:t>
      </w:r>
      <w:r w:rsidR="00F90D96" w:rsidRPr="009B4FC9">
        <w:t xml:space="preserve"> </w:t>
      </w:r>
      <w:r w:rsidRPr="009B4FC9">
        <w:t>CPI</w:t>
      </w:r>
      <w:r w:rsidR="00F90D96" w:rsidRPr="009B4FC9">
        <w:t xml:space="preserve"> </w:t>
      </w:r>
      <w:r w:rsidRPr="009B4FC9">
        <w:t>(chỉ</w:t>
      </w:r>
      <w:r w:rsidR="00F90D96" w:rsidRPr="009B4FC9">
        <w:t xml:space="preserve"> </w:t>
      </w:r>
      <w:r w:rsidRPr="009B4FC9">
        <w:t>số</w:t>
      </w:r>
      <w:r w:rsidR="00F90D96" w:rsidRPr="009B4FC9">
        <w:t xml:space="preserve"> </w:t>
      </w:r>
      <w:r w:rsidRPr="009B4FC9">
        <w:t>giá</w:t>
      </w:r>
      <w:r w:rsidR="00F90D96" w:rsidRPr="009B4FC9">
        <w:t xml:space="preserve"> </w:t>
      </w:r>
      <w:r w:rsidRPr="009B4FC9">
        <w:t>tiêu</w:t>
      </w:r>
      <w:r w:rsidR="00F90D96" w:rsidRPr="009B4FC9">
        <w:t xml:space="preserve"> </w:t>
      </w:r>
      <w:r w:rsidRPr="009B4FC9">
        <w:t>dùng),</w:t>
      </w:r>
      <w:r w:rsidR="00F90D96" w:rsidRPr="009B4FC9">
        <w:t xml:space="preserve"> </w:t>
      </w:r>
      <w:r w:rsidRPr="009B4FC9">
        <w:t>và</w:t>
      </w:r>
      <w:r w:rsidR="00F90D96" w:rsidRPr="009B4FC9">
        <w:t xml:space="preserve"> </w:t>
      </w:r>
      <w:r w:rsidRPr="009B4FC9">
        <w:t>lãi</w:t>
      </w:r>
      <w:r w:rsidR="00F90D96" w:rsidRPr="009B4FC9">
        <w:t xml:space="preserve"> </w:t>
      </w:r>
      <w:r w:rsidRPr="009B4FC9">
        <w:t>suất.</w:t>
      </w:r>
    </w:p>
    <w:p w14:paraId="57780025" w14:textId="44523BEA" w:rsidR="00F36CF7" w:rsidRPr="009B4FC9" w:rsidRDefault="00F36CF7" w:rsidP="0042196A">
      <w:pPr>
        <w:pStyle w:val="4-DoanVB"/>
        <w:spacing w:line="360" w:lineRule="auto"/>
        <w:ind w:firstLine="567"/>
      </w:pPr>
      <w:r w:rsidRPr="009B4FC9">
        <w:t>Công</w:t>
      </w:r>
      <w:r w:rsidR="00F90D96" w:rsidRPr="009B4FC9">
        <w:t xml:space="preserve"> </w:t>
      </w:r>
      <w:r w:rsidRPr="009B4FC9">
        <w:t>thức</w:t>
      </w:r>
      <w:r w:rsidR="00F90D96" w:rsidRPr="009B4FC9">
        <w:t xml:space="preserve"> </w:t>
      </w:r>
      <w:r w:rsidRPr="009B4FC9">
        <w:t>tổng</w:t>
      </w:r>
      <w:r w:rsidR="00F90D96" w:rsidRPr="009B4FC9">
        <w:t xml:space="preserve"> </w:t>
      </w:r>
      <w:r w:rsidRPr="009B4FC9">
        <w:t>quát:</w:t>
      </w:r>
    </w:p>
    <w:p w14:paraId="31AA75B1" w14:textId="15086D58" w:rsidR="00F36CF7" w:rsidRPr="00D54C72" w:rsidRDefault="00F36CF7" w:rsidP="0042196A">
      <w:pPr>
        <w:pStyle w:val="4-DoanVB"/>
        <w:spacing w:line="360" w:lineRule="auto"/>
        <w:ind w:firstLine="0"/>
        <w:jc w:val="center"/>
      </w:pPr>
      <w:r w:rsidRPr="00D54C72">
        <w:t>Y</w:t>
      </w:r>
      <w:r w:rsidR="00F90D96" w:rsidRPr="00D54C72">
        <w:t xml:space="preserve"> </w:t>
      </w:r>
      <w:r w:rsidRPr="00D54C72">
        <w:t>=</w:t>
      </w:r>
      <w:r w:rsidR="00F90D96" w:rsidRPr="00D54C72">
        <w:t xml:space="preserve"> </w:t>
      </w:r>
      <w:r w:rsidRPr="00D54C72">
        <w:t>β₀</w:t>
      </w:r>
      <w:r w:rsidR="00F90D96" w:rsidRPr="00D54C72">
        <w:t xml:space="preserve"> </w:t>
      </w:r>
      <w:r w:rsidRPr="00D54C72">
        <w:t>+</w:t>
      </w:r>
      <w:r w:rsidR="00F90D96" w:rsidRPr="00D54C72">
        <w:t xml:space="preserve"> </w:t>
      </w:r>
      <w:r w:rsidRPr="00D54C72">
        <w:t>β₁X₁</w:t>
      </w:r>
      <w:r w:rsidR="00F90D96" w:rsidRPr="00D54C72">
        <w:t xml:space="preserve"> </w:t>
      </w:r>
      <w:r w:rsidRPr="00D54C72">
        <w:t>+</w:t>
      </w:r>
      <w:r w:rsidR="00F90D96" w:rsidRPr="00D54C72">
        <w:t xml:space="preserve"> </w:t>
      </w:r>
      <w:r w:rsidRPr="00D54C72">
        <w:t>β₂X₂</w:t>
      </w:r>
      <w:r w:rsidR="00F90D96" w:rsidRPr="00D54C72">
        <w:t xml:space="preserve"> </w:t>
      </w:r>
      <w:r w:rsidRPr="00D54C72">
        <w:t>+</w:t>
      </w:r>
      <w:r w:rsidR="00F90D96" w:rsidRPr="00D54C72">
        <w:t xml:space="preserve"> </w:t>
      </w:r>
      <w:r w:rsidRPr="00D54C72">
        <w:t>...</w:t>
      </w:r>
      <w:r w:rsidR="00F90D96" w:rsidRPr="00D54C72">
        <w:t xml:space="preserve"> </w:t>
      </w:r>
      <w:r w:rsidRPr="00D54C72">
        <w:t>+</w:t>
      </w:r>
      <w:r w:rsidR="00F90D96" w:rsidRPr="00D54C72">
        <w:t xml:space="preserve"> </w:t>
      </w:r>
      <w:r w:rsidRPr="00D54C72">
        <w:t>βₙXₙ</w:t>
      </w:r>
      <w:r w:rsidR="00F90D96" w:rsidRPr="00D54C72">
        <w:t xml:space="preserve"> </w:t>
      </w:r>
      <w:r w:rsidRPr="00D54C72">
        <w:t>+</w:t>
      </w:r>
      <w:r w:rsidR="00F90D96" w:rsidRPr="00D54C72">
        <w:t xml:space="preserve"> </w:t>
      </w:r>
      <w:r w:rsidRPr="00D54C72">
        <w:t>ε</w:t>
      </w:r>
    </w:p>
    <w:p w14:paraId="7371D081" w14:textId="5DDA4A38" w:rsidR="00F36CF7" w:rsidRPr="009B4FC9" w:rsidRDefault="00F36CF7" w:rsidP="0042196A">
      <w:pPr>
        <w:pStyle w:val="4-DoanVB"/>
        <w:spacing w:line="360" w:lineRule="auto"/>
      </w:pPr>
      <w:r w:rsidRPr="009B4FC9">
        <w:t>Trong</w:t>
      </w:r>
      <w:r w:rsidR="00F90D96" w:rsidRPr="009B4FC9">
        <w:t xml:space="preserve"> </w:t>
      </w:r>
      <w:r w:rsidRPr="009B4FC9">
        <w:t>đó:</w:t>
      </w:r>
    </w:p>
    <w:p w14:paraId="7058D075" w14:textId="50775AFA" w:rsidR="00F36CF7" w:rsidRPr="009B4FC9" w:rsidRDefault="00F36CF7" w:rsidP="00645B03">
      <w:pPr>
        <w:pStyle w:val="ListParagraph"/>
        <w:numPr>
          <w:ilvl w:val="0"/>
          <w:numId w:val="14"/>
        </w:numPr>
        <w:spacing w:line="360" w:lineRule="auto"/>
      </w:pPr>
      <w:r w:rsidRPr="009B4FC9">
        <w:t>β₀</w:t>
      </w:r>
      <w:r w:rsidR="00F90D96" w:rsidRPr="009B4FC9">
        <w:t xml:space="preserve"> </w:t>
      </w:r>
      <w:r w:rsidRPr="009B4FC9">
        <w:t>là</w:t>
      </w:r>
      <w:r w:rsidR="00F90D96" w:rsidRPr="009B4FC9">
        <w:t xml:space="preserve"> </w:t>
      </w:r>
      <w:r w:rsidRPr="009B4FC9">
        <w:t>hệ</w:t>
      </w:r>
      <w:r w:rsidR="00F90D96" w:rsidRPr="009B4FC9">
        <w:t xml:space="preserve"> </w:t>
      </w:r>
      <w:r w:rsidRPr="009B4FC9">
        <w:t>số</w:t>
      </w:r>
      <w:r w:rsidR="00F90D96" w:rsidRPr="009B4FC9">
        <w:t xml:space="preserve"> </w:t>
      </w:r>
      <w:r w:rsidRPr="009B4FC9">
        <w:t>chặn</w:t>
      </w:r>
      <w:r w:rsidR="00F90D96" w:rsidRPr="009B4FC9">
        <w:t xml:space="preserve"> </w:t>
      </w:r>
      <w:r w:rsidRPr="009B4FC9">
        <w:t>(intercept)</w:t>
      </w:r>
    </w:p>
    <w:p w14:paraId="1A42126A" w14:textId="77A7B531" w:rsidR="00F36CF7" w:rsidRPr="009B4FC9" w:rsidRDefault="00F36CF7" w:rsidP="00645B03">
      <w:pPr>
        <w:pStyle w:val="ListParagraph"/>
        <w:numPr>
          <w:ilvl w:val="0"/>
          <w:numId w:val="14"/>
        </w:numPr>
        <w:spacing w:line="360" w:lineRule="auto"/>
      </w:pPr>
      <w:r w:rsidRPr="009B4FC9">
        <w:t>β₁,</w:t>
      </w:r>
      <w:r w:rsidR="00F90D96" w:rsidRPr="009B4FC9">
        <w:t xml:space="preserve"> </w:t>
      </w:r>
      <w:r w:rsidRPr="009B4FC9">
        <w:t>β₂,</w:t>
      </w:r>
      <w:r w:rsidR="003937E6" w:rsidRPr="009B4FC9">
        <w:t xml:space="preserve"> </w:t>
      </w:r>
      <w:r w:rsidRPr="009B4FC9">
        <w:t>…</w:t>
      </w:r>
      <w:r w:rsidR="00F90D96" w:rsidRPr="009B4FC9">
        <w:t xml:space="preserve"> </w:t>
      </w:r>
      <w:r w:rsidRPr="009B4FC9">
        <w:t>là</w:t>
      </w:r>
      <w:r w:rsidR="00F90D96" w:rsidRPr="009B4FC9">
        <w:t xml:space="preserve"> </w:t>
      </w:r>
      <w:r w:rsidRPr="009B4FC9">
        <w:t>các</w:t>
      </w:r>
      <w:r w:rsidR="00F90D96" w:rsidRPr="009B4FC9">
        <w:t xml:space="preserve"> </w:t>
      </w:r>
      <w:r w:rsidRPr="009B4FC9">
        <w:t>hệ</w:t>
      </w:r>
      <w:r w:rsidR="00F90D96" w:rsidRPr="009B4FC9">
        <w:t xml:space="preserve"> </w:t>
      </w:r>
      <w:r w:rsidRPr="009B4FC9">
        <w:t>số</w:t>
      </w:r>
      <w:r w:rsidR="00F90D96" w:rsidRPr="009B4FC9">
        <w:t xml:space="preserve"> </w:t>
      </w:r>
      <w:r w:rsidRPr="009B4FC9">
        <w:t>hồi</w:t>
      </w:r>
      <w:r w:rsidR="00F90D96" w:rsidRPr="009B4FC9">
        <w:t xml:space="preserve"> </w:t>
      </w:r>
      <w:r w:rsidRPr="009B4FC9">
        <w:t>quy</w:t>
      </w:r>
    </w:p>
    <w:p w14:paraId="73C9345C" w14:textId="710A7164" w:rsidR="00F36CF7" w:rsidRPr="009B4FC9" w:rsidRDefault="00F36CF7" w:rsidP="00645B03">
      <w:pPr>
        <w:pStyle w:val="ListParagraph"/>
        <w:numPr>
          <w:ilvl w:val="0"/>
          <w:numId w:val="14"/>
        </w:numPr>
        <w:spacing w:line="360" w:lineRule="auto"/>
      </w:pPr>
      <w:r w:rsidRPr="009B4FC9">
        <w:t>ε</w:t>
      </w:r>
      <w:r w:rsidR="00F90D96" w:rsidRPr="009B4FC9">
        <w:t xml:space="preserve"> </w:t>
      </w:r>
      <w:r w:rsidRPr="009B4FC9">
        <w:t>là</w:t>
      </w:r>
      <w:r w:rsidR="00F90D96" w:rsidRPr="009B4FC9">
        <w:t xml:space="preserve"> </w:t>
      </w:r>
      <w:r w:rsidRPr="009B4FC9">
        <w:t>sai</w:t>
      </w:r>
      <w:r w:rsidR="00F90D96" w:rsidRPr="009B4FC9">
        <w:t xml:space="preserve"> </w:t>
      </w:r>
      <w:r w:rsidRPr="009B4FC9">
        <w:t>số</w:t>
      </w:r>
      <w:r w:rsidR="00F90D96" w:rsidRPr="009B4FC9">
        <w:t xml:space="preserve"> </w:t>
      </w:r>
      <w:r w:rsidRPr="009B4FC9">
        <w:t>ngẫu</w:t>
      </w:r>
      <w:r w:rsidR="00F90D96" w:rsidRPr="009B4FC9">
        <w:t xml:space="preserve"> </w:t>
      </w:r>
      <w:r w:rsidRPr="009B4FC9">
        <w:t>nhiên</w:t>
      </w:r>
    </w:p>
    <w:p w14:paraId="08EAB50C" w14:textId="583A70E1" w:rsidR="00F36CF7" w:rsidRPr="009B4FC9" w:rsidRDefault="00F36CF7" w:rsidP="0042196A">
      <w:pPr>
        <w:pStyle w:val="4-DoanVB"/>
        <w:spacing w:line="360" w:lineRule="auto"/>
        <w:ind w:firstLine="567"/>
        <w:rPr>
          <w:lang w:val="fr-FR"/>
        </w:rPr>
      </w:pPr>
      <w:r w:rsidRPr="009B4FC9">
        <w:rPr>
          <w:lang w:val="fr-FR"/>
        </w:rPr>
        <w:t>Ưu</w:t>
      </w:r>
      <w:r w:rsidR="00F90D96" w:rsidRPr="009B4FC9">
        <w:rPr>
          <w:lang w:val="fr-FR"/>
        </w:rPr>
        <w:t xml:space="preserve"> </w:t>
      </w:r>
      <w:r w:rsidRPr="009B4FC9">
        <w:rPr>
          <w:lang w:val="fr-FR"/>
        </w:rPr>
        <w:t>điểm</w:t>
      </w:r>
      <w:r w:rsidR="00F90D96" w:rsidRPr="009B4FC9">
        <w:rPr>
          <w:lang w:val="fr-FR"/>
        </w:rPr>
        <w:t xml:space="preserve"> </w:t>
      </w:r>
      <w:r w:rsidRPr="009B4FC9">
        <w:rPr>
          <w:lang w:val="fr-FR"/>
        </w:rPr>
        <w:t>của</w:t>
      </w:r>
      <w:r w:rsidR="00F90D96" w:rsidRPr="009B4FC9">
        <w:rPr>
          <w:lang w:val="fr-FR"/>
        </w:rPr>
        <w:t xml:space="preserve"> </w:t>
      </w:r>
      <w:r w:rsidRPr="009B4FC9">
        <w:rPr>
          <w:lang w:val="fr-FR"/>
        </w:rPr>
        <w:t>hồi</w:t>
      </w:r>
      <w:r w:rsidR="00F90D96" w:rsidRPr="009B4FC9">
        <w:rPr>
          <w:lang w:val="fr-FR"/>
        </w:rPr>
        <w:t xml:space="preserve"> </w:t>
      </w:r>
      <w:r w:rsidRPr="009B4FC9">
        <w:rPr>
          <w:lang w:val="fr-FR"/>
        </w:rPr>
        <w:t>quy</w:t>
      </w:r>
      <w:r w:rsidR="00F90D96" w:rsidRPr="009B4FC9">
        <w:rPr>
          <w:lang w:val="fr-FR"/>
        </w:rPr>
        <w:t xml:space="preserve"> </w:t>
      </w:r>
      <w:r w:rsidRPr="009B4FC9">
        <w:rPr>
          <w:lang w:val="fr-FR"/>
        </w:rPr>
        <w:t>tuyến</w:t>
      </w:r>
      <w:r w:rsidR="00F90D96" w:rsidRPr="009B4FC9">
        <w:rPr>
          <w:lang w:val="fr-FR"/>
        </w:rPr>
        <w:t xml:space="preserve"> </w:t>
      </w:r>
      <w:r w:rsidRPr="009B4FC9">
        <w:rPr>
          <w:lang w:val="fr-FR"/>
        </w:rPr>
        <w:t>tính</w:t>
      </w:r>
      <w:r w:rsidR="00F90D96" w:rsidRPr="009B4FC9">
        <w:rPr>
          <w:lang w:val="fr-FR"/>
        </w:rPr>
        <w:t xml:space="preserve"> </w:t>
      </w:r>
      <w:r w:rsidRPr="009B4FC9">
        <w:rPr>
          <w:lang w:val="fr-FR"/>
        </w:rPr>
        <w:t>là</w:t>
      </w:r>
      <w:r w:rsidR="00F90D96" w:rsidRPr="009B4FC9">
        <w:rPr>
          <w:lang w:val="fr-FR"/>
        </w:rPr>
        <w:t xml:space="preserve"> </w:t>
      </w:r>
      <w:r w:rsidRPr="009B4FC9">
        <w:rPr>
          <w:lang w:val="fr-FR"/>
        </w:rPr>
        <w:t>dễ</w:t>
      </w:r>
      <w:r w:rsidR="00F90D96" w:rsidRPr="009B4FC9">
        <w:rPr>
          <w:lang w:val="fr-FR"/>
        </w:rPr>
        <w:t xml:space="preserve"> </w:t>
      </w:r>
      <w:r w:rsidRPr="009B4FC9">
        <w:rPr>
          <w:lang w:val="fr-FR"/>
        </w:rPr>
        <w:t>hiểu,</w:t>
      </w:r>
      <w:r w:rsidR="00F90D96" w:rsidRPr="009B4FC9">
        <w:rPr>
          <w:lang w:val="fr-FR"/>
        </w:rPr>
        <w:t xml:space="preserve"> </w:t>
      </w:r>
      <w:r w:rsidRPr="009B4FC9">
        <w:rPr>
          <w:lang w:val="fr-FR"/>
        </w:rPr>
        <w:t>dễ</w:t>
      </w:r>
      <w:r w:rsidR="00F90D96" w:rsidRPr="009B4FC9">
        <w:rPr>
          <w:lang w:val="fr-FR"/>
        </w:rPr>
        <w:t xml:space="preserve"> </w:t>
      </w:r>
      <w:r w:rsidRPr="009B4FC9">
        <w:rPr>
          <w:lang w:val="fr-FR"/>
        </w:rPr>
        <w:t>ước</w:t>
      </w:r>
      <w:r w:rsidR="00F90D96" w:rsidRPr="009B4FC9">
        <w:rPr>
          <w:lang w:val="fr-FR"/>
        </w:rPr>
        <w:t xml:space="preserve"> </w:t>
      </w:r>
      <w:r w:rsidRPr="009B4FC9">
        <w:rPr>
          <w:lang w:val="fr-FR"/>
        </w:rPr>
        <w:t>lượng</w:t>
      </w:r>
      <w:r w:rsidR="00F90D96" w:rsidRPr="009B4FC9">
        <w:rPr>
          <w:lang w:val="fr-FR"/>
        </w:rPr>
        <w:t xml:space="preserve"> </w:t>
      </w:r>
      <w:r w:rsidRPr="009B4FC9">
        <w:rPr>
          <w:lang w:val="fr-FR"/>
        </w:rPr>
        <w:t>và</w:t>
      </w:r>
      <w:r w:rsidR="00F90D96" w:rsidRPr="009B4FC9">
        <w:rPr>
          <w:lang w:val="fr-FR"/>
        </w:rPr>
        <w:t xml:space="preserve"> </w:t>
      </w:r>
      <w:r w:rsidRPr="009B4FC9">
        <w:rPr>
          <w:lang w:val="fr-FR"/>
        </w:rPr>
        <w:t>giải</w:t>
      </w:r>
      <w:r w:rsidR="00F90D96" w:rsidRPr="009B4FC9">
        <w:rPr>
          <w:lang w:val="fr-FR"/>
        </w:rPr>
        <w:t xml:space="preserve"> </w:t>
      </w:r>
      <w:r w:rsidRPr="009B4FC9">
        <w:rPr>
          <w:lang w:val="fr-FR"/>
        </w:rPr>
        <w:t>thích.</w:t>
      </w:r>
      <w:r w:rsidR="00F90D96" w:rsidRPr="009B4FC9">
        <w:rPr>
          <w:lang w:val="fr-FR"/>
        </w:rPr>
        <w:t xml:space="preserve"> </w:t>
      </w:r>
      <w:r w:rsidRPr="009B4FC9">
        <w:rPr>
          <w:lang w:val="fr-FR"/>
        </w:rPr>
        <w:t>Tuy</w:t>
      </w:r>
      <w:r w:rsidR="00F90D96" w:rsidRPr="009B4FC9">
        <w:rPr>
          <w:lang w:val="fr-FR"/>
        </w:rPr>
        <w:t xml:space="preserve"> </w:t>
      </w:r>
      <w:r w:rsidRPr="009B4FC9">
        <w:rPr>
          <w:lang w:val="fr-FR"/>
        </w:rPr>
        <w:t>nhiên,</w:t>
      </w:r>
      <w:r w:rsidR="00F90D96" w:rsidRPr="009B4FC9">
        <w:rPr>
          <w:lang w:val="fr-FR"/>
        </w:rPr>
        <w:t xml:space="preserve"> </w:t>
      </w:r>
      <w:r w:rsidRPr="009B4FC9">
        <w:rPr>
          <w:lang w:val="fr-FR"/>
        </w:rPr>
        <w:t>mô</w:t>
      </w:r>
      <w:r w:rsidR="00F90D96" w:rsidRPr="009B4FC9">
        <w:rPr>
          <w:lang w:val="fr-FR"/>
        </w:rPr>
        <w:t xml:space="preserve"> </w:t>
      </w:r>
      <w:r w:rsidRPr="009B4FC9">
        <w:rPr>
          <w:lang w:val="fr-FR"/>
        </w:rPr>
        <w:t>hình</w:t>
      </w:r>
      <w:r w:rsidR="00F90D96" w:rsidRPr="009B4FC9">
        <w:rPr>
          <w:lang w:val="fr-FR"/>
        </w:rPr>
        <w:t xml:space="preserve"> </w:t>
      </w:r>
      <w:r w:rsidRPr="009B4FC9">
        <w:rPr>
          <w:lang w:val="fr-FR"/>
        </w:rPr>
        <w:t>này</w:t>
      </w:r>
      <w:r w:rsidR="00F90D96" w:rsidRPr="009B4FC9">
        <w:rPr>
          <w:lang w:val="fr-FR"/>
        </w:rPr>
        <w:t xml:space="preserve"> </w:t>
      </w:r>
      <w:r w:rsidRPr="009B4FC9">
        <w:rPr>
          <w:lang w:val="fr-FR"/>
        </w:rPr>
        <w:t>giả</w:t>
      </w:r>
      <w:r w:rsidR="00F90D96" w:rsidRPr="009B4FC9">
        <w:rPr>
          <w:lang w:val="fr-FR"/>
        </w:rPr>
        <w:t xml:space="preserve"> </w:t>
      </w:r>
      <w:r w:rsidRPr="009B4FC9">
        <w:rPr>
          <w:lang w:val="fr-FR"/>
        </w:rPr>
        <w:t>định</w:t>
      </w:r>
      <w:r w:rsidR="00F90D96" w:rsidRPr="009B4FC9">
        <w:rPr>
          <w:lang w:val="fr-FR"/>
        </w:rPr>
        <w:t xml:space="preserve"> </w:t>
      </w:r>
      <w:r w:rsidRPr="009B4FC9">
        <w:rPr>
          <w:lang w:val="fr-FR"/>
        </w:rPr>
        <w:t>mối</w:t>
      </w:r>
      <w:r w:rsidR="00F90D96" w:rsidRPr="009B4FC9">
        <w:rPr>
          <w:lang w:val="fr-FR"/>
        </w:rPr>
        <w:t xml:space="preserve"> </w:t>
      </w:r>
      <w:r w:rsidRPr="009B4FC9">
        <w:rPr>
          <w:lang w:val="fr-FR"/>
        </w:rPr>
        <w:t>quan</w:t>
      </w:r>
      <w:r w:rsidR="00F90D96" w:rsidRPr="009B4FC9">
        <w:rPr>
          <w:lang w:val="fr-FR"/>
        </w:rPr>
        <w:t xml:space="preserve"> </w:t>
      </w:r>
      <w:r w:rsidRPr="009B4FC9">
        <w:rPr>
          <w:lang w:val="fr-FR"/>
        </w:rPr>
        <w:t>hệ</w:t>
      </w:r>
      <w:r w:rsidR="00F90D96" w:rsidRPr="009B4FC9">
        <w:rPr>
          <w:lang w:val="fr-FR"/>
        </w:rPr>
        <w:t xml:space="preserve"> </w:t>
      </w:r>
      <w:r w:rsidRPr="009B4FC9">
        <w:rPr>
          <w:lang w:val="fr-FR"/>
        </w:rPr>
        <w:t>tuyến</w:t>
      </w:r>
      <w:r w:rsidR="00F90D96" w:rsidRPr="009B4FC9">
        <w:rPr>
          <w:lang w:val="fr-FR"/>
        </w:rPr>
        <w:t xml:space="preserve"> </w:t>
      </w:r>
      <w:r w:rsidRPr="009B4FC9">
        <w:rPr>
          <w:lang w:val="fr-FR"/>
        </w:rPr>
        <w:t>tính</w:t>
      </w:r>
      <w:r w:rsidR="00F90D96" w:rsidRPr="009B4FC9">
        <w:rPr>
          <w:lang w:val="fr-FR"/>
        </w:rPr>
        <w:t xml:space="preserve"> </w:t>
      </w:r>
      <w:r w:rsidRPr="009B4FC9">
        <w:rPr>
          <w:lang w:val="fr-FR"/>
        </w:rPr>
        <w:t>giữa</w:t>
      </w:r>
      <w:r w:rsidR="00F90D96" w:rsidRPr="009B4FC9">
        <w:rPr>
          <w:lang w:val="fr-FR"/>
        </w:rPr>
        <w:t xml:space="preserve"> </w:t>
      </w:r>
      <w:r w:rsidRPr="009B4FC9">
        <w:rPr>
          <w:lang w:val="fr-FR"/>
        </w:rPr>
        <w:t>các</w:t>
      </w:r>
      <w:r w:rsidR="00F90D96" w:rsidRPr="009B4FC9">
        <w:rPr>
          <w:lang w:val="fr-FR"/>
        </w:rPr>
        <w:t xml:space="preserve"> </w:t>
      </w:r>
      <w:r w:rsidRPr="009B4FC9">
        <w:rPr>
          <w:lang w:val="fr-FR"/>
        </w:rPr>
        <w:t>biến</w:t>
      </w:r>
      <w:r w:rsidR="00F90D96" w:rsidRPr="009B4FC9">
        <w:rPr>
          <w:lang w:val="fr-FR"/>
        </w:rPr>
        <w:t xml:space="preserve"> </w:t>
      </w:r>
      <w:r w:rsidRPr="009B4FC9">
        <w:rPr>
          <w:lang w:val="fr-FR"/>
        </w:rPr>
        <w:t>–</w:t>
      </w:r>
      <w:r w:rsidR="00F90D96" w:rsidRPr="009B4FC9">
        <w:rPr>
          <w:lang w:val="fr-FR"/>
        </w:rPr>
        <w:t xml:space="preserve"> </w:t>
      </w:r>
      <w:r w:rsidRPr="009B4FC9">
        <w:rPr>
          <w:lang w:val="fr-FR"/>
        </w:rPr>
        <w:t>điều</w:t>
      </w:r>
      <w:r w:rsidR="00F90D96" w:rsidRPr="009B4FC9">
        <w:rPr>
          <w:lang w:val="fr-FR"/>
        </w:rPr>
        <w:t xml:space="preserve"> </w:t>
      </w:r>
      <w:r w:rsidRPr="009B4FC9">
        <w:rPr>
          <w:lang w:val="fr-FR"/>
        </w:rPr>
        <w:t>không</w:t>
      </w:r>
      <w:r w:rsidR="00F90D96" w:rsidRPr="009B4FC9">
        <w:rPr>
          <w:lang w:val="fr-FR"/>
        </w:rPr>
        <w:t xml:space="preserve"> </w:t>
      </w:r>
      <w:r w:rsidRPr="009B4FC9">
        <w:rPr>
          <w:lang w:val="fr-FR"/>
        </w:rPr>
        <w:t>phải</w:t>
      </w:r>
      <w:r w:rsidR="00F90D96" w:rsidRPr="009B4FC9">
        <w:rPr>
          <w:lang w:val="fr-FR"/>
        </w:rPr>
        <w:t xml:space="preserve"> </w:t>
      </w:r>
      <w:r w:rsidRPr="009B4FC9">
        <w:rPr>
          <w:lang w:val="fr-FR"/>
        </w:rPr>
        <w:t>lúc</w:t>
      </w:r>
      <w:r w:rsidR="00F90D96" w:rsidRPr="009B4FC9">
        <w:rPr>
          <w:lang w:val="fr-FR"/>
        </w:rPr>
        <w:t xml:space="preserve"> </w:t>
      </w:r>
      <w:r w:rsidRPr="009B4FC9">
        <w:rPr>
          <w:lang w:val="fr-FR"/>
        </w:rPr>
        <w:t>nào</w:t>
      </w:r>
      <w:r w:rsidR="00F90D96" w:rsidRPr="009B4FC9">
        <w:rPr>
          <w:lang w:val="fr-FR"/>
        </w:rPr>
        <w:t xml:space="preserve"> </w:t>
      </w:r>
      <w:r w:rsidRPr="009B4FC9">
        <w:rPr>
          <w:lang w:val="fr-FR"/>
        </w:rPr>
        <w:t>cũng</w:t>
      </w:r>
      <w:r w:rsidR="00F90D96" w:rsidRPr="009B4FC9">
        <w:rPr>
          <w:lang w:val="fr-FR"/>
        </w:rPr>
        <w:t xml:space="preserve"> </w:t>
      </w:r>
      <w:r w:rsidRPr="009B4FC9">
        <w:rPr>
          <w:lang w:val="fr-FR"/>
        </w:rPr>
        <w:t>đúng</w:t>
      </w:r>
      <w:r w:rsidR="00F90D96" w:rsidRPr="009B4FC9">
        <w:rPr>
          <w:lang w:val="fr-FR"/>
        </w:rPr>
        <w:t xml:space="preserve"> </w:t>
      </w:r>
      <w:r w:rsidRPr="009B4FC9">
        <w:rPr>
          <w:lang w:val="fr-FR"/>
        </w:rPr>
        <w:t>trong</w:t>
      </w:r>
      <w:r w:rsidR="00F90D96" w:rsidRPr="009B4FC9">
        <w:rPr>
          <w:lang w:val="fr-FR"/>
        </w:rPr>
        <w:t xml:space="preserve"> </w:t>
      </w:r>
      <w:r w:rsidRPr="009B4FC9">
        <w:rPr>
          <w:lang w:val="fr-FR"/>
        </w:rPr>
        <w:t>thực</w:t>
      </w:r>
      <w:r w:rsidR="00F90D96" w:rsidRPr="009B4FC9">
        <w:rPr>
          <w:lang w:val="fr-FR"/>
        </w:rPr>
        <w:t xml:space="preserve"> </w:t>
      </w:r>
      <w:r w:rsidRPr="009B4FC9">
        <w:rPr>
          <w:lang w:val="fr-FR"/>
        </w:rPr>
        <w:t>tế</w:t>
      </w:r>
      <w:r w:rsidR="00F90D96" w:rsidRPr="009B4FC9">
        <w:rPr>
          <w:lang w:val="fr-FR"/>
        </w:rPr>
        <w:t xml:space="preserve"> </w:t>
      </w:r>
      <w:r w:rsidRPr="009B4FC9">
        <w:rPr>
          <w:lang w:val="fr-FR"/>
        </w:rPr>
        <w:t>kinh</w:t>
      </w:r>
      <w:r w:rsidR="00F90D96" w:rsidRPr="009B4FC9">
        <w:rPr>
          <w:lang w:val="fr-FR"/>
        </w:rPr>
        <w:t xml:space="preserve"> </w:t>
      </w:r>
      <w:r w:rsidRPr="009B4FC9">
        <w:rPr>
          <w:lang w:val="fr-FR"/>
        </w:rPr>
        <w:t>tế.</w:t>
      </w:r>
    </w:p>
    <w:p w14:paraId="2F303825" w14:textId="2757F63E" w:rsidR="00F36CF7" w:rsidRDefault="00F36CF7" w:rsidP="00645B03">
      <w:pPr>
        <w:pStyle w:val="4-DoanVB"/>
        <w:numPr>
          <w:ilvl w:val="0"/>
          <w:numId w:val="19"/>
        </w:numPr>
        <w:spacing w:line="360" w:lineRule="auto"/>
      </w:pPr>
      <w:r w:rsidRPr="00D54C72">
        <w:t>Mô</w:t>
      </w:r>
      <w:r w:rsidR="00F90D96" w:rsidRPr="00D54C72">
        <w:t xml:space="preserve"> </w:t>
      </w:r>
      <w:r w:rsidRPr="00D54C72">
        <w:t>hình</w:t>
      </w:r>
      <w:r w:rsidR="00F90D96" w:rsidRPr="00D54C72">
        <w:t xml:space="preserve"> </w:t>
      </w:r>
      <w:r w:rsidRPr="00D54C72">
        <w:t>chuỗi</w:t>
      </w:r>
      <w:r w:rsidR="00F90D96" w:rsidRPr="00D54C72">
        <w:t xml:space="preserve"> </w:t>
      </w:r>
      <w:r w:rsidRPr="00D54C72">
        <w:t>thời</w:t>
      </w:r>
      <w:r w:rsidR="00F90D96" w:rsidRPr="00D54C72">
        <w:t xml:space="preserve"> </w:t>
      </w:r>
      <w:r w:rsidRPr="00D54C72">
        <w:t>gian</w:t>
      </w:r>
    </w:p>
    <w:p w14:paraId="7DA3008C" w14:textId="2D6EFCF8" w:rsidR="00660999" w:rsidRPr="00660999" w:rsidRDefault="00660999" w:rsidP="00660999">
      <w:pPr>
        <w:pStyle w:val="Caption"/>
        <w:spacing w:line="360" w:lineRule="auto"/>
        <w:ind w:left="720"/>
        <w:rPr>
          <w:i w:val="0"/>
          <w:iCs w:val="0"/>
        </w:rPr>
      </w:pPr>
      <w:bookmarkStart w:id="22" w:name="_Toc199717798"/>
      <w:r w:rsidRPr="009B4FC9">
        <w:rPr>
          <w:i w:val="0"/>
          <w:iCs w:val="0"/>
        </w:rPr>
        <w:t>Bảng 1.</w:t>
      </w:r>
      <w:r w:rsidRPr="009B4FC9">
        <w:rPr>
          <w:i w:val="0"/>
          <w:iCs w:val="0"/>
        </w:rPr>
        <w:fldChar w:fldCharType="begin"/>
      </w:r>
      <w:r w:rsidRPr="009B4FC9">
        <w:rPr>
          <w:i w:val="0"/>
          <w:iCs w:val="0"/>
        </w:rPr>
        <w:instrText xml:space="preserve"> SEQ Bảng_1. \* ARABIC </w:instrText>
      </w:r>
      <w:r w:rsidRPr="009B4FC9">
        <w:rPr>
          <w:i w:val="0"/>
          <w:iCs w:val="0"/>
        </w:rPr>
        <w:fldChar w:fldCharType="separate"/>
      </w:r>
      <w:r w:rsidR="005B59AD">
        <w:rPr>
          <w:i w:val="0"/>
          <w:iCs w:val="0"/>
          <w:noProof/>
        </w:rPr>
        <w:t>2</w:t>
      </w:r>
      <w:r w:rsidRPr="009B4FC9">
        <w:rPr>
          <w:i w:val="0"/>
          <w:iCs w:val="0"/>
        </w:rPr>
        <w:fldChar w:fldCharType="end"/>
      </w:r>
      <w:r w:rsidRPr="009B4FC9">
        <w:rPr>
          <w:i w:val="0"/>
          <w:iCs w:val="0"/>
        </w:rPr>
        <w:t xml:space="preserve"> Mô hình chuỗi thời gian</w:t>
      </w:r>
      <w:bookmarkEnd w:id="22"/>
    </w:p>
    <w:tbl>
      <w:tblPr>
        <w:tblStyle w:val="TableGrid"/>
        <w:tblW w:w="0" w:type="auto"/>
        <w:tblInd w:w="-5" w:type="dxa"/>
        <w:tblLook w:val="04A0" w:firstRow="1" w:lastRow="0" w:firstColumn="1" w:lastColumn="0" w:noHBand="0" w:noVBand="1"/>
      </w:tblPr>
      <w:tblGrid>
        <w:gridCol w:w="1306"/>
        <w:gridCol w:w="2911"/>
        <w:gridCol w:w="1985"/>
        <w:gridCol w:w="1385"/>
        <w:gridCol w:w="1756"/>
      </w:tblGrid>
      <w:tr w:rsidR="003B6005" w:rsidRPr="009B4FC9" w14:paraId="2AC683E3" w14:textId="77777777" w:rsidTr="00DE2AB6">
        <w:trPr>
          <w:trHeight w:val="597"/>
          <w:tblHeader/>
        </w:trPr>
        <w:tc>
          <w:tcPr>
            <w:tcW w:w="1276" w:type="dxa"/>
            <w:vAlign w:val="center"/>
          </w:tcPr>
          <w:p w14:paraId="5FDCBE66" w14:textId="27D53031" w:rsidR="003B6005" w:rsidRPr="00395F17" w:rsidRDefault="003B6005" w:rsidP="0042196A">
            <w:pPr>
              <w:pStyle w:val="4-DoanVB"/>
              <w:spacing w:line="360" w:lineRule="auto"/>
              <w:ind w:firstLine="0"/>
              <w:jc w:val="center"/>
              <w:rPr>
                <w:rFonts w:cs="Times New Roman"/>
                <w:szCs w:val="28"/>
              </w:rPr>
            </w:pPr>
            <w:r w:rsidRPr="00395F17">
              <w:rPr>
                <w:rFonts w:cs="Times New Roman"/>
                <w:color w:val="000000"/>
                <w:szCs w:val="28"/>
              </w:rPr>
              <w:lastRenderedPageBreak/>
              <w:t>Mô hình</w:t>
            </w:r>
          </w:p>
        </w:tc>
        <w:tc>
          <w:tcPr>
            <w:tcW w:w="2911" w:type="dxa"/>
            <w:vAlign w:val="center"/>
          </w:tcPr>
          <w:p w14:paraId="3281327C" w14:textId="38A697C0" w:rsidR="003B6005" w:rsidRPr="00395F17" w:rsidRDefault="003B6005" w:rsidP="0042196A">
            <w:pPr>
              <w:pStyle w:val="4-DoanVB"/>
              <w:spacing w:line="360" w:lineRule="auto"/>
              <w:ind w:firstLine="0"/>
              <w:jc w:val="center"/>
              <w:rPr>
                <w:rFonts w:cs="Times New Roman"/>
                <w:szCs w:val="28"/>
              </w:rPr>
            </w:pPr>
            <w:r w:rsidRPr="00395F17">
              <w:rPr>
                <w:rFonts w:cs="Times New Roman"/>
                <w:color w:val="000000"/>
                <w:szCs w:val="28"/>
              </w:rPr>
              <w:t>Đặc điểm chính</w:t>
            </w:r>
          </w:p>
        </w:tc>
        <w:tc>
          <w:tcPr>
            <w:tcW w:w="1985" w:type="dxa"/>
            <w:vAlign w:val="center"/>
          </w:tcPr>
          <w:p w14:paraId="217A9A50" w14:textId="6A187352" w:rsidR="003B6005" w:rsidRPr="00395F17" w:rsidRDefault="003B6005" w:rsidP="0042196A">
            <w:pPr>
              <w:pStyle w:val="4-DoanVB"/>
              <w:spacing w:line="360" w:lineRule="auto"/>
              <w:ind w:firstLine="0"/>
              <w:jc w:val="center"/>
              <w:rPr>
                <w:rFonts w:cs="Times New Roman"/>
                <w:szCs w:val="28"/>
              </w:rPr>
            </w:pPr>
            <w:r w:rsidRPr="00395F17">
              <w:rPr>
                <w:rFonts w:cs="Times New Roman"/>
                <w:color w:val="000000"/>
                <w:szCs w:val="28"/>
              </w:rPr>
              <w:t>Áp dụng cho</w:t>
            </w:r>
          </w:p>
        </w:tc>
        <w:tc>
          <w:tcPr>
            <w:tcW w:w="1385" w:type="dxa"/>
            <w:vAlign w:val="center"/>
          </w:tcPr>
          <w:p w14:paraId="777EABAD" w14:textId="470CF112" w:rsidR="003B6005" w:rsidRPr="00395F17" w:rsidRDefault="003B6005" w:rsidP="0042196A">
            <w:pPr>
              <w:pStyle w:val="4-DoanVB"/>
              <w:spacing w:line="360" w:lineRule="auto"/>
              <w:ind w:left="-112" w:right="-145" w:firstLine="0"/>
              <w:jc w:val="center"/>
              <w:rPr>
                <w:rFonts w:cs="Times New Roman"/>
                <w:szCs w:val="28"/>
              </w:rPr>
            </w:pPr>
            <w:r w:rsidRPr="00395F17">
              <w:rPr>
                <w:rFonts w:cs="Times New Roman"/>
                <w:color w:val="000000"/>
                <w:szCs w:val="28"/>
              </w:rPr>
              <w:t>Loại chuỗi</w:t>
            </w:r>
          </w:p>
        </w:tc>
        <w:tc>
          <w:tcPr>
            <w:tcW w:w="1756" w:type="dxa"/>
            <w:vAlign w:val="center"/>
          </w:tcPr>
          <w:p w14:paraId="518D0A07" w14:textId="56892909" w:rsidR="003B6005" w:rsidRPr="00395F17" w:rsidRDefault="003B6005" w:rsidP="0042196A">
            <w:pPr>
              <w:pStyle w:val="4-DoanVB"/>
              <w:spacing w:line="360" w:lineRule="auto"/>
              <w:ind w:firstLine="0"/>
              <w:jc w:val="center"/>
              <w:rPr>
                <w:rFonts w:cs="Times New Roman"/>
                <w:szCs w:val="28"/>
              </w:rPr>
            </w:pPr>
            <w:r w:rsidRPr="00395F17">
              <w:rPr>
                <w:rFonts w:cs="Times New Roman"/>
                <w:color w:val="000000"/>
                <w:szCs w:val="28"/>
              </w:rPr>
              <w:t>Sử dụng điển hình</w:t>
            </w:r>
          </w:p>
        </w:tc>
      </w:tr>
      <w:tr w:rsidR="003B6005" w:rsidRPr="009B4FC9" w14:paraId="4212FC03" w14:textId="77777777" w:rsidTr="00DE2AB6">
        <w:tc>
          <w:tcPr>
            <w:tcW w:w="1276" w:type="dxa"/>
            <w:vAlign w:val="center"/>
          </w:tcPr>
          <w:p w14:paraId="1CBE7109" w14:textId="66F834E1" w:rsidR="003B6005" w:rsidRPr="009B4FC9" w:rsidRDefault="003B6005" w:rsidP="0042196A">
            <w:pPr>
              <w:pStyle w:val="4-DoanVB"/>
              <w:spacing w:line="360" w:lineRule="auto"/>
              <w:ind w:firstLine="0"/>
              <w:jc w:val="center"/>
              <w:rPr>
                <w:rFonts w:cs="Times New Roman"/>
                <w:szCs w:val="28"/>
              </w:rPr>
            </w:pPr>
            <w:r w:rsidRPr="009B4FC9">
              <w:rPr>
                <w:rFonts w:cs="Times New Roman"/>
                <w:color w:val="000000"/>
                <w:szCs w:val="28"/>
              </w:rPr>
              <w:t>AR</w:t>
            </w:r>
          </w:p>
        </w:tc>
        <w:tc>
          <w:tcPr>
            <w:tcW w:w="2911" w:type="dxa"/>
            <w:vAlign w:val="center"/>
          </w:tcPr>
          <w:p w14:paraId="51032A61" w14:textId="5B118A2E"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Phụ thuộc vào chính các giá trị quá khứ của chuỗi</w:t>
            </w:r>
          </w:p>
        </w:tc>
        <w:tc>
          <w:tcPr>
            <w:tcW w:w="1985" w:type="dxa"/>
            <w:vAlign w:val="center"/>
          </w:tcPr>
          <w:p w14:paraId="017DA95A" w14:textId="4AEEFCDF"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Dữ liệu có tính tự tương quan</w:t>
            </w:r>
          </w:p>
        </w:tc>
        <w:tc>
          <w:tcPr>
            <w:tcW w:w="1385" w:type="dxa"/>
            <w:vAlign w:val="center"/>
          </w:tcPr>
          <w:p w14:paraId="4CD69A91" w14:textId="4D67E202"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Dừng</w:t>
            </w:r>
          </w:p>
        </w:tc>
        <w:tc>
          <w:tcPr>
            <w:tcW w:w="1756" w:type="dxa"/>
            <w:vAlign w:val="center"/>
          </w:tcPr>
          <w:p w14:paraId="5FF48158" w14:textId="25564F41"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Phân tích tài chính, kinh tế</w:t>
            </w:r>
          </w:p>
        </w:tc>
      </w:tr>
      <w:tr w:rsidR="003B6005" w:rsidRPr="009B4FC9" w14:paraId="68B4EDE9" w14:textId="77777777" w:rsidTr="00DE2AB6">
        <w:tc>
          <w:tcPr>
            <w:tcW w:w="1276" w:type="dxa"/>
            <w:vAlign w:val="center"/>
          </w:tcPr>
          <w:p w14:paraId="6D5AE045" w14:textId="7B2B32FF" w:rsidR="003B6005" w:rsidRPr="009B4FC9" w:rsidRDefault="003B6005" w:rsidP="0042196A">
            <w:pPr>
              <w:pStyle w:val="4-DoanVB"/>
              <w:spacing w:line="360" w:lineRule="auto"/>
              <w:ind w:firstLine="0"/>
              <w:jc w:val="center"/>
              <w:rPr>
                <w:rFonts w:cs="Times New Roman"/>
                <w:szCs w:val="28"/>
              </w:rPr>
            </w:pPr>
            <w:r w:rsidRPr="009B4FC9">
              <w:rPr>
                <w:rFonts w:cs="Times New Roman"/>
                <w:color w:val="000000"/>
                <w:szCs w:val="28"/>
              </w:rPr>
              <w:t>MA</w:t>
            </w:r>
          </w:p>
        </w:tc>
        <w:tc>
          <w:tcPr>
            <w:tcW w:w="2911" w:type="dxa"/>
            <w:vAlign w:val="center"/>
          </w:tcPr>
          <w:p w14:paraId="525AA775" w14:textId="43505E4B"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Phụ thuộc vào trung bình có trọng số của các sai số trong quá khứ</w:t>
            </w:r>
          </w:p>
        </w:tc>
        <w:tc>
          <w:tcPr>
            <w:tcW w:w="1985" w:type="dxa"/>
            <w:vAlign w:val="center"/>
          </w:tcPr>
          <w:p w14:paraId="7AD71F06" w14:textId="7D3E2E3F"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Dữ liệu có nhiễu trắng rõ ràng</w:t>
            </w:r>
          </w:p>
        </w:tc>
        <w:tc>
          <w:tcPr>
            <w:tcW w:w="1385" w:type="dxa"/>
            <w:vAlign w:val="center"/>
          </w:tcPr>
          <w:p w14:paraId="29CE1C1F" w14:textId="55812045"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Dừng</w:t>
            </w:r>
          </w:p>
        </w:tc>
        <w:tc>
          <w:tcPr>
            <w:tcW w:w="1756" w:type="dxa"/>
            <w:vAlign w:val="center"/>
          </w:tcPr>
          <w:p w14:paraId="63199D50" w14:textId="55BFDACC"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Khử nhiễu, dự báo ngắn hạn</w:t>
            </w:r>
          </w:p>
        </w:tc>
      </w:tr>
      <w:tr w:rsidR="003B6005" w:rsidRPr="009B4FC9" w14:paraId="10A33ACB" w14:textId="77777777" w:rsidTr="00DE2AB6">
        <w:tc>
          <w:tcPr>
            <w:tcW w:w="1276" w:type="dxa"/>
            <w:vAlign w:val="center"/>
          </w:tcPr>
          <w:p w14:paraId="0017FA69" w14:textId="3C3994E2" w:rsidR="003B6005" w:rsidRPr="009B4FC9" w:rsidRDefault="003B6005" w:rsidP="0042196A">
            <w:pPr>
              <w:pStyle w:val="4-DoanVB"/>
              <w:spacing w:line="360" w:lineRule="auto"/>
              <w:ind w:firstLine="0"/>
              <w:jc w:val="center"/>
              <w:rPr>
                <w:rFonts w:cs="Times New Roman"/>
                <w:szCs w:val="28"/>
              </w:rPr>
            </w:pPr>
            <w:r w:rsidRPr="009B4FC9">
              <w:rPr>
                <w:rFonts w:cs="Times New Roman"/>
                <w:color w:val="000000"/>
                <w:szCs w:val="28"/>
              </w:rPr>
              <w:t>ARMA</w:t>
            </w:r>
          </w:p>
        </w:tc>
        <w:tc>
          <w:tcPr>
            <w:tcW w:w="2911" w:type="dxa"/>
            <w:vAlign w:val="center"/>
          </w:tcPr>
          <w:p w14:paraId="32EE3DCD" w14:textId="0811749A" w:rsidR="003B6005" w:rsidRPr="009B4FC9" w:rsidRDefault="003B6005" w:rsidP="0042196A">
            <w:pPr>
              <w:pStyle w:val="4-DoanVB"/>
              <w:spacing w:line="360" w:lineRule="auto"/>
              <w:ind w:firstLine="0"/>
              <w:jc w:val="center"/>
              <w:rPr>
                <w:rFonts w:cs="Times New Roman"/>
                <w:b/>
                <w:bCs/>
                <w:szCs w:val="28"/>
                <w:lang w:val="fr-FR"/>
              </w:rPr>
            </w:pPr>
            <w:r w:rsidRPr="009B4FC9">
              <w:rPr>
                <w:rFonts w:cs="Times New Roman"/>
                <w:color w:val="000000"/>
                <w:szCs w:val="28"/>
                <w:lang w:val="fr-FR"/>
              </w:rPr>
              <w:t>Kết hợp AR và MA</w:t>
            </w:r>
          </w:p>
        </w:tc>
        <w:tc>
          <w:tcPr>
            <w:tcW w:w="1985" w:type="dxa"/>
            <w:vAlign w:val="center"/>
          </w:tcPr>
          <w:p w14:paraId="78C5A907" w14:textId="20B2EAE6" w:rsidR="003B6005" w:rsidRPr="009B4FC9" w:rsidRDefault="003B6005" w:rsidP="0042196A">
            <w:pPr>
              <w:pStyle w:val="4-DoanVB"/>
              <w:spacing w:line="360" w:lineRule="auto"/>
              <w:ind w:firstLine="0"/>
              <w:jc w:val="center"/>
              <w:rPr>
                <w:rFonts w:cs="Times New Roman"/>
                <w:b/>
                <w:bCs/>
                <w:szCs w:val="28"/>
                <w:lang w:val="fr-FR"/>
              </w:rPr>
            </w:pPr>
            <w:r w:rsidRPr="009B4FC9">
              <w:rPr>
                <w:rFonts w:cs="Times New Roman"/>
                <w:color w:val="000000"/>
                <w:szCs w:val="28"/>
                <w:lang w:val="fr-FR"/>
              </w:rPr>
              <w:t>Chuỗi dừng không có xu hướng rõ rệt</w:t>
            </w:r>
          </w:p>
        </w:tc>
        <w:tc>
          <w:tcPr>
            <w:tcW w:w="1385" w:type="dxa"/>
            <w:vAlign w:val="center"/>
          </w:tcPr>
          <w:p w14:paraId="51F26AED" w14:textId="0AEA40D1"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Dừng</w:t>
            </w:r>
          </w:p>
        </w:tc>
        <w:tc>
          <w:tcPr>
            <w:tcW w:w="1756" w:type="dxa"/>
            <w:vAlign w:val="center"/>
          </w:tcPr>
          <w:p w14:paraId="5BFCE9D3" w14:textId="57C53B6F"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Mô hình hóa dữ liệu kinh tế ổn định</w:t>
            </w:r>
          </w:p>
        </w:tc>
      </w:tr>
      <w:tr w:rsidR="003B6005" w:rsidRPr="009B4FC9" w14:paraId="0ADEC5F2" w14:textId="77777777" w:rsidTr="00DE2AB6">
        <w:tc>
          <w:tcPr>
            <w:tcW w:w="1276" w:type="dxa"/>
            <w:vAlign w:val="center"/>
          </w:tcPr>
          <w:p w14:paraId="611329E1" w14:textId="4486034A" w:rsidR="003B6005" w:rsidRPr="009B4FC9" w:rsidRDefault="003B6005" w:rsidP="0042196A">
            <w:pPr>
              <w:pStyle w:val="4-DoanVB"/>
              <w:spacing w:line="360" w:lineRule="auto"/>
              <w:ind w:firstLine="0"/>
              <w:jc w:val="center"/>
              <w:rPr>
                <w:rFonts w:cs="Times New Roman"/>
                <w:szCs w:val="28"/>
              </w:rPr>
            </w:pPr>
            <w:r w:rsidRPr="009B4FC9">
              <w:rPr>
                <w:rFonts w:cs="Times New Roman"/>
                <w:color w:val="000000"/>
                <w:szCs w:val="28"/>
              </w:rPr>
              <w:t>ARIMA</w:t>
            </w:r>
          </w:p>
        </w:tc>
        <w:tc>
          <w:tcPr>
            <w:tcW w:w="2911" w:type="dxa"/>
            <w:vAlign w:val="center"/>
          </w:tcPr>
          <w:p w14:paraId="373A760E" w14:textId="64391249"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Thêm phép vi phân để xử lý dữ liệu không dừng</w:t>
            </w:r>
          </w:p>
        </w:tc>
        <w:tc>
          <w:tcPr>
            <w:tcW w:w="1985" w:type="dxa"/>
            <w:vAlign w:val="center"/>
          </w:tcPr>
          <w:p w14:paraId="58CFBE57" w14:textId="7C7F63A4"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Chuỗi có xu hướng hoặc không ổn định</w:t>
            </w:r>
          </w:p>
        </w:tc>
        <w:tc>
          <w:tcPr>
            <w:tcW w:w="1385" w:type="dxa"/>
            <w:vAlign w:val="center"/>
          </w:tcPr>
          <w:p w14:paraId="34C605D8" w14:textId="3E1E84B6"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Không dừng</w:t>
            </w:r>
          </w:p>
        </w:tc>
        <w:tc>
          <w:tcPr>
            <w:tcW w:w="1756" w:type="dxa"/>
            <w:vAlign w:val="center"/>
          </w:tcPr>
          <w:p w14:paraId="2BDAFB13" w14:textId="2DF6ED96"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Tỷ lệ thất nghiệp, giá tiêu dùng,</w:t>
            </w:r>
            <w:r w:rsidR="00D527D4" w:rsidRPr="009B4FC9">
              <w:rPr>
                <w:rFonts w:cs="Times New Roman"/>
                <w:color w:val="000000"/>
                <w:szCs w:val="28"/>
              </w:rPr>
              <w:t xml:space="preserve"> </w:t>
            </w:r>
            <w:r w:rsidRPr="009B4FC9">
              <w:rPr>
                <w:rFonts w:cs="Times New Roman"/>
                <w:color w:val="000000"/>
                <w:szCs w:val="28"/>
              </w:rPr>
              <w:t>...</w:t>
            </w:r>
          </w:p>
        </w:tc>
      </w:tr>
      <w:tr w:rsidR="003B6005" w:rsidRPr="009B4FC9" w14:paraId="23A4FA93" w14:textId="77777777" w:rsidTr="00DE2AB6">
        <w:tc>
          <w:tcPr>
            <w:tcW w:w="1276" w:type="dxa"/>
            <w:vAlign w:val="center"/>
          </w:tcPr>
          <w:p w14:paraId="1F5C97AD" w14:textId="373B6A81" w:rsidR="003B6005" w:rsidRPr="009B4FC9" w:rsidRDefault="003B6005" w:rsidP="0042196A">
            <w:pPr>
              <w:pStyle w:val="4-DoanVB"/>
              <w:spacing w:line="360" w:lineRule="auto"/>
              <w:ind w:firstLine="0"/>
              <w:jc w:val="center"/>
              <w:rPr>
                <w:rFonts w:cs="Times New Roman"/>
                <w:szCs w:val="28"/>
              </w:rPr>
            </w:pPr>
            <w:r w:rsidRPr="009B4FC9">
              <w:rPr>
                <w:rFonts w:cs="Times New Roman"/>
                <w:color w:val="000000"/>
                <w:szCs w:val="28"/>
              </w:rPr>
              <w:t>SARIMA</w:t>
            </w:r>
          </w:p>
        </w:tc>
        <w:tc>
          <w:tcPr>
            <w:tcW w:w="2911" w:type="dxa"/>
            <w:vAlign w:val="center"/>
          </w:tcPr>
          <w:p w14:paraId="3E339B9E" w14:textId="7D71A4DC"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Mở rộng ARIMA với thành phần mùa vụ (theo quý, tháng, năm)</w:t>
            </w:r>
          </w:p>
        </w:tc>
        <w:tc>
          <w:tcPr>
            <w:tcW w:w="1985" w:type="dxa"/>
            <w:vAlign w:val="center"/>
          </w:tcPr>
          <w:p w14:paraId="5CE5D915" w14:textId="0BCE8F80"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Dữ liệu có tính mùa vụ rõ rệt</w:t>
            </w:r>
          </w:p>
        </w:tc>
        <w:tc>
          <w:tcPr>
            <w:tcW w:w="1385" w:type="dxa"/>
            <w:vAlign w:val="center"/>
          </w:tcPr>
          <w:p w14:paraId="78C5EEEA" w14:textId="0E63D37B"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Không dừng &amp; có mùa vụ</w:t>
            </w:r>
          </w:p>
        </w:tc>
        <w:tc>
          <w:tcPr>
            <w:tcW w:w="1756" w:type="dxa"/>
            <w:vAlign w:val="center"/>
          </w:tcPr>
          <w:p w14:paraId="5C6B839D" w14:textId="750551E8"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Tỷ lệ thất nghiệp theo mùa, doanh thu quý,</w:t>
            </w:r>
            <w:r w:rsidR="00D527D4" w:rsidRPr="009B4FC9">
              <w:rPr>
                <w:rFonts w:cs="Times New Roman"/>
                <w:color w:val="000000"/>
                <w:szCs w:val="28"/>
              </w:rPr>
              <w:t xml:space="preserve"> </w:t>
            </w:r>
            <w:r w:rsidRPr="009B4FC9">
              <w:rPr>
                <w:rFonts w:cs="Times New Roman"/>
                <w:color w:val="000000"/>
                <w:szCs w:val="28"/>
              </w:rPr>
              <w:t>...</w:t>
            </w:r>
          </w:p>
        </w:tc>
      </w:tr>
      <w:tr w:rsidR="003B6005" w:rsidRPr="009B4FC9" w14:paraId="50495467" w14:textId="77777777" w:rsidTr="00DE2AB6">
        <w:tc>
          <w:tcPr>
            <w:tcW w:w="1276" w:type="dxa"/>
            <w:vAlign w:val="center"/>
          </w:tcPr>
          <w:p w14:paraId="6B89FABE" w14:textId="0179115B" w:rsidR="003B6005" w:rsidRPr="009B4FC9" w:rsidRDefault="003B6005" w:rsidP="0042196A">
            <w:pPr>
              <w:pStyle w:val="4-DoanVB"/>
              <w:spacing w:line="360" w:lineRule="auto"/>
              <w:ind w:firstLine="0"/>
              <w:jc w:val="center"/>
              <w:rPr>
                <w:rFonts w:cs="Times New Roman"/>
                <w:szCs w:val="28"/>
              </w:rPr>
            </w:pPr>
            <w:r w:rsidRPr="009B4FC9">
              <w:rPr>
                <w:rFonts w:cs="Times New Roman"/>
                <w:color w:val="000000"/>
                <w:szCs w:val="28"/>
              </w:rPr>
              <w:t>VAR</w:t>
            </w:r>
          </w:p>
        </w:tc>
        <w:tc>
          <w:tcPr>
            <w:tcW w:w="2911" w:type="dxa"/>
            <w:vAlign w:val="center"/>
          </w:tcPr>
          <w:p w14:paraId="27654203" w14:textId="1C9B706E"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Mô hình đa biến, các biến phụ thuộc lẫn nhau</w:t>
            </w:r>
          </w:p>
        </w:tc>
        <w:tc>
          <w:tcPr>
            <w:tcW w:w="1985" w:type="dxa"/>
            <w:vAlign w:val="center"/>
          </w:tcPr>
          <w:p w14:paraId="72A231A5" w14:textId="1234F16C"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Tập hợp các biến kinh tế vĩ mô</w:t>
            </w:r>
          </w:p>
        </w:tc>
        <w:tc>
          <w:tcPr>
            <w:tcW w:w="1385" w:type="dxa"/>
            <w:vAlign w:val="center"/>
          </w:tcPr>
          <w:p w14:paraId="53578EDC" w14:textId="141E89D3"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Dừng</w:t>
            </w:r>
          </w:p>
        </w:tc>
        <w:tc>
          <w:tcPr>
            <w:tcW w:w="1756" w:type="dxa"/>
            <w:vAlign w:val="center"/>
          </w:tcPr>
          <w:p w14:paraId="61107AF1" w14:textId="682416E2"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GDP, lạm phát, thất nghiệp,</w:t>
            </w:r>
            <w:r w:rsidR="00D527D4" w:rsidRPr="009B4FC9">
              <w:rPr>
                <w:rFonts w:cs="Times New Roman"/>
                <w:color w:val="000000"/>
                <w:szCs w:val="28"/>
              </w:rPr>
              <w:t xml:space="preserve"> </w:t>
            </w:r>
            <w:r w:rsidRPr="009B4FC9">
              <w:rPr>
                <w:rFonts w:cs="Times New Roman"/>
                <w:color w:val="000000"/>
                <w:szCs w:val="28"/>
              </w:rPr>
              <w:t>...</w:t>
            </w:r>
          </w:p>
        </w:tc>
      </w:tr>
      <w:tr w:rsidR="003B6005" w:rsidRPr="009B4FC9" w14:paraId="42937BDC" w14:textId="77777777" w:rsidTr="00DE2AB6">
        <w:tc>
          <w:tcPr>
            <w:tcW w:w="1276" w:type="dxa"/>
            <w:vAlign w:val="center"/>
          </w:tcPr>
          <w:p w14:paraId="0FED4204" w14:textId="1FD8C7AC" w:rsidR="003B6005" w:rsidRPr="009B4FC9" w:rsidRDefault="003B6005" w:rsidP="0042196A">
            <w:pPr>
              <w:pStyle w:val="4-DoanVB"/>
              <w:spacing w:line="360" w:lineRule="auto"/>
              <w:ind w:firstLine="0"/>
              <w:jc w:val="center"/>
              <w:rPr>
                <w:rFonts w:cs="Times New Roman"/>
                <w:szCs w:val="28"/>
              </w:rPr>
            </w:pPr>
            <w:r w:rsidRPr="009B4FC9">
              <w:rPr>
                <w:rFonts w:cs="Times New Roman"/>
                <w:color w:val="000000"/>
                <w:szCs w:val="28"/>
              </w:rPr>
              <w:t>VECM</w:t>
            </w:r>
          </w:p>
        </w:tc>
        <w:tc>
          <w:tcPr>
            <w:tcW w:w="2911" w:type="dxa"/>
            <w:vAlign w:val="center"/>
          </w:tcPr>
          <w:p w14:paraId="1C0A56BE" w14:textId="5A70C8DB"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Mô hình VAR cho chuỗi không dừng nhưng có quan hệ đồng liên kết dài hạn</w:t>
            </w:r>
          </w:p>
        </w:tc>
        <w:tc>
          <w:tcPr>
            <w:tcW w:w="1985" w:type="dxa"/>
            <w:vAlign w:val="center"/>
          </w:tcPr>
          <w:p w14:paraId="53AE6ED8" w14:textId="33D65C51"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Các chuỗi có mối quan hệ cân bằng dài hạn</w:t>
            </w:r>
          </w:p>
        </w:tc>
        <w:tc>
          <w:tcPr>
            <w:tcW w:w="1385" w:type="dxa"/>
            <w:vAlign w:val="center"/>
          </w:tcPr>
          <w:p w14:paraId="65DF3AAB" w14:textId="41A05256"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Không dừng &amp; đồng liên kết</w:t>
            </w:r>
          </w:p>
        </w:tc>
        <w:tc>
          <w:tcPr>
            <w:tcW w:w="1756" w:type="dxa"/>
            <w:vAlign w:val="center"/>
          </w:tcPr>
          <w:p w14:paraId="3FDAA908" w14:textId="3E838EF3" w:rsidR="003B6005" w:rsidRPr="009B4FC9" w:rsidRDefault="003B6005" w:rsidP="0042196A">
            <w:pPr>
              <w:pStyle w:val="4-DoanVB"/>
              <w:spacing w:line="360" w:lineRule="auto"/>
              <w:ind w:firstLine="0"/>
              <w:jc w:val="center"/>
              <w:rPr>
                <w:rFonts w:cs="Times New Roman"/>
                <w:b/>
                <w:bCs/>
                <w:szCs w:val="28"/>
              </w:rPr>
            </w:pPr>
            <w:r w:rsidRPr="009B4FC9">
              <w:rPr>
                <w:rFonts w:cs="Times New Roman"/>
                <w:color w:val="000000"/>
                <w:szCs w:val="28"/>
              </w:rPr>
              <w:t>Chính sách tiền tệ, mô hình kinh tế học thuật</w:t>
            </w:r>
          </w:p>
        </w:tc>
      </w:tr>
    </w:tbl>
    <w:p w14:paraId="3C4D3C32" w14:textId="7625A517" w:rsidR="00F36CF7" w:rsidRPr="009B4FC9" w:rsidRDefault="00F36CF7" w:rsidP="0042196A">
      <w:pPr>
        <w:pStyle w:val="Heading3"/>
        <w:spacing w:line="360" w:lineRule="auto"/>
        <w:rPr>
          <w:i/>
          <w:iCs w:val="0"/>
        </w:rPr>
      </w:pPr>
      <w:bookmarkStart w:id="23" w:name="_Toc199717880"/>
      <w:r w:rsidRPr="009B4FC9">
        <w:rPr>
          <w:iCs w:val="0"/>
        </w:rPr>
        <w:lastRenderedPageBreak/>
        <w:t>Phương</w:t>
      </w:r>
      <w:r w:rsidR="00F90D96" w:rsidRPr="009B4FC9">
        <w:rPr>
          <w:iCs w:val="0"/>
        </w:rPr>
        <w:t xml:space="preserve"> </w:t>
      </w:r>
      <w:r w:rsidRPr="009B4FC9">
        <w:rPr>
          <w:iCs w:val="0"/>
        </w:rPr>
        <w:t>pháp</w:t>
      </w:r>
      <w:r w:rsidR="00F90D96" w:rsidRPr="009B4FC9">
        <w:rPr>
          <w:iCs w:val="0"/>
        </w:rPr>
        <w:t xml:space="preserve"> </w:t>
      </w:r>
      <w:r w:rsidRPr="009B4FC9">
        <w:rPr>
          <w:iCs w:val="0"/>
        </w:rPr>
        <w:t>hiện</w:t>
      </w:r>
      <w:r w:rsidR="00F90D96" w:rsidRPr="009B4FC9">
        <w:rPr>
          <w:iCs w:val="0"/>
        </w:rPr>
        <w:t xml:space="preserve"> </w:t>
      </w:r>
      <w:r w:rsidRPr="009B4FC9">
        <w:rPr>
          <w:iCs w:val="0"/>
        </w:rPr>
        <w:t>đại:</w:t>
      </w:r>
      <w:r w:rsidR="00F90D96" w:rsidRPr="009B4FC9">
        <w:rPr>
          <w:iCs w:val="0"/>
        </w:rPr>
        <w:t xml:space="preserve"> </w:t>
      </w:r>
      <w:r w:rsidRPr="009B4FC9">
        <w:rPr>
          <w:iCs w:val="0"/>
        </w:rPr>
        <w:t>Học</w:t>
      </w:r>
      <w:r w:rsidR="00F90D96" w:rsidRPr="009B4FC9">
        <w:rPr>
          <w:iCs w:val="0"/>
        </w:rPr>
        <w:t xml:space="preserve"> </w:t>
      </w:r>
      <w:r w:rsidRPr="009B4FC9">
        <w:rPr>
          <w:iCs w:val="0"/>
        </w:rPr>
        <w:t>máy</w:t>
      </w:r>
      <w:r w:rsidR="00F90D96" w:rsidRPr="009B4FC9">
        <w:rPr>
          <w:iCs w:val="0"/>
        </w:rPr>
        <w:t xml:space="preserve"> </w:t>
      </w:r>
      <w:r w:rsidR="00F85865" w:rsidRPr="009B4FC9">
        <w:rPr>
          <w:iCs w:val="0"/>
        </w:rPr>
        <w:t>và AI</w:t>
      </w:r>
      <w:bookmarkEnd w:id="23"/>
    </w:p>
    <w:p w14:paraId="7A0B20A1" w14:textId="73578ADA" w:rsidR="00F36CF7" w:rsidRPr="009B4FC9" w:rsidRDefault="00F36CF7" w:rsidP="0042196A">
      <w:pPr>
        <w:pStyle w:val="4-DoanVB"/>
        <w:spacing w:line="360" w:lineRule="auto"/>
        <w:ind w:firstLine="567"/>
      </w:pPr>
      <w:r w:rsidRPr="009B4FC9">
        <w:t>Trong</w:t>
      </w:r>
      <w:r w:rsidR="00F90D96" w:rsidRPr="009B4FC9">
        <w:t xml:space="preserve"> </w:t>
      </w:r>
      <w:r w:rsidRPr="009B4FC9">
        <w:t>bối</w:t>
      </w:r>
      <w:r w:rsidR="00F90D96" w:rsidRPr="009B4FC9">
        <w:t xml:space="preserve"> </w:t>
      </w:r>
      <w:r w:rsidRPr="009B4FC9">
        <w:t>cảnh</w:t>
      </w:r>
      <w:r w:rsidR="00F90D96" w:rsidRPr="009B4FC9">
        <w:t xml:space="preserve"> </w:t>
      </w:r>
      <w:r w:rsidRPr="009B4FC9">
        <w:t>dữ</w:t>
      </w:r>
      <w:r w:rsidR="00F90D96" w:rsidRPr="009B4FC9">
        <w:t xml:space="preserve"> </w:t>
      </w:r>
      <w:r w:rsidRPr="009B4FC9">
        <w:t>liệu</w:t>
      </w:r>
      <w:r w:rsidR="00F90D96" w:rsidRPr="009B4FC9">
        <w:t xml:space="preserve"> </w:t>
      </w:r>
      <w:r w:rsidRPr="009B4FC9">
        <w:t>lớn</w:t>
      </w:r>
      <w:r w:rsidR="00F90D96" w:rsidRPr="009B4FC9">
        <w:t xml:space="preserve"> </w:t>
      </w:r>
      <w:r w:rsidRPr="009B4FC9">
        <w:t>và</w:t>
      </w:r>
      <w:r w:rsidR="00F90D96" w:rsidRPr="009B4FC9">
        <w:t xml:space="preserve"> </w:t>
      </w:r>
      <w:r w:rsidRPr="009B4FC9">
        <w:t>sự</w:t>
      </w:r>
      <w:r w:rsidR="00F90D96" w:rsidRPr="009B4FC9">
        <w:t xml:space="preserve"> </w:t>
      </w:r>
      <w:r w:rsidRPr="009B4FC9">
        <w:t>phát</w:t>
      </w:r>
      <w:r w:rsidR="00F90D96" w:rsidRPr="009B4FC9">
        <w:t xml:space="preserve"> </w:t>
      </w:r>
      <w:r w:rsidRPr="009B4FC9">
        <w:t>triển</w:t>
      </w:r>
      <w:r w:rsidR="00F90D96" w:rsidRPr="009B4FC9">
        <w:t xml:space="preserve"> </w:t>
      </w:r>
      <w:r w:rsidRPr="009B4FC9">
        <w:t>mạnh</w:t>
      </w:r>
      <w:r w:rsidR="00F90D96" w:rsidRPr="009B4FC9">
        <w:t xml:space="preserve"> </w:t>
      </w:r>
      <w:r w:rsidRPr="009B4FC9">
        <w:t>mẽ</w:t>
      </w:r>
      <w:r w:rsidR="00F90D96" w:rsidRPr="009B4FC9">
        <w:t xml:space="preserve"> </w:t>
      </w:r>
      <w:r w:rsidRPr="009B4FC9">
        <w:t>của</w:t>
      </w:r>
      <w:r w:rsidR="00F90D96" w:rsidRPr="009B4FC9">
        <w:t xml:space="preserve"> </w:t>
      </w:r>
      <w:r w:rsidRPr="009B4FC9">
        <w:t>trí</w:t>
      </w:r>
      <w:r w:rsidR="00F90D96" w:rsidRPr="009B4FC9">
        <w:t xml:space="preserve"> </w:t>
      </w:r>
      <w:r w:rsidRPr="009B4FC9">
        <w:t>tuệ</w:t>
      </w:r>
      <w:r w:rsidR="00F90D96" w:rsidRPr="009B4FC9">
        <w:t xml:space="preserve"> </w:t>
      </w:r>
      <w:r w:rsidRPr="009B4FC9">
        <w:t>nhân</w:t>
      </w:r>
      <w:r w:rsidR="00F90D96" w:rsidRPr="009B4FC9">
        <w:t xml:space="preserve"> </w:t>
      </w:r>
      <w:r w:rsidRPr="009B4FC9">
        <w:t>tạo,</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máy</w:t>
      </w:r>
      <w:r w:rsidR="00F90D96" w:rsidRPr="009B4FC9">
        <w:t xml:space="preserve"> </w:t>
      </w:r>
      <w:r w:rsidRPr="009B4FC9">
        <w:t>và</w:t>
      </w:r>
      <w:r w:rsidR="00F90D96" w:rsidRPr="009B4FC9">
        <w:t xml:space="preserve"> </w:t>
      </w:r>
      <w:r w:rsidRPr="009B4FC9">
        <w:t>học</w:t>
      </w:r>
      <w:r w:rsidR="00F90D96" w:rsidRPr="009B4FC9">
        <w:t xml:space="preserve"> </w:t>
      </w:r>
      <w:r w:rsidRPr="009B4FC9">
        <w:t>sâu</w:t>
      </w:r>
      <w:r w:rsidR="00F90D96" w:rsidRPr="009B4FC9">
        <w:t xml:space="preserve"> </w:t>
      </w:r>
      <w:r w:rsidRPr="009B4FC9">
        <w:t>đã</w:t>
      </w:r>
      <w:r w:rsidR="00F90D96" w:rsidRPr="009B4FC9">
        <w:t xml:space="preserve"> </w:t>
      </w:r>
      <w:r w:rsidRPr="009B4FC9">
        <w:t>trở</w:t>
      </w:r>
      <w:r w:rsidR="00F90D96" w:rsidRPr="009B4FC9">
        <w:t xml:space="preserve"> </w:t>
      </w:r>
      <w:r w:rsidRPr="009B4FC9">
        <w:t>thành</w:t>
      </w:r>
      <w:r w:rsidR="00F90D96" w:rsidRPr="009B4FC9">
        <w:t xml:space="preserve"> </w:t>
      </w:r>
      <w:r w:rsidRPr="009B4FC9">
        <w:t>xu</w:t>
      </w:r>
      <w:r w:rsidR="00F90D96" w:rsidRPr="009B4FC9">
        <w:t xml:space="preserve"> </w:t>
      </w:r>
      <w:r w:rsidRPr="009B4FC9">
        <w:t>hướng</w:t>
      </w:r>
      <w:r w:rsidR="00F90D96" w:rsidRPr="009B4FC9">
        <w:t xml:space="preserve"> </w:t>
      </w:r>
      <w:r w:rsidRPr="009B4FC9">
        <w:t>mới</w:t>
      </w:r>
      <w:r w:rsidR="00F90D96" w:rsidRPr="009B4FC9">
        <w:t xml:space="preserve"> </w:t>
      </w:r>
      <w:r w:rsidRPr="009B4FC9">
        <w:t>trong</w:t>
      </w:r>
      <w:r w:rsidR="00F90D96" w:rsidRPr="009B4FC9">
        <w:t xml:space="preserve"> </w:t>
      </w:r>
      <w:r w:rsidRPr="009B4FC9">
        <w:t>lĩnh</w:t>
      </w:r>
      <w:r w:rsidR="00F90D96" w:rsidRPr="009B4FC9">
        <w:t xml:space="preserve"> </w:t>
      </w:r>
      <w:r w:rsidRPr="009B4FC9">
        <w:t>vực</w:t>
      </w:r>
      <w:r w:rsidR="00F90D96" w:rsidRPr="009B4FC9">
        <w:t xml:space="preserve"> </w:t>
      </w:r>
      <w:r w:rsidRPr="009B4FC9">
        <w:t>dự</w:t>
      </w:r>
      <w:r w:rsidR="00F90D96" w:rsidRPr="009B4FC9">
        <w:t xml:space="preserve"> </w:t>
      </w:r>
      <w:r w:rsidRPr="009B4FC9">
        <w:t>báo</w:t>
      </w:r>
      <w:r w:rsidR="00F90D96" w:rsidRPr="009B4FC9">
        <w:t xml:space="preserve"> </w:t>
      </w:r>
      <w:r w:rsidRPr="009B4FC9">
        <w:t>kinh</w:t>
      </w:r>
      <w:r w:rsidR="00F90D96" w:rsidRPr="009B4FC9">
        <w:t xml:space="preserve"> </w:t>
      </w:r>
      <w:r w:rsidRPr="009B4FC9">
        <w:t>tế.</w:t>
      </w:r>
    </w:p>
    <w:p w14:paraId="17EFB1DC" w14:textId="78A92514" w:rsidR="00F36CF7" w:rsidRPr="00D54C72" w:rsidRDefault="00F36CF7" w:rsidP="00645B03">
      <w:pPr>
        <w:pStyle w:val="4-DoanVB"/>
        <w:numPr>
          <w:ilvl w:val="0"/>
          <w:numId w:val="19"/>
        </w:numPr>
        <w:spacing w:line="360" w:lineRule="auto"/>
      </w:pPr>
      <w:r w:rsidRPr="00D54C72">
        <w:t>Học</w:t>
      </w:r>
      <w:r w:rsidR="00F90D96" w:rsidRPr="00D54C72">
        <w:t xml:space="preserve"> </w:t>
      </w:r>
      <w:r w:rsidRPr="00D54C72">
        <w:t>máy</w:t>
      </w:r>
      <w:r w:rsidR="003B6005" w:rsidRPr="00D54C72">
        <w:t>:</w:t>
      </w:r>
    </w:p>
    <w:p w14:paraId="6186F1A7" w14:textId="72F7D7B8" w:rsidR="00F36CF7" w:rsidRPr="009B4FC9" w:rsidRDefault="00F36CF7" w:rsidP="0042196A">
      <w:pPr>
        <w:pStyle w:val="4-DoanVB"/>
        <w:spacing w:line="360" w:lineRule="auto"/>
        <w:ind w:firstLine="567"/>
      </w:pPr>
      <w:r w:rsidRPr="009B4FC9">
        <w:t>Các</w:t>
      </w:r>
      <w:r w:rsidR="00F90D96" w:rsidRPr="009B4FC9">
        <w:t xml:space="preserve"> </w:t>
      </w:r>
      <w:r w:rsidRPr="009B4FC9">
        <w:t>thuật</w:t>
      </w:r>
      <w:r w:rsidR="00F90D96" w:rsidRPr="009B4FC9">
        <w:t xml:space="preserve"> </w:t>
      </w:r>
      <w:r w:rsidRPr="009B4FC9">
        <w:t>toán</w:t>
      </w:r>
      <w:r w:rsidR="00F90D96" w:rsidRPr="009B4FC9">
        <w:t xml:space="preserve"> </w:t>
      </w:r>
      <w:r w:rsidRPr="009B4FC9">
        <w:t>phổ</w:t>
      </w:r>
      <w:r w:rsidR="00F90D96" w:rsidRPr="009B4FC9">
        <w:t xml:space="preserve"> </w:t>
      </w:r>
      <w:r w:rsidRPr="009B4FC9">
        <w:t>biến</w:t>
      </w:r>
      <w:r w:rsidR="00F90D96" w:rsidRPr="009B4FC9">
        <w:t xml:space="preserve"> </w:t>
      </w:r>
      <w:r w:rsidRPr="009B4FC9">
        <w:t>bao</w:t>
      </w:r>
      <w:r w:rsidR="00F90D96" w:rsidRPr="009B4FC9">
        <w:t xml:space="preserve"> </w:t>
      </w:r>
      <w:r w:rsidRPr="009B4FC9">
        <w:t>gồm:</w:t>
      </w:r>
    </w:p>
    <w:p w14:paraId="10F17E5E" w14:textId="295C1C5F" w:rsidR="00F36CF7" w:rsidRPr="009B4FC9" w:rsidRDefault="00FF07C2" w:rsidP="00FF07C2">
      <w:pPr>
        <w:pStyle w:val="4-DoanVB"/>
        <w:spacing w:line="360" w:lineRule="auto"/>
        <w:ind w:left="720" w:firstLine="0"/>
      </w:pPr>
      <w:r>
        <w:t xml:space="preserve">+ </w:t>
      </w:r>
      <w:r w:rsidR="00F36CF7" w:rsidRPr="009B4FC9">
        <w:t>Random</w:t>
      </w:r>
      <w:r w:rsidR="00F90D96" w:rsidRPr="009B4FC9">
        <w:t xml:space="preserve"> </w:t>
      </w:r>
      <w:r w:rsidR="00F36CF7" w:rsidRPr="009B4FC9">
        <w:t>Forest:</w:t>
      </w:r>
      <w:r w:rsidR="00F90D96" w:rsidRPr="009B4FC9">
        <w:t xml:space="preserve"> </w:t>
      </w:r>
      <w:r w:rsidR="00F36CF7" w:rsidRPr="009B4FC9">
        <w:t>Dựa</w:t>
      </w:r>
      <w:r w:rsidR="00F90D96" w:rsidRPr="009B4FC9">
        <w:t xml:space="preserve"> </w:t>
      </w:r>
      <w:r w:rsidR="00F36CF7" w:rsidRPr="009B4FC9">
        <w:t>trên</w:t>
      </w:r>
      <w:r w:rsidR="00F90D96" w:rsidRPr="009B4FC9">
        <w:t xml:space="preserve"> </w:t>
      </w:r>
      <w:r w:rsidR="00F36CF7" w:rsidRPr="009B4FC9">
        <w:t>tập</w:t>
      </w:r>
      <w:r w:rsidR="00F90D96" w:rsidRPr="009B4FC9">
        <w:t xml:space="preserve"> </w:t>
      </w:r>
      <w:r w:rsidR="00F36CF7" w:rsidRPr="009B4FC9">
        <w:t>hợp</w:t>
      </w:r>
      <w:r w:rsidR="00F90D96" w:rsidRPr="009B4FC9">
        <w:t xml:space="preserve"> </w:t>
      </w:r>
      <w:r w:rsidR="00F36CF7" w:rsidRPr="009B4FC9">
        <w:t>nhiều</w:t>
      </w:r>
      <w:r w:rsidR="00F90D96" w:rsidRPr="009B4FC9">
        <w:t xml:space="preserve"> </w:t>
      </w:r>
      <w:r w:rsidR="00F36CF7" w:rsidRPr="009B4FC9">
        <w:t>cây</w:t>
      </w:r>
      <w:r w:rsidR="00F90D96" w:rsidRPr="009B4FC9">
        <w:t xml:space="preserve"> </w:t>
      </w:r>
      <w:r w:rsidR="00F36CF7" w:rsidRPr="009B4FC9">
        <w:t>quyết</w:t>
      </w:r>
      <w:r w:rsidR="00F90D96" w:rsidRPr="009B4FC9">
        <w:t xml:space="preserve"> </w:t>
      </w:r>
      <w:r w:rsidR="00F36CF7" w:rsidRPr="009B4FC9">
        <w:t>định,</w:t>
      </w:r>
      <w:r w:rsidR="00F90D96" w:rsidRPr="009B4FC9">
        <w:t xml:space="preserve"> </w:t>
      </w:r>
      <w:r w:rsidR="00F36CF7" w:rsidRPr="009B4FC9">
        <w:t>có</w:t>
      </w:r>
      <w:r w:rsidR="00F90D96" w:rsidRPr="009B4FC9">
        <w:t xml:space="preserve"> </w:t>
      </w:r>
      <w:r w:rsidR="00F36CF7" w:rsidRPr="009B4FC9">
        <w:t>khả</w:t>
      </w:r>
      <w:r w:rsidR="00F90D96" w:rsidRPr="009B4FC9">
        <w:t xml:space="preserve"> </w:t>
      </w:r>
      <w:r w:rsidR="00F36CF7" w:rsidRPr="009B4FC9">
        <w:t>năng</w:t>
      </w:r>
      <w:r w:rsidR="00F90D96" w:rsidRPr="009B4FC9">
        <w:t xml:space="preserve"> </w:t>
      </w:r>
      <w:r w:rsidR="00F36CF7" w:rsidRPr="009B4FC9">
        <w:t>xử</w:t>
      </w:r>
      <w:r w:rsidR="00F90D96" w:rsidRPr="009B4FC9">
        <w:t xml:space="preserve"> </w:t>
      </w:r>
      <w:r w:rsidR="00F36CF7" w:rsidRPr="009B4FC9">
        <w:t>lý</w:t>
      </w:r>
      <w:r w:rsidR="00F90D96" w:rsidRPr="009B4FC9">
        <w:t xml:space="preserve"> </w:t>
      </w:r>
      <w:r w:rsidR="00F36CF7" w:rsidRPr="009B4FC9">
        <w:t>tốt</w:t>
      </w:r>
      <w:r w:rsidR="00F90D96" w:rsidRPr="009B4FC9">
        <w:t xml:space="preserve"> </w:t>
      </w:r>
      <w:r w:rsidR="00F36CF7" w:rsidRPr="009B4FC9">
        <w:t>dữ</w:t>
      </w:r>
      <w:r w:rsidR="00F90D96" w:rsidRPr="009B4FC9">
        <w:t xml:space="preserve"> </w:t>
      </w:r>
      <w:r w:rsidR="00F36CF7" w:rsidRPr="009B4FC9">
        <w:t>liệu</w:t>
      </w:r>
      <w:r w:rsidR="00F90D96" w:rsidRPr="009B4FC9">
        <w:t xml:space="preserve"> </w:t>
      </w:r>
      <w:r w:rsidR="00F36CF7" w:rsidRPr="009B4FC9">
        <w:t>phi</w:t>
      </w:r>
      <w:r w:rsidR="00F90D96" w:rsidRPr="009B4FC9">
        <w:t xml:space="preserve"> </w:t>
      </w:r>
      <w:r w:rsidR="00F36CF7" w:rsidRPr="009B4FC9">
        <w:t>tuyến</w:t>
      </w:r>
      <w:r w:rsidR="00F90D96" w:rsidRPr="009B4FC9">
        <w:t xml:space="preserve"> </w:t>
      </w:r>
      <w:r w:rsidR="00F36CF7" w:rsidRPr="009B4FC9">
        <w:t>và</w:t>
      </w:r>
      <w:r w:rsidR="00F90D96" w:rsidRPr="009B4FC9">
        <w:t xml:space="preserve"> </w:t>
      </w:r>
      <w:r w:rsidR="00F36CF7" w:rsidRPr="009B4FC9">
        <w:t>tránh</w:t>
      </w:r>
      <w:r w:rsidR="00F90D96" w:rsidRPr="009B4FC9">
        <w:t xml:space="preserve"> </w:t>
      </w:r>
      <w:r w:rsidR="00F36CF7" w:rsidRPr="009B4FC9">
        <w:t>overfitting.</w:t>
      </w:r>
    </w:p>
    <w:p w14:paraId="1B89A8CD" w14:textId="548CE6E3" w:rsidR="00F36CF7" w:rsidRPr="009B4FC9" w:rsidRDefault="00FF07C2" w:rsidP="00FF07C2">
      <w:pPr>
        <w:pStyle w:val="4-DoanVB"/>
        <w:spacing w:line="360" w:lineRule="auto"/>
        <w:ind w:left="720" w:firstLine="0"/>
      </w:pPr>
      <w:r>
        <w:t xml:space="preserve">+ </w:t>
      </w:r>
      <w:r w:rsidR="00F36CF7" w:rsidRPr="009B4FC9">
        <w:t>Gradient</w:t>
      </w:r>
      <w:r w:rsidR="00F90D96" w:rsidRPr="009B4FC9">
        <w:t xml:space="preserve"> </w:t>
      </w:r>
      <w:r w:rsidR="00F36CF7" w:rsidRPr="009B4FC9">
        <w:t>Boosting</w:t>
      </w:r>
      <w:r w:rsidR="00F90D96" w:rsidRPr="009B4FC9">
        <w:t xml:space="preserve"> </w:t>
      </w:r>
      <w:r w:rsidR="00F36CF7" w:rsidRPr="009B4FC9">
        <w:t>(XGBoost,</w:t>
      </w:r>
      <w:r w:rsidR="00F90D96" w:rsidRPr="009B4FC9">
        <w:t xml:space="preserve"> </w:t>
      </w:r>
      <w:r w:rsidR="00F36CF7" w:rsidRPr="009B4FC9">
        <w:t>LightGBM):</w:t>
      </w:r>
      <w:r w:rsidR="00F90D96" w:rsidRPr="009B4FC9">
        <w:t xml:space="preserve"> </w:t>
      </w:r>
      <w:r w:rsidR="00F36CF7" w:rsidRPr="009B4FC9">
        <w:t>Các</w:t>
      </w:r>
      <w:r w:rsidR="00F90D96" w:rsidRPr="009B4FC9">
        <w:t xml:space="preserve"> </w:t>
      </w:r>
      <w:r w:rsidR="00F36CF7" w:rsidRPr="009B4FC9">
        <w:t>mô</w:t>
      </w:r>
      <w:r w:rsidR="00F90D96" w:rsidRPr="009B4FC9">
        <w:t xml:space="preserve"> </w:t>
      </w:r>
      <w:r w:rsidR="00F36CF7" w:rsidRPr="009B4FC9">
        <w:t>hình</w:t>
      </w:r>
      <w:r w:rsidR="00F90D96" w:rsidRPr="009B4FC9">
        <w:t xml:space="preserve"> </w:t>
      </w:r>
      <w:r w:rsidR="00F36CF7" w:rsidRPr="009B4FC9">
        <w:t>boosting</w:t>
      </w:r>
      <w:r w:rsidR="00F90D96" w:rsidRPr="009B4FC9">
        <w:t xml:space="preserve"> </w:t>
      </w:r>
      <w:r w:rsidR="00F36CF7" w:rsidRPr="009B4FC9">
        <w:t>cải</w:t>
      </w:r>
      <w:r w:rsidR="00F90D96" w:rsidRPr="009B4FC9">
        <w:t xml:space="preserve"> </w:t>
      </w:r>
      <w:r w:rsidR="00F36CF7" w:rsidRPr="009B4FC9">
        <w:t>thiện</w:t>
      </w:r>
      <w:r w:rsidR="00F90D96" w:rsidRPr="009B4FC9">
        <w:t xml:space="preserve"> </w:t>
      </w:r>
      <w:r w:rsidR="00F36CF7" w:rsidRPr="009B4FC9">
        <w:t>hiệu</w:t>
      </w:r>
      <w:r w:rsidR="00F90D96" w:rsidRPr="009B4FC9">
        <w:t xml:space="preserve"> </w:t>
      </w:r>
      <w:r w:rsidR="00F36CF7" w:rsidRPr="009B4FC9">
        <w:t>suất</w:t>
      </w:r>
      <w:r w:rsidR="00F90D96" w:rsidRPr="009B4FC9">
        <w:t xml:space="preserve"> </w:t>
      </w:r>
      <w:r w:rsidR="00F36CF7" w:rsidRPr="009B4FC9">
        <w:t>dự</w:t>
      </w:r>
      <w:r w:rsidR="00F90D96" w:rsidRPr="009B4FC9">
        <w:t xml:space="preserve"> </w:t>
      </w:r>
      <w:r w:rsidR="00F36CF7" w:rsidRPr="009B4FC9">
        <w:t>báo</w:t>
      </w:r>
      <w:r w:rsidR="00F90D96" w:rsidRPr="009B4FC9">
        <w:t xml:space="preserve"> </w:t>
      </w:r>
      <w:r w:rsidR="00F36CF7" w:rsidRPr="009B4FC9">
        <w:t>thông</w:t>
      </w:r>
      <w:r w:rsidR="00F90D96" w:rsidRPr="009B4FC9">
        <w:t xml:space="preserve"> </w:t>
      </w:r>
      <w:r w:rsidR="00F36CF7" w:rsidRPr="009B4FC9">
        <w:t>qua</w:t>
      </w:r>
      <w:r w:rsidR="00F90D96" w:rsidRPr="009B4FC9">
        <w:t xml:space="preserve"> </w:t>
      </w:r>
      <w:r w:rsidR="00F36CF7" w:rsidRPr="009B4FC9">
        <w:t>việc</w:t>
      </w:r>
      <w:r w:rsidR="00F90D96" w:rsidRPr="009B4FC9">
        <w:t xml:space="preserve"> </w:t>
      </w:r>
      <w:r w:rsidR="00F36CF7" w:rsidRPr="009B4FC9">
        <w:t>học</w:t>
      </w:r>
      <w:r w:rsidR="00F90D96" w:rsidRPr="009B4FC9">
        <w:t xml:space="preserve"> </w:t>
      </w:r>
      <w:r w:rsidR="00F36CF7" w:rsidRPr="009B4FC9">
        <w:t>từ</w:t>
      </w:r>
      <w:r w:rsidR="00F90D96" w:rsidRPr="009B4FC9">
        <w:t xml:space="preserve"> </w:t>
      </w:r>
      <w:r w:rsidR="00F36CF7" w:rsidRPr="009B4FC9">
        <w:t>các</w:t>
      </w:r>
      <w:r w:rsidR="00F90D96" w:rsidRPr="009B4FC9">
        <w:t xml:space="preserve"> </w:t>
      </w:r>
      <w:r w:rsidR="00F36CF7" w:rsidRPr="009B4FC9">
        <w:t>lỗi</w:t>
      </w:r>
      <w:r w:rsidR="00F90D96" w:rsidRPr="009B4FC9">
        <w:t xml:space="preserve"> </w:t>
      </w:r>
      <w:r w:rsidR="00F36CF7" w:rsidRPr="009B4FC9">
        <w:t>trước</w:t>
      </w:r>
      <w:r w:rsidR="00F90D96" w:rsidRPr="009B4FC9">
        <w:t xml:space="preserve"> </w:t>
      </w:r>
      <w:r w:rsidR="00F36CF7" w:rsidRPr="009B4FC9">
        <w:t>đó.</w:t>
      </w:r>
    </w:p>
    <w:p w14:paraId="0B1D9359" w14:textId="7475E781" w:rsidR="00F36CF7" w:rsidRPr="009B4FC9" w:rsidRDefault="00FF07C2" w:rsidP="00FF07C2">
      <w:pPr>
        <w:pStyle w:val="4-DoanVB"/>
        <w:spacing w:line="360" w:lineRule="auto"/>
        <w:ind w:left="720" w:firstLine="0"/>
      </w:pPr>
      <w:r>
        <w:t xml:space="preserve">+ </w:t>
      </w:r>
      <w:r w:rsidR="00F36CF7" w:rsidRPr="009B4FC9">
        <w:t>Support</w:t>
      </w:r>
      <w:r w:rsidR="00F90D96" w:rsidRPr="009B4FC9">
        <w:t xml:space="preserve"> </w:t>
      </w:r>
      <w:r w:rsidR="00F36CF7" w:rsidRPr="009B4FC9">
        <w:t>Vector</w:t>
      </w:r>
      <w:r w:rsidR="00F90D96" w:rsidRPr="009B4FC9">
        <w:t xml:space="preserve"> </w:t>
      </w:r>
      <w:r w:rsidR="00F36CF7" w:rsidRPr="009B4FC9">
        <w:t>Regression:</w:t>
      </w:r>
      <w:r w:rsidR="00F90D96" w:rsidRPr="009B4FC9">
        <w:t xml:space="preserve"> </w:t>
      </w:r>
      <w:r w:rsidR="00F36CF7" w:rsidRPr="009B4FC9">
        <w:t>Tối</w:t>
      </w:r>
      <w:r w:rsidR="00F90D96" w:rsidRPr="009B4FC9">
        <w:t xml:space="preserve"> </w:t>
      </w:r>
      <w:r w:rsidR="00F36CF7" w:rsidRPr="009B4FC9">
        <w:t>ưu</w:t>
      </w:r>
      <w:r w:rsidR="00F90D96" w:rsidRPr="009B4FC9">
        <w:t xml:space="preserve"> </w:t>
      </w:r>
      <w:r w:rsidR="00F36CF7" w:rsidRPr="009B4FC9">
        <w:t>hóa</w:t>
      </w:r>
      <w:r w:rsidR="00F90D96" w:rsidRPr="009B4FC9">
        <w:t xml:space="preserve"> </w:t>
      </w:r>
      <w:r w:rsidR="00F36CF7" w:rsidRPr="009B4FC9">
        <w:t>hàm</w:t>
      </w:r>
      <w:r w:rsidR="00F90D96" w:rsidRPr="009B4FC9">
        <w:t xml:space="preserve"> </w:t>
      </w:r>
      <w:r w:rsidR="00F36CF7" w:rsidRPr="009B4FC9">
        <w:t>mất</w:t>
      </w:r>
      <w:r w:rsidR="00F90D96" w:rsidRPr="009B4FC9">
        <w:t xml:space="preserve"> </w:t>
      </w:r>
      <w:r w:rsidR="00F36CF7" w:rsidRPr="009B4FC9">
        <w:t>mát</w:t>
      </w:r>
      <w:r w:rsidR="00F90D96" w:rsidRPr="009B4FC9">
        <w:t xml:space="preserve"> </w:t>
      </w:r>
      <w:r w:rsidR="00F36CF7" w:rsidRPr="009B4FC9">
        <w:t>với</w:t>
      </w:r>
      <w:r w:rsidR="00F90D96" w:rsidRPr="009B4FC9">
        <w:t xml:space="preserve"> </w:t>
      </w:r>
      <w:r w:rsidR="00F36CF7" w:rsidRPr="009B4FC9">
        <w:t>một</w:t>
      </w:r>
      <w:r w:rsidR="00F90D96" w:rsidRPr="009B4FC9">
        <w:t xml:space="preserve"> </w:t>
      </w:r>
      <w:r w:rsidR="00F36CF7" w:rsidRPr="009B4FC9">
        <w:t>mức</w:t>
      </w:r>
      <w:r w:rsidR="00F90D96" w:rsidRPr="009B4FC9">
        <w:t xml:space="preserve"> </w:t>
      </w:r>
      <w:r w:rsidR="00F36CF7" w:rsidRPr="009B4FC9">
        <w:t>dung</w:t>
      </w:r>
      <w:r w:rsidR="00F90D96" w:rsidRPr="009B4FC9">
        <w:t xml:space="preserve"> </w:t>
      </w:r>
      <w:r w:rsidR="00F36CF7" w:rsidRPr="009B4FC9">
        <w:t>sai</w:t>
      </w:r>
      <w:r w:rsidR="00F90D96" w:rsidRPr="009B4FC9">
        <w:t xml:space="preserve"> </w:t>
      </w:r>
      <w:r w:rsidR="00F36CF7" w:rsidRPr="009B4FC9">
        <w:t>cho</w:t>
      </w:r>
      <w:r w:rsidR="00F90D96" w:rsidRPr="009B4FC9">
        <w:t xml:space="preserve"> </w:t>
      </w:r>
      <w:r w:rsidR="00F36CF7" w:rsidRPr="009B4FC9">
        <w:t>phép.</w:t>
      </w:r>
    </w:p>
    <w:p w14:paraId="08AA6CC4" w14:textId="137ECC7C" w:rsidR="00F36CF7" w:rsidRPr="009B4FC9" w:rsidRDefault="00FF07C2" w:rsidP="00FF07C2">
      <w:pPr>
        <w:pStyle w:val="4-DoanVB"/>
        <w:spacing w:line="360" w:lineRule="auto"/>
        <w:ind w:left="720" w:firstLine="0"/>
      </w:pPr>
      <w:r>
        <w:t xml:space="preserve">+ </w:t>
      </w:r>
      <w:r w:rsidR="00F36CF7" w:rsidRPr="009B4FC9">
        <w:t>K-Nearest</w:t>
      </w:r>
      <w:r w:rsidR="00F90D96" w:rsidRPr="009B4FC9">
        <w:t xml:space="preserve"> </w:t>
      </w:r>
      <w:r w:rsidR="00F36CF7" w:rsidRPr="009B4FC9">
        <w:t>Neighbors:</w:t>
      </w:r>
      <w:r w:rsidR="00F90D96" w:rsidRPr="009B4FC9">
        <w:t xml:space="preserve"> </w:t>
      </w:r>
      <w:r w:rsidR="00F36CF7" w:rsidRPr="009B4FC9">
        <w:t>Dự</w:t>
      </w:r>
      <w:r w:rsidR="00F90D96" w:rsidRPr="009B4FC9">
        <w:t xml:space="preserve"> </w:t>
      </w:r>
      <w:r w:rsidR="00F36CF7" w:rsidRPr="009B4FC9">
        <w:t>báo</w:t>
      </w:r>
      <w:r w:rsidR="00F90D96" w:rsidRPr="009B4FC9">
        <w:t xml:space="preserve"> </w:t>
      </w:r>
      <w:r w:rsidR="00F36CF7" w:rsidRPr="009B4FC9">
        <w:t>giá</w:t>
      </w:r>
      <w:r w:rsidR="00F90D96" w:rsidRPr="009B4FC9">
        <w:t xml:space="preserve"> </w:t>
      </w:r>
      <w:r w:rsidR="00F36CF7" w:rsidRPr="009B4FC9">
        <w:t>trị</w:t>
      </w:r>
      <w:r w:rsidR="00F90D96" w:rsidRPr="009B4FC9">
        <w:t xml:space="preserve"> </w:t>
      </w:r>
      <w:r w:rsidR="00F36CF7" w:rsidRPr="009B4FC9">
        <w:t>dựa</w:t>
      </w:r>
      <w:r w:rsidR="00F90D96" w:rsidRPr="009B4FC9">
        <w:t xml:space="preserve"> </w:t>
      </w:r>
      <w:r w:rsidR="00F36CF7" w:rsidRPr="009B4FC9">
        <w:t>trên</w:t>
      </w:r>
      <w:r w:rsidR="00F90D96" w:rsidRPr="009B4FC9">
        <w:t xml:space="preserve"> </w:t>
      </w:r>
      <w:r w:rsidR="00F36CF7" w:rsidRPr="009B4FC9">
        <w:t>các</w:t>
      </w:r>
      <w:r w:rsidR="00F90D96" w:rsidRPr="009B4FC9">
        <w:t xml:space="preserve"> </w:t>
      </w:r>
      <w:r w:rsidR="00F36CF7" w:rsidRPr="009B4FC9">
        <w:t>điểm</w:t>
      </w:r>
      <w:r w:rsidR="00F90D96" w:rsidRPr="009B4FC9">
        <w:t xml:space="preserve"> </w:t>
      </w:r>
      <w:r w:rsidR="00F36CF7" w:rsidRPr="009B4FC9">
        <w:t>dữ</w:t>
      </w:r>
      <w:r w:rsidR="00F90D96" w:rsidRPr="009B4FC9">
        <w:t xml:space="preserve"> </w:t>
      </w:r>
      <w:r w:rsidR="00F36CF7" w:rsidRPr="009B4FC9">
        <w:t>liệu</w:t>
      </w:r>
      <w:r w:rsidR="00F90D96" w:rsidRPr="009B4FC9">
        <w:t xml:space="preserve"> </w:t>
      </w:r>
      <w:r w:rsidR="00F36CF7" w:rsidRPr="009B4FC9">
        <w:t>gần</w:t>
      </w:r>
      <w:r w:rsidR="00F90D96" w:rsidRPr="009B4FC9">
        <w:t xml:space="preserve"> </w:t>
      </w:r>
      <w:r w:rsidR="00F36CF7" w:rsidRPr="009B4FC9">
        <w:t>nhất.</w:t>
      </w:r>
    </w:p>
    <w:p w14:paraId="0D1B4DDC" w14:textId="2C15FF76" w:rsidR="00F36CF7" w:rsidRPr="009B4FC9" w:rsidRDefault="00F36CF7" w:rsidP="0042196A">
      <w:pPr>
        <w:pStyle w:val="4-DoanVB"/>
        <w:spacing w:line="360" w:lineRule="auto"/>
        <w:ind w:firstLine="567"/>
      </w:pPr>
      <w:r w:rsidRPr="009B4FC9">
        <w:t>Ưu</w:t>
      </w:r>
      <w:r w:rsidR="00F90D96" w:rsidRPr="009B4FC9">
        <w:t xml:space="preserve"> </w:t>
      </w:r>
      <w:r w:rsidRPr="009B4FC9">
        <w:t>điểm:</w:t>
      </w:r>
      <w:r w:rsidR="00F90D96" w:rsidRPr="009B4FC9">
        <w:t xml:space="preserve"> </w:t>
      </w:r>
      <w:r w:rsidRPr="009B4FC9">
        <w:t>có</w:t>
      </w:r>
      <w:r w:rsidR="00F90D96" w:rsidRPr="009B4FC9">
        <w:t xml:space="preserve"> </w:t>
      </w:r>
      <w:r w:rsidRPr="009B4FC9">
        <w:t>khả</w:t>
      </w:r>
      <w:r w:rsidR="00F90D96" w:rsidRPr="009B4FC9">
        <w:t xml:space="preserve"> </w:t>
      </w:r>
      <w:r w:rsidRPr="009B4FC9">
        <w:t>năng</w:t>
      </w:r>
      <w:r w:rsidR="00F90D96" w:rsidRPr="009B4FC9">
        <w:t xml:space="preserve"> </w:t>
      </w:r>
      <w:r w:rsidRPr="009B4FC9">
        <w:t>dự</w:t>
      </w:r>
      <w:r w:rsidR="00F90D96" w:rsidRPr="009B4FC9">
        <w:t xml:space="preserve"> </w:t>
      </w:r>
      <w:r w:rsidRPr="009B4FC9">
        <w:t>báo</w:t>
      </w:r>
      <w:r w:rsidR="00F90D96" w:rsidRPr="009B4FC9">
        <w:t xml:space="preserve"> </w:t>
      </w:r>
      <w:r w:rsidRPr="009B4FC9">
        <w:t>chính</w:t>
      </w:r>
      <w:r w:rsidR="00F90D96" w:rsidRPr="009B4FC9">
        <w:t xml:space="preserve"> </w:t>
      </w:r>
      <w:r w:rsidRPr="009B4FC9">
        <w:t>xác</w:t>
      </w:r>
      <w:r w:rsidR="00F90D96" w:rsidRPr="009B4FC9">
        <w:t xml:space="preserve"> </w:t>
      </w:r>
      <w:r w:rsidRPr="009B4FC9">
        <w:t>cao,</w:t>
      </w:r>
      <w:r w:rsidR="00F90D96" w:rsidRPr="009B4FC9">
        <w:t xml:space="preserve"> </w:t>
      </w:r>
      <w:r w:rsidRPr="009B4FC9">
        <w:t>đặc</w:t>
      </w:r>
      <w:r w:rsidR="00F90D96" w:rsidRPr="009B4FC9">
        <w:t xml:space="preserve"> </w:t>
      </w:r>
      <w:r w:rsidRPr="009B4FC9">
        <w:t>biệt</w:t>
      </w:r>
      <w:r w:rsidR="00F90D96" w:rsidRPr="009B4FC9">
        <w:t xml:space="preserve"> </w:t>
      </w:r>
      <w:r w:rsidRPr="009B4FC9">
        <w:t>khi</w:t>
      </w:r>
      <w:r w:rsidR="00F90D96" w:rsidRPr="009B4FC9">
        <w:t xml:space="preserve"> </w:t>
      </w:r>
      <w:r w:rsidRPr="009B4FC9">
        <w:t>dữ</w:t>
      </w:r>
      <w:r w:rsidR="00F90D96" w:rsidRPr="009B4FC9">
        <w:t xml:space="preserve"> </w:t>
      </w:r>
      <w:r w:rsidRPr="009B4FC9">
        <w:t>liệu</w:t>
      </w:r>
      <w:r w:rsidR="00F90D96" w:rsidRPr="009B4FC9">
        <w:t xml:space="preserve"> </w:t>
      </w:r>
      <w:r w:rsidRPr="009B4FC9">
        <w:t>lớn</w:t>
      </w:r>
      <w:r w:rsidR="00F90D96" w:rsidRPr="009B4FC9">
        <w:t xml:space="preserve"> </w:t>
      </w:r>
      <w:r w:rsidRPr="009B4FC9">
        <w:t>và</w:t>
      </w:r>
      <w:r w:rsidR="00F90D96" w:rsidRPr="009B4FC9">
        <w:t xml:space="preserve"> </w:t>
      </w:r>
      <w:r w:rsidRPr="009B4FC9">
        <w:t>phức</w:t>
      </w:r>
      <w:r w:rsidR="00F90D96" w:rsidRPr="009B4FC9">
        <w:t xml:space="preserve"> </w:t>
      </w:r>
      <w:r w:rsidRPr="009B4FC9">
        <w:t>tạp.</w:t>
      </w:r>
      <w:r w:rsidR="00F90D96" w:rsidRPr="009B4FC9">
        <w:t xml:space="preserve"> </w:t>
      </w:r>
      <w:r w:rsidRPr="009B4FC9">
        <w:t>Tuy</w:t>
      </w:r>
      <w:r w:rsidR="00F90D96" w:rsidRPr="009B4FC9">
        <w:t xml:space="preserve"> </w:t>
      </w:r>
      <w:r w:rsidRPr="009B4FC9">
        <w:t>nhiên,</w:t>
      </w:r>
      <w:r w:rsidR="00F90D96" w:rsidRPr="009B4FC9">
        <w:t xml:space="preserve"> </w:t>
      </w:r>
      <w:r w:rsidRPr="009B4FC9">
        <w:t>mô</w:t>
      </w:r>
      <w:r w:rsidR="00F90D96" w:rsidRPr="009B4FC9">
        <w:t xml:space="preserve"> </w:t>
      </w:r>
      <w:r w:rsidRPr="009B4FC9">
        <w:t>hình</w:t>
      </w:r>
      <w:r w:rsidR="00F90D96" w:rsidRPr="009B4FC9">
        <w:t xml:space="preserve"> </w:t>
      </w:r>
      <w:r w:rsidRPr="009B4FC9">
        <w:t>thường</w:t>
      </w:r>
      <w:r w:rsidR="00F90D96" w:rsidRPr="009B4FC9">
        <w:t xml:space="preserve"> </w:t>
      </w:r>
      <w:r w:rsidRPr="009B4FC9">
        <w:t>cần</w:t>
      </w:r>
      <w:r w:rsidR="00F90D96" w:rsidRPr="009B4FC9">
        <w:t xml:space="preserve"> </w:t>
      </w:r>
      <w:r w:rsidRPr="009B4FC9">
        <w:t>điều</w:t>
      </w:r>
      <w:r w:rsidR="00F90D96" w:rsidRPr="009B4FC9">
        <w:t xml:space="preserve"> </w:t>
      </w:r>
      <w:r w:rsidRPr="009B4FC9">
        <w:t>chỉnh</w:t>
      </w:r>
      <w:r w:rsidR="00F90D96" w:rsidRPr="009B4FC9">
        <w:t xml:space="preserve"> </w:t>
      </w:r>
      <w:r w:rsidRPr="009B4FC9">
        <w:t>tham</w:t>
      </w:r>
      <w:r w:rsidR="00F90D96" w:rsidRPr="009B4FC9">
        <w:t xml:space="preserve"> </w:t>
      </w:r>
      <w:r w:rsidRPr="009B4FC9">
        <w:t>số</w:t>
      </w:r>
      <w:r w:rsidR="00F90D96" w:rsidRPr="009B4FC9">
        <w:t xml:space="preserve"> </w:t>
      </w:r>
      <w:r w:rsidRPr="009B4FC9">
        <w:t>và</w:t>
      </w:r>
      <w:r w:rsidR="00F90D96" w:rsidRPr="009B4FC9">
        <w:t xml:space="preserve"> </w:t>
      </w:r>
      <w:r w:rsidRPr="009B4FC9">
        <w:t>đánh</w:t>
      </w:r>
      <w:r w:rsidR="00F90D96" w:rsidRPr="009B4FC9">
        <w:t xml:space="preserve"> </w:t>
      </w:r>
      <w:r w:rsidRPr="009B4FC9">
        <w:t>giá</w:t>
      </w:r>
      <w:r w:rsidR="00F90D96" w:rsidRPr="009B4FC9">
        <w:t xml:space="preserve"> </w:t>
      </w:r>
      <w:r w:rsidRPr="009B4FC9">
        <w:t>kỹ</w:t>
      </w:r>
      <w:r w:rsidR="00F90D96" w:rsidRPr="009B4FC9">
        <w:t xml:space="preserve"> </w:t>
      </w:r>
      <w:r w:rsidRPr="009B4FC9">
        <w:t>càng</w:t>
      </w:r>
      <w:r w:rsidR="00F90D96" w:rsidRPr="009B4FC9">
        <w:t xml:space="preserve"> </w:t>
      </w:r>
      <w:r w:rsidRPr="009B4FC9">
        <w:t>để</w:t>
      </w:r>
      <w:r w:rsidR="00F90D96" w:rsidRPr="009B4FC9">
        <w:t xml:space="preserve"> </w:t>
      </w:r>
      <w:r w:rsidRPr="009B4FC9">
        <w:t>tránh</w:t>
      </w:r>
      <w:r w:rsidR="00F90D96" w:rsidRPr="009B4FC9">
        <w:t xml:space="preserve"> </w:t>
      </w:r>
      <w:r w:rsidRPr="009B4FC9">
        <w:t>sai</w:t>
      </w:r>
      <w:r w:rsidR="00F90D96" w:rsidRPr="009B4FC9">
        <w:t xml:space="preserve"> </w:t>
      </w:r>
      <w:r w:rsidRPr="009B4FC9">
        <w:t>lệch.</w:t>
      </w:r>
    </w:p>
    <w:p w14:paraId="6B869C4E" w14:textId="6186F754" w:rsidR="00F36CF7" w:rsidRPr="00FF07C2" w:rsidRDefault="00F36CF7" w:rsidP="00645B03">
      <w:pPr>
        <w:pStyle w:val="4-DoanVB"/>
        <w:numPr>
          <w:ilvl w:val="0"/>
          <w:numId w:val="20"/>
        </w:numPr>
        <w:spacing w:line="360" w:lineRule="auto"/>
      </w:pPr>
      <w:r w:rsidRPr="00FF07C2">
        <w:t>Học</w:t>
      </w:r>
      <w:r w:rsidR="00F90D96" w:rsidRPr="00FF07C2">
        <w:t xml:space="preserve"> </w:t>
      </w:r>
      <w:r w:rsidRPr="00FF07C2">
        <w:t>sâu</w:t>
      </w:r>
      <w:r w:rsidR="00F90D96" w:rsidRPr="00FF07C2">
        <w:t xml:space="preserve"> </w:t>
      </w:r>
    </w:p>
    <w:p w14:paraId="26273CB2" w14:textId="0DB24A71" w:rsidR="00F36CF7" w:rsidRPr="009B4FC9" w:rsidRDefault="00406492" w:rsidP="00406492">
      <w:pPr>
        <w:pStyle w:val="4-DoanVB"/>
        <w:spacing w:line="360" w:lineRule="auto"/>
        <w:ind w:left="720" w:firstLine="0"/>
      </w:pPr>
      <w:r>
        <w:t xml:space="preserve">+ </w:t>
      </w:r>
      <w:r w:rsidR="00F36CF7" w:rsidRPr="009B4FC9">
        <w:t>Mạng</w:t>
      </w:r>
      <w:r w:rsidR="00F90D96" w:rsidRPr="009B4FC9">
        <w:t xml:space="preserve"> </w:t>
      </w:r>
      <w:r w:rsidR="00F36CF7" w:rsidRPr="009B4FC9">
        <w:t>nơ-ron</w:t>
      </w:r>
      <w:r w:rsidR="00F90D96" w:rsidRPr="009B4FC9">
        <w:t xml:space="preserve"> </w:t>
      </w:r>
      <w:r w:rsidR="00F36CF7" w:rsidRPr="009B4FC9">
        <w:t>nhân</w:t>
      </w:r>
      <w:r w:rsidR="00F90D96" w:rsidRPr="009B4FC9">
        <w:t xml:space="preserve"> </w:t>
      </w:r>
      <w:r w:rsidR="00F36CF7" w:rsidRPr="009B4FC9">
        <w:t>tạo:</w:t>
      </w:r>
      <w:r w:rsidR="00F90D96" w:rsidRPr="009B4FC9">
        <w:t xml:space="preserve"> </w:t>
      </w:r>
      <w:r w:rsidR="00F36CF7" w:rsidRPr="009B4FC9">
        <w:t>Mô</w:t>
      </w:r>
      <w:r w:rsidR="00F90D96" w:rsidRPr="009B4FC9">
        <w:t xml:space="preserve"> </w:t>
      </w:r>
      <w:r w:rsidR="00F36CF7" w:rsidRPr="009B4FC9">
        <w:t>phỏng</w:t>
      </w:r>
      <w:r w:rsidR="00F90D96" w:rsidRPr="009B4FC9">
        <w:t xml:space="preserve"> </w:t>
      </w:r>
      <w:r w:rsidR="00F36CF7" w:rsidRPr="009B4FC9">
        <w:t>mạng</w:t>
      </w:r>
      <w:r w:rsidR="00F90D96" w:rsidRPr="009B4FC9">
        <w:t xml:space="preserve"> </w:t>
      </w:r>
      <w:r w:rsidR="00F36CF7" w:rsidRPr="009B4FC9">
        <w:t>thần</w:t>
      </w:r>
      <w:r w:rsidR="00F90D96" w:rsidRPr="009B4FC9">
        <w:t xml:space="preserve"> </w:t>
      </w:r>
      <w:r w:rsidR="00F36CF7" w:rsidRPr="009B4FC9">
        <w:t>kinh</w:t>
      </w:r>
      <w:r w:rsidR="00F90D96" w:rsidRPr="009B4FC9">
        <w:t xml:space="preserve"> </w:t>
      </w:r>
      <w:r w:rsidR="00F36CF7" w:rsidRPr="009B4FC9">
        <w:t>sinh</w:t>
      </w:r>
      <w:r w:rsidR="00F90D96" w:rsidRPr="009B4FC9">
        <w:t xml:space="preserve"> </w:t>
      </w:r>
      <w:r w:rsidR="00F36CF7" w:rsidRPr="009B4FC9">
        <w:t>học,</w:t>
      </w:r>
      <w:r w:rsidR="00F90D96" w:rsidRPr="009B4FC9">
        <w:t xml:space="preserve"> </w:t>
      </w:r>
      <w:r w:rsidR="00F36CF7" w:rsidRPr="009B4FC9">
        <w:t>giúp</w:t>
      </w:r>
      <w:r w:rsidR="00F90D96" w:rsidRPr="009B4FC9">
        <w:t xml:space="preserve"> </w:t>
      </w:r>
      <w:r w:rsidR="00F36CF7" w:rsidRPr="009B4FC9">
        <w:t>nhận</w:t>
      </w:r>
      <w:r w:rsidR="00F90D96" w:rsidRPr="009B4FC9">
        <w:t xml:space="preserve"> </w:t>
      </w:r>
      <w:r w:rsidR="00F36CF7" w:rsidRPr="009B4FC9">
        <w:t>diện</w:t>
      </w:r>
      <w:r w:rsidR="00F90D96" w:rsidRPr="009B4FC9">
        <w:t xml:space="preserve"> </w:t>
      </w:r>
      <w:r w:rsidR="00F36CF7" w:rsidRPr="009B4FC9">
        <w:t>các</w:t>
      </w:r>
      <w:r w:rsidR="00F90D96" w:rsidRPr="009B4FC9">
        <w:t xml:space="preserve"> </w:t>
      </w:r>
      <w:r w:rsidR="00F36CF7" w:rsidRPr="009B4FC9">
        <w:t>mẫu</w:t>
      </w:r>
      <w:r w:rsidR="00F90D96" w:rsidRPr="009B4FC9">
        <w:t xml:space="preserve"> </w:t>
      </w:r>
      <w:r w:rsidR="00F36CF7" w:rsidRPr="009B4FC9">
        <w:t>phức</w:t>
      </w:r>
      <w:r w:rsidR="00F90D96" w:rsidRPr="009B4FC9">
        <w:t xml:space="preserve"> </w:t>
      </w:r>
      <w:r w:rsidR="00F36CF7" w:rsidRPr="009B4FC9">
        <w:t>tạp</w:t>
      </w:r>
      <w:r w:rsidR="00F90D96" w:rsidRPr="009B4FC9">
        <w:t xml:space="preserve"> </w:t>
      </w:r>
      <w:r w:rsidR="00F36CF7" w:rsidRPr="009B4FC9">
        <w:t>trong</w:t>
      </w:r>
      <w:r w:rsidR="00F90D96" w:rsidRPr="009B4FC9">
        <w:t xml:space="preserve"> </w:t>
      </w:r>
      <w:r w:rsidR="00F36CF7" w:rsidRPr="009B4FC9">
        <w:t>dữ</w:t>
      </w:r>
      <w:r w:rsidR="00F90D96" w:rsidRPr="009B4FC9">
        <w:t xml:space="preserve"> </w:t>
      </w:r>
      <w:r w:rsidR="00F36CF7" w:rsidRPr="009B4FC9">
        <w:t>liệu.</w:t>
      </w:r>
    </w:p>
    <w:p w14:paraId="4A5042EB" w14:textId="72A03FF0" w:rsidR="00F36CF7" w:rsidRPr="009B4FC9" w:rsidRDefault="00406492" w:rsidP="00406492">
      <w:pPr>
        <w:pStyle w:val="4-DoanVB"/>
        <w:spacing w:line="360" w:lineRule="auto"/>
        <w:ind w:left="720" w:firstLine="0"/>
      </w:pPr>
      <w:r>
        <w:t xml:space="preserve">+ </w:t>
      </w:r>
      <w:r w:rsidR="00F36CF7" w:rsidRPr="009B4FC9">
        <w:t>LSTM:</w:t>
      </w:r>
      <w:r w:rsidR="00F90D96" w:rsidRPr="009B4FC9">
        <w:t xml:space="preserve"> </w:t>
      </w:r>
      <w:r w:rsidR="00F36CF7" w:rsidRPr="009B4FC9">
        <w:t>Một</w:t>
      </w:r>
      <w:r w:rsidR="00F90D96" w:rsidRPr="009B4FC9">
        <w:t xml:space="preserve"> </w:t>
      </w:r>
      <w:r w:rsidR="00F36CF7" w:rsidRPr="009B4FC9">
        <w:t>biến</w:t>
      </w:r>
      <w:r w:rsidR="00F90D96" w:rsidRPr="009B4FC9">
        <w:t xml:space="preserve"> </w:t>
      </w:r>
      <w:r w:rsidR="00F36CF7" w:rsidRPr="009B4FC9">
        <w:t>thể</w:t>
      </w:r>
      <w:r w:rsidR="00F90D96" w:rsidRPr="009B4FC9">
        <w:t xml:space="preserve"> </w:t>
      </w:r>
      <w:r w:rsidR="00F36CF7" w:rsidRPr="009B4FC9">
        <w:t>của</w:t>
      </w:r>
      <w:r w:rsidR="00F90D96" w:rsidRPr="009B4FC9">
        <w:t xml:space="preserve"> </w:t>
      </w:r>
      <w:r w:rsidR="00F36CF7" w:rsidRPr="009B4FC9">
        <w:t>RNN,</w:t>
      </w:r>
      <w:r w:rsidR="00F90D96" w:rsidRPr="009B4FC9">
        <w:t xml:space="preserve"> </w:t>
      </w:r>
      <w:r w:rsidR="00F36CF7" w:rsidRPr="009B4FC9">
        <w:t>được</w:t>
      </w:r>
      <w:r w:rsidR="00F90D96" w:rsidRPr="009B4FC9">
        <w:t xml:space="preserve"> </w:t>
      </w:r>
      <w:r w:rsidR="00F36CF7" w:rsidRPr="009B4FC9">
        <w:t>thiết</w:t>
      </w:r>
      <w:r w:rsidR="00F90D96" w:rsidRPr="009B4FC9">
        <w:t xml:space="preserve"> </w:t>
      </w:r>
      <w:r w:rsidR="00F36CF7" w:rsidRPr="009B4FC9">
        <w:t>kế</w:t>
      </w:r>
      <w:r w:rsidR="00F90D96" w:rsidRPr="009B4FC9">
        <w:t xml:space="preserve"> </w:t>
      </w:r>
      <w:r w:rsidR="00F36CF7" w:rsidRPr="009B4FC9">
        <w:t>đặc</w:t>
      </w:r>
      <w:r w:rsidR="00F90D96" w:rsidRPr="009B4FC9">
        <w:t xml:space="preserve"> </w:t>
      </w:r>
      <w:r w:rsidR="00F36CF7" w:rsidRPr="009B4FC9">
        <w:t>biệt</w:t>
      </w:r>
      <w:r w:rsidR="00F90D96" w:rsidRPr="009B4FC9">
        <w:t xml:space="preserve"> </w:t>
      </w:r>
      <w:r w:rsidR="00F36CF7" w:rsidRPr="009B4FC9">
        <w:t>cho</w:t>
      </w:r>
      <w:r w:rsidR="00F90D96" w:rsidRPr="009B4FC9">
        <w:t xml:space="preserve"> </w:t>
      </w:r>
      <w:r w:rsidR="00F36CF7" w:rsidRPr="009B4FC9">
        <w:t>dữ</w:t>
      </w:r>
      <w:r w:rsidR="00F90D96" w:rsidRPr="009B4FC9">
        <w:t xml:space="preserve"> </w:t>
      </w:r>
      <w:r w:rsidR="00F36CF7" w:rsidRPr="009B4FC9">
        <w:t>liệu</w:t>
      </w:r>
      <w:r w:rsidR="00F90D96" w:rsidRPr="009B4FC9">
        <w:t xml:space="preserve"> </w:t>
      </w:r>
      <w:r w:rsidR="00F36CF7" w:rsidRPr="009B4FC9">
        <w:t>chuỗi</w:t>
      </w:r>
      <w:r w:rsidR="00F90D96" w:rsidRPr="009B4FC9">
        <w:t xml:space="preserve"> </w:t>
      </w:r>
      <w:r w:rsidR="00F36CF7" w:rsidRPr="009B4FC9">
        <w:t>thời</w:t>
      </w:r>
      <w:r w:rsidR="00F90D96" w:rsidRPr="009B4FC9">
        <w:t xml:space="preserve"> </w:t>
      </w:r>
      <w:r w:rsidR="00F36CF7" w:rsidRPr="009B4FC9">
        <w:t>gian,</w:t>
      </w:r>
      <w:r w:rsidR="00F90D96" w:rsidRPr="009B4FC9">
        <w:t xml:space="preserve"> </w:t>
      </w:r>
      <w:r w:rsidR="00F36CF7" w:rsidRPr="009B4FC9">
        <w:t>có</w:t>
      </w:r>
      <w:r w:rsidR="00F90D96" w:rsidRPr="009B4FC9">
        <w:t xml:space="preserve"> </w:t>
      </w:r>
      <w:r w:rsidR="00F36CF7" w:rsidRPr="009B4FC9">
        <w:t>khả</w:t>
      </w:r>
      <w:r w:rsidR="00F90D96" w:rsidRPr="009B4FC9">
        <w:t xml:space="preserve"> </w:t>
      </w:r>
      <w:r w:rsidR="00F36CF7" w:rsidRPr="009B4FC9">
        <w:t>năng</w:t>
      </w:r>
      <w:r w:rsidR="00F90D96" w:rsidRPr="009B4FC9">
        <w:t xml:space="preserve"> </w:t>
      </w:r>
      <w:r w:rsidR="00F36CF7" w:rsidRPr="009B4FC9">
        <w:t>ghi</w:t>
      </w:r>
      <w:r w:rsidR="00F90D96" w:rsidRPr="009B4FC9">
        <w:t xml:space="preserve"> </w:t>
      </w:r>
      <w:r w:rsidR="00F36CF7" w:rsidRPr="009B4FC9">
        <w:t>nhớ</w:t>
      </w:r>
      <w:r w:rsidR="00F90D96" w:rsidRPr="009B4FC9">
        <w:t xml:space="preserve"> </w:t>
      </w:r>
      <w:r w:rsidR="00F36CF7" w:rsidRPr="009B4FC9">
        <w:t>thông</w:t>
      </w:r>
      <w:r w:rsidR="00F90D96" w:rsidRPr="009B4FC9">
        <w:t xml:space="preserve"> </w:t>
      </w:r>
      <w:r w:rsidR="00F36CF7" w:rsidRPr="009B4FC9">
        <w:t>tin</w:t>
      </w:r>
      <w:r w:rsidR="00F90D96" w:rsidRPr="009B4FC9">
        <w:t xml:space="preserve"> </w:t>
      </w:r>
      <w:r w:rsidR="00F36CF7" w:rsidRPr="009B4FC9">
        <w:t>dài</w:t>
      </w:r>
      <w:r w:rsidR="00F90D96" w:rsidRPr="009B4FC9">
        <w:t xml:space="preserve"> </w:t>
      </w:r>
      <w:r w:rsidR="00F36CF7" w:rsidRPr="009B4FC9">
        <w:t>hạn</w:t>
      </w:r>
      <w:r w:rsidR="00F90D96" w:rsidRPr="009B4FC9">
        <w:t xml:space="preserve"> </w:t>
      </w:r>
      <w:r w:rsidR="00F36CF7" w:rsidRPr="009B4FC9">
        <w:t>và</w:t>
      </w:r>
      <w:r w:rsidR="00F90D96" w:rsidRPr="009B4FC9">
        <w:t xml:space="preserve"> </w:t>
      </w:r>
      <w:r w:rsidR="00F36CF7" w:rsidRPr="009B4FC9">
        <w:t>giảm</w:t>
      </w:r>
      <w:r w:rsidR="00F90D96" w:rsidRPr="009B4FC9">
        <w:t xml:space="preserve"> </w:t>
      </w:r>
      <w:r w:rsidR="00F36CF7" w:rsidRPr="009B4FC9">
        <w:t>hiện</w:t>
      </w:r>
      <w:r w:rsidR="00F90D96" w:rsidRPr="009B4FC9">
        <w:t xml:space="preserve"> </w:t>
      </w:r>
      <w:r w:rsidR="00F36CF7" w:rsidRPr="009B4FC9">
        <w:t>tượng</w:t>
      </w:r>
      <w:r w:rsidR="00F90D96" w:rsidRPr="009B4FC9">
        <w:t xml:space="preserve"> </w:t>
      </w:r>
      <w:r w:rsidR="00F36CF7" w:rsidRPr="009B4FC9">
        <w:t>mất</w:t>
      </w:r>
      <w:r w:rsidR="00F90D96" w:rsidRPr="009B4FC9">
        <w:t xml:space="preserve"> </w:t>
      </w:r>
      <w:r w:rsidR="00F36CF7" w:rsidRPr="009B4FC9">
        <w:t>thông</w:t>
      </w:r>
      <w:r w:rsidR="00F90D96" w:rsidRPr="009B4FC9">
        <w:t xml:space="preserve"> </w:t>
      </w:r>
      <w:r w:rsidR="00F36CF7" w:rsidRPr="009B4FC9">
        <w:t>ti</w:t>
      </w:r>
      <w:r w:rsidR="002C3B5D" w:rsidRPr="009B4FC9">
        <w:t>n</w:t>
      </w:r>
      <w:r w:rsidR="00F36CF7" w:rsidRPr="009B4FC9">
        <w:t>.</w:t>
      </w:r>
    </w:p>
    <w:p w14:paraId="04240B70" w14:textId="0C1E2B88" w:rsidR="00F36CF7" w:rsidRPr="009B4FC9" w:rsidRDefault="00406492" w:rsidP="00406492">
      <w:pPr>
        <w:pStyle w:val="4-DoanVB"/>
        <w:spacing w:line="360" w:lineRule="auto"/>
        <w:ind w:left="720" w:firstLine="0"/>
      </w:pPr>
      <w:r>
        <w:t xml:space="preserve">+ </w:t>
      </w:r>
      <w:r w:rsidR="00F36CF7" w:rsidRPr="009B4FC9">
        <w:t>Transformer:</w:t>
      </w:r>
      <w:r w:rsidR="00F90D96" w:rsidRPr="009B4FC9">
        <w:t xml:space="preserve"> </w:t>
      </w:r>
      <w:r w:rsidR="00F36CF7" w:rsidRPr="009B4FC9">
        <w:t>Được</w:t>
      </w:r>
      <w:r w:rsidR="00F90D96" w:rsidRPr="009B4FC9">
        <w:t xml:space="preserve"> </w:t>
      </w:r>
      <w:r w:rsidR="00F36CF7" w:rsidRPr="009B4FC9">
        <w:t>ứng</w:t>
      </w:r>
      <w:r w:rsidR="00F90D96" w:rsidRPr="009B4FC9">
        <w:t xml:space="preserve"> </w:t>
      </w:r>
      <w:r w:rsidR="00F36CF7" w:rsidRPr="009B4FC9">
        <w:t>dụng</w:t>
      </w:r>
      <w:r w:rsidR="00F90D96" w:rsidRPr="009B4FC9">
        <w:t xml:space="preserve"> </w:t>
      </w:r>
      <w:r w:rsidR="00F36CF7" w:rsidRPr="009B4FC9">
        <w:t>nhiều</w:t>
      </w:r>
      <w:r w:rsidR="00F90D96" w:rsidRPr="009B4FC9">
        <w:t xml:space="preserve"> </w:t>
      </w:r>
      <w:r w:rsidR="00F36CF7" w:rsidRPr="009B4FC9">
        <w:t>trong</w:t>
      </w:r>
      <w:r w:rsidR="00F90D96" w:rsidRPr="009B4FC9">
        <w:t xml:space="preserve"> </w:t>
      </w:r>
      <w:r w:rsidR="00F36CF7" w:rsidRPr="009B4FC9">
        <w:t>xử</w:t>
      </w:r>
      <w:r w:rsidR="00F90D96" w:rsidRPr="009B4FC9">
        <w:t xml:space="preserve"> </w:t>
      </w:r>
      <w:r w:rsidR="00F36CF7" w:rsidRPr="009B4FC9">
        <w:t>lý</w:t>
      </w:r>
      <w:r w:rsidR="00F90D96" w:rsidRPr="009B4FC9">
        <w:t xml:space="preserve"> </w:t>
      </w:r>
      <w:r w:rsidR="00F36CF7" w:rsidRPr="009B4FC9">
        <w:t>ngôn</w:t>
      </w:r>
      <w:r w:rsidR="00F90D96" w:rsidRPr="009B4FC9">
        <w:t xml:space="preserve"> </w:t>
      </w:r>
      <w:r w:rsidR="00F36CF7" w:rsidRPr="009B4FC9">
        <w:t>ngữ</w:t>
      </w:r>
      <w:r w:rsidR="00F90D96" w:rsidRPr="009B4FC9">
        <w:t xml:space="preserve"> </w:t>
      </w:r>
      <w:r w:rsidR="00F36CF7" w:rsidRPr="009B4FC9">
        <w:t>tự</w:t>
      </w:r>
      <w:r w:rsidR="00F90D96" w:rsidRPr="009B4FC9">
        <w:t xml:space="preserve"> </w:t>
      </w:r>
      <w:r w:rsidR="00F36CF7" w:rsidRPr="009B4FC9">
        <w:t>nhiên,</w:t>
      </w:r>
      <w:r w:rsidR="00F90D96" w:rsidRPr="009B4FC9">
        <w:t xml:space="preserve"> </w:t>
      </w:r>
      <w:r w:rsidR="00F36CF7" w:rsidRPr="009B4FC9">
        <w:t>gần</w:t>
      </w:r>
      <w:r w:rsidR="00F90D96" w:rsidRPr="009B4FC9">
        <w:t xml:space="preserve"> </w:t>
      </w:r>
      <w:r w:rsidR="00F36CF7" w:rsidRPr="009B4FC9">
        <w:t>đây</w:t>
      </w:r>
      <w:r w:rsidR="00F90D96" w:rsidRPr="009B4FC9">
        <w:t xml:space="preserve"> </w:t>
      </w:r>
      <w:r w:rsidR="00F36CF7" w:rsidRPr="009B4FC9">
        <w:t>cũng</w:t>
      </w:r>
      <w:r w:rsidR="00F90D96" w:rsidRPr="009B4FC9">
        <w:t xml:space="preserve"> </w:t>
      </w:r>
      <w:r w:rsidR="00F36CF7" w:rsidRPr="009B4FC9">
        <w:t>được</w:t>
      </w:r>
      <w:r w:rsidR="00F90D96" w:rsidRPr="009B4FC9">
        <w:t xml:space="preserve"> </w:t>
      </w:r>
      <w:r w:rsidR="00F36CF7" w:rsidRPr="009B4FC9">
        <w:t>áp</w:t>
      </w:r>
      <w:r w:rsidR="00F90D96" w:rsidRPr="009B4FC9">
        <w:t xml:space="preserve"> </w:t>
      </w:r>
      <w:r w:rsidR="00F36CF7" w:rsidRPr="009B4FC9">
        <w:t>dụng</w:t>
      </w:r>
      <w:r w:rsidR="00F90D96" w:rsidRPr="009B4FC9">
        <w:t xml:space="preserve"> </w:t>
      </w:r>
      <w:r w:rsidR="00F36CF7" w:rsidRPr="009B4FC9">
        <w:t>vào</w:t>
      </w:r>
      <w:r w:rsidR="00F90D96" w:rsidRPr="009B4FC9">
        <w:t xml:space="preserve"> </w:t>
      </w:r>
      <w:r w:rsidR="00F36CF7" w:rsidRPr="009B4FC9">
        <w:t>dữ</w:t>
      </w:r>
      <w:r w:rsidR="00F90D96" w:rsidRPr="009B4FC9">
        <w:t xml:space="preserve"> </w:t>
      </w:r>
      <w:r w:rsidR="00F36CF7" w:rsidRPr="009B4FC9">
        <w:t>báo</w:t>
      </w:r>
      <w:r w:rsidR="00F90D96" w:rsidRPr="009B4FC9">
        <w:t xml:space="preserve"> </w:t>
      </w:r>
      <w:r w:rsidR="00F36CF7" w:rsidRPr="009B4FC9">
        <w:t>kinh</w:t>
      </w:r>
      <w:r w:rsidR="00F90D96" w:rsidRPr="009B4FC9">
        <w:t xml:space="preserve"> </w:t>
      </w:r>
      <w:r w:rsidR="00F36CF7" w:rsidRPr="009B4FC9">
        <w:t>tế</w:t>
      </w:r>
      <w:r w:rsidR="00F90D96" w:rsidRPr="009B4FC9">
        <w:t xml:space="preserve"> </w:t>
      </w:r>
      <w:r w:rsidR="00F36CF7" w:rsidRPr="009B4FC9">
        <w:t>nhờ</w:t>
      </w:r>
      <w:r w:rsidR="00F90D96" w:rsidRPr="009B4FC9">
        <w:t xml:space="preserve"> </w:t>
      </w:r>
      <w:r w:rsidR="00F36CF7" w:rsidRPr="009B4FC9">
        <w:t>khả</w:t>
      </w:r>
      <w:r w:rsidR="00F90D96" w:rsidRPr="009B4FC9">
        <w:t xml:space="preserve"> </w:t>
      </w:r>
      <w:r w:rsidR="00F36CF7" w:rsidRPr="009B4FC9">
        <w:t>năng</w:t>
      </w:r>
      <w:r w:rsidR="00F90D96" w:rsidRPr="009B4FC9">
        <w:t xml:space="preserve"> </w:t>
      </w:r>
      <w:r w:rsidR="00F36CF7" w:rsidRPr="009B4FC9">
        <w:t>ghi</w:t>
      </w:r>
      <w:r w:rsidR="00F90D96" w:rsidRPr="009B4FC9">
        <w:t xml:space="preserve"> </w:t>
      </w:r>
      <w:r w:rsidR="00F36CF7" w:rsidRPr="009B4FC9">
        <w:t>nhớ</w:t>
      </w:r>
      <w:r w:rsidR="00F90D96" w:rsidRPr="009B4FC9">
        <w:t xml:space="preserve"> </w:t>
      </w:r>
      <w:r w:rsidR="00F36CF7" w:rsidRPr="009B4FC9">
        <w:t>và</w:t>
      </w:r>
      <w:r w:rsidR="00F90D96" w:rsidRPr="009B4FC9">
        <w:t xml:space="preserve"> </w:t>
      </w:r>
      <w:r w:rsidR="00F36CF7" w:rsidRPr="009B4FC9">
        <w:t>học</w:t>
      </w:r>
      <w:r w:rsidR="00F90D96" w:rsidRPr="009B4FC9">
        <w:t xml:space="preserve"> </w:t>
      </w:r>
      <w:r w:rsidR="00F36CF7" w:rsidRPr="009B4FC9">
        <w:t>từ</w:t>
      </w:r>
      <w:r w:rsidR="00F90D96" w:rsidRPr="009B4FC9">
        <w:t xml:space="preserve"> </w:t>
      </w:r>
      <w:r w:rsidR="00F36CF7" w:rsidRPr="009B4FC9">
        <w:t>toàn</w:t>
      </w:r>
      <w:r w:rsidR="00F90D96" w:rsidRPr="009B4FC9">
        <w:t xml:space="preserve"> </w:t>
      </w:r>
      <w:r w:rsidR="00F36CF7" w:rsidRPr="009B4FC9">
        <w:t>bộ</w:t>
      </w:r>
      <w:r w:rsidR="00F90D96" w:rsidRPr="009B4FC9">
        <w:t xml:space="preserve"> </w:t>
      </w:r>
      <w:r w:rsidR="00F36CF7" w:rsidRPr="009B4FC9">
        <w:t>chuỗi.</w:t>
      </w:r>
    </w:p>
    <w:p w14:paraId="1DBD7413" w14:textId="3608D342" w:rsidR="00D9403E" w:rsidRPr="009B4FC9" w:rsidRDefault="00F36CF7" w:rsidP="0042196A">
      <w:pPr>
        <w:pStyle w:val="4-DoanVB"/>
        <w:spacing w:line="360" w:lineRule="auto"/>
        <w:ind w:firstLine="425"/>
      </w:pPr>
      <w:r w:rsidRPr="009B4FC9">
        <w:t>Mặc</w:t>
      </w:r>
      <w:r w:rsidR="00F90D96" w:rsidRPr="009B4FC9">
        <w:t xml:space="preserve"> </w:t>
      </w:r>
      <w:r w:rsidRPr="009B4FC9">
        <w:t>dù</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sâu</w:t>
      </w:r>
      <w:r w:rsidR="00F90D96" w:rsidRPr="009B4FC9">
        <w:t xml:space="preserve"> </w:t>
      </w:r>
      <w:r w:rsidRPr="009B4FC9">
        <w:t>yêu</w:t>
      </w:r>
      <w:r w:rsidR="00F90D96" w:rsidRPr="009B4FC9">
        <w:t xml:space="preserve"> </w:t>
      </w:r>
      <w:r w:rsidRPr="009B4FC9">
        <w:t>cầu</w:t>
      </w:r>
      <w:r w:rsidR="00F90D96" w:rsidRPr="009B4FC9">
        <w:t xml:space="preserve"> </w:t>
      </w:r>
      <w:r w:rsidRPr="009B4FC9">
        <w:t>tài</w:t>
      </w:r>
      <w:r w:rsidR="00F90D96" w:rsidRPr="009B4FC9">
        <w:t xml:space="preserve"> </w:t>
      </w:r>
      <w:r w:rsidRPr="009B4FC9">
        <w:t>nguyên</w:t>
      </w:r>
      <w:r w:rsidR="00F90D96" w:rsidRPr="009B4FC9">
        <w:t xml:space="preserve"> </w:t>
      </w:r>
      <w:r w:rsidRPr="009B4FC9">
        <w:t>tính</w:t>
      </w:r>
      <w:r w:rsidR="00F90D96" w:rsidRPr="009B4FC9">
        <w:t xml:space="preserve"> </w:t>
      </w:r>
      <w:r w:rsidRPr="009B4FC9">
        <w:t>toán</w:t>
      </w:r>
      <w:r w:rsidR="00F90D96" w:rsidRPr="009B4FC9">
        <w:t xml:space="preserve"> </w:t>
      </w:r>
      <w:r w:rsidRPr="009B4FC9">
        <w:t>lớn,</w:t>
      </w:r>
      <w:r w:rsidR="00F90D96" w:rsidRPr="009B4FC9">
        <w:t xml:space="preserve"> </w:t>
      </w:r>
      <w:r w:rsidRPr="009B4FC9">
        <w:t>nhưng</w:t>
      </w:r>
      <w:r w:rsidR="00F90D96" w:rsidRPr="009B4FC9">
        <w:t xml:space="preserve"> </w:t>
      </w:r>
      <w:r w:rsidRPr="009B4FC9">
        <w:t>chúng</w:t>
      </w:r>
      <w:r w:rsidR="00F90D96" w:rsidRPr="009B4FC9">
        <w:t xml:space="preserve"> </w:t>
      </w:r>
      <w:r w:rsidRPr="009B4FC9">
        <w:t>đang</w:t>
      </w:r>
      <w:r w:rsidR="00F90D96" w:rsidRPr="009B4FC9">
        <w:t xml:space="preserve"> </w:t>
      </w:r>
      <w:r w:rsidRPr="009B4FC9">
        <w:t>dần</w:t>
      </w:r>
      <w:r w:rsidR="00F90D96" w:rsidRPr="009B4FC9">
        <w:t xml:space="preserve"> </w:t>
      </w:r>
      <w:r w:rsidRPr="009B4FC9">
        <w:t>trở</w:t>
      </w:r>
      <w:r w:rsidR="00F90D96" w:rsidRPr="009B4FC9">
        <w:t xml:space="preserve"> </w:t>
      </w:r>
      <w:r w:rsidRPr="009B4FC9">
        <w:t>thành</w:t>
      </w:r>
      <w:r w:rsidR="00F90D96" w:rsidRPr="009B4FC9">
        <w:t xml:space="preserve"> </w:t>
      </w:r>
      <w:r w:rsidRPr="009B4FC9">
        <w:t>công</w:t>
      </w:r>
      <w:r w:rsidR="00F90D96" w:rsidRPr="009B4FC9">
        <w:t xml:space="preserve"> </w:t>
      </w:r>
      <w:r w:rsidRPr="009B4FC9">
        <w:t>cụ</w:t>
      </w:r>
      <w:r w:rsidR="00F90D96" w:rsidRPr="009B4FC9">
        <w:t xml:space="preserve"> </w:t>
      </w:r>
      <w:r w:rsidRPr="009B4FC9">
        <w:t>mạnh</w:t>
      </w:r>
      <w:r w:rsidR="00F90D96" w:rsidRPr="009B4FC9">
        <w:t xml:space="preserve"> </w:t>
      </w:r>
      <w:r w:rsidRPr="009B4FC9">
        <w:t>mẽ</w:t>
      </w:r>
      <w:r w:rsidR="00F90D96" w:rsidRPr="009B4FC9">
        <w:t xml:space="preserve"> </w:t>
      </w:r>
      <w:r w:rsidRPr="009B4FC9">
        <w:t>trong</w:t>
      </w:r>
      <w:r w:rsidR="00F90D96" w:rsidRPr="009B4FC9">
        <w:t xml:space="preserve"> </w:t>
      </w:r>
      <w:r w:rsidRPr="009B4FC9">
        <w:t>các</w:t>
      </w:r>
      <w:r w:rsidR="00F90D96" w:rsidRPr="009B4FC9">
        <w:t xml:space="preserve"> </w:t>
      </w:r>
      <w:r w:rsidRPr="009B4FC9">
        <w:t>hệ</w:t>
      </w:r>
      <w:r w:rsidR="00F90D96" w:rsidRPr="009B4FC9">
        <w:t xml:space="preserve"> </w:t>
      </w:r>
      <w:r w:rsidRPr="009B4FC9">
        <w:t>thống</w:t>
      </w:r>
      <w:r w:rsidR="00F90D96" w:rsidRPr="009B4FC9">
        <w:t xml:space="preserve"> </w:t>
      </w:r>
      <w:r w:rsidRPr="009B4FC9">
        <w:t>dự</w:t>
      </w:r>
      <w:r w:rsidR="00F90D96" w:rsidRPr="009B4FC9">
        <w:t xml:space="preserve"> </w:t>
      </w:r>
      <w:r w:rsidRPr="009B4FC9">
        <w:t>báo</w:t>
      </w:r>
      <w:r w:rsidR="00F90D96" w:rsidRPr="009B4FC9">
        <w:t xml:space="preserve"> </w:t>
      </w:r>
      <w:r w:rsidRPr="009B4FC9">
        <w:t>tiên</w:t>
      </w:r>
      <w:r w:rsidR="00F90D96" w:rsidRPr="009B4FC9">
        <w:t xml:space="preserve"> </w:t>
      </w:r>
      <w:r w:rsidRPr="009B4FC9">
        <w:t>tiến.</w:t>
      </w:r>
    </w:p>
    <w:p w14:paraId="7DCC01B7" w14:textId="70AD05BE" w:rsidR="008E5887" w:rsidRPr="00BA3862" w:rsidRDefault="008E5887" w:rsidP="00645B03">
      <w:pPr>
        <w:pStyle w:val="4-DoanVB"/>
        <w:numPr>
          <w:ilvl w:val="0"/>
          <w:numId w:val="21"/>
        </w:numPr>
        <w:spacing w:line="360" w:lineRule="auto"/>
      </w:pPr>
      <w:r w:rsidRPr="00BA3862">
        <w:t>Lý</w:t>
      </w:r>
      <w:r w:rsidR="00F90D96" w:rsidRPr="00BA3862">
        <w:t xml:space="preserve"> </w:t>
      </w:r>
      <w:r w:rsidRPr="00BA3862">
        <w:t>do</w:t>
      </w:r>
      <w:r w:rsidR="00F90D96" w:rsidRPr="00BA3862">
        <w:t xml:space="preserve"> </w:t>
      </w:r>
      <w:r w:rsidRPr="00BA3862">
        <w:t>chọn</w:t>
      </w:r>
      <w:r w:rsidR="00F90D96" w:rsidRPr="00BA3862">
        <w:t xml:space="preserve"> </w:t>
      </w:r>
      <w:r w:rsidRPr="00BA3862">
        <w:t>phương</w:t>
      </w:r>
      <w:r w:rsidR="00F90D96" w:rsidRPr="00BA3862">
        <w:t xml:space="preserve"> </w:t>
      </w:r>
      <w:r w:rsidRPr="00BA3862">
        <w:t>pháp</w:t>
      </w:r>
      <w:r w:rsidR="00F90D96" w:rsidRPr="00BA3862">
        <w:t xml:space="preserve"> </w:t>
      </w:r>
      <w:r w:rsidRPr="00BA3862">
        <w:t>dự</w:t>
      </w:r>
      <w:r w:rsidR="00F90D96" w:rsidRPr="00BA3862">
        <w:t xml:space="preserve"> </w:t>
      </w:r>
      <w:r w:rsidRPr="00BA3862">
        <w:t>báo:</w:t>
      </w:r>
    </w:p>
    <w:p w14:paraId="46E05057" w14:textId="0EE52419" w:rsidR="00BC7F65" w:rsidRPr="009B4FC9" w:rsidRDefault="00BC7F65" w:rsidP="0042196A">
      <w:pPr>
        <w:pStyle w:val="4-DoanVB"/>
        <w:spacing w:line="360" w:lineRule="auto"/>
        <w:ind w:firstLine="567"/>
      </w:pPr>
      <w:r w:rsidRPr="009B4FC9">
        <w:lastRenderedPageBreak/>
        <w:t>Trong</w:t>
      </w:r>
      <w:r w:rsidR="00F90D96" w:rsidRPr="009B4FC9">
        <w:t xml:space="preserve"> </w:t>
      </w:r>
      <w:r w:rsidRPr="009B4FC9">
        <w:t>quá</w:t>
      </w:r>
      <w:r w:rsidR="00F90D96" w:rsidRPr="009B4FC9">
        <w:t xml:space="preserve"> </w:t>
      </w:r>
      <w:r w:rsidRPr="009B4FC9">
        <w:t>trình</w:t>
      </w:r>
      <w:r w:rsidR="00F90D96" w:rsidRPr="009B4FC9">
        <w:t xml:space="preserve"> </w:t>
      </w:r>
      <w:r w:rsidRPr="009B4FC9">
        <w:t>xây</w:t>
      </w:r>
      <w:r w:rsidR="00F90D96" w:rsidRPr="009B4FC9">
        <w:t xml:space="preserve"> </w:t>
      </w:r>
      <w:r w:rsidRPr="009B4FC9">
        <w:t>dựng</w:t>
      </w:r>
      <w:r w:rsidR="00F90D96" w:rsidRPr="009B4FC9">
        <w:t xml:space="preserve"> </w:t>
      </w:r>
      <w:r w:rsidRPr="009B4FC9">
        <w:t>ứng</w:t>
      </w:r>
      <w:r w:rsidR="00F90D96" w:rsidRPr="009B4FC9">
        <w:t xml:space="preserve"> </w:t>
      </w:r>
      <w:r w:rsidRPr="009B4FC9">
        <w:t>dụng</w:t>
      </w:r>
      <w:r w:rsidR="00F90D96" w:rsidRPr="009B4FC9">
        <w:t xml:space="preserve"> </w:t>
      </w:r>
      <w:r w:rsidRPr="009B4FC9">
        <w:t>dự</w:t>
      </w:r>
      <w:r w:rsidR="00F90D96" w:rsidRPr="009B4FC9">
        <w:t xml:space="preserve"> </w:t>
      </w:r>
      <w:r w:rsidRPr="009B4FC9">
        <w:t>báo</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tôi</w:t>
      </w:r>
      <w:r w:rsidR="00F90D96" w:rsidRPr="009B4FC9">
        <w:t xml:space="preserve"> </w:t>
      </w:r>
      <w:r w:rsidRPr="009B4FC9">
        <w:t>đã</w:t>
      </w:r>
      <w:r w:rsidR="00F90D96" w:rsidRPr="009B4FC9">
        <w:t xml:space="preserve"> </w:t>
      </w:r>
      <w:r w:rsidRPr="009B4FC9">
        <w:t>cân</w:t>
      </w:r>
      <w:r w:rsidR="00F90D96" w:rsidRPr="009B4FC9">
        <w:t xml:space="preserve"> </w:t>
      </w:r>
      <w:r w:rsidRPr="009B4FC9">
        <w:t>nhắc</w:t>
      </w:r>
      <w:r w:rsidR="00F90D96" w:rsidRPr="009B4FC9">
        <w:t xml:space="preserve"> </w:t>
      </w:r>
      <w:r w:rsidRPr="009B4FC9">
        <w:t>nhiều</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dự</w:t>
      </w:r>
      <w:r w:rsidR="00F90D96" w:rsidRPr="009B4FC9">
        <w:t xml:space="preserve"> </w:t>
      </w:r>
      <w:r w:rsidRPr="009B4FC9">
        <w:t>báo</w:t>
      </w:r>
      <w:r w:rsidR="00F90D96" w:rsidRPr="009B4FC9">
        <w:t xml:space="preserve"> </w:t>
      </w:r>
      <w:r w:rsidRPr="009B4FC9">
        <w:t>khác</w:t>
      </w:r>
      <w:r w:rsidR="00F90D96" w:rsidRPr="009B4FC9">
        <w:t xml:space="preserve"> </w:t>
      </w:r>
      <w:r w:rsidRPr="009B4FC9">
        <w:t>nhau,</w:t>
      </w:r>
      <w:r w:rsidR="00F90D96" w:rsidRPr="009B4FC9">
        <w:t xml:space="preserve"> </w:t>
      </w:r>
      <w:r w:rsidRPr="009B4FC9">
        <w:t>từ</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thống</w:t>
      </w:r>
      <w:r w:rsidR="00F90D96" w:rsidRPr="009B4FC9">
        <w:t xml:space="preserve"> </w:t>
      </w:r>
      <w:r w:rsidRPr="009B4FC9">
        <w:t>kê</w:t>
      </w:r>
      <w:r w:rsidR="00F90D96" w:rsidRPr="009B4FC9">
        <w:t xml:space="preserve"> </w:t>
      </w:r>
      <w:r w:rsidRPr="009B4FC9">
        <w:t>truyền</w:t>
      </w:r>
      <w:r w:rsidR="00F90D96" w:rsidRPr="009B4FC9">
        <w:t xml:space="preserve"> </w:t>
      </w:r>
      <w:r w:rsidRPr="009B4FC9">
        <w:t>thống</w:t>
      </w:r>
      <w:r w:rsidR="00F90D96" w:rsidRPr="009B4FC9">
        <w:t xml:space="preserve"> </w:t>
      </w:r>
      <w:r w:rsidRPr="009B4FC9">
        <w:t>đến</w:t>
      </w:r>
      <w:r w:rsidR="00F90D96" w:rsidRPr="009B4FC9">
        <w:t xml:space="preserve"> </w:t>
      </w:r>
      <w:r w:rsidRPr="009B4FC9">
        <w:t>các</w:t>
      </w:r>
      <w:r w:rsidR="00F90D96" w:rsidRPr="009B4FC9">
        <w:t xml:space="preserve"> </w:t>
      </w:r>
      <w:r w:rsidRPr="009B4FC9">
        <w:t>thuật</w:t>
      </w:r>
      <w:r w:rsidR="00F90D96" w:rsidRPr="009B4FC9">
        <w:t xml:space="preserve"> </w:t>
      </w:r>
      <w:r w:rsidRPr="009B4FC9">
        <w:t>toán</w:t>
      </w:r>
      <w:r w:rsidR="00F90D96" w:rsidRPr="009B4FC9">
        <w:t xml:space="preserve"> </w:t>
      </w:r>
      <w:r w:rsidRPr="009B4FC9">
        <w:t>học</w:t>
      </w:r>
      <w:r w:rsidR="00F90D96" w:rsidRPr="009B4FC9">
        <w:t xml:space="preserve"> </w:t>
      </w:r>
      <w:r w:rsidRPr="009B4FC9">
        <w:t>máy</w:t>
      </w:r>
      <w:r w:rsidR="00F90D96" w:rsidRPr="009B4FC9">
        <w:t xml:space="preserve"> </w:t>
      </w:r>
      <w:r w:rsidRPr="009B4FC9">
        <w:t>hiện</w:t>
      </w:r>
      <w:r w:rsidR="00F90D96" w:rsidRPr="009B4FC9">
        <w:t xml:space="preserve"> </w:t>
      </w:r>
      <w:r w:rsidRPr="009B4FC9">
        <w:t>đại.</w:t>
      </w:r>
      <w:r w:rsidR="00F90D96" w:rsidRPr="009B4FC9">
        <w:t xml:space="preserve"> </w:t>
      </w:r>
      <w:r w:rsidRPr="009B4FC9">
        <w:t>Tuy</w:t>
      </w:r>
      <w:r w:rsidR="00F90D96" w:rsidRPr="009B4FC9">
        <w:t xml:space="preserve"> </w:t>
      </w:r>
      <w:r w:rsidRPr="009B4FC9">
        <w:t>nhiên,</w:t>
      </w:r>
      <w:r w:rsidR="00F90D96" w:rsidRPr="009B4FC9">
        <w:t xml:space="preserve"> </w:t>
      </w:r>
      <w:r w:rsidRPr="009B4FC9">
        <w:t>sau</w:t>
      </w:r>
      <w:r w:rsidR="00F90D96" w:rsidRPr="009B4FC9">
        <w:t xml:space="preserve"> </w:t>
      </w:r>
      <w:r w:rsidRPr="009B4FC9">
        <w:t>khi</w:t>
      </w:r>
      <w:r w:rsidR="00F90D96" w:rsidRPr="009B4FC9">
        <w:t xml:space="preserve"> </w:t>
      </w:r>
      <w:r w:rsidRPr="009B4FC9">
        <w:t>phân</w:t>
      </w:r>
      <w:r w:rsidR="00F90D96" w:rsidRPr="009B4FC9">
        <w:t xml:space="preserve"> </w:t>
      </w:r>
      <w:r w:rsidRPr="009B4FC9">
        <w:t>tích</w:t>
      </w:r>
      <w:r w:rsidR="00F90D96" w:rsidRPr="009B4FC9">
        <w:t xml:space="preserve"> </w:t>
      </w:r>
      <w:r w:rsidRPr="009B4FC9">
        <w:t>kỹ</w:t>
      </w:r>
      <w:r w:rsidR="00F90D96" w:rsidRPr="009B4FC9">
        <w:t xml:space="preserve"> </w:t>
      </w:r>
      <w:r w:rsidRPr="009B4FC9">
        <w:t>lưỡng</w:t>
      </w:r>
      <w:r w:rsidR="00F90D96" w:rsidRPr="009B4FC9">
        <w:t xml:space="preserve"> </w:t>
      </w:r>
      <w:r w:rsidRPr="009B4FC9">
        <w:t>đặc</w:t>
      </w:r>
      <w:r w:rsidR="00F90D96" w:rsidRPr="009B4FC9">
        <w:t xml:space="preserve"> </w:t>
      </w:r>
      <w:r w:rsidRPr="009B4FC9">
        <w:t>điểm</w:t>
      </w:r>
      <w:r w:rsidR="00F90D96" w:rsidRPr="009B4FC9">
        <w:t xml:space="preserve"> </w:t>
      </w:r>
      <w:r w:rsidRPr="009B4FC9">
        <w:t>của</w:t>
      </w:r>
      <w:r w:rsidR="00F90D96" w:rsidRPr="009B4FC9">
        <w:t xml:space="preserve"> </w:t>
      </w:r>
      <w:r w:rsidRPr="009B4FC9">
        <w:t>dữ</w:t>
      </w:r>
      <w:r w:rsidR="00F90D96" w:rsidRPr="009B4FC9">
        <w:t xml:space="preserve"> </w:t>
      </w:r>
      <w:r w:rsidRPr="009B4FC9">
        <w:t>liệu</w:t>
      </w:r>
      <w:r w:rsidR="00F90D96" w:rsidRPr="009B4FC9">
        <w:t xml:space="preserve"> </w:t>
      </w:r>
      <w:r w:rsidRPr="009B4FC9">
        <w:t>và</w:t>
      </w:r>
      <w:r w:rsidR="00F90D96" w:rsidRPr="009B4FC9">
        <w:t xml:space="preserve"> </w:t>
      </w:r>
      <w:r w:rsidRPr="009B4FC9">
        <w:t>mục</w:t>
      </w:r>
      <w:r w:rsidR="00F90D96" w:rsidRPr="009B4FC9">
        <w:t xml:space="preserve"> </w:t>
      </w:r>
      <w:r w:rsidRPr="009B4FC9">
        <w:t>tiêu</w:t>
      </w:r>
      <w:r w:rsidR="00F90D96" w:rsidRPr="009B4FC9">
        <w:t xml:space="preserve"> </w:t>
      </w:r>
      <w:r w:rsidRPr="009B4FC9">
        <w:t>nghiên</w:t>
      </w:r>
      <w:r w:rsidR="00F90D96" w:rsidRPr="009B4FC9">
        <w:t xml:space="preserve"> </w:t>
      </w:r>
      <w:r w:rsidRPr="009B4FC9">
        <w:t>cứu,</w:t>
      </w:r>
      <w:r w:rsidR="00F90D96" w:rsidRPr="009B4FC9">
        <w:t xml:space="preserve"> </w:t>
      </w:r>
      <w:r w:rsidRPr="009B4FC9">
        <w:t>tôi</w:t>
      </w:r>
      <w:r w:rsidR="00F90D96" w:rsidRPr="009B4FC9">
        <w:t xml:space="preserve"> </w:t>
      </w:r>
      <w:r w:rsidRPr="009B4FC9">
        <w:t>quyết</w:t>
      </w:r>
      <w:r w:rsidR="00F90D96" w:rsidRPr="009B4FC9">
        <w:t xml:space="preserve"> </w:t>
      </w:r>
      <w:r w:rsidRPr="009B4FC9">
        <w:t>định</w:t>
      </w:r>
      <w:r w:rsidR="00F90D96" w:rsidRPr="009B4FC9">
        <w:t xml:space="preserve"> </w:t>
      </w:r>
      <w:r w:rsidRPr="009B4FC9">
        <w:t>lựa</w:t>
      </w:r>
      <w:r w:rsidR="00F90D96" w:rsidRPr="009B4FC9">
        <w:t xml:space="preserve"> </w:t>
      </w:r>
      <w:r w:rsidRPr="009B4FC9">
        <w:t>chọn</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sâu</w:t>
      </w:r>
      <w:r w:rsidR="00F90D96" w:rsidRPr="009B4FC9">
        <w:t xml:space="preserve"> </w:t>
      </w:r>
      <w:r w:rsidRPr="009B4FC9">
        <w:t>LSTM</w:t>
      </w:r>
      <w:r w:rsidR="00F90D96" w:rsidRPr="009B4FC9">
        <w:rPr>
          <w:b/>
          <w:bCs/>
        </w:rPr>
        <w:t xml:space="preserve"> </w:t>
      </w:r>
      <w:r w:rsidRPr="009B4FC9">
        <w:t>làm</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chính</w:t>
      </w:r>
      <w:r w:rsidR="00F90D96" w:rsidRPr="009B4FC9">
        <w:t xml:space="preserve"> </w:t>
      </w:r>
      <w:r w:rsidRPr="009B4FC9">
        <w:t>để</w:t>
      </w:r>
      <w:r w:rsidR="00F90D96" w:rsidRPr="009B4FC9">
        <w:t xml:space="preserve"> </w:t>
      </w:r>
      <w:r w:rsidRPr="009B4FC9">
        <w:t>triển</w:t>
      </w:r>
      <w:r w:rsidR="00F90D96" w:rsidRPr="009B4FC9">
        <w:t xml:space="preserve"> </w:t>
      </w:r>
      <w:r w:rsidRPr="009B4FC9">
        <w:t>khai</w:t>
      </w:r>
      <w:r w:rsidR="00F90D96" w:rsidRPr="009B4FC9">
        <w:t xml:space="preserve"> </w:t>
      </w:r>
      <w:r w:rsidRPr="009B4FC9">
        <w:t>hệ</w:t>
      </w:r>
      <w:r w:rsidR="00F90D96" w:rsidRPr="009B4FC9">
        <w:t xml:space="preserve"> </w:t>
      </w:r>
      <w:r w:rsidRPr="009B4FC9">
        <w:t>thống</w:t>
      </w:r>
      <w:r w:rsidR="00F90D96" w:rsidRPr="009B4FC9">
        <w:t xml:space="preserve"> </w:t>
      </w:r>
      <w:r w:rsidRPr="009B4FC9">
        <w:t>dự</w:t>
      </w:r>
      <w:r w:rsidR="00F90D96" w:rsidRPr="009B4FC9">
        <w:t xml:space="preserve"> </w:t>
      </w:r>
      <w:r w:rsidRPr="009B4FC9">
        <w:t>báo.</w:t>
      </w:r>
    </w:p>
    <w:p w14:paraId="2676FF6F" w14:textId="521C7221" w:rsidR="00BC7F65" w:rsidRPr="009B4FC9" w:rsidRDefault="00BC7F65" w:rsidP="0042196A">
      <w:pPr>
        <w:pStyle w:val="4-DoanVB"/>
        <w:spacing w:line="360" w:lineRule="auto"/>
        <w:ind w:firstLine="567"/>
      </w:pP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là</w:t>
      </w:r>
      <w:r w:rsidR="00F90D96" w:rsidRPr="009B4FC9">
        <w:t xml:space="preserve"> </w:t>
      </w:r>
      <w:r w:rsidRPr="009B4FC9">
        <w:t>một</w:t>
      </w:r>
      <w:r w:rsidR="00F90D96" w:rsidRPr="009B4FC9">
        <w:t xml:space="preserve"> </w:t>
      </w:r>
      <w:r w:rsidRPr="009B4FC9">
        <w:t>chỉ</w:t>
      </w:r>
      <w:r w:rsidR="00F90D96" w:rsidRPr="009B4FC9">
        <w:t xml:space="preserve"> </w:t>
      </w:r>
      <w:r w:rsidRPr="009B4FC9">
        <w:t>số</w:t>
      </w:r>
      <w:r w:rsidR="00F90D96" w:rsidRPr="009B4FC9">
        <w:t xml:space="preserve"> </w:t>
      </w:r>
      <w:r w:rsidRPr="009B4FC9">
        <w:t>kinh</w:t>
      </w:r>
      <w:r w:rsidR="00F90D96" w:rsidRPr="009B4FC9">
        <w:t xml:space="preserve"> </w:t>
      </w:r>
      <w:r w:rsidRPr="009B4FC9">
        <w:t>tế</w:t>
      </w:r>
      <w:r w:rsidR="00F90D96" w:rsidRPr="009B4FC9">
        <w:t xml:space="preserve"> </w:t>
      </w:r>
      <w:r w:rsidRPr="009B4FC9">
        <w:t>có</w:t>
      </w:r>
      <w:r w:rsidR="00F90D96" w:rsidRPr="009B4FC9">
        <w:t xml:space="preserve"> </w:t>
      </w:r>
      <w:r w:rsidRPr="009B4FC9">
        <w:t>tính</w:t>
      </w:r>
      <w:r w:rsidR="00F90D96" w:rsidRPr="009B4FC9">
        <w:t xml:space="preserve"> </w:t>
      </w:r>
      <w:r w:rsidRPr="009B4FC9">
        <w:t>chất</w:t>
      </w:r>
      <w:r w:rsidR="00F90D96" w:rsidRPr="009B4FC9">
        <w:t xml:space="preserve"> </w:t>
      </w:r>
      <w:r w:rsidRPr="009B4FC9">
        <w:t>chuỗi</w:t>
      </w:r>
      <w:r w:rsidR="00F90D96" w:rsidRPr="009B4FC9">
        <w:t xml:space="preserve"> </w:t>
      </w:r>
      <w:r w:rsidRPr="009B4FC9">
        <w:t>thời</w:t>
      </w:r>
      <w:r w:rsidR="00F90D96" w:rsidRPr="009B4FC9">
        <w:t xml:space="preserve"> </w:t>
      </w:r>
      <w:r w:rsidRPr="009B4FC9">
        <w:t>gian</w:t>
      </w:r>
      <w:r w:rsidR="00F90D96" w:rsidRPr="009B4FC9">
        <w:t xml:space="preserve"> </w:t>
      </w:r>
      <w:r w:rsidRPr="009B4FC9">
        <w:t>rõ</w:t>
      </w:r>
      <w:r w:rsidR="00F90D96" w:rsidRPr="009B4FC9">
        <w:t xml:space="preserve"> </w:t>
      </w:r>
      <w:r w:rsidRPr="009B4FC9">
        <w:t>rệt,</w:t>
      </w:r>
      <w:r w:rsidR="00F90D96" w:rsidRPr="009B4FC9">
        <w:t xml:space="preserve"> </w:t>
      </w:r>
      <w:r w:rsidRPr="009B4FC9">
        <w:t>thường</w:t>
      </w:r>
      <w:r w:rsidR="00F90D96" w:rsidRPr="009B4FC9">
        <w:t xml:space="preserve"> </w:t>
      </w:r>
      <w:r w:rsidRPr="009B4FC9">
        <w:t>bị</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bởi</w:t>
      </w:r>
      <w:r w:rsidR="00F90D96" w:rsidRPr="009B4FC9">
        <w:t xml:space="preserve"> </w:t>
      </w:r>
      <w:r w:rsidRPr="009B4FC9">
        <w:t>nhiều</w:t>
      </w:r>
      <w:r w:rsidR="00F90D96" w:rsidRPr="009B4FC9">
        <w:t xml:space="preserve"> </w:t>
      </w:r>
      <w:r w:rsidRPr="009B4FC9">
        <w:t>yếu</w:t>
      </w:r>
      <w:r w:rsidR="00F90D96" w:rsidRPr="009B4FC9">
        <w:t xml:space="preserve"> </w:t>
      </w:r>
      <w:r w:rsidRPr="009B4FC9">
        <w:t>tố</w:t>
      </w:r>
      <w:r w:rsidR="00F90D96" w:rsidRPr="009B4FC9">
        <w:t xml:space="preserve"> </w:t>
      </w:r>
      <w:r w:rsidRPr="009B4FC9">
        <w:t>có</w:t>
      </w:r>
      <w:r w:rsidR="00F90D96" w:rsidRPr="009B4FC9">
        <w:t xml:space="preserve"> </w:t>
      </w:r>
      <w:r w:rsidRPr="009B4FC9">
        <w:t>tác</w:t>
      </w:r>
      <w:r w:rsidR="00F90D96" w:rsidRPr="009B4FC9">
        <w:t xml:space="preserve"> </w:t>
      </w:r>
      <w:r w:rsidRPr="009B4FC9">
        <w:t>động</w:t>
      </w:r>
      <w:r w:rsidR="00F90D96" w:rsidRPr="009B4FC9">
        <w:t xml:space="preserve"> </w:t>
      </w:r>
      <w:r w:rsidRPr="009B4FC9">
        <w:t>lặp</w:t>
      </w:r>
      <w:r w:rsidR="00F90D96" w:rsidRPr="009B4FC9">
        <w:t xml:space="preserve"> </w:t>
      </w:r>
      <w:r w:rsidRPr="009B4FC9">
        <w:t>lại</w:t>
      </w:r>
      <w:r w:rsidR="00F90D96" w:rsidRPr="009B4FC9">
        <w:t xml:space="preserve"> </w:t>
      </w:r>
      <w:r w:rsidRPr="009B4FC9">
        <w:t>theo</w:t>
      </w:r>
      <w:r w:rsidR="00F90D96" w:rsidRPr="009B4FC9">
        <w:t xml:space="preserve"> </w:t>
      </w:r>
      <w:r w:rsidRPr="009B4FC9">
        <w:t>chu</w:t>
      </w:r>
      <w:r w:rsidR="00F90D96" w:rsidRPr="009B4FC9">
        <w:t xml:space="preserve"> </w:t>
      </w:r>
      <w:r w:rsidRPr="009B4FC9">
        <w:t>kỳ</w:t>
      </w:r>
      <w:r w:rsidR="00F90D96" w:rsidRPr="009B4FC9">
        <w:t xml:space="preserve"> </w:t>
      </w:r>
      <w:r w:rsidRPr="009B4FC9">
        <w:t>(như</w:t>
      </w:r>
      <w:r w:rsidR="00F90D96" w:rsidRPr="009B4FC9">
        <w:t xml:space="preserve"> </w:t>
      </w:r>
      <w:r w:rsidRPr="009B4FC9">
        <w:t>tăng</w:t>
      </w:r>
      <w:r w:rsidR="00F90D96" w:rsidRPr="009B4FC9">
        <w:t xml:space="preserve"> </w:t>
      </w:r>
      <w:r w:rsidRPr="009B4FC9">
        <w:t>trưởng</w:t>
      </w:r>
      <w:r w:rsidR="00F90D96" w:rsidRPr="009B4FC9">
        <w:t xml:space="preserve"> </w:t>
      </w:r>
      <w:r w:rsidRPr="009B4FC9">
        <w:t>kinh</w:t>
      </w:r>
      <w:r w:rsidR="00F90D96" w:rsidRPr="009B4FC9">
        <w:t xml:space="preserve"> </w:t>
      </w:r>
      <w:r w:rsidRPr="009B4FC9">
        <w:t>tế,</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r w:rsidR="00F90D96" w:rsidRPr="009B4FC9">
        <w:t xml:space="preserve"> </w:t>
      </w:r>
      <w:r w:rsidRPr="009B4FC9">
        <w:t>tác</w:t>
      </w:r>
      <w:r w:rsidR="00F90D96" w:rsidRPr="009B4FC9">
        <w:t xml:space="preserve"> </w:t>
      </w:r>
      <w:r w:rsidRPr="009B4FC9">
        <w:t>động</w:t>
      </w:r>
      <w:r w:rsidR="00F90D96" w:rsidRPr="009B4FC9">
        <w:t xml:space="preserve"> </w:t>
      </w:r>
      <w:r w:rsidRPr="009B4FC9">
        <w:t>chính</w:t>
      </w:r>
      <w:r w:rsidR="00F90D96" w:rsidRPr="009B4FC9">
        <w:t xml:space="preserve"> </w:t>
      </w:r>
      <w:r w:rsidRPr="009B4FC9">
        <w:t>sách...).</w:t>
      </w:r>
      <w:r w:rsidR="00F90D96" w:rsidRPr="009B4FC9">
        <w:t xml:space="preserve"> </w:t>
      </w:r>
      <w:r w:rsidRPr="009B4FC9">
        <w:t>Vì</w:t>
      </w:r>
      <w:r w:rsidR="00F90D96" w:rsidRPr="009B4FC9">
        <w:t xml:space="preserve"> </w:t>
      </w:r>
      <w:r w:rsidRPr="009B4FC9">
        <w:t>vậy,</w:t>
      </w:r>
      <w:r w:rsidR="00F90D96" w:rsidRPr="009B4FC9">
        <w:t xml:space="preserve"> </w:t>
      </w:r>
      <w:r w:rsidRPr="009B4FC9">
        <w:t>mô</w:t>
      </w:r>
      <w:r w:rsidR="00F90D96" w:rsidRPr="009B4FC9">
        <w:t xml:space="preserve"> </w:t>
      </w:r>
      <w:r w:rsidRPr="009B4FC9">
        <w:t>hình</w:t>
      </w:r>
      <w:r w:rsidR="00F90D96" w:rsidRPr="009B4FC9">
        <w:t xml:space="preserve"> </w:t>
      </w:r>
      <w:r w:rsidRPr="009B4FC9">
        <w:t>dự</w:t>
      </w:r>
      <w:r w:rsidR="00F90D96" w:rsidRPr="009B4FC9">
        <w:t xml:space="preserve"> </w:t>
      </w:r>
      <w:r w:rsidRPr="009B4FC9">
        <w:t>báo</w:t>
      </w:r>
      <w:r w:rsidR="00F90D96" w:rsidRPr="009B4FC9">
        <w:t xml:space="preserve"> </w:t>
      </w:r>
      <w:r w:rsidRPr="009B4FC9">
        <w:t>cần</w:t>
      </w:r>
      <w:r w:rsidR="00F90D96" w:rsidRPr="009B4FC9">
        <w:t xml:space="preserve"> </w:t>
      </w:r>
      <w:r w:rsidRPr="009B4FC9">
        <w:t>có</w:t>
      </w:r>
      <w:r w:rsidR="00F90D96" w:rsidRPr="009B4FC9">
        <w:t xml:space="preserve"> </w:t>
      </w:r>
      <w:r w:rsidRPr="009B4FC9">
        <w:t>khả</w:t>
      </w:r>
      <w:r w:rsidR="00F90D96" w:rsidRPr="009B4FC9">
        <w:t xml:space="preserve"> </w:t>
      </w:r>
      <w:r w:rsidRPr="009B4FC9">
        <w:t>năng</w:t>
      </w:r>
      <w:r w:rsidR="00F90D96" w:rsidRPr="009B4FC9">
        <w:t xml:space="preserve"> </w:t>
      </w:r>
      <w:r w:rsidRPr="009B4FC9">
        <w:t>xử</w:t>
      </w:r>
      <w:r w:rsidR="00F90D96" w:rsidRPr="009B4FC9">
        <w:t xml:space="preserve"> </w:t>
      </w:r>
      <w:r w:rsidRPr="009B4FC9">
        <w:t>lý</w:t>
      </w:r>
      <w:r w:rsidR="00F90D96" w:rsidRPr="009B4FC9">
        <w:t xml:space="preserve"> </w:t>
      </w:r>
      <w:r w:rsidRPr="009B4FC9">
        <w:t>tốt</w:t>
      </w:r>
      <w:r w:rsidR="00F90D96" w:rsidRPr="009B4FC9">
        <w:t xml:space="preserve"> </w:t>
      </w:r>
      <w:r w:rsidRPr="009B4FC9">
        <w:t>dữ</w:t>
      </w:r>
      <w:r w:rsidR="00F90D96" w:rsidRPr="009B4FC9">
        <w:t xml:space="preserve"> </w:t>
      </w:r>
      <w:r w:rsidRPr="009B4FC9">
        <w:t>liệu</w:t>
      </w:r>
      <w:r w:rsidR="00F90D96" w:rsidRPr="009B4FC9">
        <w:t xml:space="preserve"> </w:t>
      </w:r>
      <w:r w:rsidRPr="009B4FC9">
        <w:t>thời</w:t>
      </w:r>
      <w:r w:rsidR="00F90D96" w:rsidRPr="009B4FC9">
        <w:t xml:space="preserve"> </w:t>
      </w:r>
      <w:r w:rsidRPr="009B4FC9">
        <w:t>gian,</w:t>
      </w:r>
      <w:r w:rsidR="00F90D96" w:rsidRPr="009B4FC9">
        <w:t xml:space="preserve"> </w:t>
      </w:r>
      <w:r w:rsidRPr="009B4FC9">
        <w:t>nhận</w:t>
      </w:r>
      <w:r w:rsidR="00F90D96" w:rsidRPr="009B4FC9">
        <w:t xml:space="preserve"> </w:t>
      </w:r>
      <w:r w:rsidRPr="009B4FC9">
        <w:t>biết</w:t>
      </w:r>
      <w:r w:rsidR="00F90D96" w:rsidRPr="009B4FC9">
        <w:t xml:space="preserve"> </w:t>
      </w:r>
      <w:r w:rsidRPr="009B4FC9">
        <w:t>xu</w:t>
      </w:r>
      <w:r w:rsidR="00F90D96" w:rsidRPr="009B4FC9">
        <w:t xml:space="preserve"> </w:t>
      </w:r>
      <w:r w:rsidRPr="009B4FC9">
        <w:t>hướng,</w:t>
      </w:r>
      <w:r w:rsidR="00F90D96" w:rsidRPr="009B4FC9">
        <w:t xml:space="preserve"> </w:t>
      </w:r>
      <w:r w:rsidRPr="009B4FC9">
        <w:t>chu</w:t>
      </w:r>
      <w:r w:rsidR="00F90D96" w:rsidRPr="009B4FC9">
        <w:t xml:space="preserve"> </w:t>
      </w:r>
      <w:r w:rsidRPr="009B4FC9">
        <w:t>kỳ</w:t>
      </w:r>
      <w:r w:rsidR="00F90D96" w:rsidRPr="009B4FC9">
        <w:t xml:space="preserve"> </w:t>
      </w:r>
      <w:r w:rsidRPr="009B4FC9">
        <w:t>và</w:t>
      </w:r>
      <w:r w:rsidR="00F90D96" w:rsidRPr="009B4FC9">
        <w:t xml:space="preserve"> </w:t>
      </w:r>
      <w:r w:rsidRPr="009B4FC9">
        <w:t>các</w:t>
      </w:r>
      <w:r w:rsidR="00F90D96" w:rsidRPr="009B4FC9">
        <w:t xml:space="preserve"> </w:t>
      </w:r>
      <w:r w:rsidRPr="009B4FC9">
        <w:t>mối</w:t>
      </w:r>
      <w:r w:rsidR="00F90D96" w:rsidRPr="009B4FC9">
        <w:t xml:space="preserve"> </w:t>
      </w:r>
      <w:r w:rsidRPr="009B4FC9">
        <w:t>quan</w:t>
      </w:r>
      <w:r w:rsidR="00F90D96" w:rsidRPr="009B4FC9">
        <w:t xml:space="preserve"> </w:t>
      </w:r>
      <w:r w:rsidRPr="009B4FC9">
        <w:t>hệ</w:t>
      </w:r>
      <w:r w:rsidR="00F90D96" w:rsidRPr="009B4FC9">
        <w:t xml:space="preserve"> </w:t>
      </w:r>
      <w:r w:rsidRPr="009B4FC9">
        <w:t>phụ</w:t>
      </w:r>
      <w:r w:rsidR="00F90D96" w:rsidRPr="009B4FC9">
        <w:t xml:space="preserve"> </w:t>
      </w:r>
      <w:r w:rsidRPr="009B4FC9">
        <w:t>thuộc</w:t>
      </w:r>
      <w:r w:rsidR="00F90D96" w:rsidRPr="009B4FC9">
        <w:t xml:space="preserve"> </w:t>
      </w:r>
      <w:r w:rsidRPr="009B4FC9">
        <w:t>trong</w:t>
      </w:r>
      <w:r w:rsidR="00F90D96" w:rsidRPr="009B4FC9">
        <w:t xml:space="preserve"> </w:t>
      </w:r>
      <w:r w:rsidRPr="009B4FC9">
        <w:t>dài</w:t>
      </w:r>
      <w:r w:rsidR="00F90D96" w:rsidRPr="009B4FC9">
        <w:t xml:space="preserve"> </w:t>
      </w:r>
      <w:r w:rsidRPr="009B4FC9">
        <w:t>hạn.</w:t>
      </w:r>
      <w:r w:rsidR="00F90D96" w:rsidRPr="009B4FC9">
        <w:t xml:space="preserve"> </w:t>
      </w:r>
      <w:r w:rsidRPr="009B4FC9">
        <w:t>LSTM</w:t>
      </w:r>
      <w:r w:rsidR="00F90D96" w:rsidRPr="009B4FC9">
        <w:t xml:space="preserve"> </w:t>
      </w:r>
      <w:r w:rsidRPr="009B4FC9">
        <w:t>là</w:t>
      </w:r>
      <w:r w:rsidR="00F90D96" w:rsidRPr="009B4FC9">
        <w:t xml:space="preserve"> </w:t>
      </w:r>
      <w:r w:rsidRPr="009B4FC9">
        <w:t>một</w:t>
      </w:r>
      <w:r w:rsidR="00F90D96" w:rsidRPr="009B4FC9">
        <w:t xml:space="preserve"> </w:t>
      </w:r>
      <w:r w:rsidRPr="009B4FC9">
        <w:t>biến</w:t>
      </w:r>
      <w:r w:rsidR="00F90D96" w:rsidRPr="009B4FC9">
        <w:t xml:space="preserve"> </w:t>
      </w:r>
      <w:r w:rsidRPr="009B4FC9">
        <w:t>thể</w:t>
      </w:r>
      <w:r w:rsidR="00F90D96" w:rsidRPr="009B4FC9">
        <w:t xml:space="preserve"> </w:t>
      </w:r>
      <w:r w:rsidRPr="009B4FC9">
        <w:t>đặc</w:t>
      </w:r>
      <w:r w:rsidR="00F90D96" w:rsidRPr="009B4FC9">
        <w:t xml:space="preserve"> </w:t>
      </w:r>
      <w:r w:rsidRPr="009B4FC9">
        <w:t>biệt</w:t>
      </w:r>
      <w:r w:rsidR="00F90D96" w:rsidRPr="009B4FC9">
        <w:t xml:space="preserve"> </w:t>
      </w:r>
      <w:r w:rsidRPr="009B4FC9">
        <w:t>của</w:t>
      </w:r>
      <w:r w:rsidR="00F90D96" w:rsidRPr="009B4FC9">
        <w:t xml:space="preserve"> </w:t>
      </w:r>
      <w:r w:rsidRPr="009B4FC9">
        <w:t>mạng</w:t>
      </w:r>
      <w:r w:rsidR="00F90D96" w:rsidRPr="009B4FC9">
        <w:t xml:space="preserve"> </w:t>
      </w:r>
      <w:r w:rsidRPr="009B4FC9">
        <w:t>nơ-ron</w:t>
      </w:r>
      <w:r w:rsidR="00F90D96" w:rsidRPr="009B4FC9">
        <w:t xml:space="preserve"> </w:t>
      </w:r>
      <w:r w:rsidRPr="009B4FC9">
        <w:t>hồi</w:t>
      </w:r>
      <w:r w:rsidR="00F90D96" w:rsidRPr="009B4FC9">
        <w:t xml:space="preserve"> </w:t>
      </w:r>
      <w:r w:rsidRPr="009B4FC9">
        <w:t>tiếp,</w:t>
      </w:r>
      <w:r w:rsidR="00F90D96" w:rsidRPr="009B4FC9">
        <w:t xml:space="preserve"> </w:t>
      </w:r>
      <w:r w:rsidRPr="009B4FC9">
        <w:t>được</w:t>
      </w:r>
      <w:r w:rsidR="00F90D96" w:rsidRPr="009B4FC9">
        <w:t xml:space="preserve"> </w:t>
      </w:r>
      <w:r w:rsidRPr="009B4FC9">
        <w:t>thiết</w:t>
      </w:r>
      <w:r w:rsidR="00F90D96" w:rsidRPr="009B4FC9">
        <w:t xml:space="preserve"> </w:t>
      </w:r>
      <w:r w:rsidRPr="009B4FC9">
        <w:t>kế</w:t>
      </w:r>
      <w:r w:rsidR="00F90D96" w:rsidRPr="009B4FC9">
        <w:t xml:space="preserve"> </w:t>
      </w:r>
      <w:r w:rsidRPr="009B4FC9">
        <w:t>để</w:t>
      </w:r>
      <w:r w:rsidR="00F90D96" w:rsidRPr="009B4FC9">
        <w:t xml:space="preserve"> </w:t>
      </w:r>
      <w:r w:rsidRPr="009B4FC9">
        <w:t>giải</w:t>
      </w:r>
      <w:r w:rsidR="00F90D96" w:rsidRPr="009B4FC9">
        <w:t xml:space="preserve"> </w:t>
      </w:r>
      <w:r w:rsidRPr="009B4FC9">
        <w:t>quyết</w:t>
      </w:r>
      <w:r w:rsidR="00F90D96" w:rsidRPr="009B4FC9">
        <w:t xml:space="preserve"> </w:t>
      </w:r>
      <w:r w:rsidRPr="009B4FC9">
        <w:t>các</w:t>
      </w:r>
      <w:r w:rsidR="00F90D96" w:rsidRPr="009B4FC9">
        <w:t xml:space="preserve"> </w:t>
      </w:r>
      <w:r w:rsidRPr="009B4FC9">
        <w:t>vấn</w:t>
      </w:r>
      <w:r w:rsidR="00F90D96" w:rsidRPr="009B4FC9">
        <w:t xml:space="preserve"> </w:t>
      </w:r>
      <w:r w:rsidRPr="009B4FC9">
        <w:t>đề</w:t>
      </w:r>
      <w:r w:rsidR="00F90D96" w:rsidRPr="009B4FC9">
        <w:t xml:space="preserve"> </w:t>
      </w:r>
      <w:r w:rsidRPr="009B4FC9">
        <w:t>về</w:t>
      </w:r>
      <w:r w:rsidR="00F90D96" w:rsidRPr="009B4FC9">
        <w:t xml:space="preserve"> </w:t>
      </w:r>
      <w:r w:rsidRPr="009B4FC9">
        <w:t>ghi</w:t>
      </w:r>
      <w:r w:rsidR="00F90D96" w:rsidRPr="009B4FC9">
        <w:t xml:space="preserve"> </w:t>
      </w:r>
      <w:r w:rsidRPr="009B4FC9">
        <w:t>nhớ</w:t>
      </w:r>
      <w:r w:rsidR="00F90D96" w:rsidRPr="009B4FC9">
        <w:t xml:space="preserve"> </w:t>
      </w:r>
      <w:r w:rsidRPr="009B4FC9">
        <w:t>thông</w:t>
      </w:r>
      <w:r w:rsidR="00F90D96" w:rsidRPr="009B4FC9">
        <w:t xml:space="preserve"> </w:t>
      </w:r>
      <w:r w:rsidRPr="009B4FC9">
        <w:t>tin</w:t>
      </w:r>
      <w:r w:rsidR="00F90D96" w:rsidRPr="009B4FC9">
        <w:t xml:space="preserve"> </w:t>
      </w:r>
      <w:r w:rsidRPr="009B4FC9">
        <w:t>dài</w:t>
      </w:r>
      <w:r w:rsidR="00F90D96" w:rsidRPr="009B4FC9">
        <w:t xml:space="preserve"> </w:t>
      </w:r>
      <w:r w:rsidRPr="009B4FC9">
        <w:t>hạn</w:t>
      </w:r>
      <w:r w:rsidR="00F90D96" w:rsidRPr="009B4FC9">
        <w:t xml:space="preserve"> </w:t>
      </w:r>
      <w:r w:rsidRPr="009B4FC9">
        <w:t>mà</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truyền</w:t>
      </w:r>
      <w:r w:rsidR="00F90D96" w:rsidRPr="009B4FC9">
        <w:t xml:space="preserve"> </w:t>
      </w:r>
      <w:r w:rsidRPr="009B4FC9">
        <w:t>thống</w:t>
      </w:r>
      <w:r w:rsidR="00F90D96" w:rsidRPr="009B4FC9">
        <w:t xml:space="preserve"> </w:t>
      </w:r>
      <w:r w:rsidRPr="009B4FC9">
        <w:t>không</w:t>
      </w:r>
      <w:r w:rsidR="00F90D96" w:rsidRPr="009B4FC9">
        <w:t xml:space="preserve"> </w:t>
      </w:r>
      <w:r w:rsidRPr="009B4FC9">
        <w:t>xử</w:t>
      </w:r>
      <w:r w:rsidR="00F90D96" w:rsidRPr="009B4FC9">
        <w:t xml:space="preserve"> </w:t>
      </w:r>
      <w:r w:rsidRPr="009B4FC9">
        <w:t>lý</w:t>
      </w:r>
      <w:r w:rsidR="00F90D96" w:rsidRPr="009B4FC9">
        <w:t xml:space="preserve"> </w:t>
      </w:r>
      <w:r w:rsidRPr="009B4FC9">
        <w:t>tốt.</w:t>
      </w:r>
    </w:p>
    <w:p w14:paraId="3E321965" w14:textId="218C40AE" w:rsidR="00BC7F65" w:rsidRPr="00BA3862" w:rsidRDefault="00BC7F65" w:rsidP="00645B03">
      <w:pPr>
        <w:pStyle w:val="4-DoanVB"/>
        <w:numPr>
          <w:ilvl w:val="0"/>
          <w:numId w:val="21"/>
        </w:numPr>
        <w:spacing w:line="360" w:lineRule="auto"/>
      </w:pPr>
      <w:r w:rsidRPr="00BA3862">
        <w:t>Một</w:t>
      </w:r>
      <w:r w:rsidR="00F90D96" w:rsidRPr="00BA3862">
        <w:t xml:space="preserve"> </w:t>
      </w:r>
      <w:r w:rsidRPr="00BA3862">
        <w:t>số</w:t>
      </w:r>
      <w:r w:rsidR="00F90D96" w:rsidRPr="00BA3862">
        <w:t xml:space="preserve"> </w:t>
      </w:r>
      <w:r w:rsidRPr="00BA3862">
        <w:t>lý</w:t>
      </w:r>
      <w:r w:rsidR="00F90D96" w:rsidRPr="00BA3862">
        <w:t xml:space="preserve"> </w:t>
      </w:r>
      <w:r w:rsidRPr="00BA3862">
        <w:t>do</w:t>
      </w:r>
      <w:r w:rsidR="00F90D96" w:rsidRPr="00BA3862">
        <w:t xml:space="preserve"> </w:t>
      </w:r>
      <w:r w:rsidRPr="00BA3862">
        <w:t>lựa</w:t>
      </w:r>
      <w:r w:rsidR="00F90D96" w:rsidRPr="00BA3862">
        <w:t xml:space="preserve"> </w:t>
      </w:r>
      <w:r w:rsidRPr="00BA3862">
        <w:t>chọn</w:t>
      </w:r>
      <w:r w:rsidR="00F90D96" w:rsidRPr="00BA3862">
        <w:t xml:space="preserve"> </w:t>
      </w:r>
      <w:r w:rsidRPr="00BA3862">
        <w:t>LSTM:</w:t>
      </w:r>
    </w:p>
    <w:p w14:paraId="2BBF2630" w14:textId="3DA1EF71" w:rsidR="003C1955" w:rsidRPr="009B4FC9" w:rsidRDefault="00BA3862" w:rsidP="00BA3862">
      <w:pPr>
        <w:pStyle w:val="ListParagraph"/>
        <w:spacing w:line="360" w:lineRule="auto"/>
      </w:pPr>
      <w:r>
        <w:t xml:space="preserve">+ </w:t>
      </w:r>
      <w:r w:rsidR="00D84AD4" w:rsidRPr="009B4FC9">
        <w:t>Khả năng ghi nhớ dài hạn:</w:t>
      </w:r>
      <w:r w:rsidR="0086535F" w:rsidRPr="009B4FC9">
        <w:t xml:space="preserve"> </w:t>
      </w:r>
      <w:r w:rsidR="00D84AD4" w:rsidRPr="009B4FC9">
        <w:t>Mô hình LSTM được thiết kế với các cổng nhớ, cho phép lưu trữ và khai thác thông tin từ các bước thời gian trước đó. Điều này đặc biệt phù hợp với dữ liệu kinh tế có tính phụ thuộc theo thời gian dài, như tỷ lệ thất nghiệp, lạm phát hoặc GDP.</w:t>
      </w:r>
    </w:p>
    <w:p w14:paraId="69083285" w14:textId="68717CEA" w:rsidR="00D84AD4" w:rsidRPr="009B4FC9" w:rsidRDefault="00BA3862" w:rsidP="00BA3862">
      <w:pPr>
        <w:pStyle w:val="ListParagraph"/>
        <w:spacing w:line="360" w:lineRule="auto"/>
      </w:pPr>
      <w:r>
        <w:t xml:space="preserve">+ </w:t>
      </w:r>
      <w:r w:rsidR="00D84AD4" w:rsidRPr="009B4FC9">
        <w:t>Mô hình hóa quan hệ phi tuyến:</w:t>
      </w:r>
      <w:r w:rsidR="0086535F" w:rsidRPr="009B4FC9">
        <w:t xml:space="preserve"> </w:t>
      </w:r>
      <w:r w:rsidR="00D84AD4" w:rsidRPr="009B4FC9">
        <w:t>LSTM có khả năng học các mối quan hệ phi tuyến giữa các biến đầu vào và đầu ra. Trong bối cảnh dữ liệu kinh tế, nơi nhiều yếu tố kinh tế - xã hội tương tác theo cách phi tuyến, khả năng này giúp mô hình nâng cao độ chính xác trong dự báo.</w:t>
      </w:r>
    </w:p>
    <w:p w14:paraId="193B2E03" w14:textId="77777777" w:rsidR="00BA3862" w:rsidRDefault="00BA3862" w:rsidP="00BA3862">
      <w:pPr>
        <w:pStyle w:val="ListParagraph"/>
        <w:spacing w:line="360" w:lineRule="auto"/>
      </w:pPr>
      <w:r>
        <w:t xml:space="preserve">+ </w:t>
      </w:r>
      <w:r w:rsidR="00D84AD4" w:rsidRPr="009B4FC9">
        <w:t>Hiệu quả vượt trội trong thực nghiệm:</w:t>
      </w:r>
      <w:r w:rsidR="0086535F" w:rsidRPr="009B4FC9">
        <w:t xml:space="preserve"> </w:t>
      </w:r>
      <w:r w:rsidR="00D84AD4" w:rsidRPr="009B4FC9">
        <w:t>Nhiều nghiên cứu đã chứng minh rằng LSTM thường cho kết quả tốt hơn so với các mô hình truyền thống như ARIMA hoặc các mô hình học máy cơ bản khi áp dụng cho các bài toán dự báo biến động kinh tế như giá cả, tỷ lệ thất nghiệp hoặc doanh thu.</w:t>
      </w:r>
    </w:p>
    <w:p w14:paraId="7DA8DE92" w14:textId="35EBED7C" w:rsidR="00BC7F65" w:rsidRPr="009B4FC9" w:rsidRDefault="00BA3862" w:rsidP="00BA3862">
      <w:pPr>
        <w:pStyle w:val="ListParagraph"/>
        <w:spacing w:line="360" w:lineRule="auto"/>
      </w:pPr>
      <w:r>
        <w:t xml:space="preserve">+ </w:t>
      </w:r>
      <w:r w:rsidR="00D84AD4" w:rsidRPr="009B4FC9">
        <w:t>Tính linh hoạt và khả năng cập nhật:</w:t>
      </w:r>
      <w:r w:rsidR="0086535F" w:rsidRPr="009B4FC9">
        <w:t xml:space="preserve"> </w:t>
      </w:r>
      <w:r w:rsidR="00D84AD4" w:rsidRPr="009B4FC9">
        <w:t>Mô hình LSTM có thể dễ dàng cập nhật khi có dữ liệu mới thông qua việc tái huấn luyện hoặc fine-tuning. Điều này rất quan trọng trong bối cảnh kinh tế liên tục biến động và yêu cầu mô hình phải thích ứng nhanh với các thay đổi.</w:t>
      </w:r>
    </w:p>
    <w:p w14:paraId="52990152" w14:textId="5433A9B2" w:rsidR="001A0847" w:rsidRPr="009B4FC9" w:rsidRDefault="00BC7F65" w:rsidP="00BA3862">
      <w:pPr>
        <w:pStyle w:val="4-DoanVB"/>
        <w:spacing w:line="360" w:lineRule="auto"/>
        <w:ind w:firstLine="567"/>
      </w:pPr>
      <w:r w:rsidRPr="009B4FC9">
        <w:lastRenderedPageBreak/>
        <w:t>Việc</w:t>
      </w:r>
      <w:r w:rsidR="00F90D96" w:rsidRPr="009B4FC9">
        <w:t xml:space="preserve"> </w:t>
      </w:r>
      <w:r w:rsidRPr="009B4FC9">
        <w:t>lựa</w:t>
      </w:r>
      <w:r w:rsidR="00F90D96" w:rsidRPr="009B4FC9">
        <w:t xml:space="preserve"> </w:t>
      </w:r>
      <w:r w:rsidRPr="009B4FC9">
        <w:t>chọn</w:t>
      </w:r>
      <w:r w:rsidR="00F90D96" w:rsidRPr="009B4FC9">
        <w:t xml:space="preserve"> </w:t>
      </w:r>
      <w:r w:rsidRPr="009B4FC9">
        <w:t>LSTM</w:t>
      </w:r>
      <w:r w:rsidR="00F90D96" w:rsidRPr="009B4FC9">
        <w:t xml:space="preserve"> </w:t>
      </w:r>
      <w:r w:rsidRPr="009B4FC9">
        <w:t>làm</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chính</w:t>
      </w:r>
      <w:r w:rsidR="00F90D96" w:rsidRPr="009B4FC9">
        <w:t xml:space="preserve"> </w:t>
      </w:r>
      <w:r w:rsidRPr="009B4FC9">
        <w:t>không</w:t>
      </w:r>
      <w:r w:rsidR="00F90D96" w:rsidRPr="009B4FC9">
        <w:t xml:space="preserve"> </w:t>
      </w:r>
      <w:r w:rsidRPr="009B4FC9">
        <w:t>chỉ</w:t>
      </w:r>
      <w:r w:rsidR="00F90D96" w:rsidRPr="009B4FC9">
        <w:t xml:space="preserve"> </w:t>
      </w:r>
      <w:r w:rsidRPr="009B4FC9">
        <w:t>nhằm</w:t>
      </w:r>
      <w:r w:rsidR="00F90D96" w:rsidRPr="009B4FC9">
        <w:t xml:space="preserve"> </w:t>
      </w:r>
      <w:r w:rsidRPr="009B4FC9">
        <w:t>tối</w:t>
      </w:r>
      <w:r w:rsidR="00F90D96" w:rsidRPr="009B4FC9">
        <w:t xml:space="preserve"> </w:t>
      </w:r>
      <w:r w:rsidRPr="009B4FC9">
        <w:t>ưu</w:t>
      </w:r>
      <w:r w:rsidR="00F90D96" w:rsidRPr="009B4FC9">
        <w:t xml:space="preserve"> </w:t>
      </w:r>
      <w:r w:rsidRPr="009B4FC9">
        <w:t>hóa</w:t>
      </w:r>
      <w:r w:rsidR="00F90D96" w:rsidRPr="009B4FC9">
        <w:t xml:space="preserve"> </w:t>
      </w:r>
      <w:r w:rsidRPr="009B4FC9">
        <w:t>độ</w:t>
      </w:r>
      <w:r w:rsidR="00F90D96" w:rsidRPr="009B4FC9">
        <w:t xml:space="preserve"> </w:t>
      </w:r>
      <w:r w:rsidRPr="009B4FC9">
        <w:t>chính</w:t>
      </w:r>
      <w:r w:rsidR="00F90D96" w:rsidRPr="009B4FC9">
        <w:t xml:space="preserve"> </w:t>
      </w:r>
      <w:r w:rsidRPr="009B4FC9">
        <w:t>xác</w:t>
      </w:r>
      <w:r w:rsidR="00F90D96" w:rsidRPr="009B4FC9">
        <w:t xml:space="preserve"> </w:t>
      </w:r>
      <w:r w:rsidRPr="009B4FC9">
        <w:t>của</w:t>
      </w:r>
      <w:r w:rsidR="00F90D96" w:rsidRPr="009B4FC9">
        <w:t xml:space="preserve"> </w:t>
      </w:r>
      <w:r w:rsidRPr="009B4FC9">
        <w:t>dự</w:t>
      </w:r>
      <w:r w:rsidR="00F90D96" w:rsidRPr="009B4FC9">
        <w:t xml:space="preserve"> </w:t>
      </w:r>
      <w:r w:rsidRPr="009B4FC9">
        <w:t>báo</w:t>
      </w:r>
      <w:r w:rsidR="00F90D96" w:rsidRPr="009B4FC9">
        <w:t xml:space="preserve"> </w:t>
      </w:r>
      <w:r w:rsidRPr="009B4FC9">
        <w:t>mà</w:t>
      </w:r>
      <w:r w:rsidR="00F90D96" w:rsidRPr="009B4FC9">
        <w:t xml:space="preserve"> </w:t>
      </w:r>
      <w:r w:rsidRPr="009B4FC9">
        <w:t>còn</w:t>
      </w:r>
      <w:r w:rsidR="00F90D96" w:rsidRPr="009B4FC9">
        <w:t xml:space="preserve"> </w:t>
      </w:r>
      <w:r w:rsidRPr="009B4FC9">
        <w:t>mang</w:t>
      </w:r>
      <w:r w:rsidR="00F90D96" w:rsidRPr="009B4FC9">
        <w:t xml:space="preserve"> </w:t>
      </w:r>
      <w:r w:rsidRPr="009B4FC9">
        <w:t>lại</w:t>
      </w:r>
      <w:r w:rsidR="00F90D96" w:rsidRPr="009B4FC9">
        <w:t xml:space="preserve"> </w:t>
      </w:r>
      <w:r w:rsidRPr="009B4FC9">
        <w:t>tính</w:t>
      </w:r>
      <w:r w:rsidR="00F90D96" w:rsidRPr="009B4FC9">
        <w:t xml:space="preserve"> </w:t>
      </w:r>
      <w:r w:rsidRPr="009B4FC9">
        <w:t>linh</w:t>
      </w:r>
      <w:r w:rsidR="00F90D96" w:rsidRPr="009B4FC9">
        <w:t xml:space="preserve"> </w:t>
      </w:r>
      <w:r w:rsidRPr="009B4FC9">
        <w:t>hoạt</w:t>
      </w:r>
      <w:r w:rsidR="00F90D96" w:rsidRPr="009B4FC9">
        <w:t xml:space="preserve"> </w:t>
      </w:r>
      <w:r w:rsidRPr="009B4FC9">
        <w:t>và</w:t>
      </w:r>
      <w:r w:rsidR="00F90D96" w:rsidRPr="009B4FC9">
        <w:t xml:space="preserve"> </w:t>
      </w:r>
      <w:r w:rsidRPr="009B4FC9">
        <w:t>khả</w:t>
      </w:r>
      <w:r w:rsidR="00F90D96" w:rsidRPr="009B4FC9">
        <w:t xml:space="preserve"> </w:t>
      </w:r>
      <w:r w:rsidRPr="009B4FC9">
        <w:t>năng</w:t>
      </w:r>
      <w:r w:rsidR="00F90D96" w:rsidRPr="009B4FC9">
        <w:t xml:space="preserve"> </w:t>
      </w:r>
      <w:r w:rsidRPr="009B4FC9">
        <w:t>thích</w:t>
      </w:r>
      <w:r w:rsidR="00F90D96" w:rsidRPr="009B4FC9">
        <w:t xml:space="preserve"> </w:t>
      </w:r>
      <w:r w:rsidRPr="009B4FC9">
        <w:t>nghi</w:t>
      </w:r>
      <w:r w:rsidR="00F90D96" w:rsidRPr="009B4FC9">
        <w:t xml:space="preserve"> </w:t>
      </w:r>
      <w:r w:rsidRPr="009B4FC9">
        <w:t>cao</w:t>
      </w:r>
      <w:r w:rsidR="00F90D96" w:rsidRPr="009B4FC9">
        <w:t xml:space="preserve"> </w:t>
      </w:r>
      <w:r w:rsidRPr="009B4FC9">
        <w:t>cho</w:t>
      </w:r>
      <w:r w:rsidR="00F90D96" w:rsidRPr="009B4FC9">
        <w:t xml:space="preserve"> </w:t>
      </w:r>
      <w:r w:rsidRPr="009B4FC9">
        <w:t>ứng</w:t>
      </w:r>
      <w:r w:rsidR="00F90D96" w:rsidRPr="009B4FC9">
        <w:t xml:space="preserve"> </w:t>
      </w:r>
      <w:r w:rsidRPr="009B4FC9">
        <w:t>dụng.</w:t>
      </w:r>
      <w:r w:rsidR="00F90D96" w:rsidRPr="009B4FC9">
        <w:t xml:space="preserve"> </w:t>
      </w:r>
      <w:r w:rsidRPr="009B4FC9">
        <w:t>Mô</w:t>
      </w:r>
      <w:r w:rsidR="00F90D96" w:rsidRPr="009B4FC9">
        <w:t xml:space="preserve"> </w:t>
      </w:r>
      <w:r w:rsidRPr="009B4FC9">
        <w:t>hình</w:t>
      </w:r>
      <w:r w:rsidR="00F90D96" w:rsidRPr="009B4FC9">
        <w:t xml:space="preserve"> </w:t>
      </w:r>
      <w:r w:rsidRPr="009B4FC9">
        <w:t>này</w:t>
      </w:r>
      <w:r w:rsidR="00F90D96" w:rsidRPr="009B4FC9">
        <w:t xml:space="preserve"> </w:t>
      </w:r>
      <w:r w:rsidRPr="009B4FC9">
        <w:t>giúp</w:t>
      </w:r>
      <w:r w:rsidR="00F90D96" w:rsidRPr="009B4FC9">
        <w:t xml:space="preserve"> </w:t>
      </w:r>
      <w:r w:rsidRPr="009B4FC9">
        <w:t>tôi</w:t>
      </w:r>
      <w:r w:rsidR="00F90D96" w:rsidRPr="009B4FC9">
        <w:t xml:space="preserve"> </w:t>
      </w:r>
      <w:r w:rsidRPr="009B4FC9">
        <w:t>xây</w:t>
      </w:r>
      <w:r w:rsidR="00F90D96" w:rsidRPr="009B4FC9">
        <w:t xml:space="preserve"> </w:t>
      </w:r>
      <w:r w:rsidRPr="009B4FC9">
        <w:t>dựng</w:t>
      </w:r>
      <w:r w:rsidR="00F90D96" w:rsidRPr="009B4FC9">
        <w:t xml:space="preserve"> </w:t>
      </w:r>
      <w:r w:rsidRPr="009B4FC9">
        <w:t>được</w:t>
      </w:r>
      <w:r w:rsidR="00F90D96" w:rsidRPr="009B4FC9">
        <w:t xml:space="preserve"> </w:t>
      </w:r>
      <w:r w:rsidRPr="009B4FC9">
        <w:t>một</w:t>
      </w:r>
      <w:r w:rsidR="00F90D96" w:rsidRPr="009B4FC9">
        <w:t xml:space="preserve"> </w:t>
      </w:r>
      <w:r w:rsidRPr="009B4FC9">
        <w:t>hệ</w:t>
      </w:r>
      <w:r w:rsidR="00F90D96" w:rsidRPr="009B4FC9">
        <w:t xml:space="preserve"> </w:t>
      </w:r>
      <w:r w:rsidRPr="009B4FC9">
        <w:t>thống</w:t>
      </w:r>
      <w:r w:rsidR="00F90D96" w:rsidRPr="009B4FC9">
        <w:t xml:space="preserve"> </w:t>
      </w:r>
      <w:r w:rsidRPr="009B4FC9">
        <w:t>dự</w:t>
      </w:r>
      <w:r w:rsidR="00F90D96" w:rsidRPr="009B4FC9">
        <w:t xml:space="preserve"> </w:t>
      </w:r>
      <w:r w:rsidRPr="009B4FC9">
        <w:t>báo</w:t>
      </w:r>
      <w:r w:rsidR="00F90D96" w:rsidRPr="009B4FC9">
        <w:t xml:space="preserve"> </w:t>
      </w:r>
      <w:r w:rsidRPr="009B4FC9">
        <w:t>có</w:t>
      </w:r>
      <w:r w:rsidR="00F90D96" w:rsidRPr="009B4FC9">
        <w:t xml:space="preserve"> </w:t>
      </w:r>
      <w:r w:rsidRPr="009B4FC9">
        <w:t>khả</w:t>
      </w:r>
      <w:r w:rsidR="00F90D96" w:rsidRPr="009B4FC9">
        <w:t xml:space="preserve"> </w:t>
      </w:r>
      <w:r w:rsidRPr="009B4FC9">
        <w:t>năng</w:t>
      </w:r>
      <w:r w:rsidR="00F90D96" w:rsidRPr="009B4FC9">
        <w:t xml:space="preserve"> </w:t>
      </w:r>
      <w:r w:rsidRPr="009B4FC9">
        <w:t>học</w:t>
      </w:r>
      <w:r w:rsidR="00F90D96" w:rsidRPr="009B4FC9">
        <w:t xml:space="preserve"> </w:t>
      </w:r>
      <w:r w:rsidRPr="009B4FC9">
        <w:t>và</w:t>
      </w:r>
      <w:r w:rsidR="00F90D96" w:rsidRPr="009B4FC9">
        <w:t xml:space="preserve"> </w:t>
      </w:r>
      <w:r w:rsidRPr="009B4FC9">
        <w:t>cập</w:t>
      </w:r>
      <w:r w:rsidR="00F90D96" w:rsidRPr="009B4FC9">
        <w:t xml:space="preserve"> </w:t>
      </w:r>
      <w:r w:rsidRPr="009B4FC9">
        <w:t>nhật</w:t>
      </w:r>
      <w:r w:rsidR="00F90D96" w:rsidRPr="009B4FC9">
        <w:t xml:space="preserve"> </w:t>
      </w:r>
      <w:r w:rsidRPr="009B4FC9">
        <w:t>liên</w:t>
      </w:r>
      <w:r w:rsidR="00F90D96" w:rsidRPr="009B4FC9">
        <w:t xml:space="preserve"> </w:t>
      </w:r>
      <w:r w:rsidRPr="009B4FC9">
        <w:t>tục,</w:t>
      </w:r>
      <w:r w:rsidR="00F90D96" w:rsidRPr="009B4FC9">
        <w:t xml:space="preserve"> </w:t>
      </w:r>
      <w:r w:rsidRPr="009B4FC9">
        <w:t>hỗ</w:t>
      </w:r>
      <w:r w:rsidR="00F90D96" w:rsidRPr="009B4FC9">
        <w:t xml:space="preserve"> </w:t>
      </w:r>
      <w:r w:rsidRPr="009B4FC9">
        <w:t>trợ</w:t>
      </w:r>
      <w:r w:rsidR="00F90D96" w:rsidRPr="009B4FC9">
        <w:t xml:space="preserve"> </w:t>
      </w:r>
      <w:r w:rsidRPr="009B4FC9">
        <w:t>tốt</w:t>
      </w:r>
      <w:r w:rsidR="00F90D96" w:rsidRPr="009B4FC9">
        <w:t xml:space="preserve"> </w:t>
      </w:r>
      <w:r w:rsidRPr="009B4FC9">
        <w:t>cho</w:t>
      </w:r>
      <w:r w:rsidR="00F90D96" w:rsidRPr="009B4FC9">
        <w:t xml:space="preserve"> </w:t>
      </w:r>
      <w:r w:rsidRPr="009B4FC9">
        <w:t>việc</w:t>
      </w:r>
      <w:r w:rsidR="00F90D96" w:rsidRPr="009B4FC9">
        <w:t xml:space="preserve"> </w:t>
      </w:r>
      <w:r w:rsidRPr="009B4FC9">
        <w:t>đưa</w:t>
      </w:r>
      <w:r w:rsidR="00F90D96" w:rsidRPr="009B4FC9">
        <w:t xml:space="preserve"> </w:t>
      </w:r>
      <w:r w:rsidRPr="009B4FC9">
        <w:t>ra</w:t>
      </w:r>
      <w:r w:rsidR="00F90D96" w:rsidRPr="009B4FC9">
        <w:t xml:space="preserve"> </w:t>
      </w:r>
      <w:r w:rsidRPr="009B4FC9">
        <w:t>các</w:t>
      </w:r>
      <w:r w:rsidR="00F90D96" w:rsidRPr="009B4FC9">
        <w:t xml:space="preserve"> </w:t>
      </w:r>
      <w:r w:rsidRPr="009B4FC9">
        <w:t>quyết</w:t>
      </w:r>
      <w:r w:rsidR="00F90D96" w:rsidRPr="009B4FC9">
        <w:t xml:space="preserve"> </w:t>
      </w:r>
      <w:r w:rsidRPr="009B4FC9">
        <w:t>định</w:t>
      </w:r>
      <w:r w:rsidR="00F90D96" w:rsidRPr="009B4FC9">
        <w:t xml:space="preserve"> </w:t>
      </w:r>
      <w:r w:rsidRPr="009B4FC9">
        <w:t>quản</w:t>
      </w:r>
      <w:r w:rsidR="00F90D96" w:rsidRPr="009B4FC9">
        <w:t xml:space="preserve"> </w:t>
      </w:r>
      <w:r w:rsidRPr="009B4FC9">
        <w:t>lý</w:t>
      </w:r>
      <w:r w:rsidR="00F90D96" w:rsidRPr="009B4FC9">
        <w:t xml:space="preserve"> </w:t>
      </w:r>
      <w:r w:rsidRPr="009B4FC9">
        <w:t>lao</w:t>
      </w:r>
      <w:r w:rsidR="00F90D96" w:rsidRPr="009B4FC9">
        <w:t xml:space="preserve"> </w:t>
      </w:r>
      <w:r w:rsidRPr="009B4FC9">
        <w:t>động,</w:t>
      </w:r>
      <w:r w:rsidR="00F90D96" w:rsidRPr="009B4FC9">
        <w:t xml:space="preserve"> </w:t>
      </w:r>
      <w:r w:rsidRPr="009B4FC9">
        <w:t>hoạch</w:t>
      </w:r>
      <w:r w:rsidR="00F90D96" w:rsidRPr="009B4FC9">
        <w:t xml:space="preserve"> </w:t>
      </w:r>
      <w:r w:rsidRPr="009B4FC9">
        <w:t>định</w:t>
      </w:r>
      <w:r w:rsidR="00F90D96" w:rsidRPr="009B4FC9">
        <w:t xml:space="preserve"> </w:t>
      </w:r>
      <w:r w:rsidRPr="009B4FC9">
        <w:t>chính</w:t>
      </w:r>
      <w:r w:rsidR="00F90D96" w:rsidRPr="009B4FC9">
        <w:t xml:space="preserve"> </w:t>
      </w:r>
      <w:r w:rsidRPr="009B4FC9">
        <w:t>sách</w:t>
      </w:r>
      <w:r w:rsidR="00F90D96" w:rsidRPr="009B4FC9">
        <w:t xml:space="preserve"> </w:t>
      </w:r>
      <w:r w:rsidRPr="009B4FC9">
        <w:t>và</w:t>
      </w:r>
      <w:r w:rsidR="00F90D96" w:rsidRPr="009B4FC9">
        <w:t xml:space="preserve"> </w:t>
      </w:r>
      <w:r w:rsidRPr="009B4FC9">
        <w:t>cảnh</w:t>
      </w:r>
      <w:r w:rsidR="00F90D96" w:rsidRPr="009B4FC9">
        <w:t xml:space="preserve"> </w:t>
      </w:r>
      <w:r w:rsidRPr="009B4FC9">
        <w:t>báo</w:t>
      </w:r>
      <w:r w:rsidR="00F90D96" w:rsidRPr="009B4FC9">
        <w:t xml:space="preserve"> </w:t>
      </w:r>
      <w:r w:rsidRPr="009B4FC9">
        <w:t>sớm</w:t>
      </w:r>
      <w:r w:rsidR="00F90D96" w:rsidRPr="009B4FC9">
        <w:t xml:space="preserve"> </w:t>
      </w:r>
      <w:r w:rsidRPr="009B4FC9">
        <w:t>các</w:t>
      </w:r>
      <w:r w:rsidR="00F90D96" w:rsidRPr="009B4FC9">
        <w:t xml:space="preserve"> </w:t>
      </w:r>
      <w:r w:rsidRPr="009B4FC9">
        <w:t>rủi</w:t>
      </w:r>
      <w:r w:rsidR="00F90D96" w:rsidRPr="009B4FC9">
        <w:t xml:space="preserve"> </w:t>
      </w:r>
      <w:r w:rsidRPr="009B4FC9">
        <w:t>ro</w:t>
      </w:r>
      <w:r w:rsidR="00F90D96" w:rsidRPr="009B4FC9">
        <w:t xml:space="preserve"> </w:t>
      </w:r>
      <w:r w:rsidRPr="009B4FC9">
        <w:t>trong</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p>
    <w:p w14:paraId="0EA98E50" w14:textId="77777777" w:rsidR="003C1955" w:rsidRPr="009B4FC9" w:rsidRDefault="003C1955" w:rsidP="0042196A">
      <w:pPr>
        <w:pStyle w:val="4-DoanVB"/>
        <w:spacing w:line="360" w:lineRule="auto"/>
      </w:pPr>
    </w:p>
    <w:p w14:paraId="21A7BA18" w14:textId="77777777" w:rsidR="003C1955" w:rsidRPr="009B4FC9" w:rsidRDefault="003C1955" w:rsidP="0042196A">
      <w:pPr>
        <w:pStyle w:val="4-DoanVB"/>
        <w:spacing w:line="360" w:lineRule="auto"/>
      </w:pPr>
    </w:p>
    <w:p w14:paraId="57BE40B7" w14:textId="77777777" w:rsidR="003C1955" w:rsidRPr="009B4FC9" w:rsidRDefault="003C1955" w:rsidP="0042196A">
      <w:pPr>
        <w:pStyle w:val="4-DoanVB"/>
        <w:spacing w:line="360" w:lineRule="auto"/>
      </w:pPr>
    </w:p>
    <w:p w14:paraId="33CE640B" w14:textId="77777777" w:rsidR="003C1955" w:rsidRPr="009B4FC9" w:rsidRDefault="003C1955" w:rsidP="0042196A">
      <w:pPr>
        <w:pStyle w:val="4-DoanVB"/>
        <w:spacing w:line="360" w:lineRule="auto"/>
      </w:pPr>
    </w:p>
    <w:p w14:paraId="3B3B6365" w14:textId="6223C16C" w:rsidR="0086535F" w:rsidRPr="009B4FC9" w:rsidRDefault="0086535F" w:rsidP="0042196A">
      <w:pPr>
        <w:pStyle w:val="4-DoanVB"/>
        <w:spacing w:line="360" w:lineRule="auto"/>
      </w:pPr>
      <w:r w:rsidRPr="009B4FC9">
        <w:br w:type="page"/>
      </w:r>
    </w:p>
    <w:p w14:paraId="07AA5457" w14:textId="13678008" w:rsidR="00715A3C" w:rsidRPr="009B4FC9" w:rsidRDefault="00283A07" w:rsidP="0042196A">
      <w:pPr>
        <w:pStyle w:val="Heading1"/>
        <w:tabs>
          <w:tab w:val="clear" w:pos="1890"/>
          <w:tab w:val="left" w:pos="1701"/>
        </w:tabs>
      </w:pPr>
      <w:bookmarkStart w:id="24" w:name="_Toc196420613"/>
      <w:bookmarkStart w:id="25" w:name="_Toc199717881"/>
      <w:r w:rsidRPr="009B4FC9">
        <w:lastRenderedPageBreak/>
        <w:t>Xây</w:t>
      </w:r>
      <w:r w:rsidR="00F90D96" w:rsidRPr="009B4FC9">
        <w:t xml:space="preserve"> </w:t>
      </w:r>
      <w:r w:rsidRPr="009B4FC9">
        <w:t>dựng</w:t>
      </w:r>
      <w:r w:rsidR="00F90D96" w:rsidRPr="009B4FC9">
        <w:t xml:space="preserve"> </w:t>
      </w:r>
      <w:r w:rsidRPr="009B4FC9">
        <w:t>mô</w:t>
      </w:r>
      <w:r w:rsidR="00F90D96" w:rsidRPr="009B4FC9">
        <w:t xml:space="preserve"> </w:t>
      </w:r>
      <w:r w:rsidRPr="009B4FC9">
        <w:t>hình</w:t>
      </w:r>
      <w:r w:rsidR="00F90D96" w:rsidRPr="009B4FC9">
        <w:t xml:space="preserve"> </w:t>
      </w:r>
      <w:r w:rsidRPr="009B4FC9">
        <w:t>Ai</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tỉ</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bookmarkEnd w:id="24"/>
      <w:bookmarkEnd w:id="25"/>
    </w:p>
    <w:p w14:paraId="2C7233E5" w14:textId="51C1F125" w:rsidR="00900FF4" w:rsidRPr="009B4FC9" w:rsidRDefault="000312BB" w:rsidP="0042196A">
      <w:pPr>
        <w:pStyle w:val="Heading2"/>
        <w:spacing w:line="360" w:lineRule="auto"/>
      </w:pPr>
      <w:bookmarkStart w:id="26" w:name="_Toc196420614"/>
      <w:bookmarkStart w:id="27" w:name="_Toc199717882"/>
      <w:r w:rsidRPr="009B4FC9">
        <w:t>Quy</w:t>
      </w:r>
      <w:r w:rsidR="00F90D96" w:rsidRPr="009B4FC9">
        <w:t xml:space="preserve"> </w:t>
      </w:r>
      <w:r w:rsidRPr="009B4FC9">
        <w:t>trình</w:t>
      </w:r>
      <w:r w:rsidR="00F90D96" w:rsidRPr="009B4FC9">
        <w:t xml:space="preserve"> </w:t>
      </w:r>
      <w:r w:rsidRPr="009B4FC9">
        <w:t>xây</w:t>
      </w:r>
      <w:r w:rsidR="00F90D96" w:rsidRPr="009B4FC9">
        <w:t xml:space="preserve"> </w:t>
      </w:r>
      <w:r w:rsidRPr="009B4FC9">
        <w:t>dựng</w:t>
      </w:r>
      <w:r w:rsidR="00F90D96" w:rsidRPr="009B4FC9">
        <w:t xml:space="preserve"> </w:t>
      </w:r>
      <w:r w:rsidRPr="009B4FC9">
        <w:t>mô</w:t>
      </w:r>
      <w:r w:rsidR="00F90D96" w:rsidRPr="009B4FC9">
        <w:t xml:space="preserve"> </w:t>
      </w:r>
      <w:r w:rsidRPr="009B4FC9">
        <w:t>hình</w:t>
      </w:r>
      <w:r w:rsidR="00F90D96" w:rsidRPr="009B4FC9">
        <w:t xml:space="preserve"> </w:t>
      </w:r>
      <w:r w:rsidRPr="009B4FC9">
        <w:t>AI</w:t>
      </w:r>
      <w:bookmarkEnd w:id="26"/>
      <w:bookmarkEnd w:id="27"/>
    </w:p>
    <w:p w14:paraId="41618484" w14:textId="00E0FD1C" w:rsidR="009A5BC7" w:rsidRPr="009B4FC9" w:rsidRDefault="000312BB" w:rsidP="0042196A">
      <w:pPr>
        <w:pStyle w:val="Heading3"/>
        <w:spacing w:line="360" w:lineRule="auto"/>
        <w:rPr>
          <w:i/>
          <w:iCs w:val="0"/>
        </w:rPr>
      </w:pPr>
      <w:bookmarkStart w:id="28" w:name="_Toc196420615"/>
      <w:bookmarkStart w:id="29" w:name="_Toc199717883"/>
      <w:r w:rsidRPr="009B4FC9">
        <w:rPr>
          <w:iCs w:val="0"/>
        </w:rPr>
        <w:t>Tiền</w:t>
      </w:r>
      <w:r w:rsidR="00F90D96" w:rsidRPr="009B4FC9">
        <w:rPr>
          <w:iCs w:val="0"/>
        </w:rPr>
        <w:t xml:space="preserve"> </w:t>
      </w:r>
      <w:r w:rsidRPr="009B4FC9">
        <w:rPr>
          <w:iCs w:val="0"/>
        </w:rPr>
        <w:t>xử</w:t>
      </w:r>
      <w:r w:rsidR="00F90D96" w:rsidRPr="009B4FC9">
        <w:rPr>
          <w:iCs w:val="0"/>
        </w:rPr>
        <w:t xml:space="preserve"> </w:t>
      </w:r>
      <w:r w:rsidRPr="009B4FC9">
        <w:rPr>
          <w:iCs w:val="0"/>
        </w:rPr>
        <w:t>lý</w:t>
      </w:r>
      <w:r w:rsidR="00F90D96" w:rsidRPr="009B4FC9">
        <w:rPr>
          <w:iCs w:val="0"/>
        </w:rPr>
        <w:t xml:space="preserve"> </w:t>
      </w:r>
      <w:r w:rsidRPr="009B4FC9">
        <w:rPr>
          <w:iCs w:val="0"/>
        </w:rPr>
        <w:t>dữ</w:t>
      </w:r>
      <w:r w:rsidR="00F90D96" w:rsidRPr="009B4FC9">
        <w:rPr>
          <w:iCs w:val="0"/>
        </w:rPr>
        <w:t xml:space="preserve"> </w:t>
      </w:r>
      <w:r w:rsidRPr="009B4FC9">
        <w:rPr>
          <w:iCs w:val="0"/>
        </w:rPr>
        <w:t>liệu</w:t>
      </w:r>
      <w:bookmarkEnd w:id="28"/>
      <w:bookmarkEnd w:id="29"/>
    </w:p>
    <w:p w14:paraId="00CDD441" w14:textId="0F979CD2" w:rsidR="002A3FFD" w:rsidRPr="009B4FC9" w:rsidRDefault="002A3FFD" w:rsidP="0042196A">
      <w:pPr>
        <w:pStyle w:val="4-DoanVB"/>
        <w:spacing w:line="360" w:lineRule="auto"/>
        <w:ind w:firstLine="567"/>
      </w:pPr>
      <w:r w:rsidRPr="009B4FC9">
        <w:t>Tiền</w:t>
      </w:r>
      <w:r w:rsidR="00F90D96" w:rsidRPr="009B4FC9">
        <w:t xml:space="preserve"> </w:t>
      </w:r>
      <w:r w:rsidRPr="009B4FC9">
        <w:t>xử</w:t>
      </w:r>
      <w:r w:rsidR="00F90D96" w:rsidRPr="009B4FC9">
        <w:t xml:space="preserve"> </w:t>
      </w:r>
      <w:r w:rsidRPr="009B4FC9">
        <w:t>lý</w:t>
      </w:r>
      <w:r w:rsidR="00F90D96" w:rsidRPr="009B4FC9">
        <w:t xml:space="preserve"> </w:t>
      </w:r>
      <w:r w:rsidRPr="009B4FC9">
        <w:t>dữ</w:t>
      </w:r>
      <w:r w:rsidR="00F90D96" w:rsidRPr="009B4FC9">
        <w:t xml:space="preserve"> </w:t>
      </w:r>
      <w:r w:rsidRPr="009B4FC9">
        <w:t>liệu</w:t>
      </w:r>
      <w:r w:rsidR="00F90D96" w:rsidRPr="009B4FC9">
        <w:t xml:space="preserve"> </w:t>
      </w:r>
      <w:r w:rsidRPr="009B4FC9">
        <w:t>là</w:t>
      </w:r>
      <w:r w:rsidR="00F90D96" w:rsidRPr="009B4FC9">
        <w:t xml:space="preserve"> </w:t>
      </w:r>
      <w:r w:rsidRPr="009B4FC9">
        <w:t>bước</w:t>
      </w:r>
      <w:r w:rsidR="00F90D96" w:rsidRPr="009B4FC9">
        <w:t xml:space="preserve"> </w:t>
      </w:r>
      <w:r w:rsidRPr="009B4FC9">
        <w:t>đầu</w:t>
      </w:r>
      <w:r w:rsidR="00F90D96" w:rsidRPr="009B4FC9">
        <w:t xml:space="preserve"> </w:t>
      </w:r>
      <w:r w:rsidRPr="009B4FC9">
        <w:t>tiên</w:t>
      </w:r>
      <w:r w:rsidR="00F90D96" w:rsidRPr="009B4FC9">
        <w:t xml:space="preserve"> </w:t>
      </w:r>
      <w:r w:rsidRPr="009B4FC9">
        <w:t>và</w:t>
      </w:r>
      <w:r w:rsidR="00F90D96" w:rsidRPr="009B4FC9">
        <w:t xml:space="preserve"> </w:t>
      </w:r>
      <w:r w:rsidRPr="009B4FC9">
        <w:t>vô</w:t>
      </w:r>
      <w:r w:rsidR="00F90D96" w:rsidRPr="009B4FC9">
        <w:t xml:space="preserve"> </w:t>
      </w:r>
      <w:r w:rsidRPr="009B4FC9">
        <w:t>cùng</w:t>
      </w:r>
      <w:r w:rsidR="00F90D96" w:rsidRPr="009B4FC9">
        <w:t xml:space="preserve"> </w:t>
      </w:r>
      <w:r w:rsidRPr="009B4FC9">
        <w:t>quan</w:t>
      </w:r>
      <w:r w:rsidR="00F90D96" w:rsidRPr="009B4FC9">
        <w:t xml:space="preserve"> </w:t>
      </w:r>
      <w:r w:rsidRPr="009B4FC9">
        <w:t>trọng</w:t>
      </w:r>
      <w:r w:rsidR="00F90D96" w:rsidRPr="009B4FC9">
        <w:t xml:space="preserve"> </w:t>
      </w:r>
      <w:r w:rsidRPr="009B4FC9">
        <w:t>trong</w:t>
      </w:r>
      <w:r w:rsidR="00F90D96" w:rsidRPr="009B4FC9">
        <w:t xml:space="preserve"> </w:t>
      </w:r>
      <w:r w:rsidRPr="009B4FC9">
        <w:t>quy</w:t>
      </w:r>
      <w:r w:rsidR="00F90D96" w:rsidRPr="009B4FC9">
        <w:t xml:space="preserve"> </w:t>
      </w:r>
      <w:r w:rsidRPr="009B4FC9">
        <w:t>trình</w:t>
      </w:r>
      <w:r w:rsidR="00F90D96" w:rsidRPr="009B4FC9">
        <w:t xml:space="preserve"> </w:t>
      </w:r>
      <w:r w:rsidRPr="009B4FC9">
        <w:t>phân</w:t>
      </w:r>
      <w:r w:rsidR="00F90D96" w:rsidRPr="009B4FC9">
        <w:t xml:space="preserve"> </w:t>
      </w:r>
      <w:r w:rsidRPr="009B4FC9">
        <w:t>tích</w:t>
      </w:r>
      <w:r w:rsidR="00F90D96" w:rsidRPr="009B4FC9">
        <w:t xml:space="preserve"> </w:t>
      </w:r>
      <w:r w:rsidRPr="009B4FC9">
        <w:t>và</w:t>
      </w:r>
      <w:r w:rsidR="00F90D96" w:rsidRPr="009B4FC9">
        <w:t xml:space="preserve"> </w:t>
      </w:r>
      <w:r w:rsidRPr="009B4FC9">
        <w:t>xây</w:t>
      </w:r>
      <w:r w:rsidR="00F90D96" w:rsidRPr="009B4FC9">
        <w:t xml:space="preserve"> </w:t>
      </w:r>
      <w:r w:rsidRPr="009B4FC9">
        <w:t>dựng</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máy,</w:t>
      </w:r>
      <w:r w:rsidR="00F90D96" w:rsidRPr="009B4FC9">
        <w:t xml:space="preserve"> </w:t>
      </w:r>
      <w:r w:rsidRPr="009B4FC9">
        <w:t>nhằm</w:t>
      </w:r>
      <w:r w:rsidR="00F90D96" w:rsidRPr="009B4FC9">
        <w:t xml:space="preserve"> </w:t>
      </w:r>
      <w:r w:rsidRPr="009B4FC9">
        <w:t>đảm</w:t>
      </w:r>
      <w:r w:rsidR="00F90D96" w:rsidRPr="009B4FC9">
        <w:t xml:space="preserve"> </w:t>
      </w:r>
      <w:r w:rsidRPr="009B4FC9">
        <w:t>bảo</w:t>
      </w:r>
      <w:r w:rsidR="00F90D96" w:rsidRPr="009B4FC9">
        <w:t xml:space="preserve"> </w:t>
      </w:r>
      <w:r w:rsidRPr="009B4FC9">
        <w:t>chất</w:t>
      </w:r>
      <w:r w:rsidR="00F90D96" w:rsidRPr="009B4FC9">
        <w:t xml:space="preserve"> </w:t>
      </w:r>
      <w:r w:rsidRPr="009B4FC9">
        <w:t>lượng,</w:t>
      </w:r>
      <w:r w:rsidR="00F90D96" w:rsidRPr="009B4FC9">
        <w:t xml:space="preserve"> </w:t>
      </w:r>
      <w:r w:rsidRPr="009B4FC9">
        <w:t>tính</w:t>
      </w:r>
      <w:r w:rsidR="00F90D96" w:rsidRPr="009B4FC9">
        <w:t xml:space="preserve"> </w:t>
      </w:r>
      <w:r w:rsidRPr="009B4FC9">
        <w:t>toàn</w:t>
      </w:r>
      <w:r w:rsidR="00F90D96" w:rsidRPr="009B4FC9">
        <w:t xml:space="preserve"> </w:t>
      </w:r>
      <w:r w:rsidRPr="009B4FC9">
        <w:t>vẹn</w:t>
      </w:r>
      <w:r w:rsidR="00F90D96" w:rsidRPr="009B4FC9">
        <w:t xml:space="preserve"> </w:t>
      </w:r>
      <w:r w:rsidRPr="009B4FC9">
        <w:t>và</w:t>
      </w:r>
      <w:r w:rsidR="00F90D96" w:rsidRPr="009B4FC9">
        <w:t xml:space="preserve"> </w:t>
      </w:r>
      <w:r w:rsidRPr="009B4FC9">
        <w:t>khả</w:t>
      </w:r>
      <w:r w:rsidR="00F90D96" w:rsidRPr="009B4FC9">
        <w:t xml:space="preserve"> </w:t>
      </w:r>
      <w:r w:rsidRPr="009B4FC9">
        <w:t>năng</w:t>
      </w:r>
      <w:r w:rsidR="00F90D96" w:rsidRPr="009B4FC9">
        <w:t xml:space="preserve"> </w:t>
      </w:r>
      <w:r w:rsidRPr="009B4FC9">
        <w:t>khai</w:t>
      </w:r>
      <w:r w:rsidR="00F90D96" w:rsidRPr="009B4FC9">
        <w:t xml:space="preserve"> </w:t>
      </w:r>
      <w:r w:rsidRPr="009B4FC9">
        <w:t>thác</w:t>
      </w:r>
      <w:r w:rsidR="00F90D96" w:rsidRPr="009B4FC9">
        <w:t xml:space="preserve"> </w:t>
      </w:r>
      <w:r w:rsidRPr="009B4FC9">
        <w:t>của</w:t>
      </w:r>
      <w:r w:rsidR="00F90D96" w:rsidRPr="009B4FC9">
        <w:t xml:space="preserve"> </w:t>
      </w:r>
      <w:r w:rsidRPr="009B4FC9">
        <w:t>dữ</w:t>
      </w:r>
      <w:r w:rsidR="00F90D96" w:rsidRPr="009B4FC9">
        <w:t xml:space="preserve"> </w:t>
      </w:r>
      <w:r w:rsidRPr="009B4FC9">
        <w:t>liệu.</w:t>
      </w:r>
      <w:r w:rsidR="00F90D96" w:rsidRPr="009B4FC9">
        <w:t xml:space="preserve"> </w:t>
      </w:r>
      <w:r w:rsidRPr="009B4FC9">
        <w:t>Trong</w:t>
      </w:r>
      <w:r w:rsidR="00F90D96" w:rsidRPr="009B4FC9">
        <w:t xml:space="preserve"> </w:t>
      </w:r>
      <w:r w:rsidRPr="009B4FC9">
        <w:t>nghiên</w:t>
      </w:r>
      <w:r w:rsidR="00F90D96" w:rsidRPr="009B4FC9">
        <w:t xml:space="preserve"> </w:t>
      </w:r>
      <w:r w:rsidRPr="009B4FC9">
        <w:t>cứu</w:t>
      </w:r>
      <w:r w:rsidR="00F90D96" w:rsidRPr="009B4FC9">
        <w:t xml:space="preserve"> </w:t>
      </w:r>
      <w:r w:rsidRPr="009B4FC9">
        <w:t>này,</w:t>
      </w:r>
      <w:r w:rsidR="00F90D96" w:rsidRPr="009B4FC9">
        <w:t xml:space="preserve"> </w:t>
      </w:r>
      <w:r w:rsidRPr="009B4FC9">
        <w:t>quá</w:t>
      </w:r>
      <w:r w:rsidR="00F90D96" w:rsidRPr="009B4FC9">
        <w:t xml:space="preserve"> </w:t>
      </w:r>
      <w:r w:rsidRPr="009B4FC9">
        <w:t>trình</w:t>
      </w:r>
      <w:r w:rsidR="00F90D96" w:rsidRPr="009B4FC9">
        <w:t xml:space="preserve"> </w:t>
      </w:r>
      <w:r w:rsidRPr="009B4FC9">
        <w:t>tiền</w:t>
      </w:r>
      <w:r w:rsidR="00F90D96" w:rsidRPr="009B4FC9">
        <w:t xml:space="preserve"> </w:t>
      </w:r>
      <w:r w:rsidRPr="009B4FC9">
        <w:t>xử</w:t>
      </w:r>
      <w:r w:rsidR="00F90D96" w:rsidRPr="009B4FC9">
        <w:t xml:space="preserve"> </w:t>
      </w:r>
      <w:r w:rsidRPr="009B4FC9">
        <w:t>lý</w:t>
      </w:r>
      <w:r w:rsidR="00F90D96" w:rsidRPr="009B4FC9">
        <w:t xml:space="preserve"> </w:t>
      </w:r>
      <w:r w:rsidRPr="009B4FC9">
        <w:t>dữ</w:t>
      </w:r>
      <w:r w:rsidR="00F90D96" w:rsidRPr="009B4FC9">
        <w:t xml:space="preserve"> </w:t>
      </w:r>
      <w:r w:rsidRPr="009B4FC9">
        <w:t>liệu</w:t>
      </w:r>
      <w:r w:rsidR="00F90D96" w:rsidRPr="009B4FC9">
        <w:t xml:space="preserve"> </w:t>
      </w:r>
      <w:r w:rsidRPr="009B4FC9">
        <w:t>được</w:t>
      </w:r>
      <w:r w:rsidR="00F90D96" w:rsidRPr="009B4FC9">
        <w:t xml:space="preserve"> </w:t>
      </w:r>
      <w:r w:rsidRPr="009B4FC9">
        <w:t>thực</w:t>
      </w:r>
      <w:r w:rsidR="00F90D96" w:rsidRPr="009B4FC9">
        <w:t xml:space="preserve"> </w:t>
      </w:r>
      <w:r w:rsidRPr="009B4FC9">
        <w:t>hiện</w:t>
      </w:r>
      <w:r w:rsidR="00F90D96" w:rsidRPr="009B4FC9">
        <w:t xml:space="preserve"> </w:t>
      </w:r>
      <w:r w:rsidRPr="009B4FC9">
        <w:t>qua</w:t>
      </w:r>
      <w:r w:rsidR="00F90D96" w:rsidRPr="009B4FC9">
        <w:t xml:space="preserve"> </w:t>
      </w:r>
      <w:r w:rsidRPr="009B4FC9">
        <w:t>các</w:t>
      </w:r>
      <w:r w:rsidR="00F90D96" w:rsidRPr="009B4FC9">
        <w:t xml:space="preserve"> </w:t>
      </w:r>
      <w:r w:rsidRPr="009B4FC9">
        <w:t>bước</w:t>
      </w:r>
      <w:r w:rsidR="00F90D96" w:rsidRPr="009B4FC9">
        <w:t xml:space="preserve"> </w:t>
      </w:r>
      <w:r w:rsidRPr="009B4FC9">
        <w:t>chính</w:t>
      </w:r>
      <w:r w:rsidR="00F90D96" w:rsidRPr="009B4FC9">
        <w:t xml:space="preserve"> </w:t>
      </w:r>
      <w:r w:rsidRPr="009B4FC9">
        <w:t>như</w:t>
      </w:r>
      <w:r w:rsidR="00F90D96" w:rsidRPr="009B4FC9">
        <w:t xml:space="preserve"> </w:t>
      </w:r>
      <w:r w:rsidRPr="009B4FC9">
        <w:t>sau:</w:t>
      </w:r>
    </w:p>
    <w:p w14:paraId="4F62043F" w14:textId="4B042017" w:rsidR="002A3FFD" w:rsidRPr="001E4C67" w:rsidRDefault="002A3FFD" w:rsidP="00645B03">
      <w:pPr>
        <w:pStyle w:val="4-DoanVB"/>
        <w:numPr>
          <w:ilvl w:val="0"/>
          <w:numId w:val="21"/>
        </w:numPr>
        <w:spacing w:line="360" w:lineRule="auto"/>
      </w:pPr>
      <w:r w:rsidRPr="001E4C67">
        <w:t>Chuyển</w:t>
      </w:r>
      <w:r w:rsidR="00F90D96" w:rsidRPr="001E4C67">
        <w:t xml:space="preserve"> </w:t>
      </w:r>
      <w:r w:rsidRPr="001E4C67">
        <w:t>đổi</w:t>
      </w:r>
      <w:r w:rsidR="00F90D96" w:rsidRPr="001E4C67">
        <w:t xml:space="preserve"> </w:t>
      </w:r>
      <w:r w:rsidRPr="001E4C67">
        <w:t>định</w:t>
      </w:r>
      <w:r w:rsidR="00F90D96" w:rsidRPr="001E4C67">
        <w:t xml:space="preserve"> </w:t>
      </w:r>
      <w:r w:rsidRPr="001E4C67">
        <w:t>dạng</w:t>
      </w:r>
      <w:r w:rsidR="00F90D96" w:rsidRPr="001E4C67">
        <w:t xml:space="preserve"> </w:t>
      </w:r>
      <w:r w:rsidRPr="001E4C67">
        <w:t>dữ</w:t>
      </w:r>
      <w:r w:rsidR="00F90D96" w:rsidRPr="001E4C67">
        <w:t xml:space="preserve"> </w:t>
      </w:r>
      <w:r w:rsidRPr="001E4C67">
        <w:t>liệu</w:t>
      </w:r>
      <w:r w:rsidR="00F90D96" w:rsidRPr="001E4C67">
        <w:t xml:space="preserve"> </w:t>
      </w:r>
      <w:r w:rsidRPr="001E4C67">
        <w:t>(Wide</w:t>
      </w:r>
      <w:r w:rsidR="00F90D96" w:rsidRPr="001E4C67">
        <w:t xml:space="preserve"> </w:t>
      </w:r>
      <w:r w:rsidRPr="001E4C67">
        <w:t>→</w:t>
      </w:r>
      <w:r w:rsidR="00F90D96" w:rsidRPr="001E4C67">
        <w:t xml:space="preserve"> </w:t>
      </w:r>
      <w:r w:rsidRPr="001E4C67">
        <w:t>Long</w:t>
      </w:r>
      <w:r w:rsidR="00F90D96" w:rsidRPr="001E4C67">
        <w:t xml:space="preserve"> </w:t>
      </w:r>
      <w:r w:rsidRPr="001E4C67">
        <w:t>Format)</w:t>
      </w:r>
    </w:p>
    <w:p w14:paraId="7F800EB3" w14:textId="1BA128AA" w:rsidR="00F21EBA" w:rsidRPr="009B4FC9" w:rsidRDefault="00990C77" w:rsidP="0042196A">
      <w:pPr>
        <w:pStyle w:val="4-DoanVB"/>
        <w:spacing w:line="360" w:lineRule="auto"/>
        <w:jc w:val="center"/>
      </w:pPr>
      <w:r w:rsidRPr="009B4FC9">
        <w:rPr>
          <w:noProof/>
        </w:rPr>
        <w:drawing>
          <wp:inline distT="0" distB="0" distL="0" distR="0" wp14:anchorId="10A1B40A" wp14:editId="46F686BC">
            <wp:extent cx="5382376" cy="1562318"/>
            <wp:effectExtent l="0" t="0" r="8890" b="0"/>
            <wp:docPr id="184651733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17331" name="Picture 1" descr="A computer screen shot of text&#10;&#10;AI-generated content may be incorrect."/>
                    <pic:cNvPicPr/>
                  </pic:nvPicPr>
                  <pic:blipFill>
                    <a:blip r:embed="rId17"/>
                    <a:stretch>
                      <a:fillRect/>
                    </a:stretch>
                  </pic:blipFill>
                  <pic:spPr>
                    <a:xfrm>
                      <a:off x="0" y="0"/>
                      <a:ext cx="5382376" cy="1562318"/>
                    </a:xfrm>
                    <a:prstGeom prst="rect">
                      <a:avLst/>
                    </a:prstGeom>
                  </pic:spPr>
                </pic:pic>
              </a:graphicData>
            </a:graphic>
          </wp:inline>
        </w:drawing>
      </w:r>
    </w:p>
    <w:p w14:paraId="6A30FCE2" w14:textId="66D4AE3D" w:rsidR="000227C8" w:rsidRPr="009B4FC9" w:rsidRDefault="000227C8" w:rsidP="0042196A">
      <w:pPr>
        <w:pStyle w:val="Caption"/>
        <w:spacing w:line="360" w:lineRule="auto"/>
        <w:rPr>
          <w:i w:val="0"/>
          <w:iCs w:val="0"/>
        </w:rPr>
      </w:pPr>
      <w:bookmarkStart w:id="30" w:name="_Toc199717833"/>
      <w:r w:rsidRPr="009B4FC9">
        <w:rPr>
          <w:i w:val="0"/>
          <w:iCs w:val="0"/>
        </w:rPr>
        <w:t>Hình 2.</w:t>
      </w:r>
      <w:r w:rsidRPr="009B4FC9">
        <w:rPr>
          <w:i w:val="0"/>
          <w:iCs w:val="0"/>
        </w:rPr>
        <w:fldChar w:fldCharType="begin"/>
      </w:r>
      <w:r w:rsidRPr="009B4FC9">
        <w:rPr>
          <w:i w:val="0"/>
          <w:iCs w:val="0"/>
        </w:rPr>
        <w:instrText xml:space="preserve"> SEQ Hình_2. \* ARABIC </w:instrText>
      </w:r>
      <w:r w:rsidRPr="009B4FC9">
        <w:rPr>
          <w:i w:val="0"/>
          <w:iCs w:val="0"/>
        </w:rPr>
        <w:fldChar w:fldCharType="separate"/>
      </w:r>
      <w:r w:rsidR="005B59AD">
        <w:rPr>
          <w:i w:val="0"/>
          <w:iCs w:val="0"/>
          <w:noProof/>
        </w:rPr>
        <w:t>1</w:t>
      </w:r>
      <w:r w:rsidRPr="009B4FC9">
        <w:rPr>
          <w:i w:val="0"/>
          <w:iCs w:val="0"/>
        </w:rPr>
        <w:fldChar w:fldCharType="end"/>
      </w:r>
      <w:r w:rsidRPr="009B4FC9">
        <w:rPr>
          <w:i w:val="0"/>
          <w:iCs w:val="0"/>
        </w:rPr>
        <w:t xml:space="preserve"> Chuyển đổi định dạng</w:t>
      </w:r>
      <w:bookmarkEnd w:id="30"/>
    </w:p>
    <w:p w14:paraId="7E49BCD9" w14:textId="37D79748" w:rsidR="002A3FFD" w:rsidRPr="009B4FC9" w:rsidRDefault="002A3FFD" w:rsidP="0042196A">
      <w:pPr>
        <w:pStyle w:val="4-DoanVB"/>
        <w:spacing w:line="360" w:lineRule="auto"/>
        <w:ind w:firstLine="567"/>
      </w:pPr>
      <w:r w:rsidRPr="009B4FC9">
        <w:t>Dữ</w:t>
      </w:r>
      <w:r w:rsidR="00F90D96" w:rsidRPr="009B4FC9">
        <w:t xml:space="preserve"> </w:t>
      </w:r>
      <w:r w:rsidRPr="009B4FC9">
        <w:t>liệu</w:t>
      </w:r>
      <w:r w:rsidR="00F90D96" w:rsidRPr="009B4FC9">
        <w:t xml:space="preserve"> </w:t>
      </w:r>
      <w:r w:rsidRPr="009B4FC9">
        <w:t>gốc</w:t>
      </w:r>
      <w:r w:rsidR="00F90D96" w:rsidRPr="009B4FC9">
        <w:t xml:space="preserve"> </w:t>
      </w:r>
      <w:r w:rsidRPr="009B4FC9">
        <w:t>được</w:t>
      </w:r>
      <w:r w:rsidR="00F90D96" w:rsidRPr="009B4FC9">
        <w:t xml:space="preserve"> </w:t>
      </w:r>
      <w:r w:rsidRPr="009B4FC9">
        <w:t>thu</w:t>
      </w:r>
      <w:r w:rsidR="00F90D96" w:rsidRPr="009B4FC9">
        <w:t xml:space="preserve"> </w:t>
      </w:r>
      <w:r w:rsidRPr="009B4FC9">
        <w:t>thập</w:t>
      </w:r>
      <w:r w:rsidR="00F90D96" w:rsidRPr="009B4FC9">
        <w:t xml:space="preserve"> </w:t>
      </w:r>
      <w:r w:rsidRPr="009B4FC9">
        <w:t>ở</w:t>
      </w:r>
      <w:r w:rsidR="00F90D96" w:rsidRPr="009B4FC9">
        <w:t xml:space="preserve"> </w:t>
      </w:r>
      <w:r w:rsidRPr="009B4FC9">
        <w:t>định</w:t>
      </w:r>
      <w:r w:rsidR="00F90D96" w:rsidRPr="009B4FC9">
        <w:t xml:space="preserve"> </w:t>
      </w:r>
      <w:r w:rsidRPr="009B4FC9">
        <w:t>dạng</w:t>
      </w:r>
      <w:r w:rsidR="00F90D96" w:rsidRPr="009B4FC9">
        <w:t xml:space="preserve"> </w:t>
      </w:r>
      <w:r w:rsidR="00551D94" w:rsidRPr="009B4FC9">
        <w:t>“</w:t>
      </w:r>
      <w:r w:rsidRPr="009B4FC9">
        <w:t>wide</w:t>
      </w:r>
      <w:r w:rsidR="00F90D96" w:rsidRPr="009B4FC9">
        <w:t xml:space="preserve"> </w:t>
      </w:r>
      <w:r w:rsidRPr="009B4FC9">
        <w:t>format</w:t>
      </w:r>
      <w:r w:rsidR="00551D94" w:rsidRPr="009B4FC9">
        <w:t>”</w:t>
      </w:r>
      <w:r w:rsidRPr="009B4FC9">
        <w:t>,</w:t>
      </w:r>
      <w:r w:rsidR="00F90D96" w:rsidRPr="009B4FC9">
        <w:t xml:space="preserve"> </w:t>
      </w:r>
      <w:r w:rsidRPr="009B4FC9">
        <w:t>trong</w:t>
      </w:r>
      <w:r w:rsidR="00F90D96" w:rsidRPr="009B4FC9">
        <w:t xml:space="preserve"> </w:t>
      </w:r>
      <w:r w:rsidRPr="009B4FC9">
        <w:t>đó</w:t>
      </w:r>
      <w:r w:rsidR="00F90D96" w:rsidRPr="009B4FC9">
        <w:t xml:space="preserve"> </w:t>
      </w:r>
      <w:r w:rsidRPr="009B4FC9">
        <w:t>mỗi</w:t>
      </w:r>
      <w:r w:rsidR="00F90D96" w:rsidRPr="009B4FC9">
        <w:t xml:space="preserve"> </w:t>
      </w:r>
      <w:r w:rsidRPr="009B4FC9">
        <w:t>cột</w:t>
      </w:r>
      <w:r w:rsidR="00F90D96" w:rsidRPr="009B4FC9">
        <w:t xml:space="preserve"> </w:t>
      </w:r>
      <w:r w:rsidRPr="009B4FC9">
        <w:t>đại</w:t>
      </w:r>
      <w:r w:rsidR="00F90D96" w:rsidRPr="009B4FC9">
        <w:t xml:space="preserve"> </w:t>
      </w:r>
      <w:r w:rsidRPr="009B4FC9">
        <w:t>diện</w:t>
      </w:r>
      <w:r w:rsidR="00F90D96" w:rsidRPr="009B4FC9">
        <w:t xml:space="preserve"> </w:t>
      </w:r>
      <w:r w:rsidRPr="009B4FC9">
        <w:t>cho</w:t>
      </w:r>
      <w:r w:rsidR="00F90D96" w:rsidRPr="009B4FC9">
        <w:t xml:space="preserve"> </w:t>
      </w:r>
      <w:r w:rsidRPr="009B4FC9">
        <w:t>một</w:t>
      </w:r>
      <w:r w:rsidR="00F90D96" w:rsidRPr="009B4FC9">
        <w:t xml:space="preserve"> </w:t>
      </w:r>
      <w:r w:rsidRPr="009B4FC9">
        <w:t>năm</w:t>
      </w:r>
      <w:r w:rsidR="00F90D96" w:rsidRPr="009B4FC9">
        <w:t xml:space="preserve"> </w:t>
      </w:r>
      <w:r w:rsidRPr="009B4FC9">
        <w:t>từ</w:t>
      </w:r>
      <w:r w:rsidR="00F90D96" w:rsidRPr="009B4FC9">
        <w:t xml:space="preserve"> </w:t>
      </w:r>
      <w:r w:rsidRPr="009B4FC9">
        <w:t>2014</w:t>
      </w:r>
      <w:r w:rsidR="00F90D96" w:rsidRPr="009B4FC9">
        <w:t xml:space="preserve"> </w:t>
      </w:r>
      <w:r w:rsidRPr="009B4FC9">
        <w:t>đến</w:t>
      </w:r>
      <w:r w:rsidR="00F90D96" w:rsidRPr="009B4FC9">
        <w:t xml:space="preserve"> </w:t>
      </w:r>
      <w:r w:rsidRPr="009B4FC9">
        <w:t>2024.</w:t>
      </w:r>
      <w:r w:rsidR="00F90D96" w:rsidRPr="009B4FC9">
        <w:t xml:space="preserve"> </w:t>
      </w:r>
      <w:r w:rsidRPr="009B4FC9">
        <w:t>Mặc</w:t>
      </w:r>
      <w:r w:rsidR="00F90D96" w:rsidRPr="009B4FC9">
        <w:t xml:space="preserve"> </w:t>
      </w:r>
      <w:r w:rsidRPr="009B4FC9">
        <w:t>dù</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này</w:t>
      </w:r>
      <w:r w:rsidR="00F90D96" w:rsidRPr="009B4FC9">
        <w:t xml:space="preserve"> </w:t>
      </w:r>
      <w:r w:rsidRPr="009B4FC9">
        <w:t>có</w:t>
      </w:r>
      <w:r w:rsidR="00F90D96" w:rsidRPr="009B4FC9">
        <w:t xml:space="preserve"> </w:t>
      </w:r>
      <w:r w:rsidRPr="009B4FC9">
        <w:t>thể</w:t>
      </w:r>
      <w:r w:rsidR="00F90D96" w:rsidRPr="009B4FC9">
        <w:t xml:space="preserve"> </w:t>
      </w:r>
      <w:r w:rsidRPr="009B4FC9">
        <w:t>thuận</w:t>
      </w:r>
      <w:r w:rsidR="00F90D96" w:rsidRPr="009B4FC9">
        <w:t xml:space="preserve"> </w:t>
      </w:r>
      <w:r w:rsidRPr="009B4FC9">
        <w:t>tiện</w:t>
      </w:r>
      <w:r w:rsidR="00F90D96" w:rsidRPr="009B4FC9">
        <w:t xml:space="preserve"> </w:t>
      </w:r>
      <w:r w:rsidRPr="009B4FC9">
        <w:t>để</w:t>
      </w:r>
      <w:r w:rsidR="00F90D96" w:rsidRPr="009B4FC9">
        <w:t xml:space="preserve"> </w:t>
      </w:r>
      <w:r w:rsidRPr="009B4FC9">
        <w:t>hiển</w:t>
      </w:r>
      <w:r w:rsidR="00F90D96" w:rsidRPr="009B4FC9">
        <w:t xml:space="preserve"> </w:t>
      </w:r>
      <w:r w:rsidRPr="009B4FC9">
        <w:t>thị,</w:t>
      </w:r>
      <w:r w:rsidR="00F90D96" w:rsidRPr="009B4FC9">
        <w:t xml:space="preserve"> </w:t>
      </w:r>
      <w:r w:rsidRPr="009B4FC9">
        <w:t>nhưng</w:t>
      </w:r>
      <w:r w:rsidR="00F90D96" w:rsidRPr="009B4FC9">
        <w:t xml:space="preserve"> </w:t>
      </w:r>
      <w:r w:rsidRPr="009B4FC9">
        <w:t>lại</w:t>
      </w:r>
      <w:r w:rsidR="00F90D96" w:rsidRPr="009B4FC9">
        <w:t xml:space="preserve"> </w:t>
      </w:r>
      <w:r w:rsidRPr="009B4FC9">
        <w:t>gây</w:t>
      </w:r>
      <w:r w:rsidR="00F90D96" w:rsidRPr="009B4FC9">
        <w:t xml:space="preserve"> </w:t>
      </w:r>
      <w:r w:rsidRPr="009B4FC9">
        <w:t>khó</w:t>
      </w:r>
      <w:r w:rsidR="00F90D96" w:rsidRPr="009B4FC9">
        <w:t xml:space="preserve"> </w:t>
      </w:r>
      <w:r w:rsidRPr="009B4FC9">
        <w:t>khăn</w:t>
      </w:r>
      <w:r w:rsidR="00F90D96" w:rsidRPr="009B4FC9">
        <w:t xml:space="preserve"> </w:t>
      </w:r>
      <w:r w:rsidRPr="009B4FC9">
        <w:t>khi</w:t>
      </w:r>
      <w:r w:rsidR="00F90D96" w:rsidRPr="009B4FC9">
        <w:t xml:space="preserve"> </w:t>
      </w:r>
      <w:r w:rsidRPr="009B4FC9">
        <w:t>áp</w:t>
      </w:r>
      <w:r w:rsidR="00F90D96" w:rsidRPr="009B4FC9">
        <w:t xml:space="preserve"> </w:t>
      </w:r>
      <w:r w:rsidRPr="009B4FC9">
        <w:t>dụng</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phân</w:t>
      </w:r>
      <w:r w:rsidR="00F90D96" w:rsidRPr="009B4FC9">
        <w:t xml:space="preserve"> </w:t>
      </w:r>
      <w:r w:rsidRPr="009B4FC9">
        <w:t>tích</w:t>
      </w:r>
      <w:r w:rsidR="00F90D96" w:rsidRPr="009B4FC9">
        <w:t xml:space="preserve"> </w:t>
      </w:r>
      <w:r w:rsidRPr="009B4FC9">
        <w:t>theo</w:t>
      </w:r>
      <w:r w:rsidR="00F90D96" w:rsidRPr="009B4FC9">
        <w:t xml:space="preserve"> </w:t>
      </w:r>
      <w:r w:rsidRPr="009B4FC9">
        <w:t>chuỗi</w:t>
      </w:r>
      <w:r w:rsidR="00F90D96" w:rsidRPr="009B4FC9">
        <w:t xml:space="preserve"> </w:t>
      </w:r>
      <w:r w:rsidRPr="009B4FC9">
        <w:t>thời</w:t>
      </w:r>
      <w:r w:rsidR="00F90D96" w:rsidRPr="009B4FC9">
        <w:t xml:space="preserve"> </w:t>
      </w:r>
      <w:r w:rsidRPr="009B4FC9">
        <w:t>gian</w:t>
      </w:r>
      <w:r w:rsidR="00F90D96" w:rsidRPr="009B4FC9">
        <w:t xml:space="preserve"> </w:t>
      </w:r>
      <w:r w:rsidRPr="009B4FC9">
        <w:t>hoặc</w:t>
      </w:r>
      <w:r w:rsidR="00F90D96" w:rsidRPr="009B4FC9">
        <w:t xml:space="preserve"> </w:t>
      </w:r>
      <w:r w:rsidRPr="009B4FC9">
        <w:t>khai</w:t>
      </w:r>
      <w:r w:rsidR="00F90D96" w:rsidRPr="009B4FC9">
        <w:t xml:space="preserve"> </w:t>
      </w:r>
      <w:r w:rsidRPr="009B4FC9">
        <w:t>thác</w:t>
      </w:r>
      <w:r w:rsidR="00F90D96" w:rsidRPr="009B4FC9">
        <w:t xml:space="preserve"> </w:t>
      </w:r>
      <w:r w:rsidRPr="009B4FC9">
        <w:t>sự</w:t>
      </w:r>
      <w:r w:rsidR="00F90D96" w:rsidRPr="009B4FC9">
        <w:t xml:space="preserve"> </w:t>
      </w:r>
      <w:r w:rsidRPr="009B4FC9">
        <w:t>thay</w:t>
      </w:r>
      <w:r w:rsidR="00F90D96" w:rsidRPr="009B4FC9">
        <w:t xml:space="preserve"> </w:t>
      </w:r>
      <w:r w:rsidRPr="009B4FC9">
        <w:t>đổi</w:t>
      </w:r>
      <w:r w:rsidR="00F90D96" w:rsidRPr="009B4FC9">
        <w:t xml:space="preserve"> </w:t>
      </w:r>
      <w:r w:rsidRPr="009B4FC9">
        <w:t>của</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theo</w:t>
      </w:r>
      <w:r w:rsidR="00F90D96" w:rsidRPr="009B4FC9">
        <w:t xml:space="preserve"> </w:t>
      </w:r>
      <w:r w:rsidRPr="009B4FC9">
        <w:t>năm.</w:t>
      </w:r>
    </w:p>
    <w:p w14:paraId="3F69E5C6" w14:textId="2084B3C7" w:rsidR="002A3FFD" w:rsidRPr="009B4FC9" w:rsidRDefault="002A3FFD" w:rsidP="00395F17">
      <w:pPr>
        <w:pStyle w:val="4-DoanVB"/>
        <w:spacing w:line="360" w:lineRule="auto"/>
        <w:ind w:firstLine="567"/>
      </w:pPr>
      <w:r w:rsidRPr="009B4FC9">
        <w:t>Do</w:t>
      </w:r>
      <w:r w:rsidR="00F90D96" w:rsidRPr="009B4FC9">
        <w:t xml:space="preserve"> </w:t>
      </w:r>
      <w:r w:rsidRPr="009B4FC9">
        <w:t>đó,</w:t>
      </w:r>
      <w:r w:rsidR="00F90D96" w:rsidRPr="009B4FC9">
        <w:t xml:space="preserve"> </w:t>
      </w:r>
      <w:r w:rsidRPr="009B4FC9">
        <w:t>dữ</w:t>
      </w:r>
      <w:r w:rsidR="00F90D96" w:rsidRPr="009B4FC9">
        <w:t xml:space="preserve"> </w:t>
      </w:r>
      <w:r w:rsidRPr="009B4FC9">
        <w:t>liệu</w:t>
      </w:r>
      <w:r w:rsidR="00F90D96" w:rsidRPr="009B4FC9">
        <w:t xml:space="preserve"> </w:t>
      </w:r>
      <w:r w:rsidRPr="009B4FC9">
        <w:t>được</w:t>
      </w:r>
      <w:r w:rsidR="00F90D96" w:rsidRPr="009B4FC9">
        <w:t xml:space="preserve"> </w:t>
      </w:r>
      <w:r w:rsidRPr="009B4FC9">
        <w:t>chuyển</w:t>
      </w:r>
      <w:r w:rsidR="00F90D96" w:rsidRPr="009B4FC9">
        <w:t xml:space="preserve"> </w:t>
      </w:r>
      <w:r w:rsidRPr="009B4FC9">
        <w:t>đổi</w:t>
      </w:r>
      <w:r w:rsidR="00F90D96" w:rsidRPr="009B4FC9">
        <w:t xml:space="preserve"> </w:t>
      </w:r>
      <w:r w:rsidRPr="009B4FC9">
        <w:t>sang</w:t>
      </w:r>
      <w:r w:rsidR="00F90D96" w:rsidRPr="009B4FC9">
        <w:t xml:space="preserve"> </w:t>
      </w:r>
      <w:r w:rsidR="00551D94" w:rsidRPr="009B4FC9">
        <w:t>“</w:t>
      </w:r>
      <w:r w:rsidRPr="009B4FC9">
        <w:t>long</w:t>
      </w:r>
      <w:r w:rsidR="00F90D96" w:rsidRPr="009B4FC9">
        <w:t xml:space="preserve"> </w:t>
      </w:r>
      <w:r w:rsidRPr="009B4FC9">
        <w:t>format</w:t>
      </w:r>
      <w:r w:rsidR="00551D94" w:rsidRPr="009B4FC9">
        <w:t>”</w:t>
      </w:r>
      <w:r w:rsidR="00F90D96" w:rsidRPr="009B4FC9">
        <w:t xml:space="preserve"> </w:t>
      </w:r>
      <w:r w:rsidRPr="009B4FC9">
        <w:t>bằng</w:t>
      </w:r>
      <w:r w:rsidR="00F90D96" w:rsidRPr="009B4FC9">
        <w:t xml:space="preserve"> </w:t>
      </w:r>
      <w:r w:rsidRPr="009B4FC9">
        <w:t>phương</w:t>
      </w:r>
      <w:r w:rsidR="00F90D96" w:rsidRPr="009B4FC9">
        <w:t xml:space="preserve"> </w:t>
      </w:r>
      <w:r w:rsidRPr="009B4FC9">
        <w:t>pháp</w:t>
      </w:r>
      <w:r w:rsidR="00F90D96" w:rsidRPr="009B4FC9">
        <w:t xml:space="preserve"> </w:t>
      </w:r>
      <w:r w:rsidRPr="009B4FC9">
        <w:t>melt</w:t>
      </w:r>
      <w:r w:rsidR="00F90D96" w:rsidRPr="009B4FC9">
        <w:t xml:space="preserve"> </w:t>
      </w:r>
      <w:r w:rsidRPr="009B4FC9">
        <w:t>trong</w:t>
      </w:r>
      <w:r w:rsidR="00F90D96" w:rsidRPr="009B4FC9">
        <w:t xml:space="preserve"> </w:t>
      </w:r>
      <w:r w:rsidRPr="009B4FC9">
        <w:t>thư</w:t>
      </w:r>
      <w:r w:rsidR="00F90D96" w:rsidRPr="009B4FC9">
        <w:t xml:space="preserve"> </w:t>
      </w:r>
      <w:r w:rsidRPr="009B4FC9">
        <w:t>viện</w:t>
      </w:r>
      <w:r w:rsidR="00F90D96" w:rsidRPr="009B4FC9">
        <w:t xml:space="preserve"> </w:t>
      </w:r>
      <w:r w:rsidRPr="009B4FC9">
        <w:t>pandas.</w:t>
      </w:r>
      <w:r w:rsidR="00F90D96" w:rsidRPr="009B4FC9">
        <w:t xml:space="preserve"> </w:t>
      </w:r>
      <w:r w:rsidRPr="009B4FC9">
        <w:t>Việc</w:t>
      </w:r>
      <w:r w:rsidR="00F90D96" w:rsidRPr="009B4FC9">
        <w:t xml:space="preserve"> </w:t>
      </w:r>
      <w:r w:rsidRPr="009B4FC9">
        <w:t>này</w:t>
      </w:r>
      <w:r w:rsidR="00F90D96" w:rsidRPr="009B4FC9">
        <w:t xml:space="preserve"> </w:t>
      </w:r>
      <w:r w:rsidRPr="009B4FC9">
        <w:t>giúp</w:t>
      </w:r>
      <w:r w:rsidR="00F90D96" w:rsidRPr="009B4FC9">
        <w:t xml:space="preserve"> </w:t>
      </w:r>
      <w:r w:rsidRPr="009B4FC9">
        <w:t>gom</w:t>
      </w:r>
      <w:r w:rsidR="00F90D96" w:rsidRPr="009B4FC9">
        <w:t xml:space="preserve"> </w:t>
      </w:r>
      <w:r w:rsidRPr="009B4FC9">
        <w:t>các</w:t>
      </w:r>
      <w:r w:rsidR="00F90D96" w:rsidRPr="009B4FC9">
        <w:t xml:space="preserve"> </w:t>
      </w:r>
      <w:r w:rsidRPr="009B4FC9">
        <w:t>giá</w:t>
      </w:r>
      <w:r w:rsidR="00F90D96" w:rsidRPr="009B4FC9">
        <w:t xml:space="preserve"> </w:t>
      </w:r>
      <w:r w:rsidRPr="009B4FC9">
        <w:t>trị</w:t>
      </w:r>
      <w:r w:rsidR="00F90D96" w:rsidRPr="009B4FC9">
        <w:t xml:space="preserve"> </w:t>
      </w:r>
      <w:r w:rsidRPr="009B4FC9">
        <w:t>theo</w:t>
      </w:r>
      <w:r w:rsidR="00F90D96" w:rsidRPr="009B4FC9">
        <w:t xml:space="preserve"> </w:t>
      </w:r>
      <w:r w:rsidRPr="009B4FC9">
        <w:t>năm</w:t>
      </w:r>
      <w:r w:rsidR="00F90D96" w:rsidRPr="009B4FC9">
        <w:t xml:space="preserve"> </w:t>
      </w:r>
      <w:r w:rsidRPr="009B4FC9">
        <w:t>vào</w:t>
      </w:r>
      <w:r w:rsidR="00F90D96" w:rsidRPr="009B4FC9">
        <w:t xml:space="preserve"> </w:t>
      </w:r>
      <w:r w:rsidRPr="009B4FC9">
        <w:t>một</w:t>
      </w:r>
      <w:r w:rsidR="00F90D96" w:rsidRPr="009B4FC9">
        <w:t xml:space="preserve"> </w:t>
      </w:r>
      <w:r w:rsidRPr="009B4FC9">
        <w:t>cột</w:t>
      </w:r>
      <w:r w:rsidR="00F90D96" w:rsidRPr="009B4FC9">
        <w:t xml:space="preserve"> </w:t>
      </w:r>
      <w:r w:rsidRPr="009B4FC9">
        <w:t>duy</w:t>
      </w:r>
      <w:r w:rsidR="00F90D96" w:rsidRPr="009B4FC9">
        <w:t xml:space="preserve"> </w:t>
      </w:r>
      <w:r w:rsidRPr="009B4FC9">
        <w:t>nhất</w:t>
      </w:r>
      <w:r w:rsidR="00F90D96" w:rsidRPr="009B4FC9">
        <w:t xml:space="preserve"> </w:t>
      </w:r>
      <w:r w:rsidRPr="009B4FC9">
        <w:t>year,</w:t>
      </w:r>
      <w:r w:rsidR="00F90D96" w:rsidRPr="009B4FC9">
        <w:t xml:space="preserve"> </w:t>
      </w:r>
      <w:r w:rsidRPr="009B4FC9">
        <w:t>với</w:t>
      </w:r>
      <w:r w:rsidR="00F90D96" w:rsidRPr="009B4FC9">
        <w:t xml:space="preserve"> </w:t>
      </w:r>
      <w:r w:rsidRPr="009B4FC9">
        <w:t>các</w:t>
      </w:r>
      <w:r w:rsidR="00F90D96" w:rsidRPr="009B4FC9">
        <w:t xml:space="preserve"> </w:t>
      </w:r>
      <w:r w:rsidRPr="009B4FC9">
        <w:t>giá</w:t>
      </w:r>
      <w:r w:rsidR="00F90D96" w:rsidRPr="009B4FC9">
        <w:t xml:space="preserve"> </w:t>
      </w:r>
      <w:r w:rsidRPr="009B4FC9">
        <w:t>trị</w:t>
      </w:r>
      <w:r w:rsidR="00F90D96" w:rsidRPr="009B4FC9">
        <w:t xml:space="preserve"> </w:t>
      </w:r>
      <w:r w:rsidRPr="009B4FC9">
        <w:t>tương</w:t>
      </w:r>
      <w:r w:rsidR="00F90D96" w:rsidRPr="009B4FC9">
        <w:t xml:space="preserve"> </w:t>
      </w:r>
      <w:r w:rsidRPr="009B4FC9">
        <w:t>ứng</w:t>
      </w:r>
      <w:r w:rsidR="00F90D96" w:rsidRPr="009B4FC9">
        <w:t xml:space="preserve"> </w:t>
      </w:r>
      <w:r w:rsidRPr="009B4FC9">
        <w:t>là</w:t>
      </w:r>
      <w:r w:rsidR="00F90D96" w:rsidRPr="009B4FC9">
        <w:t xml:space="preserve"> </w:t>
      </w:r>
      <w:r w:rsidR="00551D94" w:rsidRPr="009B4FC9">
        <w:t>“</w:t>
      </w:r>
      <w:r w:rsidRPr="009B4FC9">
        <w:t>unemployment_rate</w:t>
      </w:r>
      <w:r w:rsidR="00551D94" w:rsidRPr="009B4FC9">
        <w:t>”</w:t>
      </w:r>
      <w:r w:rsidRPr="009B4FC9">
        <w:t>,</w:t>
      </w:r>
      <w:r w:rsidR="00F90D96" w:rsidRPr="009B4FC9">
        <w:t xml:space="preserve"> </w:t>
      </w:r>
      <w:r w:rsidRPr="009B4FC9">
        <w:t>đồng</w:t>
      </w:r>
      <w:r w:rsidR="00F90D96" w:rsidRPr="009B4FC9">
        <w:t xml:space="preserve"> </w:t>
      </w:r>
      <w:r w:rsidRPr="009B4FC9">
        <w:t>thời</w:t>
      </w:r>
      <w:r w:rsidR="00F90D96" w:rsidRPr="009B4FC9">
        <w:t xml:space="preserve"> </w:t>
      </w:r>
      <w:r w:rsidRPr="009B4FC9">
        <w:t>giữ</w:t>
      </w:r>
      <w:r w:rsidR="00F90D96" w:rsidRPr="009B4FC9">
        <w:t xml:space="preserve"> </w:t>
      </w:r>
      <w:r w:rsidRPr="009B4FC9">
        <w:t>lại</w:t>
      </w:r>
      <w:r w:rsidR="00F90D96" w:rsidRPr="009B4FC9">
        <w:t xml:space="preserve"> </w:t>
      </w:r>
      <w:r w:rsidRPr="009B4FC9">
        <w:t>các</w:t>
      </w:r>
      <w:r w:rsidR="00F90D96" w:rsidRPr="009B4FC9">
        <w:t xml:space="preserve"> </w:t>
      </w:r>
      <w:r w:rsidRPr="009B4FC9">
        <w:t>cột</w:t>
      </w:r>
      <w:r w:rsidR="00F90D96" w:rsidRPr="009B4FC9">
        <w:t xml:space="preserve"> </w:t>
      </w:r>
      <w:r w:rsidRPr="009B4FC9">
        <w:t>định</w:t>
      </w:r>
      <w:r w:rsidR="00F90D96" w:rsidRPr="009B4FC9">
        <w:t xml:space="preserve"> </w:t>
      </w:r>
      <w:r w:rsidRPr="009B4FC9">
        <w:t>danh</w:t>
      </w:r>
      <w:r w:rsidR="00F90D96" w:rsidRPr="009B4FC9">
        <w:t xml:space="preserve"> </w:t>
      </w:r>
      <w:r w:rsidRPr="009B4FC9">
        <w:t>như</w:t>
      </w:r>
      <w:r w:rsidR="00F90D96" w:rsidRPr="009B4FC9">
        <w:t xml:space="preserve"> </w:t>
      </w:r>
      <w:r w:rsidR="00551D94" w:rsidRPr="009B4FC9">
        <w:t>“</w:t>
      </w:r>
      <w:r w:rsidRPr="009B4FC9">
        <w:t>country_name</w:t>
      </w:r>
      <w:r w:rsidR="00551D94" w:rsidRPr="009B4FC9">
        <w:t>”</w:t>
      </w:r>
      <w:r w:rsidRPr="009B4FC9">
        <w:t>,</w:t>
      </w:r>
      <w:r w:rsidR="00F90D96" w:rsidRPr="009B4FC9">
        <w:t xml:space="preserve"> </w:t>
      </w:r>
      <w:r w:rsidR="00551D94" w:rsidRPr="009B4FC9">
        <w:t>“</w:t>
      </w:r>
      <w:r w:rsidRPr="009B4FC9">
        <w:t>sex</w:t>
      </w:r>
      <w:r w:rsidR="00551D94" w:rsidRPr="009B4FC9">
        <w:t>”</w:t>
      </w:r>
      <w:r w:rsidRPr="009B4FC9">
        <w:t>,</w:t>
      </w:r>
      <w:r w:rsidR="00F90D96" w:rsidRPr="009B4FC9">
        <w:t xml:space="preserve"> </w:t>
      </w:r>
      <w:r w:rsidR="00551D94" w:rsidRPr="009B4FC9">
        <w:t>“</w:t>
      </w:r>
      <w:r w:rsidRPr="009B4FC9">
        <w:t>age_group</w:t>
      </w:r>
      <w:r w:rsidR="00551D94" w:rsidRPr="009B4FC9">
        <w:t>”</w:t>
      </w:r>
      <w:r w:rsidRPr="009B4FC9">
        <w:t>,</w:t>
      </w:r>
      <w:r w:rsidR="00F90D96" w:rsidRPr="009B4FC9">
        <w:t xml:space="preserve"> </w:t>
      </w:r>
      <w:r w:rsidRPr="009B4FC9">
        <w:t>và</w:t>
      </w:r>
      <w:r w:rsidR="00F90D96" w:rsidRPr="009B4FC9">
        <w:t xml:space="preserve"> </w:t>
      </w:r>
      <w:r w:rsidR="00551D94" w:rsidRPr="009B4FC9">
        <w:t>“</w:t>
      </w:r>
      <w:r w:rsidRPr="009B4FC9">
        <w:t>age_categories</w:t>
      </w:r>
      <w:r w:rsidR="00551D94" w:rsidRPr="009B4FC9">
        <w:t>”</w:t>
      </w:r>
      <w:r w:rsidRPr="009B4FC9">
        <w:t>.</w:t>
      </w:r>
      <w:r w:rsidR="00F90D96" w:rsidRPr="009B4FC9">
        <w:t xml:space="preserve"> </w:t>
      </w:r>
      <w:r w:rsidRPr="009B4FC9">
        <w:t>Việc</w:t>
      </w:r>
      <w:r w:rsidR="00F90D96" w:rsidRPr="009B4FC9">
        <w:t xml:space="preserve"> </w:t>
      </w:r>
      <w:r w:rsidRPr="009B4FC9">
        <w:t>chuyển</w:t>
      </w:r>
      <w:r w:rsidR="00F90D96" w:rsidRPr="009B4FC9">
        <w:t xml:space="preserve"> </w:t>
      </w:r>
      <w:r w:rsidRPr="009B4FC9">
        <w:t>đổi</w:t>
      </w:r>
      <w:r w:rsidR="00F90D96" w:rsidRPr="009B4FC9">
        <w:t xml:space="preserve"> </w:t>
      </w:r>
      <w:r w:rsidRPr="009B4FC9">
        <w:t>này</w:t>
      </w:r>
      <w:r w:rsidR="00F90D96" w:rsidRPr="009B4FC9">
        <w:t xml:space="preserve"> </w:t>
      </w:r>
      <w:r w:rsidRPr="009B4FC9">
        <w:t>giúp</w:t>
      </w:r>
      <w:r w:rsidR="00F90D96" w:rsidRPr="009B4FC9">
        <w:t xml:space="preserve"> </w:t>
      </w:r>
      <w:r w:rsidRPr="009B4FC9">
        <w:t>dữ</w:t>
      </w:r>
      <w:r w:rsidR="00F90D96" w:rsidRPr="009B4FC9">
        <w:t xml:space="preserve"> </w:t>
      </w:r>
      <w:r w:rsidRPr="009B4FC9">
        <w:t>liệu</w:t>
      </w:r>
      <w:r w:rsidR="00F90D96" w:rsidRPr="009B4FC9">
        <w:t xml:space="preserve"> </w:t>
      </w:r>
      <w:r w:rsidRPr="009B4FC9">
        <w:t>trở</w:t>
      </w:r>
      <w:r w:rsidR="00F90D96" w:rsidRPr="009B4FC9">
        <w:t xml:space="preserve"> </w:t>
      </w:r>
      <w:r w:rsidRPr="009B4FC9">
        <w:t>nên</w:t>
      </w:r>
      <w:r w:rsidR="00F90D96" w:rsidRPr="009B4FC9">
        <w:t xml:space="preserve"> </w:t>
      </w:r>
      <w:r w:rsidRPr="009B4FC9">
        <w:t>trực</w:t>
      </w:r>
      <w:r w:rsidR="00F90D96" w:rsidRPr="009B4FC9">
        <w:t xml:space="preserve"> </w:t>
      </w:r>
      <w:r w:rsidRPr="009B4FC9">
        <w:t>quan</w:t>
      </w:r>
      <w:r w:rsidR="00F90D96" w:rsidRPr="009B4FC9">
        <w:t xml:space="preserve"> </w:t>
      </w:r>
      <w:r w:rsidRPr="009B4FC9">
        <w:t>hơn</w:t>
      </w:r>
      <w:r w:rsidR="00F90D96" w:rsidRPr="009B4FC9">
        <w:t xml:space="preserve"> </w:t>
      </w:r>
      <w:r w:rsidRPr="009B4FC9">
        <w:t>và</w:t>
      </w:r>
      <w:r w:rsidR="00F90D96" w:rsidRPr="009B4FC9">
        <w:t xml:space="preserve"> </w:t>
      </w:r>
      <w:r w:rsidRPr="009B4FC9">
        <w:t>thuận</w:t>
      </w:r>
      <w:r w:rsidR="00F90D96" w:rsidRPr="009B4FC9">
        <w:t xml:space="preserve"> </w:t>
      </w:r>
      <w:r w:rsidRPr="009B4FC9">
        <w:t>tiện</w:t>
      </w:r>
      <w:r w:rsidR="00F90D96" w:rsidRPr="009B4FC9">
        <w:t xml:space="preserve"> </w:t>
      </w:r>
      <w:r w:rsidRPr="009B4FC9">
        <w:t>cho</w:t>
      </w:r>
      <w:r w:rsidR="00F90D96" w:rsidRPr="009B4FC9">
        <w:t xml:space="preserve"> </w:t>
      </w:r>
      <w:r w:rsidRPr="009B4FC9">
        <w:t>việc</w:t>
      </w:r>
      <w:r w:rsidR="00F90D96" w:rsidRPr="009B4FC9">
        <w:t xml:space="preserve"> </w:t>
      </w:r>
      <w:r w:rsidRPr="009B4FC9">
        <w:t>nhóm,</w:t>
      </w:r>
      <w:r w:rsidR="00F90D96" w:rsidRPr="009B4FC9">
        <w:t xml:space="preserve"> </w:t>
      </w:r>
      <w:r w:rsidRPr="009B4FC9">
        <w:t>lọc,</w:t>
      </w:r>
      <w:r w:rsidR="00F90D96" w:rsidRPr="009B4FC9">
        <w:t xml:space="preserve"> </w:t>
      </w:r>
      <w:r w:rsidRPr="009B4FC9">
        <w:t>và</w:t>
      </w:r>
      <w:r w:rsidR="00F90D96" w:rsidRPr="009B4FC9">
        <w:t xml:space="preserve"> </w:t>
      </w:r>
      <w:r w:rsidRPr="009B4FC9">
        <w:t>trực</w:t>
      </w:r>
      <w:r w:rsidR="00F90D96" w:rsidRPr="009B4FC9">
        <w:t xml:space="preserve"> </w:t>
      </w:r>
      <w:r w:rsidRPr="009B4FC9">
        <w:t>quan</w:t>
      </w:r>
      <w:r w:rsidR="00F90D96" w:rsidRPr="009B4FC9">
        <w:t xml:space="preserve"> </w:t>
      </w:r>
      <w:r w:rsidRPr="009B4FC9">
        <w:t>hóa</w:t>
      </w:r>
      <w:r w:rsidR="00F90D96" w:rsidRPr="009B4FC9">
        <w:t xml:space="preserve"> </w:t>
      </w:r>
      <w:r w:rsidRPr="009B4FC9">
        <w:t>trong</w:t>
      </w:r>
      <w:r w:rsidR="00F90D96" w:rsidRPr="009B4FC9">
        <w:t xml:space="preserve"> </w:t>
      </w:r>
      <w:r w:rsidRPr="009B4FC9">
        <w:t>các</w:t>
      </w:r>
      <w:r w:rsidR="00F90D96" w:rsidRPr="009B4FC9">
        <w:t xml:space="preserve"> </w:t>
      </w:r>
      <w:r w:rsidRPr="009B4FC9">
        <w:t>bước</w:t>
      </w:r>
      <w:r w:rsidR="00F90D96" w:rsidRPr="009B4FC9">
        <w:t xml:space="preserve"> </w:t>
      </w:r>
      <w:r w:rsidRPr="009B4FC9">
        <w:t>phân</w:t>
      </w:r>
      <w:r w:rsidR="00F90D96" w:rsidRPr="009B4FC9">
        <w:t xml:space="preserve"> </w:t>
      </w:r>
      <w:r w:rsidRPr="009B4FC9">
        <w:t>tích</w:t>
      </w:r>
      <w:r w:rsidR="00F90D96" w:rsidRPr="009B4FC9">
        <w:t xml:space="preserve"> </w:t>
      </w:r>
      <w:r w:rsidRPr="009B4FC9">
        <w:t>tiếp</w:t>
      </w:r>
      <w:r w:rsidR="00F90D96" w:rsidRPr="009B4FC9">
        <w:t xml:space="preserve"> </w:t>
      </w:r>
      <w:r w:rsidRPr="009B4FC9">
        <w:t>theo.</w:t>
      </w:r>
      <w:r w:rsidR="00F90D96" w:rsidRPr="009B4FC9">
        <w:t xml:space="preserve"> </w:t>
      </w:r>
    </w:p>
    <w:p w14:paraId="197047B9" w14:textId="7F545620" w:rsidR="002A3FFD" w:rsidRPr="001E4C67" w:rsidRDefault="002A3FFD" w:rsidP="00645B03">
      <w:pPr>
        <w:pStyle w:val="4-DoanVB"/>
        <w:numPr>
          <w:ilvl w:val="0"/>
          <w:numId w:val="21"/>
        </w:numPr>
        <w:spacing w:line="360" w:lineRule="auto"/>
      </w:pPr>
      <w:r w:rsidRPr="001E4C67">
        <w:t>Xử</w:t>
      </w:r>
      <w:r w:rsidR="00F90D96" w:rsidRPr="001E4C67">
        <w:t xml:space="preserve"> </w:t>
      </w:r>
      <w:r w:rsidRPr="001E4C67">
        <w:t>lý</w:t>
      </w:r>
      <w:r w:rsidR="00F90D96" w:rsidRPr="001E4C67">
        <w:t xml:space="preserve"> </w:t>
      </w:r>
      <w:r w:rsidRPr="001E4C67">
        <w:t>dữ</w:t>
      </w:r>
      <w:r w:rsidR="00F90D96" w:rsidRPr="001E4C67">
        <w:t xml:space="preserve"> </w:t>
      </w:r>
      <w:r w:rsidRPr="001E4C67">
        <w:t>liệu</w:t>
      </w:r>
      <w:r w:rsidR="00F90D96" w:rsidRPr="001E4C67">
        <w:t xml:space="preserve"> </w:t>
      </w:r>
      <w:r w:rsidRPr="001E4C67">
        <w:t>thiếu</w:t>
      </w:r>
      <w:r w:rsidR="00F90D96" w:rsidRPr="001E4C67">
        <w:t xml:space="preserve"> </w:t>
      </w:r>
      <w:r w:rsidRPr="001E4C67">
        <w:t>và</w:t>
      </w:r>
      <w:r w:rsidR="00F90D96" w:rsidRPr="001E4C67">
        <w:t xml:space="preserve"> </w:t>
      </w:r>
      <w:r w:rsidRPr="001E4C67">
        <w:t>loại</w:t>
      </w:r>
      <w:r w:rsidR="00F90D96" w:rsidRPr="001E4C67">
        <w:t xml:space="preserve"> </w:t>
      </w:r>
      <w:r w:rsidRPr="001E4C67">
        <w:t>bỏ</w:t>
      </w:r>
      <w:r w:rsidR="00F90D96" w:rsidRPr="001E4C67">
        <w:t xml:space="preserve"> </w:t>
      </w:r>
      <w:r w:rsidRPr="001E4C67">
        <w:t>giá</w:t>
      </w:r>
      <w:r w:rsidR="00F90D96" w:rsidRPr="001E4C67">
        <w:t xml:space="preserve"> </w:t>
      </w:r>
      <w:r w:rsidRPr="001E4C67">
        <w:t>trị</w:t>
      </w:r>
      <w:r w:rsidR="00F90D96" w:rsidRPr="001E4C67">
        <w:t xml:space="preserve"> </w:t>
      </w:r>
      <w:r w:rsidRPr="001E4C67">
        <w:t>ngoại</w:t>
      </w:r>
      <w:r w:rsidR="00F90D96" w:rsidRPr="001E4C67">
        <w:t xml:space="preserve"> </w:t>
      </w:r>
      <w:r w:rsidRPr="001E4C67">
        <w:t>lệ</w:t>
      </w:r>
      <w:r w:rsidR="00F90D96" w:rsidRPr="001E4C67">
        <w:t xml:space="preserve"> </w:t>
      </w:r>
      <w:r w:rsidRPr="001E4C67">
        <w:t>(Outliers)</w:t>
      </w:r>
    </w:p>
    <w:p w14:paraId="22FB3B68" w14:textId="05AA42EE" w:rsidR="00CA401A" w:rsidRPr="001E4C67" w:rsidRDefault="00CA401A" w:rsidP="0042196A">
      <w:pPr>
        <w:spacing w:line="360" w:lineRule="auto"/>
        <w:ind w:firstLine="567"/>
      </w:pPr>
      <w:r w:rsidRPr="001E4C67">
        <w:t>* Lý do chọn phương pháp IQR để xử lý ngoại lệ</w:t>
      </w:r>
    </w:p>
    <w:p w14:paraId="20F78BA3" w14:textId="2C3E3928" w:rsidR="00CA401A" w:rsidRPr="009B4FC9" w:rsidRDefault="001E4C67" w:rsidP="001E4C67">
      <w:pPr>
        <w:pStyle w:val="ListParagraph"/>
        <w:spacing w:line="360" w:lineRule="auto"/>
      </w:pPr>
      <w:r>
        <w:lastRenderedPageBreak/>
        <w:t xml:space="preserve">+ </w:t>
      </w:r>
      <w:r w:rsidR="00CA401A" w:rsidRPr="009B4FC9">
        <w:t>Không phụ thuộc phân phối chuẩn: IQR sử dụng các phân vị (Q1, Q3) nên hoạt động tốt với dữ liệu không phân phối chuẩn, phổ biến trong dữ liệu kinh tế như tỷ lệ thất nghiệp.</w:t>
      </w:r>
    </w:p>
    <w:p w14:paraId="53B4BBF0" w14:textId="6C55DC56" w:rsidR="00CA401A" w:rsidRPr="009B4FC9" w:rsidRDefault="001E4C67" w:rsidP="001E4C67">
      <w:pPr>
        <w:pStyle w:val="ListParagraph"/>
        <w:spacing w:line="360" w:lineRule="auto"/>
      </w:pPr>
      <w:r>
        <w:t xml:space="preserve">+ </w:t>
      </w:r>
      <w:r w:rsidR="00CA401A" w:rsidRPr="009B4FC9">
        <w:t>Ít bị ảnh hưởng bởi ngoại lệ: Không giống Z-score (dựa vào trung bình và độ lệch chuẩn), IQR không bị chi phối bởi các giá trị cực đoan, nên phát hiện ngoại lệ hiệu quả hơn.</w:t>
      </w:r>
    </w:p>
    <w:p w14:paraId="579ACA37" w14:textId="5D197344" w:rsidR="00CA401A" w:rsidRPr="009B4FC9" w:rsidRDefault="001E4C67" w:rsidP="001E4C67">
      <w:pPr>
        <w:pStyle w:val="ListParagraph"/>
        <w:spacing w:line="360" w:lineRule="auto"/>
      </w:pPr>
      <w:r>
        <w:t xml:space="preserve">+ </w:t>
      </w:r>
      <w:r w:rsidR="00CA401A" w:rsidRPr="009B4FC9">
        <w:t>Mục tiêu phù hợp: RobustScaler dùng IQR để chuẩn hóa dữ liệu, trong khi mục tiêu ở đây là phát hiện và loại bỏ ngoại lệ. Do đó, dùng trực tiếp IQR là hợp lý hơn.</w:t>
      </w:r>
    </w:p>
    <w:p w14:paraId="046A5B63" w14:textId="12090331" w:rsidR="00CA401A" w:rsidRPr="009B4FC9" w:rsidRDefault="001E4C67" w:rsidP="001E4C67">
      <w:pPr>
        <w:pStyle w:val="ListParagraph"/>
        <w:spacing w:line="360" w:lineRule="auto"/>
      </w:pPr>
      <w:r>
        <w:t xml:space="preserve">+ </w:t>
      </w:r>
      <w:r w:rsidR="00CA401A" w:rsidRPr="009B4FC9">
        <w:t>Thực nghiệm hiệu quả: IQR cho kết quả xử lý dữ liệu tốt hơn trong thực nghiệm, giúp tăng độ chính xác của mô hình dự báo sau đó.</w:t>
      </w:r>
    </w:p>
    <w:p w14:paraId="2DCA64A8" w14:textId="5814BD40" w:rsidR="00F21EBA" w:rsidRPr="009B4FC9" w:rsidRDefault="00B85EAC" w:rsidP="0042196A">
      <w:pPr>
        <w:pStyle w:val="4-DoanVB"/>
        <w:spacing w:line="360" w:lineRule="auto"/>
      </w:pPr>
      <w:r w:rsidRPr="009B4FC9">
        <w:rPr>
          <w:noProof/>
        </w:rPr>
        <w:drawing>
          <wp:inline distT="0" distB="0" distL="0" distR="0" wp14:anchorId="2EAD1D3D" wp14:editId="49B76357">
            <wp:extent cx="5372850" cy="1800476"/>
            <wp:effectExtent l="0" t="0" r="0" b="9525"/>
            <wp:docPr id="49828680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6800" name="Picture 1" descr="A screenshot of a computer code&#10;&#10;AI-generated content may be incorrect."/>
                    <pic:cNvPicPr/>
                  </pic:nvPicPr>
                  <pic:blipFill>
                    <a:blip r:embed="rId18"/>
                    <a:stretch>
                      <a:fillRect/>
                    </a:stretch>
                  </pic:blipFill>
                  <pic:spPr>
                    <a:xfrm>
                      <a:off x="0" y="0"/>
                      <a:ext cx="5372850" cy="1800476"/>
                    </a:xfrm>
                    <a:prstGeom prst="rect">
                      <a:avLst/>
                    </a:prstGeom>
                  </pic:spPr>
                </pic:pic>
              </a:graphicData>
            </a:graphic>
          </wp:inline>
        </w:drawing>
      </w:r>
    </w:p>
    <w:p w14:paraId="73BD9127" w14:textId="6D977B40" w:rsidR="00461D81" w:rsidRPr="009B4FC9" w:rsidRDefault="00753764" w:rsidP="0042196A">
      <w:pPr>
        <w:pStyle w:val="Caption"/>
        <w:spacing w:line="360" w:lineRule="auto"/>
        <w:rPr>
          <w:i w:val="0"/>
          <w:iCs w:val="0"/>
        </w:rPr>
      </w:pPr>
      <w:bookmarkStart w:id="31" w:name="_Toc199717834"/>
      <w:r w:rsidRPr="009B4FC9">
        <w:rPr>
          <w:i w:val="0"/>
          <w:iCs w:val="0"/>
        </w:rPr>
        <w:t>Hình 2.</w:t>
      </w:r>
      <w:r w:rsidRPr="009B4FC9">
        <w:rPr>
          <w:i w:val="0"/>
          <w:iCs w:val="0"/>
        </w:rPr>
        <w:fldChar w:fldCharType="begin"/>
      </w:r>
      <w:r w:rsidRPr="009B4FC9">
        <w:rPr>
          <w:i w:val="0"/>
          <w:iCs w:val="0"/>
        </w:rPr>
        <w:instrText xml:space="preserve"> SEQ Hình_2. \* ARABIC </w:instrText>
      </w:r>
      <w:r w:rsidRPr="009B4FC9">
        <w:rPr>
          <w:i w:val="0"/>
          <w:iCs w:val="0"/>
        </w:rPr>
        <w:fldChar w:fldCharType="separate"/>
      </w:r>
      <w:r w:rsidR="005B59AD">
        <w:rPr>
          <w:i w:val="0"/>
          <w:iCs w:val="0"/>
          <w:noProof/>
        </w:rPr>
        <w:t>2</w:t>
      </w:r>
      <w:r w:rsidRPr="009B4FC9">
        <w:rPr>
          <w:i w:val="0"/>
          <w:iCs w:val="0"/>
        </w:rPr>
        <w:fldChar w:fldCharType="end"/>
      </w:r>
      <w:r w:rsidRPr="009B4FC9">
        <w:rPr>
          <w:i w:val="0"/>
          <w:iCs w:val="0"/>
        </w:rPr>
        <w:t xml:space="preserve"> Xử lý giá trị thiếu và ngoại lệ</w:t>
      </w:r>
      <w:bookmarkEnd w:id="31"/>
    </w:p>
    <w:p w14:paraId="037C501D" w14:textId="2FA5E945" w:rsidR="002A3FFD" w:rsidRPr="009B4FC9" w:rsidRDefault="002A3FFD" w:rsidP="0042196A">
      <w:pPr>
        <w:pStyle w:val="4-DoanVB"/>
        <w:spacing w:line="360" w:lineRule="auto"/>
        <w:ind w:firstLine="567"/>
      </w:pPr>
      <w:r w:rsidRPr="009B4FC9">
        <w:t>Sau</w:t>
      </w:r>
      <w:r w:rsidR="00F90D96" w:rsidRPr="009B4FC9">
        <w:t xml:space="preserve"> </w:t>
      </w:r>
      <w:r w:rsidRPr="009B4FC9">
        <w:t>bước</w:t>
      </w:r>
      <w:r w:rsidR="00F90D96" w:rsidRPr="009B4FC9">
        <w:t xml:space="preserve"> </w:t>
      </w:r>
      <w:r w:rsidRPr="009B4FC9">
        <w:t>chuyển</w:t>
      </w:r>
      <w:r w:rsidR="00F90D96" w:rsidRPr="009B4FC9">
        <w:t xml:space="preserve"> </w:t>
      </w:r>
      <w:r w:rsidRPr="009B4FC9">
        <w:t>đổi</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dữ</w:t>
      </w:r>
      <w:r w:rsidR="00F90D96" w:rsidRPr="009B4FC9">
        <w:t xml:space="preserve"> </w:t>
      </w:r>
      <w:r w:rsidRPr="009B4FC9">
        <w:t>liệu</w:t>
      </w:r>
      <w:r w:rsidR="00F90D96" w:rsidRPr="009B4FC9">
        <w:t xml:space="preserve"> </w:t>
      </w:r>
      <w:r w:rsidRPr="009B4FC9">
        <w:t>tiếp</w:t>
      </w:r>
      <w:r w:rsidR="00F90D96" w:rsidRPr="009B4FC9">
        <w:t xml:space="preserve"> </w:t>
      </w:r>
      <w:r w:rsidRPr="009B4FC9">
        <w:t>tục</w:t>
      </w:r>
      <w:r w:rsidR="00F90D96" w:rsidRPr="009B4FC9">
        <w:t xml:space="preserve"> </w:t>
      </w:r>
      <w:r w:rsidRPr="009B4FC9">
        <w:t>được</w:t>
      </w:r>
      <w:r w:rsidR="00F90D96" w:rsidRPr="009B4FC9">
        <w:t xml:space="preserve"> </w:t>
      </w:r>
      <w:r w:rsidRPr="009B4FC9">
        <w:t>làm</w:t>
      </w:r>
      <w:r w:rsidR="00F90D96" w:rsidRPr="009B4FC9">
        <w:t xml:space="preserve"> </w:t>
      </w:r>
      <w:r w:rsidRPr="009B4FC9">
        <w:t>sạch</w:t>
      </w:r>
      <w:r w:rsidR="00F90D96" w:rsidRPr="009B4FC9">
        <w:t xml:space="preserve"> </w:t>
      </w:r>
      <w:r w:rsidRPr="009B4FC9">
        <w:t>bằng</w:t>
      </w:r>
      <w:r w:rsidR="00F90D96" w:rsidRPr="009B4FC9">
        <w:t xml:space="preserve"> </w:t>
      </w:r>
      <w:r w:rsidRPr="009B4FC9">
        <w:t>cách</w:t>
      </w:r>
      <w:r w:rsidR="00F90D96" w:rsidRPr="009B4FC9">
        <w:t xml:space="preserve"> </w:t>
      </w:r>
      <w:r w:rsidRPr="009B4FC9">
        <w:t>loại</w:t>
      </w:r>
      <w:r w:rsidR="00F90D96" w:rsidRPr="009B4FC9">
        <w:t xml:space="preserve"> </w:t>
      </w:r>
      <w:r w:rsidRPr="009B4FC9">
        <w:t>bỏ</w:t>
      </w:r>
      <w:r w:rsidR="00F90D96" w:rsidRPr="009B4FC9">
        <w:t xml:space="preserve"> </w:t>
      </w:r>
      <w:r w:rsidRPr="009B4FC9">
        <w:t>các</w:t>
      </w:r>
      <w:r w:rsidR="00F90D96" w:rsidRPr="009B4FC9">
        <w:t xml:space="preserve"> </w:t>
      </w:r>
      <w:r w:rsidRPr="009B4FC9">
        <w:t>dòng</w:t>
      </w:r>
      <w:r w:rsidR="00F90D96" w:rsidRPr="009B4FC9">
        <w:t xml:space="preserve"> </w:t>
      </w:r>
      <w:r w:rsidRPr="009B4FC9">
        <w:t>bị</w:t>
      </w:r>
      <w:r w:rsidR="00F90D96" w:rsidRPr="009B4FC9">
        <w:t xml:space="preserve"> </w:t>
      </w:r>
      <w:r w:rsidRPr="009B4FC9">
        <w:t>thiếu</w:t>
      </w:r>
      <w:r w:rsidR="00F90D96" w:rsidRPr="009B4FC9">
        <w:t xml:space="preserve"> </w:t>
      </w:r>
      <w:r w:rsidRPr="009B4FC9">
        <w:t>giá</w:t>
      </w:r>
      <w:r w:rsidR="00F90D96" w:rsidRPr="009B4FC9">
        <w:t xml:space="preserve"> </w:t>
      </w:r>
      <w:r w:rsidRPr="009B4FC9">
        <w:t>trị</w:t>
      </w:r>
      <w:r w:rsidR="00F90D96" w:rsidRPr="009B4FC9">
        <w:t xml:space="preserve"> </w:t>
      </w:r>
      <w:r w:rsidRPr="009B4FC9">
        <w:t>(NaN)</w:t>
      </w:r>
      <w:r w:rsidR="00F90D96" w:rsidRPr="009B4FC9">
        <w:t xml:space="preserve"> </w:t>
      </w:r>
      <w:r w:rsidRPr="009B4FC9">
        <w:t>trong</w:t>
      </w:r>
      <w:r w:rsidR="00F90D96" w:rsidRPr="009B4FC9">
        <w:t xml:space="preserve"> </w:t>
      </w:r>
      <w:r w:rsidRPr="009B4FC9">
        <w:t>cột</w:t>
      </w:r>
      <w:r w:rsidR="00F90D96" w:rsidRPr="009B4FC9">
        <w:t xml:space="preserve"> </w:t>
      </w:r>
      <w:r w:rsidR="00B95667" w:rsidRPr="009B4FC9">
        <w:t>“</w:t>
      </w:r>
      <w:r w:rsidRPr="009B4FC9">
        <w:t>unemployment_rate</w:t>
      </w:r>
      <w:r w:rsidR="00B95667" w:rsidRPr="009B4FC9">
        <w:t>”</w:t>
      </w:r>
      <w:r w:rsidRPr="009B4FC9">
        <w:t>.</w:t>
      </w:r>
      <w:r w:rsidR="00F90D96" w:rsidRPr="009B4FC9">
        <w:t xml:space="preserve"> </w:t>
      </w:r>
      <w:r w:rsidRPr="009B4FC9">
        <w:t>Việc</w:t>
      </w:r>
      <w:r w:rsidR="00F90D96" w:rsidRPr="009B4FC9">
        <w:t xml:space="preserve"> </w:t>
      </w:r>
      <w:r w:rsidRPr="009B4FC9">
        <w:t>này</w:t>
      </w:r>
      <w:r w:rsidR="00F90D96" w:rsidRPr="009B4FC9">
        <w:t xml:space="preserve"> </w:t>
      </w:r>
      <w:r w:rsidRPr="009B4FC9">
        <w:t>đảm</w:t>
      </w:r>
      <w:r w:rsidR="00F90D96" w:rsidRPr="009B4FC9">
        <w:t xml:space="preserve"> </w:t>
      </w:r>
      <w:r w:rsidRPr="009B4FC9">
        <w:t>bảo</w:t>
      </w:r>
      <w:r w:rsidR="00F90D96" w:rsidRPr="009B4FC9">
        <w:t xml:space="preserve"> </w:t>
      </w:r>
      <w:r w:rsidRPr="009B4FC9">
        <w:t>rằng</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máy</w:t>
      </w:r>
      <w:r w:rsidR="00F90D96" w:rsidRPr="009B4FC9">
        <w:t xml:space="preserve"> </w:t>
      </w:r>
      <w:r w:rsidRPr="009B4FC9">
        <w:t>sẽ</w:t>
      </w:r>
      <w:r w:rsidR="00F90D96" w:rsidRPr="009B4FC9">
        <w:t xml:space="preserve"> </w:t>
      </w:r>
      <w:r w:rsidRPr="009B4FC9">
        <w:t>không</w:t>
      </w:r>
      <w:r w:rsidR="00F90D96" w:rsidRPr="009B4FC9">
        <w:t xml:space="preserve"> </w:t>
      </w:r>
      <w:r w:rsidRPr="009B4FC9">
        <w:t>bị</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bởi</w:t>
      </w:r>
      <w:r w:rsidR="00F90D96" w:rsidRPr="009B4FC9">
        <w:t xml:space="preserve"> </w:t>
      </w:r>
      <w:r w:rsidRPr="009B4FC9">
        <w:t>những</w:t>
      </w:r>
      <w:r w:rsidR="00F90D96" w:rsidRPr="009B4FC9">
        <w:t xml:space="preserve"> </w:t>
      </w:r>
      <w:r w:rsidRPr="009B4FC9">
        <w:t>thông</w:t>
      </w:r>
      <w:r w:rsidR="00F90D96" w:rsidRPr="009B4FC9">
        <w:t xml:space="preserve"> </w:t>
      </w:r>
      <w:r w:rsidRPr="009B4FC9">
        <w:t>tin</w:t>
      </w:r>
      <w:r w:rsidR="00F90D96" w:rsidRPr="009B4FC9">
        <w:t xml:space="preserve"> </w:t>
      </w:r>
      <w:r w:rsidRPr="009B4FC9">
        <w:t>không</w:t>
      </w:r>
      <w:r w:rsidR="00F90D96" w:rsidRPr="009B4FC9">
        <w:t xml:space="preserve"> </w:t>
      </w:r>
      <w:r w:rsidRPr="009B4FC9">
        <w:t>đầy</w:t>
      </w:r>
      <w:r w:rsidR="00F90D96" w:rsidRPr="009B4FC9">
        <w:t xml:space="preserve"> </w:t>
      </w:r>
      <w:r w:rsidRPr="009B4FC9">
        <w:t>đủ,</w:t>
      </w:r>
      <w:r w:rsidR="00F90D96" w:rsidRPr="009B4FC9">
        <w:t xml:space="preserve"> </w:t>
      </w:r>
      <w:r w:rsidRPr="009B4FC9">
        <w:t>vốn</w:t>
      </w:r>
      <w:r w:rsidR="00F90D96" w:rsidRPr="009B4FC9">
        <w:t xml:space="preserve"> </w:t>
      </w:r>
      <w:r w:rsidRPr="009B4FC9">
        <w:t>có</w:t>
      </w:r>
      <w:r w:rsidR="00F90D96" w:rsidRPr="009B4FC9">
        <w:t xml:space="preserve"> </w:t>
      </w:r>
      <w:r w:rsidRPr="009B4FC9">
        <w:t>thể</w:t>
      </w:r>
      <w:r w:rsidR="00F90D96" w:rsidRPr="009B4FC9">
        <w:t xml:space="preserve"> </w:t>
      </w:r>
      <w:r w:rsidRPr="009B4FC9">
        <w:t>gây</w:t>
      </w:r>
      <w:r w:rsidR="00F90D96" w:rsidRPr="009B4FC9">
        <w:t xml:space="preserve"> </w:t>
      </w:r>
      <w:r w:rsidRPr="009B4FC9">
        <w:t>sai</w:t>
      </w:r>
      <w:r w:rsidR="00F90D96" w:rsidRPr="009B4FC9">
        <w:t xml:space="preserve"> </w:t>
      </w:r>
      <w:r w:rsidRPr="009B4FC9">
        <w:t>lệch</w:t>
      </w:r>
      <w:r w:rsidR="00F90D96" w:rsidRPr="009B4FC9">
        <w:t xml:space="preserve"> </w:t>
      </w:r>
      <w:r w:rsidRPr="009B4FC9">
        <w:t>hoặc</w:t>
      </w:r>
      <w:r w:rsidR="00F90D96" w:rsidRPr="009B4FC9">
        <w:t xml:space="preserve"> </w:t>
      </w:r>
      <w:r w:rsidRPr="009B4FC9">
        <w:t>làm</w:t>
      </w:r>
      <w:r w:rsidR="00F90D96" w:rsidRPr="009B4FC9">
        <w:t xml:space="preserve"> </w:t>
      </w:r>
      <w:r w:rsidRPr="009B4FC9">
        <w:t>giảm</w:t>
      </w:r>
      <w:r w:rsidR="00F90D96" w:rsidRPr="009B4FC9">
        <w:t xml:space="preserve"> </w:t>
      </w:r>
      <w:r w:rsidRPr="009B4FC9">
        <w:t>độ</w:t>
      </w:r>
      <w:r w:rsidR="00F90D96" w:rsidRPr="009B4FC9">
        <w:t xml:space="preserve"> </w:t>
      </w:r>
      <w:r w:rsidRPr="009B4FC9">
        <w:t>chính</w:t>
      </w:r>
      <w:r w:rsidR="00F90D96" w:rsidRPr="009B4FC9">
        <w:t xml:space="preserve"> </w:t>
      </w:r>
      <w:r w:rsidRPr="009B4FC9">
        <w:t>xác</w:t>
      </w:r>
      <w:r w:rsidR="00F90D96" w:rsidRPr="009B4FC9">
        <w:t xml:space="preserve"> </w:t>
      </w:r>
      <w:r w:rsidRPr="009B4FC9">
        <w:t>của</w:t>
      </w:r>
      <w:r w:rsidR="00F90D96" w:rsidRPr="009B4FC9">
        <w:t xml:space="preserve"> </w:t>
      </w:r>
      <w:r w:rsidRPr="009B4FC9">
        <w:t>mô</w:t>
      </w:r>
      <w:r w:rsidR="00F90D96" w:rsidRPr="009B4FC9">
        <w:t xml:space="preserve"> </w:t>
      </w:r>
      <w:r w:rsidRPr="009B4FC9">
        <w:t>hình.</w:t>
      </w:r>
    </w:p>
    <w:p w14:paraId="064E0D4E" w14:textId="0B9875F0" w:rsidR="00F21EBA" w:rsidRPr="009B4FC9" w:rsidRDefault="002A3FFD" w:rsidP="0042196A">
      <w:pPr>
        <w:pStyle w:val="4-DoanVB"/>
        <w:spacing w:line="360" w:lineRule="auto"/>
        <w:ind w:firstLine="567"/>
      </w:pPr>
      <w:r w:rsidRPr="009B4FC9">
        <w:t>Tiếp</w:t>
      </w:r>
      <w:r w:rsidR="00F90D96" w:rsidRPr="009B4FC9">
        <w:t xml:space="preserve"> </w:t>
      </w:r>
      <w:r w:rsidRPr="009B4FC9">
        <w:t>theo,</w:t>
      </w:r>
      <w:r w:rsidR="00F90D96" w:rsidRPr="009B4FC9">
        <w:t xml:space="preserve"> </w:t>
      </w:r>
      <w:r w:rsidRPr="009B4FC9">
        <w:t>để</w:t>
      </w:r>
      <w:r w:rsidR="00F90D96" w:rsidRPr="009B4FC9">
        <w:t xml:space="preserve"> </w:t>
      </w:r>
      <w:r w:rsidRPr="009B4FC9">
        <w:t>xử</w:t>
      </w:r>
      <w:r w:rsidR="00F90D96" w:rsidRPr="009B4FC9">
        <w:t xml:space="preserve"> </w:t>
      </w:r>
      <w:r w:rsidRPr="009B4FC9">
        <w:t>lý</w:t>
      </w:r>
      <w:r w:rsidR="00F90D96" w:rsidRPr="009B4FC9">
        <w:t xml:space="preserve"> </w:t>
      </w:r>
      <w:r w:rsidRPr="009B4FC9">
        <w:t>các</w:t>
      </w:r>
      <w:r w:rsidR="00F90D96" w:rsidRPr="009B4FC9">
        <w:t xml:space="preserve"> </w:t>
      </w:r>
      <w:r w:rsidRPr="009B4FC9">
        <w:t>giá</w:t>
      </w:r>
      <w:r w:rsidR="00F90D96" w:rsidRPr="009B4FC9">
        <w:t xml:space="preserve"> </w:t>
      </w:r>
      <w:r w:rsidRPr="009B4FC9">
        <w:t>trị</w:t>
      </w:r>
      <w:r w:rsidR="00F90D96" w:rsidRPr="009B4FC9">
        <w:t xml:space="preserve"> </w:t>
      </w:r>
      <w:r w:rsidRPr="009B4FC9">
        <w:t>ngoại</w:t>
      </w:r>
      <w:r w:rsidR="00F90D96" w:rsidRPr="009B4FC9">
        <w:t xml:space="preserve"> </w:t>
      </w:r>
      <w:r w:rsidRPr="009B4FC9">
        <w:t>lệ</w:t>
      </w:r>
      <w:r w:rsidR="00F90D96" w:rsidRPr="009B4FC9">
        <w:t xml:space="preserve"> </w:t>
      </w:r>
      <w:r w:rsidRPr="009B4FC9">
        <w:t>–</w:t>
      </w:r>
      <w:r w:rsidR="00F90D96" w:rsidRPr="009B4FC9">
        <w:t xml:space="preserve"> </w:t>
      </w:r>
      <w:r w:rsidRPr="009B4FC9">
        <w:t>vốn</w:t>
      </w:r>
      <w:r w:rsidR="00F90D96" w:rsidRPr="009B4FC9">
        <w:t xml:space="preserve"> </w:t>
      </w:r>
      <w:r w:rsidRPr="009B4FC9">
        <w:t>có</w:t>
      </w:r>
      <w:r w:rsidR="00F90D96" w:rsidRPr="009B4FC9">
        <w:t xml:space="preserve"> </w:t>
      </w:r>
      <w:r w:rsidRPr="009B4FC9">
        <w:t>thể</w:t>
      </w:r>
      <w:r w:rsidR="00F90D96" w:rsidRPr="009B4FC9">
        <w:t xml:space="preserve"> </w:t>
      </w:r>
      <w:r w:rsidRPr="009B4FC9">
        <w:t>là</w:t>
      </w:r>
      <w:r w:rsidR="00F90D96" w:rsidRPr="009B4FC9">
        <w:t xml:space="preserve"> </w:t>
      </w:r>
      <w:r w:rsidRPr="009B4FC9">
        <w:t>kết</w:t>
      </w:r>
      <w:r w:rsidR="00F90D96" w:rsidRPr="009B4FC9">
        <w:t xml:space="preserve"> </w:t>
      </w:r>
      <w:r w:rsidRPr="009B4FC9">
        <w:t>quả</w:t>
      </w:r>
      <w:r w:rsidR="00F90D96" w:rsidRPr="009B4FC9">
        <w:t xml:space="preserve"> </w:t>
      </w:r>
      <w:r w:rsidRPr="009B4FC9">
        <w:t>của</w:t>
      </w:r>
      <w:r w:rsidR="00F90D96" w:rsidRPr="009B4FC9">
        <w:t xml:space="preserve"> </w:t>
      </w:r>
      <w:r w:rsidRPr="009B4FC9">
        <w:t>sai</w:t>
      </w:r>
      <w:r w:rsidR="00F90D96" w:rsidRPr="009B4FC9">
        <w:t xml:space="preserve"> </w:t>
      </w:r>
      <w:r w:rsidRPr="009B4FC9">
        <w:t>sót</w:t>
      </w:r>
      <w:r w:rsidR="00F90D96" w:rsidRPr="009B4FC9">
        <w:t xml:space="preserve"> </w:t>
      </w:r>
      <w:r w:rsidRPr="009B4FC9">
        <w:t>trong</w:t>
      </w:r>
      <w:r w:rsidR="00F90D96" w:rsidRPr="009B4FC9">
        <w:t xml:space="preserve"> </w:t>
      </w:r>
      <w:r w:rsidRPr="009B4FC9">
        <w:t>quá</w:t>
      </w:r>
      <w:r w:rsidR="00F90D96" w:rsidRPr="009B4FC9">
        <w:t xml:space="preserve"> </w:t>
      </w:r>
      <w:r w:rsidRPr="009B4FC9">
        <w:t>trình</w:t>
      </w:r>
      <w:r w:rsidR="00F90D96" w:rsidRPr="009B4FC9">
        <w:t xml:space="preserve"> </w:t>
      </w:r>
      <w:r w:rsidRPr="009B4FC9">
        <w:t>thu</w:t>
      </w:r>
      <w:r w:rsidR="00F90D96" w:rsidRPr="009B4FC9">
        <w:t xml:space="preserve"> </w:t>
      </w:r>
      <w:r w:rsidRPr="009B4FC9">
        <w:t>thập</w:t>
      </w:r>
      <w:r w:rsidR="00F90D96" w:rsidRPr="009B4FC9">
        <w:t xml:space="preserve"> </w:t>
      </w:r>
      <w:r w:rsidRPr="009B4FC9">
        <w:t>hoặc</w:t>
      </w:r>
      <w:r w:rsidR="00F90D96" w:rsidRPr="009B4FC9">
        <w:t xml:space="preserve"> </w:t>
      </w:r>
      <w:r w:rsidRPr="009B4FC9">
        <w:t>những</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bất</w:t>
      </w:r>
      <w:r w:rsidR="00F90D96" w:rsidRPr="009B4FC9">
        <w:t xml:space="preserve"> </w:t>
      </w:r>
      <w:r w:rsidRPr="009B4FC9">
        <w:t>thường</w:t>
      </w:r>
      <w:r w:rsidR="00F90D96" w:rsidRPr="009B4FC9">
        <w:t xml:space="preserve"> </w:t>
      </w:r>
      <w:r w:rsidRPr="009B4FC9">
        <w:t>–</w:t>
      </w:r>
      <w:r w:rsidR="00F90D96" w:rsidRPr="009B4FC9">
        <w:t xml:space="preserve"> </w:t>
      </w:r>
      <w:r w:rsidRPr="009B4FC9">
        <w:t>phương</w:t>
      </w:r>
      <w:r w:rsidR="00F90D96" w:rsidRPr="009B4FC9">
        <w:t xml:space="preserve"> </w:t>
      </w:r>
      <w:r w:rsidRPr="009B4FC9">
        <w:t>pháp</w:t>
      </w:r>
      <w:r w:rsidR="00F90D96" w:rsidRPr="009B4FC9">
        <w:t xml:space="preserve"> </w:t>
      </w:r>
      <w:r w:rsidR="00B95667" w:rsidRPr="009B4FC9">
        <w:t>“</w:t>
      </w:r>
      <w:r w:rsidRPr="009B4FC9">
        <w:t>Interquartile</w:t>
      </w:r>
      <w:r w:rsidR="00F90D96" w:rsidRPr="009B4FC9">
        <w:t xml:space="preserve"> </w:t>
      </w:r>
      <w:r w:rsidRPr="009B4FC9">
        <w:t>Range</w:t>
      </w:r>
      <w:r w:rsidR="00F90D96" w:rsidRPr="009B4FC9">
        <w:t xml:space="preserve"> </w:t>
      </w:r>
      <w:r w:rsidRPr="009B4FC9">
        <w:t>(IQR)</w:t>
      </w:r>
      <w:r w:rsidR="00B95667" w:rsidRPr="009B4FC9">
        <w:t>”</w:t>
      </w:r>
      <w:r w:rsidR="00F90D96" w:rsidRPr="009B4FC9">
        <w:t xml:space="preserve"> </w:t>
      </w: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Đây</w:t>
      </w:r>
      <w:r w:rsidR="00F90D96" w:rsidRPr="009B4FC9">
        <w:t xml:space="preserve"> </w:t>
      </w:r>
      <w:r w:rsidRPr="009B4FC9">
        <w:t>là</w:t>
      </w:r>
      <w:r w:rsidR="00F90D96" w:rsidRPr="009B4FC9">
        <w:t xml:space="preserve"> </w:t>
      </w:r>
      <w:r w:rsidRPr="009B4FC9">
        <w:t>một</w:t>
      </w:r>
      <w:r w:rsidR="00F90D96" w:rsidRPr="009B4FC9">
        <w:t xml:space="preserve"> </w:t>
      </w:r>
      <w:r w:rsidRPr="009B4FC9">
        <w:t>kỹ</w:t>
      </w:r>
      <w:r w:rsidR="00F90D96" w:rsidRPr="009B4FC9">
        <w:t xml:space="preserve"> </w:t>
      </w:r>
      <w:r w:rsidRPr="009B4FC9">
        <w:t>thuật</w:t>
      </w:r>
      <w:r w:rsidR="00F90D96" w:rsidRPr="009B4FC9">
        <w:t xml:space="preserve"> </w:t>
      </w:r>
      <w:r w:rsidRPr="009B4FC9">
        <w:t>phổ</w:t>
      </w:r>
      <w:r w:rsidR="00F90D96" w:rsidRPr="009B4FC9">
        <w:t xml:space="preserve"> </w:t>
      </w:r>
      <w:r w:rsidRPr="009B4FC9">
        <w:t>biến</w:t>
      </w:r>
      <w:r w:rsidR="00F90D96" w:rsidRPr="009B4FC9">
        <w:t xml:space="preserve"> </w:t>
      </w:r>
      <w:r w:rsidRPr="009B4FC9">
        <w:t>và</w:t>
      </w:r>
      <w:r w:rsidR="00F90D96" w:rsidRPr="009B4FC9">
        <w:t xml:space="preserve"> </w:t>
      </w:r>
      <w:r w:rsidRPr="009B4FC9">
        <w:t>hiệu</w:t>
      </w:r>
      <w:r w:rsidR="00F90D96" w:rsidRPr="009B4FC9">
        <w:t xml:space="preserve"> </w:t>
      </w:r>
      <w:r w:rsidRPr="009B4FC9">
        <w:t>quả</w:t>
      </w:r>
      <w:r w:rsidR="00F90D96" w:rsidRPr="009B4FC9">
        <w:t xml:space="preserve"> </w:t>
      </w:r>
      <w:r w:rsidRPr="009B4FC9">
        <w:t>để</w:t>
      </w:r>
      <w:r w:rsidR="00F90D96" w:rsidRPr="009B4FC9">
        <w:t xml:space="preserve"> </w:t>
      </w:r>
      <w:r w:rsidRPr="009B4FC9">
        <w:t>xác</w:t>
      </w:r>
      <w:r w:rsidR="00F90D96" w:rsidRPr="009B4FC9">
        <w:t xml:space="preserve"> </w:t>
      </w:r>
      <w:r w:rsidRPr="009B4FC9">
        <w:t>định</w:t>
      </w:r>
      <w:r w:rsidR="00F90D96" w:rsidRPr="009B4FC9">
        <w:t xml:space="preserve"> </w:t>
      </w:r>
      <w:r w:rsidRPr="009B4FC9">
        <w:t>và</w:t>
      </w:r>
      <w:r w:rsidR="00F90D96" w:rsidRPr="009B4FC9">
        <w:t xml:space="preserve"> </w:t>
      </w:r>
      <w:r w:rsidRPr="009B4FC9">
        <w:t>loại</w:t>
      </w:r>
      <w:r w:rsidR="00F90D96" w:rsidRPr="009B4FC9">
        <w:t xml:space="preserve"> </w:t>
      </w:r>
      <w:r w:rsidRPr="009B4FC9">
        <w:t>bỏ</w:t>
      </w:r>
      <w:r w:rsidR="00F90D96" w:rsidRPr="009B4FC9">
        <w:t xml:space="preserve"> </w:t>
      </w:r>
      <w:r w:rsidRPr="009B4FC9">
        <w:t>các</w:t>
      </w:r>
      <w:r w:rsidR="00F90D96" w:rsidRPr="009B4FC9">
        <w:t xml:space="preserve"> </w:t>
      </w:r>
      <w:r w:rsidRPr="009B4FC9">
        <w:t>giá</w:t>
      </w:r>
      <w:r w:rsidR="00F90D96" w:rsidRPr="009B4FC9">
        <w:t xml:space="preserve"> </w:t>
      </w:r>
      <w:r w:rsidRPr="009B4FC9">
        <w:t>trị</w:t>
      </w:r>
      <w:r w:rsidR="00F90D96" w:rsidRPr="009B4FC9">
        <w:t xml:space="preserve"> </w:t>
      </w:r>
      <w:r w:rsidRPr="009B4FC9">
        <w:t>nằm</w:t>
      </w:r>
      <w:r w:rsidR="00F90D96" w:rsidRPr="009B4FC9">
        <w:t xml:space="preserve"> </w:t>
      </w:r>
      <w:r w:rsidRPr="009B4FC9">
        <w:t>quá</w:t>
      </w:r>
      <w:r w:rsidR="00F90D96" w:rsidRPr="009B4FC9">
        <w:t xml:space="preserve"> </w:t>
      </w:r>
      <w:r w:rsidRPr="009B4FC9">
        <w:t>xa</w:t>
      </w:r>
      <w:r w:rsidR="00F90D96" w:rsidRPr="009B4FC9">
        <w:t xml:space="preserve"> </w:t>
      </w:r>
      <w:r w:rsidRPr="009B4FC9">
        <w:t>phạm</w:t>
      </w:r>
      <w:r w:rsidR="00F90D96" w:rsidRPr="009B4FC9">
        <w:t xml:space="preserve"> </w:t>
      </w:r>
      <w:r w:rsidRPr="009B4FC9">
        <w:t>vi</w:t>
      </w:r>
      <w:r w:rsidR="00F90D96" w:rsidRPr="009B4FC9">
        <w:t xml:space="preserve"> </w:t>
      </w:r>
      <w:r w:rsidRPr="009B4FC9">
        <w:t>phân</w:t>
      </w:r>
      <w:r w:rsidR="00F90D96" w:rsidRPr="009B4FC9">
        <w:t xml:space="preserve"> </w:t>
      </w:r>
      <w:r w:rsidRPr="009B4FC9">
        <w:t>bố</w:t>
      </w:r>
      <w:r w:rsidR="00F90D96" w:rsidRPr="009B4FC9">
        <w:t xml:space="preserve"> </w:t>
      </w:r>
      <w:r w:rsidRPr="009B4FC9">
        <w:t>chuẩn.</w:t>
      </w:r>
      <w:r w:rsidR="00F90D96" w:rsidRPr="009B4FC9">
        <w:t xml:space="preserve"> </w:t>
      </w:r>
      <w:r w:rsidRPr="009B4FC9">
        <w:t>Cụ</w:t>
      </w:r>
      <w:r w:rsidR="00F90D96" w:rsidRPr="009B4FC9">
        <w:t xml:space="preserve"> </w:t>
      </w:r>
      <w:r w:rsidRPr="009B4FC9">
        <w:t>thể,</w:t>
      </w:r>
      <w:r w:rsidR="00F90D96" w:rsidRPr="009B4FC9">
        <w:t xml:space="preserve"> </w:t>
      </w:r>
      <w:r w:rsidRPr="009B4FC9">
        <w:t>các</w:t>
      </w:r>
      <w:r w:rsidR="00F90D96" w:rsidRPr="009B4FC9">
        <w:t xml:space="preserve"> </w:t>
      </w:r>
      <w:r w:rsidRPr="009B4FC9">
        <w:t>giá</w:t>
      </w:r>
      <w:r w:rsidR="00F90D96" w:rsidRPr="009B4FC9">
        <w:t xml:space="preserve"> </w:t>
      </w:r>
      <w:r w:rsidRPr="009B4FC9">
        <w:t>trị</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nằm</w:t>
      </w:r>
      <w:r w:rsidR="00F90D96" w:rsidRPr="009B4FC9">
        <w:t xml:space="preserve"> </w:t>
      </w:r>
      <w:r w:rsidRPr="009B4FC9">
        <w:t>ngoài</w:t>
      </w:r>
      <w:r w:rsidR="00F90D96" w:rsidRPr="009B4FC9">
        <w:t xml:space="preserve"> </w:t>
      </w:r>
      <w:r w:rsidRPr="009B4FC9">
        <w:t>khoảng</w:t>
      </w:r>
      <w:r w:rsidR="00F90D96" w:rsidRPr="009B4FC9">
        <w:t xml:space="preserve"> </w:t>
      </w:r>
      <w:r w:rsidRPr="009B4FC9">
        <w:t>từ</w:t>
      </w:r>
      <w:r w:rsidR="00F90D96" w:rsidRPr="009B4FC9">
        <w:t xml:space="preserve"> </w:t>
      </w:r>
      <w:r w:rsidR="00B95667" w:rsidRPr="009B4FC9">
        <w:t>“</w:t>
      </w:r>
      <w:r w:rsidRPr="009B4FC9">
        <w:t>Q1</w:t>
      </w:r>
      <w:r w:rsidR="00F90D96" w:rsidRPr="009B4FC9">
        <w:t xml:space="preserve"> </w:t>
      </w:r>
      <w:r w:rsidRPr="009B4FC9">
        <w:t>-</w:t>
      </w:r>
      <w:r w:rsidR="00F90D96" w:rsidRPr="009B4FC9">
        <w:t xml:space="preserve"> </w:t>
      </w:r>
      <w:r w:rsidRPr="009B4FC9">
        <w:t>1.5</w:t>
      </w:r>
      <w:r w:rsidR="00F90D96" w:rsidRPr="009B4FC9">
        <w:t xml:space="preserve"> </w:t>
      </w:r>
      <w:r w:rsidRPr="009B4FC9">
        <w:t>*</w:t>
      </w:r>
      <w:r w:rsidR="00F90D96" w:rsidRPr="009B4FC9">
        <w:t xml:space="preserve"> </w:t>
      </w:r>
      <w:r w:rsidRPr="009B4FC9">
        <w:t>IQR</w:t>
      </w:r>
      <w:r w:rsidR="00B95667" w:rsidRPr="009B4FC9">
        <w:t>”</w:t>
      </w:r>
      <w:r w:rsidR="00F90D96" w:rsidRPr="009B4FC9">
        <w:t xml:space="preserve"> </w:t>
      </w:r>
      <w:r w:rsidRPr="009B4FC9">
        <w:t>đến</w:t>
      </w:r>
      <w:r w:rsidR="00F90D96" w:rsidRPr="009B4FC9">
        <w:t xml:space="preserve"> </w:t>
      </w:r>
      <w:r w:rsidR="00B95667" w:rsidRPr="009B4FC9">
        <w:t>“</w:t>
      </w:r>
      <w:r w:rsidRPr="009B4FC9">
        <w:t>Q3</w:t>
      </w:r>
      <w:r w:rsidR="00F90D96" w:rsidRPr="009B4FC9">
        <w:t xml:space="preserve"> </w:t>
      </w:r>
      <w:r w:rsidRPr="009B4FC9">
        <w:t>+</w:t>
      </w:r>
      <w:r w:rsidR="00F90D96" w:rsidRPr="009B4FC9">
        <w:t xml:space="preserve"> </w:t>
      </w:r>
      <w:r w:rsidRPr="009B4FC9">
        <w:t>1.5</w:t>
      </w:r>
      <w:r w:rsidR="00F90D96" w:rsidRPr="009B4FC9">
        <w:t xml:space="preserve"> </w:t>
      </w:r>
      <w:r w:rsidRPr="009B4FC9">
        <w:t>*</w:t>
      </w:r>
      <w:r w:rsidR="00F90D96" w:rsidRPr="009B4FC9">
        <w:t xml:space="preserve"> </w:t>
      </w:r>
      <w:r w:rsidRPr="009B4FC9">
        <w:t>IQR</w:t>
      </w:r>
      <w:r w:rsidR="00B95667" w:rsidRPr="009B4FC9">
        <w:t>”</w:t>
      </w:r>
      <w:r w:rsidR="00F90D96" w:rsidRPr="009B4FC9">
        <w:t xml:space="preserve"> </w:t>
      </w:r>
      <w:r w:rsidRPr="009B4FC9">
        <w:t>sẽ</w:t>
      </w:r>
      <w:r w:rsidR="00F90D96" w:rsidRPr="009B4FC9">
        <w:t xml:space="preserve"> </w:t>
      </w:r>
      <w:r w:rsidRPr="009B4FC9">
        <w:t>bị</w:t>
      </w:r>
      <w:r w:rsidR="00F90D96" w:rsidRPr="009B4FC9">
        <w:t xml:space="preserve"> </w:t>
      </w:r>
      <w:r w:rsidRPr="009B4FC9">
        <w:t>loại</w:t>
      </w:r>
      <w:r w:rsidR="00F90D96" w:rsidRPr="009B4FC9">
        <w:t xml:space="preserve"> </w:t>
      </w:r>
      <w:r w:rsidRPr="009B4FC9">
        <w:t>bỏ.</w:t>
      </w:r>
      <w:r w:rsidR="00F90D96" w:rsidRPr="009B4FC9">
        <w:t xml:space="preserve"> </w:t>
      </w:r>
      <w:r w:rsidRPr="009B4FC9">
        <w:lastRenderedPageBreak/>
        <w:t>Việc</w:t>
      </w:r>
      <w:r w:rsidR="00F90D96" w:rsidRPr="009B4FC9">
        <w:t xml:space="preserve"> </w:t>
      </w:r>
      <w:r w:rsidRPr="009B4FC9">
        <w:t>này</w:t>
      </w:r>
      <w:r w:rsidR="00F90D96" w:rsidRPr="009B4FC9">
        <w:t xml:space="preserve"> </w:t>
      </w:r>
      <w:r w:rsidRPr="009B4FC9">
        <w:t>giúp</w:t>
      </w:r>
      <w:r w:rsidR="00F90D96" w:rsidRPr="009B4FC9">
        <w:t xml:space="preserve"> </w:t>
      </w:r>
      <w:r w:rsidRPr="009B4FC9">
        <w:t>mô</w:t>
      </w:r>
      <w:r w:rsidR="00F90D96" w:rsidRPr="009B4FC9">
        <w:t xml:space="preserve"> </w:t>
      </w:r>
      <w:r w:rsidRPr="009B4FC9">
        <w:t>hình</w:t>
      </w:r>
      <w:r w:rsidR="00F90D96" w:rsidRPr="009B4FC9">
        <w:t xml:space="preserve"> </w:t>
      </w:r>
      <w:r w:rsidRPr="009B4FC9">
        <w:t>tránh</w:t>
      </w:r>
      <w:r w:rsidR="00F90D96" w:rsidRPr="009B4FC9">
        <w:t xml:space="preserve"> </w:t>
      </w:r>
      <w:r w:rsidRPr="009B4FC9">
        <w:t>bị</w:t>
      </w:r>
      <w:r w:rsidR="00F90D96" w:rsidRPr="009B4FC9">
        <w:t xml:space="preserve"> </w:t>
      </w:r>
      <w:r w:rsidRPr="009B4FC9">
        <w:t>chi</w:t>
      </w:r>
      <w:r w:rsidR="00F90D96" w:rsidRPr="009B4FC9">
        <w:t xml:space="preserve"> </w:t>
      </w:r>
      <w:r w:rsidRPr="009B4FC9">
        <w:t>phối</w:t>
      </w:r>
      <w:r w:rsidR="00F90D96" w:rsidRPr="009B4FC9">
        <w:t xml:space="preserve"> </w:t>
      </w:r>
      <w:r w:rsidRPr="009B4FC9">
        <w:t>bởi</w:t>
      </w:r>
      <w:r w:rsidR="00F90D96" w:rsidRPr="009B4FC9">
        <w:t xml:space="preserve"> </w:t>
      </w:r>
      <w:r w:rsidRPr="009B4FC9">
        <w:t>những</w:t>
      </w:r>
      <w:r w:rsidR="00F90D96" w:rsidRPr="009B4FC9">
        <w:t xml:space="preserve"> </w:t>
      </w:r>
      <w:r w:rsidRPr="009B4FC9">
        <w:t>điểm</w:t>
      </w:r>
      <w:r w:rsidR="00F90D96" w:rsidRPr="009B4FC9">
        <w:t xml:space="preserve"> </w:t>
      </w:r>
      <w:r w:rsidRPr="009B4FC9">
        <w:t>dữ</w:t>
      </w:r>
      <w:r w:rsidR="00F90D96" w:rsidRPr="009B4FC9">
        <w:t xml:space="preserve"> </w:t>
      </w:r>
      <w:r w:rsidRPr="009B4FC9">
        <w:t>liệu</w:t>
      </w:r>
      <w:r w:rsidR="00F90D96" w:rsidRPr="009B4FC9">
        <w:t xml:space="preserve"> </w:t>
      </w:r>
      <w:r w:rsidRPr="009B4FC9">
        <w:t>không</w:t>
      </w:r>
      <w:r w:rsidR="00F90D96" w:rsidRPr="009B4FC9">
        <w:t xml:space="preserve"> </w:t>
      </w:r>
      <w:r w:rsidRPr="009B4FC9">
        <w:t>đại</w:t>
      </w:r>
      <w:r w:rsidR="00F90D96" w:rsidRPr="009B4FC9">
        <w:t xml:space="preserve"> </w:t>
      </w:r>
      <w:r w:rsidRPr="009B4FC9">
        <w:t>diện</w:t>
      </w:r>
      <w:r w:rsidR="00F90D96" w:rsidRPr="009B4FC9">
        <w:t xml:space="preserve"> </w:t>
      </w:r>
      <w:r w:rsidRPr="009B4FC9">
        <w:t>cho</w:t>
      </w:r>
      <w:r w:rsidR="00F90D96" w:rsidRPr="009B4FC9">
        <w:t xml:space="preserve"> </w:t>
      </w:r>
      <w:r w:rsidRPr="009B4FC9">
        <w:t>xu</w:t>
      </w:r>
      <w:r w:rsidR="00F90D96" w:rsidRPr="009B4FC9">
        <w:t xml:space="preserve"> </w:t>
      </w:r>
      <w:r w:rsidRPr="009B4FC9">
        <w:t>hướng</w:t>
      </w:r>
      <w:r w:rsidR="00F90D96" w:rsidRPr="009B4FC9">
        <w:t xml:space="preserve"> </w:t>
      </w:r>
      <w:r w:rsidRPr="009B4FC9">
        <w:t>chung.</w:t>
      </w:r>
    </w:p>
    <w:p w14:paraId="14E8A4A3" w14:textId="5D1C32EE" w:rsidR="00B4300A" w:rsidRPr="009B4FC9" w:rsidRDefault="00B4300A" w:rsidP="0042196A">
      <w:pPr>
        <w:pStyle w:val="4-DoanVB"/>
        <w:spacing w:line="360" w:lineRule="auto"/>
        <w:ind w:firstLine="567"/>
      </w:pPr>
      <w:r w:rsidRPr="009B4FC9">
        <w:rPr>
          <w:noProof/>
        </w:rPr>
        <w:drawing>
          <wp:inline distT="0" distB="0" distL="0" distR="0" wp14:anchorId="1DDABC8A" wp14:editId="24733A39">
            <wp:extent cx="5341620" cy="3179445"/>
            <wp:effectExtent l="0" t="0" r="0" b="1905"/>
            <wp:docPr id="1234845891" name="Picture 1" descr="A graph with blue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5891" name="Picture 1" descr="A graph with blue squares and numbers&#10;&#10;AI-generated content may be incorrect."/>
                    <pic:cNvPicPr/>
                  </pic:nvPicPr>
                  <pic:blipFill>
                    <a:blip r:embed="rId19"/>
                    <a:stretch>
                      <a:fillRect/>
                    </a:stretch>
                  </pic:blipFill>
                  <pic:spPr>
                    <a:xfrm>
                      <a:off x="0" y="0"/>
                      <a:ext cx="5341620" cy="3179445"/>
                    </a:xfrm>
                    <a:prstGeom prst="rect">
                      <a:avLst/>
                    </a:prstGeom>
                  </pic:spPr>
                </pic:pic>
              </a:graphicData>
            </a:graphic>
          </wp:inline>
        </w:drawing>
      </w:r>
    </w:p>
    <w:p w14:paraId="21FC6915" w14:textId="6A6265F7" w:rsidR="00B4300A" w:rsidRPr="008F49E0" w:rsidRDefault="00B4300A" w:rsidP="0042196A">
      <w:pPr>
        <w:pStyle w:val="Caption"/>
        <w:spacing w:line="360" w:lineRule="auto"/>
        <w:rPr>
          <w:i w:val="0"/>
          <w:iCs w:val="0"/>
        </w:rPr>
      </w:pPr>
      <w:bookmarkStart w:id="32" w:name="_Toc199717835"/>
      <w:r w:rsidRPr="008F49E0">
        <w:rPr>
          <w:i w:val="0"/>
          <w:iCs w:val="0"/>
        </w:rPr>
        <w:t>Hình 2.</w:t>
      </w:r>
      <w:r w:rsidRPr="008F49E0">
        <w:rPr>
          <w:i w:val="0"/>
          <w:iCs w:val="0"/>
        </w:rPr>
        <w:fldChar w:fldCharType="begin"/>
      </w:r>
      <w:r w:rsidRPr="008F49E0">
        <w:rPr>
          <w:i w:val="0"/>
          <w:iCs w:val="0"/>
        </w:rPr>
        <w:instrText xml:space="preserve"> SEQ Hình_2. \* ARABIC </w:instrText>
      </w:r>
      <w:r w:rsidRPr="008F49E0">
        <w:rPr>
          <w:i w:val="0"/>
          <w:iCs w:val="0"/>
        </w:rPr>
        <w:fldChar w:fldCharType="separate"/>
      </w:r>
      <w:r w:rsidR="005B59AD">
        <w:rPr>
          <w:i w:val="0"/>
          <w:iCs w:val="0"/>
          <w:noProof/>
        </w:rPr>
        <w:t>3</w:t>
      </w:r>
      <w:r w:rsidRPr="008F49E0">
        <w:rPr>
          <w:i w:val="0"/>
          <w:iCs w:val="0"/>
        </w:rPr>
        <w:fldChar w:fldCharType="end"/>
      </w:r>
      <w:r w:rsidRPr="008F49E0">
        <w:rPr>
          <w:i w:val="0"/>
          <w:iCs w:val="0"/>
        </w:rPr>
        <w:t xml:space="preserve"> Boxplot hiển thị dữ liệu trước khi xử lý</w:t>
      </w:r>
      <w:bookmarkEnd w:id="32"/>
    </w:p>
    <w:p w14:paraId="65CD75B5" w14:textId="0338A512" w:rsidR="00B4300A" w:rsidRPr="009B4FC9" w:rsidRDefault="00B4300A" w:rsidP="0042196A">
      <w:pPr>
        <w:spacing w:line="360" w:lineRule="auto"/>
      </w:pPr>
      <w:r w:rsidRPr="009B4FC9">
        <w:rPr>
          <w:noProof/>
        </w:rPr>
        <w:drawing>
          <wp:inline distT="0" distB="0" distL="0" distR="0" wp14:anchorId="2F21463B" wp14:editId="6C8F22E1">
            <wp:extent cx="5631180" cy="2941955"/>
            <wp:effectExtent l="0" t="0" r="7620" b="0"/>
            <wp:docPr id="1268975171" name="Picture 1" descr="A graph with blue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75171" name="Picture 1" descr="A graph with blue squares and black text&#10;&#10;AI-generated content may be incorrect."/>
                    <pic:cNvPicPr/>
                  </pic:nvPicPr>
                  <pic:blipFill>
                    <a:blip r:embed="rId20"/>
                    <a:stretch>
                      <a:fillRect/>
                    </a:stretch>
                  </pic:blipFill>
                  <pic:spPr>
                    <a:xfrm>
                      <a:off x="0" y="0"/>
                      <a:ext cx="5631180" cy="2941955"/>
                    </a:xfrm>
                    <a:prstGeom prst="rect">
                      <a:avLst/>
                    </a:prstGeom>
                  </pic:spPr>
                </pic:pic>
              </a:graphicData>
            </a:graphic>
          </wp:inline>
        </w:drawing>
      </w:r>
    </w:p>
    <w:p w14:paraId="129146FC" w14:textId="6EDD8CA6" w:rsidR="00B4300A" w:rsidRPr="008F49E0" w:rsidRDefault="00B4300A" w:rsidP="0042196A">
      <w:pPr>
        <w:pStyle w:val="Caption"/>
        <w:spacing w:line="360" w:lineRule="auto"/>
        <w:rPr>
          <w:i w:val="0"/>
          <w:iCs w:val="0"/>
        </w:rPr>
      </w:pPr>
      <w:bookmarkStart w:id="33" w:name="_Toc199717836"/>
      <w:r w:rsidRPr="008F49E0">
        <w:rPr>
          <w:i w:val="0"/>
          <w:iCs w:val="0"/>
        </w:rPr>
        <w:t>Hình 2.</w:t>
      </w:r>
      <w:r w:rsidRPr="008F49E0">
        <w:rPr>
          <w:i w:val="0"/>
          <w:iCs w:val="0"/>
        </w:rPr>
        <w:fldChar w:fldCharType="begin"/>
      </w:r>
      <w:r w:rsidRPr="008F49E0">
        <w:rPr>
          <w:i w:val="0"/>
          <w:iCs w:val="0"/>
        </w:rPr>
        <w:instrText xml:space="preserve"> SEQ Hình_2. \* ARABIC </w:instrText>
      </w:r>
      <w:r w:rsidRPr="008F49E0">
        <w:rPr>
          <w:i w:val="0"/>
          <w:iCs w:val="0"/>
        </w:rPr>
        <w:fldChar w:fldCharType="separate"/>
      </w:r>
      <w:r w:rsidR="005B59AD">
        <w:rPr>
          <w:i w:val="0"/>
          <w:iCs w:val="0"/>
          <w:noProof/>
        </w:rPr>
        <w:t>4</w:t>
      </w:r>
      <w:r w:rsidRPr="008F49E0">
        <w:rPr>
          <w:i w:val="0"/>
          <w:iCs w:val="0"/>
        </w:rPr>
        <w:fldChar w:fldCharType="end"/>
      </w:r>
      <w:r w:rsidRPr="008F49E0">
        <w:rPr>
          <w:i w:val="0"/>
          <w:iCs w:val="0"/>
        </w:rPr>
        <w:t xml:space="preserve"> Boxplot hiển thị dữ liệu sau khi xử lý</w:t>
      </w:r>
      <w:bookmarkEnd w:id="33"/>
    </w:p>
    <w:p w14:paraId="378B5B63" w14:textId="134D6BA5" w:rsidR="00770296" w:rsidRDefault="00770296" w:rsidP="00645B03">
      <w:pPr>
        <w:pStyle w:val="ListParagraph"/>
        <w:numPr>
          <w:ilvl w:val="0"/>
          <w:numId w:val="21"/>
        </w:numPr>
        <w:spacing w:line="360" w:lineRule="auto"/>
      </w:pPr>
      <w:r w:rsidRPr="009B4FC9">
        <w:t>Sau khi xử lý dữ liệu thiếu và ngoại lệ ta có thể thấy:</w:t>
      </w:r>
    </w:p>
    <w:p w14:paraId="7EC70650" w14:textId="5591AB09" w:rsidR="007945E4" w:rsidRDefault="007945E4" w:rsidP="007945E4">
      <w:pPr>
        <w:pStyle w:val="Caption"/>
        <w:spacing w:line="360" w:lineRule="auto"/>
        <w:ind w:left="720"/>
        <w:rPr>
          <w:i w:val="0"/>
          <w:iCs w:val="0"/>
        </w:rPr>
      </w:pPr>
      <w:bookmarkStart w:id="34" w:name="_Toc199717806"/>
      <w:r w:rsidRPr="008F49E0">
        <w:rPr>
          <w:i w:val="0"/>
          <w:iCs w:val="0"/>
        </w:rPr>
        <w:t>Bảng 2.</w:t>
      </w:r>
      <w:r w:rsidRPr="008F49E0">
        <w:rPr>
          <w:i w:val="0"/>
          <w:iCs w:val="0"/>
        </w:rPr>
        <w:fldChar w:fldCharType="begin"/>
      </w:r>
      <w:r w:rsidRPr="008F49E0">
        <w:rPr>
          <w:i w:val="0"/>
          <w:iCs w:val="0"/>
        </w:rPr>
        <w:instrText xml:space="preserve"> SEQ Bảng_2. \* ARABIC </w:instrText>
      </w:r>
      <w:r w:rsidRPr="008F49E0">
        <w:rPr>
          <w:i w:val="0"/>
          <w:iCs w:val="0"/>
        </w:rPr>
        <w:fldChar w:fldCharType="separate"/>
      </w:r>
      <w:r w:rsidR="005B59AD">
        <w:rPr>
          <w:i w:val="0"/>
          <w:iCs w:val="0"/>
          <w:noProof/>
        </w:rPr>
        <w:t>1</w:t>
      </w:r>
      <w:r w:rsidRPr="008F49E0">
        <w:rPr>
          <w:i w:val="0"/>
          <w:iCs w:val="0"/>
        </w:rPr>
        <w:fldChar w:fldCharType="end"/>
      </w:r>
      <w:r w:rsidRPr="008F49E0">
        <w:rPr>
          <w:i w:val="0"/>
          <w:iCs w:val="0"/>
        </w:rPr>
        <w:t xml:space="preserve"> Đánh giá sau khi xử lý</w:t>
      </w:r>
      <w:bookmarkEnd w:id="34"/>
    </w:p>
    <w:p w14:paraId="36954BB8" w14:textId="77777777" w:rsidR="00C4484D" w:rsidRPr="00C4484D" w:rsidRDefault="00C4484D" w:rsidP="00C4484D"/>
    <w:tbl>
      <w:tblPr>
        <w:tblStyle w:val="TableGrid"/>
        <w:tblW w:w="0" w:type="auto"/>
        <w:tblInd w:w="846" w:type="dxa"/>
        <w:tblLook w:val="04A0" w:firstRow="1" w:lastRow="0" w:firstColumn="1" w:lastColumn="0" w:noHBand="0" w:noVBand="1"/>
      </w:tblPr>
      <w:tblGrid>
        <w:gridCol w:w="3228"/>
        <w:gridCol w:w="2635"/>
        <w:gridCol w:w="2635"/>
      </w:tblGrid>
      <w:tr w:rsidR="00770296" w:rsidRPr="009B4FC9" w14:paraId="6767EBDB" w14:textId="77777777" w:rsidTr="00984CA9">
        <w:tc>
          <w:tcPr>
            <w:tcW w:w="3228" w:type="dxa"/>
            <w:vAlign w:val="center"/>
          </w:tcPr>
          <w:p w14:paraId="351D79A1" w14:textId="3C355443" w:rsidR="00770296" w:rsidRPr="009B4FC9" w:rsidRDefault="00770296" w:rsidP="0042196A">
            <w:pPr>
              <w:pStyle w:val="ListParagraph"/>
              <w:spacing w:line="360" w:lineRule="auto"/>
              <w:ind w:left="0"/>
              <w:jc w:val="center"/>
            </w:pPr>
            <w:r w:rsidRPr="009B4FC9">
              <w:rPr>
                <w:b/>
                <w:bCs/>
              </w:rPr>
              <w:lastRenderedPageBreak/>
              <w:t>Tiêu chí</w:t>
            </w:r>
          </w:p>
        </w:tc>
        <w:tc>
          <w:tcPr>
            <w:tcW w:w="2635" w:type="dxa"/>
            <w:vAlign w:val="center"/>
          </w:tcPr>
          <w:p w14:paraId="46CFF0AD" w14:textId="64EE5F43" w:rsidR="00770296" w:rsidRPr="009B4FC9" w:rsidRDefault="00770296" w:rsidP="0042196A">
            <w:pPr>
              <w:pStyle w:val="ListParagraph"/>
              <w:spacing w:line="360" w:lineRule="auto"/>
              <w:ind w:left="0"/>
              <w:jc w:val="center"/>
            </w:pPr>
            <w:r w:rsidRPr="009B4FC9">
              <w:rPr>
                <w:b/>
                <w:bCs/>
              </w:rPr>
              <w:t>Trước xử lý</w:t>
            </w:r>
          </w:p>
        </w:tc>
        <w:tc>
          <w:tcPr>
            <w:tcW w:w="2635" w:type="dxa"/>
            <w:vAlign w:val="center"/>
          </w:tcPr>
          <w:p w14:paraId="3250F8DC" w14:textId="27C96DC6" w:rsidR="00770296" w:rsidRPr="009B4FC9" w:rsidRDefault="00770296" w:rsidP="0042196A">
            <w:pPr>
              <w:pStyle w:val="ListParagraph"/>
              <w:spacing w:line="360" w:lineRule="auto"/>
              <w:ind w:left="0"/>
              <w:jc w:val="center"/>
            </w:pPr>
            <w:r w:rsidRPr="009B4FC9">
              <w:rPr>
                <w:b/>
                <w:bCs/>
              </w:rPr>
              <w:t>Sau xử lý</w:t>
            </w:r>
          </w:p>
        </w:tc>
      </w:tr>
      <w:tr w:rsidR="00770296" w:rsidRPr="009B4FC9" w14:paraId="76AF2A3A" w14:textId="77777777" w:rsidTr="00984CA9">
        <w:tc>
          <w:tcPr>
            <w:tcW w:w="3228" w:type="dxa"/>
            <w:vAlign w:val="center"/>
          </w:tcPr>
          <w:p w14:paraId="18D02BE5" w14:textId="75851600" w:rsidR="00770296" w:rsidRPr="009B4FC9" w:rsidRDefault="00770296" w:rsidP="0042196A">
            <w:pPr>
              <w:pStyle w:val="ListParagraph"/>
              <w:spacing w:line="360" w:lineRule="auto"/>
              <w:ind w:left="0"/>
            </w:pPr>
            <w:r w:rsidRPr="009B4FC9">
              <w:t>Độ phân tán</w:t>
            </w:r>
          </w:p>
        </w:tc>
        <w:tc>
          <w:tcPr>
            <w:tcW w:w="2635" w:type="dxa"/>
            <w:vAlign w:val="center"/>
          </w:tcPr>
          <w:p w14:paraId="0530A2EC" w14:textId="0DA9EC5F" w:rsidR="00770296" w:rsidRPr="009B4FC9" w:rsidRDefault="00770296" w:rsidP="0042196A">
            <w:pPr>
              <w:pStyle w:val="ListParagraph"/>
              <w:spacing w:line="360" w:lineRule="auto"/>
              <w:ind w:left="0"/>
            </w:pPr>
            <w:r w:rsidRPr="009B4FC9">
              <w:t>Cao</w:t>
            </w:r>
          </w:p>
        </w:tc>
        <w:tc>
          <w:tcPr>
            <w:tcW w:w="2635" w:type="dxa"/>
            <w:vAlign w:val="center"/>
          </w:tcPr>
          <w:p w14:paraId="35E6EA16" w14:textId="4ADDC16B" w:rsidR="00770296" w:rsidRPr="009B4FC9" w:rsidRDefault="00770296" w:rsidP="0042196A">
            <w:pPr>
              <w:pStyle w:val="ListParagraph"/>
              <w:spacing w:line="360" w:lineRule="auto"/>
              <w:ind w:left="0"/>
            </w:pPr>
            <w:r w:rsidRPr="009B4FC9">
              <w:t>Giảm đáng kể</w:t>
            </w:r>
          </w:p>
        </w:tc>
      </w:tr>
      <w:tr w:rsidR="00770296" w:rsidRPr="009B4FC9" w14:paraId="0C224656" w14:textId="77777777" w:rsidTr="00984CA9">
        <w:tc>
          <w:tcPr>
            <w:tcW w:w="3228" w:type="dxa"/>
            <w:vAlign w:val="center"/>
          </w:tcPr>
          <w:p w14:paraId="38F3E3EA" w14:textId="3851F598" w:rsidR="00770296" w:rsidRPr="009B4FC9" w:rsidRDefault="00770296" w:rsidP="0042196A">
            <w:pPr>
              <w:pStyle w:val="ListParagraph"/>
              <w:spacing w:line="360" w:lineRule="auto"/>
              <w:ind w:left="0"/>
            </w:pPr>
            <w:r w:rsidRPr="009B4FC9">
              <w:t>Outliers</w:t>
            </w:r>
          </w:p>
        </w:tc>
        <w:tc>
          <w:tcPr>
            <w:tcW w:w="2635" w:type="dxa"/>
            <w:vAlign w:val="center"/>
          </w:tcPr>
          <w:p w14:paraId="7F7B50C2" w14:textId="3B47AC40" w:rsidR="00770296" w:rsidRPr="009B4FC9" w:rsidRDefault="00770296" w:rsidP="0042196A">
            <w:pPr>
              <w:pStyle w:val="ListParagraph"/>
              <w:spacing w:line="360" w:lineRule="auto"/>
              <w:ind w:left="0"/>
            </w:pPr>
            <w:r w:rsidRPr="009B4FC9">
              <w:t>Nhiều</w:t>
            </w:r>
          </w:p>
        </w:tc>
        <w:tc>
          <w:tcPr>
            <w:tcW w:w="2635" w:type="dxa"/>
            <w:vAlign w:val="center"/>
          </w:tcPr>
          <w:p w14:paraId="38D630FE" w14:textId="47A7D988" w:rsidR="00770296" w:rsidRPr="009B4FC9" w:rsidRDefault="00770296" w:rsidP="0042196A">
            <w:pPr>
              <w:pStyle w:val="ListParagraph"/>
              <w:spacing w:line="360" w:lineRule="auto"/>
              <w:ind w:left="0"/>
            </w:pPr>
            <w:r w:rsidRPr="009B4FC9">
              <w:t>Giảm bớt</w:t>
            </w:r>
          </w:p>
        </w:tc>
      </w:tr>
      <w:tr w:rsidR="00770296" w:rsidRPr="009B4FC9" w14:paraId="0EE371F6" w14:textId="77777777" w:rsidTr="00984CA9">
        <w:tc>
          <w:tcPr>
            <w:tcW w:w="3228" w:type="dxa"/>
            <w:vAlign w:val="center"/>
          </w:tcPr>
          <w:p w14:paraId="19F0FE5A" w14:textId="0D511EC9" w:rsidR="00770296" w:rsidRPr="009B4FC9" w:rsidRDefault="00770296" w:rsidP="0042196A">
            <w:pPr>
              <w:pStyle w:val="ListParagraph"/>
              <w:spacing w:line="360" w:lineRule="auto"/>
              <w:ind w:left="0"/>
            </w:pPr>
            <w:r w:rsidRPr="009B4FC9">
              <w:t>Độ ổn định giữa các năm</w:t>
            </w:r>
          </w:p>
        </w:tc>
        <w:tc>
          <w:tcPr>
            <w:tcW w:w="2635" w:type="dxa"/>
            <w:vAlign w:val="center"/>
          </w:tcPr>
          <w:p w14:paraId="4D5A8382" w14:textId="7C16B977" w:rsidR="00770296" w:rsidRPr="009B4FC9" w:rsidRDefault="00770296" w:rsidP="0042196A">
            <w:pPr>
              <w:pStyle w:val="ListParagraph"/>
              <w:spacing w:line="360" w:lineRule="auto"/>
              <w:ind w:left="0"/>
            </w:pPr>
            <w:r w:rsidRPr="009B4FC9">
              <w:t>Kém</w:t>
            </w:r>
          </w:p>
        </w:tc>
        <w:tc>
          <w:tcPr>
            <w:tcW w:w="2635" w:type="dxa"/>
            <w:vAlign w:val="center"/>
          </w:tcPr>
          <w:p w14:paraId="2473F0A3" w14:textId="0ED61021" w:rsidR="00770296" w:rsidRPr="009B4FC9" w:rsidRDefault="00770296" w:rsidP="0042196A">
            <w:pPr>
              <w:pStyle w:val="ListParagraph"/>
              <w:spacing w:line="360" w:lineRule="auto"/>
              <w:ind w:left="0"/>
            </w:pPr>
            <w:r w:rsidRPr="009B4FC9">
              <w:t>Ổn định hơn</w:t>
            </w:r>
          </w:p>
        </w:tc>
      </w:tr>
      <w:tr w:rsidR="00770296" w:rsidRPr="009B4FC9" w14:paraId="42F5EE09" w14:textId="77777777" w:rsidTr="00984CA9">
        <w:tc>
          <w:tcPr>
            <w:tcW w:w="3228" w:type="dxa"/>
            <w:vAlign w:val="center"/>
          </w:tcPr>
          <w:p w14:paraId="4697AE8D" w14:textId="45358C3E" w:rsidR="00770296" w:rsidRPr="009B4FC9" w:rsidRDefault="00770296" w:rsidP="0042196A">
            <w:pPr>
              <w:pStyle w:val="ListParagraph"/>
              <w:spacing w:line="360" w:lineRule="auto"/>
              <w:ind w:left="0"/>
            </w:pPr>
            <w:r w:rsidRPr="009B4FC9">
              <w:t>Tính sẵn sàng cho phân tích</w:t>
            </w:r>
          </w:p>
        </w:tc>
        <w:tc>
          <w:tcPr>
            <w:tcW w:w="2635" w:type="dxa"/>
            <w:vAlign w:val="center"/>
          </w:tcPr>
          <w:p w14:paraId="44103C4D" w14:textId="32520097" w:rsidR="00770296" w:rsidRPr="009B4FC9" w:rsidRDefault="00770296" w:rsidP="0042196A">
            <w:pPr>
              <w:pStyle w:val="ListParagraph"/>
              <w:spacing w:line="360" w:lineRule="auto"/>
              <w:ind w:left="0"/>
            </w:pPr>
            <w:r w:rsidRPr="009B4FC9">
              <w:t>Thấp</w:t>
            </w:r>
          </w:p>
        </w:tc>
        <w:tc>
          <w:tcPr>
            <w:tcW w:w="2635" w:type="dxa"/>
            <w:vAlign w:val="center"/>
          </w:tcPr>
          <w:p w14:paraId="3DE63116" w14:textId="0EED6113" w:rsidR="00770296" w:rsidRPr="009B4FC9" w:rsidRDefault="00770296" w:rsidP="0042196A">
            <w:pPr>
              <w:pStyle w:val="ListParagraph"/>
              <w:spacing w:line="360" w:lineRule="auto"/>
              <w:ind w:left="0"/>
            </w:pPr>
            <w:r w:rsidRPr="009B4FC9">
              <w:t>Cao hơn (đã làm sạch dữ liệu)</w:t>
            </w:r>
          </w:p>
        </w:tc>
      </w:tr>
    </w:tbl>
    <w:p w14:paraId="2BB450A2" w14:textId="30773691" w:rsidR="002A3FFD" w:rsidRPr="001D0461" w:rsidRDefault="002A3FFD" w:rsidP="00645B03">
      <w:pPr>
        <w:pStyle w:val="4-DoanVB"/>
        <w:numPr>
          <w:ilvl w:val="0"/>
          <w:numId w:val="22"/>
        </w:numPr>
        <w:spacing w:line="360" w:lineRule="auto"/>
      </w:pPr>
      <w:r w:rsidRPr="001D0461">
        <w:t>Mã</w:t>
      </w:r>
      <w:r w:rsidR="00F90D96" w:rsidRPr="001D0461">
        <w:t xml:space="preserve"> </w:t>
      </w:r>
      <w:r w:rsidRPr="001D0461">
        <w:t>hóa</w:t>
      </w:r>
      <w:r w:rsidR="00F90D96" w:rsidRPr="001D0461">
        <w:t xml:space="preserve"> </w:t>
      </w:r>
      <w:r w:rsidRPr="001D0461">
        <w:t>các</w:t>
      </w:r>
      <w:r w:rsidR="00F90D96" w:rsidRPr="001D0461">
        <w:t xml:space="preserve"> </w:t>
      </w:r>
      <w:r w:rsidRPr="001D0461">
        <w:t>biến</w:t>
      </w:r>
      <w:r w:rsidR="00F90D96" w:rsidRPr="001D0461">
        <w:t xml:space="preserve"> </w:t>
      </w:r>
      <w:r w:rsidRPr="001D0461">
        <w:t>phân</w:t>
      </w:r>
      <w:r w:rsidR="00F90D96" w:rsidRPr="001D0461">
        <w:t xml:space="preserve"> </w:t>
      </w:r>
      <w:r w:rsidRPr="001D0461">
        <w:t>loại</w:t>
      </w:r>
      <w:r w:rsidR="00F90D96" w:rsidRPr="001D0461">
        <w:t xml:space="preserve"> </w:t>
      </w:r>
      <w:r w:rsidRPr="001D0461">
        <w:t>(Label</w:t>
      </w:r>
      <w:r w:rsidR="00F90D96" w:rsidRPr="001D0461">
        <w:t xml:space="preserve"> </w:t>
      </w:r>
      <w:r w:rsidRPr="001D0461">
        <w:t>Encoding)</w:t>
      </w:r>
    </w:p>
    <w:p w14:paraId="3DC96DB1" w14:textId="19A1B50E" w:rsidR="00F02829" w:rsidRPr="009B4FC9" w:rsidRDefault="00F02829" w:rsidP="0042196A">
      <w:pPr>
        <w:spacing w:line="360" w:lineRule="auto"/>
        <w:ind w:firstLine="567"/>
      </w:pPr>
      <w:r w:rsidRPr="009B4FC9">
        <w:t>Trong quá trình tiền xử lý dữ liệu, các biến phân loại như “country_name”, “sex” và “age_group” được mã hóa bằng phương pháp Label Encoding. Phương pháp này chuyển các giá trị phân loại thành các số nguyên liên tiếp, "Male" → 0, "Female" → 1.</w:t>
      </w:r>
    </w:p>
    <w:p w14:paraId="7381E355" w14:textId="3979C071" w:rsidR="00F02829" w:rsidRPr="001D0461" w:rsidRDefault="00F02829" w:rsidP="0042196A">
      <w:pPr>
        <w:spacing w:line="360" w:lineRule="auto"/>
        <w:ind w:firstLine="567"/>
      </w:pPr>
      <w:r w:rsidRPr="001D0461">
        <w:t>* Lý do không sử dụng One-Hot Encoding</w:t>
      </w:r>
    </w:p>
    <w:p w14:paraId="58FB3162" w14:textId="67DDBF36" w:rsidR="00F02829" w:rsidRPr="009B4FC9" w:rsidRDefault="00F02829" w:rsidP="0042196A">
      <w:pPr>
        <w:spacing w:line="360" w:lineRule="auto"/>
        <w:ind w:firstLine="567"/>
      </w:pPr>
      <w:r w:rsidRPr="009B4FC9">
        <w:t>One-Hot Encoding là một lựa chọn phổ biến, đặc biệt hiệu quả với các mô hình tuyến tính, nó không được áp dụng trong trường hợp này vì:</w:t>
      </w:r>
    </w:p>
    <w:p w14:paraId="37A26008" w14:textId="2254F2A6" w:rsidR="00F02829" w:rsidRPr="009B4FC9" w:rsidRDefault="00F02829" w:rsidP="00645B03">
      <w:pPr>
        <w:pStyle w:val="ListParagraph"/>
        <w:numPr>
          <w:ilvl w:val="0"/>
          <w:numId w:val="23"/>
        </w:numPr>
        <w:spacing w:line="360" w:lineRule="auto"/>
      </w:pPr>
      <w:r w:rsidRPr="009B4FC9">
        <w:t>Số lượng nhãn lớn: Với biến “country_name”, số lượng quốc gia có thể lên đến hàng trăm. Việc áp dụng One-Hot Encoding sẽ dẫn đến bùng nổ số chiều, gây tốn tài nguyên tính toán và có thể làm giảm hiệu quả của mô hình.</w:t>
      </w:r>
    </w:p>
    <w:p w14:paraId="349FCA9A" w14:textId="4DF886E9" w:rsidR="00F02829" w:rsidRPr="009B4FC9" w:rsidRDefault="00F02829" w:rsidP="00645B03">
      <w:pPr>
        <w:pStyle w:val="ListParagraph"/>
        <w:numPr>
          <w:ilvl w:val="0"/>
          <w:numId w:val="23"/>
        </w:numPr>
        <w:spacing w:line="360" w:lineRule="auto"/>
      </w:pPr>
      <w:r w:rsidRPr="009B4FC9">
        <w:t>Hiệu quả với mô hình cây: Các mô hình như Random Forest và XGBoost không bị ảnh hưởng bởi thứ tự số của nhãn được mã hóa bằng Label Encoding. Các mô hình này phân chia dữ liệu dựa trên giá trị tại từng cột mà không giả định mối quan hệ tuyến tính giữa các giá trị, do đó Label Encoding là phương án phù hợp hơn trong trường hợp này.</w:t>
      </w:r>
    </w:p>
    <w:p w14:paraId="712C4DD5" w14:textId="0F7B14A9" w:rsidR="00F02829" w:rsidRPr="009B4FC9" w:rsidRDefault="00F02829" w:rsidP="00645B03">
      <w:pPr>
        <w:pStyle w:val="ListParagraph"/>
        <w:numPr>
          <w:ilvl w:val="0"/>
          <w:numId w:val="23"/>
        </w:numPr>
        <w:spacing w:line="360" w:lineRule="auto"/>
      </w:pPr>
      <w:r w:rsidRPr="009B4FC9">
        <w:t>Tuy nhiên Việc sử dụng Label Encoding có thể gây sai lệch khi áp dụng với các mô hình tuyến tính như Linear Regression. Nguyên nhân là do mô hình tuyến tính có thể hiểu các giá trị được mã hóa như một chuỗi có thứ tự tuyến tính, như "Male" → 0, "Female" → 1 có thể bị hiểu nhầm là "Female &gt; Male", hoặc "15-24" → 0, "55-64" → 4 có thể bị coi là một thang đo liên tục, dẫn đến kết quả sai lệch.</w:t>
      </w:r>
    </w:p>
    <w:p w14:paraId="4BB2E70E" w14:textId="0F6891C1" w:rsidR="00F02829" w:rsidRPr="009B4FC9" w:rsidRDefault="00F02829" w:rsidP="00645B03">
      <w:pPr>
        <w:pStyle w:val="ListParagraph"/>
        <w:numPr>
          <w:ilvl w:val="0"/>
          <w:numId w:val="23"/>
        </w:numPr>
        <w:spacing w:line="360" w:lineRule="auto"/>
      </w:pPr>
      <w:r w:rsidRPr="009B4FC9">
        <w:lastRenderedPageBreak/>
        <w:t>Trong trường hợp mà mô hình tuyến tính đóng vai trò quan trọng, One-Hot Encoding là lựa chọn an toàn hơn để đảm bảo rằng mô hình không bị dẫn dắt bởi các giả định sai lệch về thứ tự.</w:t>
      </w:r>
    </w:p>
    <w:p w14:paraId="4D2D6DFB" w14:textId="6312F5C3" w:rsidR="00F02829" w:rsidRPr="009B4FC9" w:rsidRDefault="00F02829" w:rsidP="0042196A">
      <w:pPr>
        <w:spacing w:line="360" w:lineRule="auto"/>
        <w:ind w:firstLine="567"/>
      </w:pPr>
      <w:r w:rsidRPr="009B4FC9">
        <w:t xml:space="preserve">Việc lựa chọn Label Encoding trong dự án này nhằm tối ưu hóa hiệu suất tính toán và phù hợp với các mô hình như Random Forest và XGBoost. Tuy nhiên, cần lưu ý Label Encoding có thể gây ra sai lệch khi áp dụng cho các mô hình tuyến tính. </w:t>
      </w:r>
    </w:p>
    <w:p w14:paraId="61113EF8" w14:textId="7F0AB289" w:rsidR="00F21EBA" w:rsidRPr="009B4FC9" w:rsidRDefault="00BC249E" w:rsidP="0042196A">
      <w:pPr>
        <w:pStyle w:val="4-DoanVB"/>
        <w:spacing w:line="360" w:lineRule="auto"/>
      </w:pPr>
      <w:r w:rsidRPr="009B4FC9">
        <w:rPr>
          <w:noProof/>
        </w:rPr>
        <w:drawing>
          <wp:inline distT="0" distB="0" distL="0" distR="0" wp14:anchorId="587029A7" wp14:editId="700FB483">
            <wp:extent cx="5096586" cy="1247949"/>
            <wp:effectExtent l="0" t="0" r="8890" b="9525"/>
            <wp:docPr id="397326629"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26629" name="Picture 1" descr="A computer code with black text&#10;&#10;AI-generated content may be incorrect."/>
                    <pic:cNvPicPr/>
                  </pic:nvPicPr>
                  <pic:blipFill>
                    <a:blip r:embed="rId21"/>
                    <a:stretch>
                      <a:fillRect/>
                    </a:stretch>
                  </pic:blipFill>
                  <pic:spPr>
                    <a:xfrm>
                      <a:off x="0" y="0"/>
                      <a:ext cx="5096586" cy="1247949"/>
                    </a:xfrm>
                    <a:prstGeom prst="rect">
                      <a:avLst/>
                    </a:prstGeom>
                  </pic:spPr>
                </pic:pic>
              </a:graphicData>
            </a:graphic>
          </wp:inline>
        </w:drawing>
      </w:r>
    </w:p>
    <w:p w14:paraId="55D06D2E" w14:textId="1D114AC2" w:rsidR="009E4214" w:rsidRPr="009B4FC9" w:rsidRDefault="009E4214" w:rsidP="0042196A">
      <w:pPr>
        <w:pStyle w:val="Caption"/>
        <w:spacing w:line="360" w:lineRule="auto"/>
        <w:rPr>
          <w:i w:val="0"/>
          <w:iCs w:val="0"/>
        </w:rPr>
      </w:pPr>
      <w:bookmarkStart w:id="35" w:name="_Toc199717837"/>
      <w:r w:rsidRPr="009B4FC9">
        <w:rPr>
          <w:i w:val="0"/>
          <w:iCs w:val="0"/>
        </w:rPr>
        <w:t>Hình</w:t>
      </w:r>
      <w:r w:rsidR="00F90D96" w:rsidRPr="009B4FC9">
        <w:rPr>
          <w:i w:val="0"/>
          <w:iCs w:val="0"/>
        </w:rPr>
        <w:t xml:space="preserve"> </w:t>
      </w:r>
      <w:r w:rsidRPr="009B4FC9">
        <w:rPr>
          <w:i w:val="0"/>
          <w:iCs w:val="0"/>
        </w:rPr>
        <w:t>2.</w:t>
      </w:r>
      <w:r w:rsidRPr="009B4FC9">
        <w:rPr>
          <w:i w:val="0"/>
          <w:iCs w:val="0"/>
        </w:rPr>
        <w:fldChar w:fldCharType="begin"/>
      </w:r>
      <w:r w:rsidRPr="009B4FC9">
        <w:rPr>
          <w:i w:val="0"/>
          <w:iCs w:val="0"/>
        </w:rPr>
        <w:instrText xml:space="preserve"> SEQ Hình_2. \* ARABIC </w:instrText>
      </w:r>
      <w:r w:rsidRPr="009B4FC9">
        <w:rPr>
          <w:i w:val="0"/>
          <w:iCs w:val="0"/>
        </w:rPr>
        <w:fldChar w:fldCharType="separate"/>
      </w:r>
      <w:r w:rsidR="005B59AD">
        <w:rPr>
          <w:i w:val="0"/>
          <w:iCs w:val="0"/>
          <w:noProof/>
        </w:rPr>
        <w:t>5</w:t>
      </w:r>
      <w:r w:rsidRPr="009B4FC9">
        <w:rPr>
          <w:i w:val="0"/>
          <w:iCs w:val="0"/>
        </w:rPr>
        <w:fldChar w:fldCharType="end"/>
      </w:r>
      <w:r w:rsidR="00F90D96" w:rsidRPr="009B4FC9">
        <w:rPr>
          <w:i w:val="0"/>
          <w:iCs w:val="0"/>
        </w:rPr>
        <w:t xml:space="preserve"> </w:t>
      </w:r>
      <w:r w:rsidRPr="009B4FC9">
        <w:rPr>
          <w:i w:val="0"/>
          <w:iCs w:val="0"/>
        </w:rPr>
        <w:t>Mã</w:t>
      </w:r>
      <w:r w:rsidR="00F90D96" w:rsidRPr="009B4FC9">
        <w:rPr>
          <w:i w:val="0"/>
          <w:iCs w:val="0"/>
        </w:rPr>
        <w:t xml:space="preserve"> </w:t>
      </w:r>
      <w:r w:rsidRPr="009B4FC9">
        <w:rPr>
          <w:i w:val="0"/>
          <w:iCs w:val="0"/>
        </w:rPr>
        <w:t>hóa</w:t>
      </w:r>
      <w:r w:rsidR="00F90D96" w:rsidRPr="009B4FC9">
        <w:rPr>
          <w:i w:val="0"/>
          <w:iCs w:val="0"/>
        </w:rPr>
        <w:t xml:space="preserve"> </w:t>
      </w:r>
      <w:r w:rsidRPr="009B4FC9">
        <w:rPr>
          <w:i w:val="0"/>
          <w:iCs w:val="0"/>
        </w:rPr>
        <w:t>các</w:t>
      </w:r>
      <w:r w:rsidR="00F90D96" w:rsidRPr="009B4FC9">
        <w:rPr>
          <w:i w:val="0"/>
          <w:iCs w:val="0"/>
        </w:rPr>
        <w:t xml:space="preserve"> </w:t>
      </w:r>
      <w:r w:rsidRPr="009B4FC9">
        <w:rPr>
          <w:i w:val="0"/>
          <w:iCs w:val="0"/>
        </w:rPr>
        <w:t>biến</w:t>
      </w:r>
      <w:r w:rsidR="00F90D96" w:rsidRPr="009B4FC9">
        <w:rPr>
          <w:i w:val="0"/>
          <w:iCs w:val="0"/>
        </w:rPr>
        <w:t xml:space="preserve"> </w:t>
      </w:r>
      <w:r w:rsidRPr="009B4FC9">
        <w:rPr>
          <w:i w:val="0"/>
          <w:iCs w:val="0"/>
        </w:rPr>
        <w:t>phân</w:t>
      </w:r>
      <w:r w:rsidR="00F90D96" w:rsidRPr="009B4FC9">
        <w:rPr>
          <w:i w:val="0"/>
          <w:iCs w:val="0"/>
        </w:rPr>
        <w:t xml:space="preserve"> </w:t>
      </w:r>
      <w:r w:rsidRPr="009B4FC9">
        <w:rPr>
          <w:i w:val="0"/>
          <w:iCs w:val="0"/>
        </w:rPr>
        <w:t>loại</w:t>
      </w:r>
      <w:bookmarkEnd w:id="35"/>
    </w:p>
    <w:p w14:paraId="3F862C1F" w14:textId="4F39FB66" w:rsidR="002A3FFD" w:rsidRPr="009B4FC9" w:rsidRDefault="002A3FFD" w:rsidP="0042196A">
      <w:pPr>
        <w:pStyle w:val="4-DoanVB"/>
        <w:spacing w:line="360" w:lineRule="auto"/>
        <w:ind w:firstLine="567"/>
      </w:pPr>
      <w:r w:rsidRPr="009B4FC9">
        <w:t>Để</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máy</w:t>
      </w:r>
      <w:r w:rsidR="00F90D96" w:rsidRPr="009B4FC9">
        <w:t xml:space="preserve"> </w:t>
      </w:r>
      <w:r w:rsidRPr="009B4FC9">
        <w:t>có</w:t>
      </w:r>
      <w:r w:rsidR="00F90D96" w:rsidRPr="009B4FC9">
        <w:t xml:space="preserve"> </w:t>
      </w:r>
      <w:r w:rsidRPr="009B4FC9">
        <w:t>thể</w:t>
      </w:r>
      <w:r w:rsidR="00F90D96" w:rsidRPr="009B4FC9">
        <w:t xml:space="preserve"> </w:t>
      </w:r>
      <w:r w:rsidRPr="009B4FC9">
        <w:t>xử</w:t>
      </w:r>
      <w:r w:rsidR="00F90D96" w:rsidRPr="009B4FC9">
        <w:t xml:space="preserve"> </w:t>
      </w:r>
      <w:r w:rsidRPr="009B4FC9">
        <w:t>lý</w:t>
      </w:r>
      <w:r w:rsidR="00F90D96" w:rsidRPr="009B4FC9">
        <w:t xml:space="preserve"> </w:t>
      </w:r>
      <w:r w:rsidRPr="009B4FC9">
        <w:t>được</w:t>
      </w:r>
      <w:r w:rsidR="00F90D96" w:rsidRPr="009B4FC9">
        <w:t xml:space="preserve"> </w:t>
      </w:r>
      <w:r w:rsidRPr="009B4FC9">
        <w:t>dữ</w:t>
      </w:r>
      <w:r w:rsidR="00F90D96" w:rsidRPr="009B4FC9">
        <w:t xml:space="preserve"> </w:t>
      </w:r>
      <w:r w:rsidRPr="009B4FC9">
        <w:t>liệu</w:t>
      </w:r>
      <w:r w:rsidR="00F90D96" w:rsidRPr="009B4FC9">
        <w:t xml:space="preserve"> </w:t>
      </w:r>
      <w:r w:rsidRPr="009B4FC9">
        <w:t>dạng</w:t>
      </w:r>
      <w:r w:rsidR="00F90D96" w:rsidRPr="009B4FC9">
        <w:t xml:space="preserve"> </w:t>
      </w:r>
      <w:r w:rsidRPr="009B4FC9">
        <w:t>văn</w:t>
      </w:r>
      <w:r w:rsidR="00F90D96" w:rsidRPr="009B4FC9">
        <w:t xml:space="preserve"> </w:t>
      </w:r>
      <w:r w:rsidRPr="009B4FC9">
        <w:t>bản</w:t>
      </w:r>
      <w:r w:rsidR="00F90D96" w:rsidRPr="009B4FC9">
        <w:t xml:space="preserve"> </w:t>
      </w:r>
      <w:r w:rsidRPr="009B4FC9">
        <w:t>(chuỗi),</w:t>
      </w:r>
      <w:r w:rsidR="00F90D96" w:rsidRPr="009B4FC9">
        <w:t xml:space="preserve"> </w:t>
      </w:r>
      <w:r w:rsidRPr="009B4FC9">
        <w:t>các</w:t>
      </w:r>
      <w:r w:rsidR="00F90D96" w:rsidRPr="009B4FC9">
        <w:t xml:space="preserve"> </w:t>
      </w:r>
      <w:r w:rsidRPr="009B4FC9">
        <w:t>biến</w:t>
      </w:r>
      <w:r w:rsidR="00F90D96" w:rsidRPr="009B4FC9">
        <w:t xml:space="preserve"> </w:t>
      </w:r>
      <w:r w:rsidRPr="009B4FC9">
        <w:t>phân</w:t>
      </w:r>
      <w:r w:rsidR="00F90D96" w:rsidRPr="009B4FC9">
        <w:t xml:space="preserve"> </w:t>
      </w:r>
      <w:r w:rsidRPr="009B4FC9">
        <w:t>loại</w:t>
      </w:r>
      <w:r w:rsidR="00F90D96" w:rsidRPr="009B4FC9">
        <w:t xml:space="preserve"> </w:t>
      </w:r>
      <w:r w:rsidRPr="009B4FC9">
        <w:t>như</w:t>
      </w:r>
      <w:r w:rsidR="00F90D96" w:rsidRPr="009B4FC9">
        <w:t xml:space="preserve"> </w:t>
      </w:r>
      <w:r w:rsidR="00134B27" w:rsidRPr="009B4FC9">
        <w:t>“</w:t>
      </w:r>
      <w:r w:rsidRPr="009B4FC9">
        <w:t>country_name</w:t>
      </w:r>
      <w:r w:rsidR="00134B27" w:rsidRPr="009B4FC9">
        <w:t>”</w:t>
      </w:r>
      <w:r w:rsidRPr="009B4FC9">
        <w:t>,</w:t>
      </w:r>
      <w:r w:rsidR="00F90D96" w:rsidRPr="009B4FC9">
        <w:t xml:space="preserve"> </w:t>
      </w:r>
      <w:r w:rsidR="00134B27" w:rsidRPr="009B4FC9">
        <w:t>“</w:t>
      </w:r>
      <w:r w:rsidRPr="009B4FC9">
        <w:t>sex</w:t>
      </w:r>
      <w:r w:rsidR="00134B27" w:rsidRPr="009B4FC9">
        <w:t>”</w:t>
      </w:r>
      <w:r w:rsidRPr="009B4FC9">
        <w:t>,</w:t>
      </w:r>
      <w:r w:rsidR="00F90D96" w:rsidRPr="009B4FC9">
        <w:t xml:space="preserve"> </w:t>
      </w:r>
      <w:r w:rsidRPr="009B4FC9">
        <w:t>và</w:t>
      </w:r>
      <w:r w:rsidR="00F90D96" w:rsidRPr="009B4FC9">
        <w:t xml:space="preserve"> </w:t>
      </w:r>
      <w:r w:rsidR="00134B27" w:rsidRPr="009B4FC9">
        <w:t>“</w:t>
      </w:r>
      <w:r w:rsidRPr="009B4FC9">
        <w:t>age_group</w:t>
      </w:r>
      <w:r w:rsidR="00134B27" w:rsidRPr="009B4FC9">
        <w:t>”</w:t>
      </w:r>
      <w:r w:rsidR="00F90D96" w:rsidRPr="009B4FC9">
        <w:t xml:space="preserve"> </w:t>
      </w:r>
      <w:r w:rsidRPr="009B4FC9">
        <w:t>cần</w:t>
      </w:r>
      <w:r w:rsidR="00F90D96" w:rsidRPr="009B4FC9">
        <w:t xml:space="preserve"> </w:t>
      </w:r>
      <w:r w:rsidRPr="009B4FC9">
        <w:t>được</w:t>
      </w:r>
      <w:r w:rsidR="00F90D96" w:rsidRPr="009B4FC9">
        <w:t xml:space="preserve"> </w:t>
      </w:r>
      <w:r w:rsidRPr="009B4FC9">
        <w:t>chuyển</w:t>
      </w:r>
      <w:r w:rsidR="00F90D96" w:rsidRPr="009B4FC9">
        <w:t xml:space="preserve"> </w:t>
      </w:r>
      <w:r w:rsidRPr="009B4FC9">
        <w:t>đổi</w:t>
      </w:r>
      <w:r w:rsidR="00F90D96" w:rsidRPr="009B4FC9">
        <w:t xml:space="preserve"> </w:t>
      </w:r>
      <w:r w:rsidRPr="009B4FC9">
        <w:t>sang</w:t>
      </w:r>
      <w:r w:rsidR="00F90D96" w:rsidRPr="009B4FC9">
        <w:t xml:space="preserve"> </w:t>
      </w:r>
      <w:r w:rsidRPr="009B4FC9">
        <w:t>dạng</w:t>
      </w:r>
      <w:r w:rsidR="00F90D96" w:rsidRPr="009B4FC9">
        <w:t xml:space="preserve"> </w:t>
      </w:r>
      <w:r w:rsidRPr="009B4FC9">
        <w:t>số.</w:t>
      </w:r>
      <w:r w:rsidR="00F90D96" w:rsidRPr="009B4FC9">
        <w:t xml:space="preserve"> </w:t>
      </w:r>
      <w:r w:rsidRPr="009B4FC9">
        <w:t>Phương</w:t>
      </w:r>
      <w:r w:rsidR="00F90D96" w:rsidRPr="009B4FC9">
        <w:t xml:space="preserve"> </w:t>
      </w:r>
      <w:r w:rsidRPr="009B4FC9">
        <w:t>pháp</w:t>
      </w:r>
      <w:r w:rsidR="00F90D96" w:rsidRPr="009B4FC9">
        <w:t xml:space="preserve"> </w:t>
      </w:r>
      <w:r w:rsidR="00134B27" w:rsidRPr="009B4FC9">
        <w:t>“</w:t>
      </w:r>
      <w:r w:rsidRPr="009B4FC9">
        <w:t>Label</w:t>
      </w:r>
      <w:r w:rsidR="00F90D96" w:rsidRPr="009B4FC9">
        <w:t xml:space="preserve"> </w:t>
      </w:r>
      <w:r w:rsidRPr="009B4FC9">
        <w:t>Encoding</w:t>
      </w:r>
      <w:r w:rsidR="00134B27" w:rsidRPr="009B4FC9">
        <w:t>”</w:t>
      </w:r>
      <w:r w:rsidR="00F90D96" w:rsidRPr="009B4FC9">
        <w:t xml:space="preserve"> </w:t>
      </w:r>
      <w:r w:rsidRPr="009B4FC9">
        <w:t>được</w:t>
      </w:r>
      <w:r w:rsidR="00F90D96" w:rsidRPr="009B4FC9">
        <w:t xml:space="preserve"> </w:t>
      </w:r>
      <w:r w:rsidRPr="009B4FC9">
        <w:t>lựa</w:t>
      </w:r>
      <w:r w:rsidR="00F90D96" w:rsidRPr="009B4FC9">
        <w:t xml:space="preserve"> </w:t>
      </w:r>
      <w:r w:rsidRPr="009B4FC9">
        <w:t>chọn</w:t>
      </w:r>
      <w:r w:rsidR="00F90D96" w:rsidRPr="009B4FC9">
        <w:t xml:space="preserve"> </w:t>
      </w:r>
      <w:r w:rsidRPr="009B4FC9">
        <w:t>trong</w:t>
      </w:r>
      <w:r w:rsidR="00F90D96" w:rsidRPr="009B4FC9">
        <w:t xml:space="preserve"> </w:t>
      </w:r>
      <w:r w:rsidRPr="009B4FC9">
        <w:t>trường</w:t>
      </w:r>
      <w:r w:rsidR="00F90D96" w:rsidRPr="009B4FC9">
        <w:t xml:space="preserve"> </w:t>
      </w:r>
      <w:r w:rsidRPr="009B4FC9">
        <w:t>hợp</w:t>
      </w:r>
      <w:r w:rsidR="00F90D96" w:rsidRPr="009B4FC9">
        <w:t xml:space="preserve"> </w:t>
      </w:r>
      <w:r w:rsidRPr="009B4FC9">
        <w:t>này</w:t>
      </w:r>
      <w:r w:rsidR="00F90D96" w:rsidRPr="009B4FC9">
        <w:t xml:space="preserve"> </w:t>
      </w:r>
      <w:r w:rsidRPr="009B4FC9">
        <w:t>vì</w:t>
      </w:r>
      <w:r w:rsidR="00F90D96" w:rsidRPr="009B4FC9">
        <w:t xml:space="preserve"> </w:t>
      </w:r>
      <w:r w:rsidRPr="009B4FC9">
        <w:t>dữ</w:t>
      </w:r>
      <w:r w:rsidR="00F90D96" w:rsidRPr="009B4FC9">
        <w:t xml:space="preserve"> </w:t>
      </w:r>
      <w:r w:rsidRPr="009B4FC9">
        <w:t>liệu</w:t>
      </w:r>
      <w:r w:rsidR="00F90D96" w:rsidRPr="009B4FC9">
        <w:t xml:space="preserve"> </w:t>
      </w:r>
      <w:r w:rsidRPr="009B4FC9">
        <w:t>không</w:t>
      </w:r>
      <w:r w:rsidR="00F90D96" w:rsidRPr="009B4FC9">
        <w:t xml:space="preserve"> </w:t>
      </w:r>
      <w:r w:rsidRPr="009B4FC9">
        <w:t>có</w:t>
      </w:r>
      <w:r w:rsidR="00F90D96" w:rsidRPr="009B4FC9">
        <w:t xml:space="preserve"> </w:t>
      </w:r>
      <w:r w:rsidRPr="009B4FC9">
        <w:t>thứ</w:t>
      </w:r>
      <w:r w:rsidR="00F90D96" w:rsidRPr="009B4FC9">
        <w:t xml:space="preserve"> </w:t>
      </w:r>
      <w:r w:rsidRPr="009B4FC9">
        <w:t>tự</w:t>
      </w:r>
      <w:r w:rsidR="00F90D96" w:rsidRPr="009B4FC9">
        <w:t xml:space="preserve"> </w:t>
      </w:r>
      <w:r w:rsidRPr="009B4FC9">
        <w:t>rõ</w:t>
      </w:r>
      <w:r w:rsidR="00F90D96" w:rsidRPr="009B4FC9">
        <w:t xml:space="preserve"> </w:t>
      </w:r>
      <w:r w:rsidRPr="009B4FC9">
        <w:t>ràng</w:t>
      </w:r>
      <w:r w:rsidR="00F90D96" w:rsidRPr="009B4FC9">
        <w:t xml:space="preserve"> </w:t>
      </w:r>
      <w:r w:rsidRPr="009B4FC9">
        <w:t>và</w:t>
      </w:r>
      <w:r w:rsidR="00F90D96" w:rsidRPr="009B4FC9">
        <w:t xml:space="preserve"> </w:t>
      </w:r>
      <w:r w:rsidRPr="009B4FC9">
        <w:t>Label</w:t>
      </w:r>
      <w:r w:rsidR="00F90D96" w:rsidRPr="009B4FC9">
        <w:t xml:space="preserve"> </w:t>
      </w:r>
      <w:r w:rsidRPr="009B4FC9">
        <w:t>Encoding</w:t>
      </w:r>
      <w:r w:rsidR="00F90D96" w:rsidRPr="009B4FC9">
        <w:t xml:space="preserve"> </w:t>
      </w:r>
      <w:r w:rsidRPr="009B4FC9">
        <w:t>giúp</w:t>
      </w:r>
      <w:r w:rsidR="00F90D96" w:rsidRPr="009B4FC9">
        <w:t xml:space="preserve"> </w:t>
      </w:r>
      <w:r w:rsidRPr="009B4FC9">
        <w:t>giữ</w:t>
      </w:r>
      <w:r w:rsidR="00F90D96" w:rsidRPr="009B4FC9">
        <w:t xml:space="preserve"> </w:t>
      </w:r>
      <w:r w:rsidRPr="009B4FC9">
        <w:t>cho</w:t>
      </w:r>
      <w:r w:rsidR="00F90D96" w:rsidRPr="009B4FC9">
        <w:t xml:space="preserve"> </w:t>
      </w:r>
      <w:r w:rsidRPr="009B4FC9">
        <w:t>số</w:t>
      </w:r>
      <w:r w:rsidR="00F90D96" w:rsidRPr="009B4FC9">
        <w:t xml:space="preserve"> </w:t>
      </w:r>
      <w:r w:rsidRPr="009B4FC9">
        <w:t>chiều</w:t>
      </w:r>
      <w:r w:rsidR="00F90D96" w:rsidRPr="009B4FC9">
        <w:t xml:space="preserve"> </w:t>
      </w:r>
      <w:r w:rsidRPr="009B4FC9">
        <w:t>của</w:t>
      </w:r>
      <w:r w:rsidR="00F90D96" w:rsidRPr="009B4FC9">
        <w:t xml:space="preserve"> </w:t>
      </w:r>
      <w:r w:rsidRPr="009B4FC9">
        <w:t>dữ</w:t>
      </w:r>
      <w:r w:rsidR="00F90D96" w:rsidRPr="009B4FC9">
        <w:t xml:space="preserve"> </w:t>
      </w:r>
      <w:r w:rsidRPr="009B4FC9">
        <w:t>liệu</w:t>
      </w:r>
      <w:r w:rsidR="00F90D96" w:rsidRPr="009B4FC9">
        <w:t xml:space="preserve"> </w:t>
      </w:r>
      <w:r w:rsidRPr="009B4FC9">
        <w:t>ở</w:t>
      </w:r>
      <w:r w:rsidR="00F90D96" w:rsidRPr="009B4FC9">
        <w:t xml:space="preserve"> </w:t>
      </w:r>
      <w:r w:rsidRPr="009B4FC9">
        <w:t>mức</w:t>
      </w:r>
      <w:r w:rsidR="00F90D96" w:rsidRPr="009B4FC9">
        <w:t xml:space="preserve"> </w:t>
      </w:r>
      <w:r w:rsidRPr="009B4FC9">
        <w:t>thấp</w:t>
      </w:r>
      <w:r w:rsidR="00F90D96" w:rsidRPr="009B4FC9">
        <w:t xml:space="preserve"> </w:t>
      </w:r>
      <w:r w:rsidRPr="009B4FC9">
        <w:t>hơn</w:t>
      </w:r>
      <w:r w:rsidR="00F90D96" w:rsidRPr="009B4FC9">
        <w:t xml:space="preserve"> </w:t>
      </w:r>
      <w:r w:rsidRPr="009B4FC9">
        <w:t>so</w:t>
      </w:r>
      <w:r w:rsidR="00F90D96" w:rsidRPr="009B4FC9">
        <w:t xml:space="preserve"> </w:t>
      </w:r>
      <w:r w:rsidRPr="009B4FC9">
        <w:t>với</w:t>
      </w:r>
      <w:r w:rsidR="00F90D96" w:rsidRPr="009B4FC9">
        <w:t xml:space="preserve"> </w:t>
      </w:r>
      <w:r w:rsidRPr="009B4FC9">
        <w:t>One-Hot</w:t>
      </w:r>
      <w:r w:rsidR="00F90D96" w:rsidRPr="009B4FC9">
        <w:t xml:space="preserve"> </w:t>
      </w:r>
      <w:r w:rsidRPr="009B4FC9">
        <w:t>Encoding.</w:t>
      </w:r>
    </w:p>
    <w:p w14:paraId="73D5CC27" w14:textId="4098025B" w:rsidR="002A3FFD" w:rsidRPr="009B4FC9" w:rsidRDefault="002A3FFD" w:rsidP="0042196A">
      <w:pPr>
        <w:pStyle w:val="4-DoanVB"/>
        <w:spacing w:line="360" w:lineRule="auto"/>
        <w:ind w:firstLine="567"/>
      </w:pPr>
      <w:r w:rsidRPr="009B4FC9">
        <w:t>Mỗi</w:t>
      </w:r>
      <w:r w:rsidR="00F90D96" w:rsidRPr="009B4FC9">
        <w:t xml:space="preserve"> </w:t>
      </w:r>
      <w:r w:rsidRPr="009B4FC9">
        <w:t>giá</w:t>
      </w:r>
      <w:r w:rsidR="00F90D96" w:rsidRPr="009B4FC9">
        <w:t xml:space="preserve"> </w:t>
      </w:r>
      <w:r w:rsidRPr="009B4FC9">
        <w:t>trị</w:t>
      </w:r>
      <w:r w:rsidR="00F90D96" w:rsidRPr="009B4FC9">
        <w:t xml:space="preserve"> </w:t>
      </w:r>
      <w:r w:rsidRPr="009B4FC9">
        <w:t>phân</w:t>
      </w:r>
      <w:r w:rsidR="00F90D96" w:rsidRPr="009B4FC9">
        <w:t xml:space="preserve"> </w:t>
      </w:r>
      <w:r w:rsidRPr="009B4FC9">
        <w:t>loại</w:t>
      </w:r>
      <w:r w:rsidR="00F90D96" w:rsidRPr="009B4FC9">
        <w:t xml:space="preserve"> </w:t>
      </w:r>
      <w:r w:rsidRPr="009B4FC9">
        <w:t>sẽ</w:t>
      </w:r>
      <w:r w:rsidR="00F90D96" w:rsidRPr="009B4FC9">
        <w:t xml:space="preserve"> </w:t>
      </w:r>
      <w:r w:rsidRPr="009B4FC9">
        <w:t>được</w:t>
      </w:r>
      <w:r w:rsidR="00F90D96" w:rsidRPr="009B4FC9">
        <w:t xml:space="preserve"> </w:t>
      </w:r>
      <w:r w:rsidRPr="009B4FC9">
        <w:t>gán</w:t>
      </w:r>
      <w:r w:rsidR="00F90D96" w:rsidRPr="009B4FC9">
        <w:t xml:space="preserve"> </w:t>
      </w:r>
      <w:r w:rsidRPr="009B4FC9">
        <w:t>một</w:t>
      </w:r>
      <w:r w:rsidR="00F90D96" w:rsidRPr="009B4FC9">
        <w:t xml:space="preserve"> </w:t>
      </w:r>
      <w:r w:rsidRPr="009B4FC9">
        <w:t>số</w:t>
      </w:r>
      <w:r w:rsidR="00F90D96" w:rsidRPr="009B4FC9">
        <w:t xml:space="preserve"> </w:t>
      </w:r>
      <w:r w:rsidRPr="009B4FC9">
        <w:t>nguyên</w:t>
      </w:r>
      <w:r w:rsidR="00F90D96" w:rsidRPr="009B4FC9">
        <w:t xml:space="preserve"> </w:t>
      </w:r>
      <w:r w:rsidRPr="009B4FC9">
        <w:t>duy</w:t>
      </w:r>
      <w:r w:rsidR="00F90D96" w:rsidRPr="009B4FC9">
        <w:t xml:space="preserve"> </w:t>
      </w:r>
      <w:r w:rsidRPr="009B4FC9">
        <w:t>nhất.</w:t>
      </w:r>
      <w:r w:rsidR="00F90D96" w:rsidRPr="009B4FC9">
        <w:t xml:space="preserve"> </w:t>
      </w:r>
      <w:r w:rsidR="00200811" w:rsidRPr="009B4FC9">
        <w:t>C</w:t>
      </w:r>
      <w:r w:rsidRPr="009B4FC9">
        <w:t>ác</w:t>
      </w:r>
      <w:r w:rsidR="00F90D96" w:rsidRPr="009B4FC9">
        <w:t xml:space="preserve"> </w:t>
      </w:r>
      <w:r w:rsidRPr="009B4FC9">
        <w:t>quốc</w:t>
      </w:r>
      <w:r w:rsidR="00F90D96" w:rsidRPr="009B4FC9">
        <w:t xml:space="preserve"> </w:t>
      </w:r>
      <w:r w:rsidRPr="009B4FC9">
        <w:t>gia</w:t>
      </w:r>
      <w:r w:rsidR="00F90D96" w:rsidRPr="009B4FC9">
        <w:t xml:space="preserve"> </w:t>
      </w:r>
      <w:r w:rsidRPr="009B4FC9">
        <w:t>sẽ</w:t>
      </w:r>
      <w:r w:rsidR="00F90D96" w:rsidRPr="009B4FC9">
        <w:t xml:space="preserve"> </w:t>
      </w:r>
      <w:r w:rsidRPr="009B4FC9">
        <w:t>được</w:t>
      </w:r>
      <w:r w:rsidR="00F90D96" w:rsidRPr="009B4FC9">
        <w:t xml:space="preserve"> </w:t>
      </w:r>
      <w:r w:rsidRPr="009B4FC9">
        <w:t>đánh</w:t>
      </w:r>
      <w:r w:rsidR="00F90D96" w:rsidRPr="009B4FC9">
        <w:t xml:space="preserve"> </w:t>
      </w:r>
      <w:r w:rsidRPr="009B4FC9">
        <w:t>số</w:t>
      </w:r>
      <w:r w:rsidR="00F90D96" w:rsidRPr="009B4FC9">
        <w:t xml:space="preserve"> </w:t>
      </w:r>
      <w:r w:rsidRPr="009B4FC9">
        <w:t>từ</w:t>
      </w:r>
      <w:r w:rsidR="00F90D96" w:rsidRPr="009B4FC9">
        <w:t xml:space="preserve"> </w:t>
      </w:r>
      <w:r w:rsidRPr="009B4FC9">
        <w:t>0,</w:t>
      </w:r>
      <w:r w:rsidR="00F90D96" w:rsidRPr="009B4FC9">
        <w:t xml:space="preserve"> </w:t>
      </w:r>
      <w:r w:rsidRPr="009B4FC9">
        <w:t>1,</w:t>
      </w:r>
      <w:r w:rsidR="00F90D96" w:rsidRPr="009B4FC9">
        <w:t xml:space="preserve"> </w:t>
      </w:r>
      <w:r w:rsidRPr="009B4FC9">
        <w:t>2,</w:t>
      </w:r>
      <w:r w:rsidR="00264124" w:rsidRPr="009B4FC9">
        <w:t xml:space="preserve"> </w:t>
      </w:r>
      <w:r w:rsidRPr="009B4FC9">
        <w:t>…</w:t>
      </w:r>
      <w:r w:rsidR="00F90D96" w:rsidRPr="009B4FC9">
        <w:t xml:space="preserve"> </w:t>
      </w:r>
      <w:r w:rsidRPr="009B4FC9">
        <w:t>theo</w:t>
      </w:r>
      <w:r w:rsidR="00F90D96" w:rsidRPr="009B4FC9">
        <w:t xml:space="preserve"> </w:t>
      </w:r>
      <w:r w:rsidRPr="009B4FC9">
        <w:t>thứ</w:t>
      </w:r>
      <w:r w:rsidR="00F90D96" w:rsidRPr="009B4FC9">
        <w:t xml:space="preserve"> </w:t>
      </w:r>
      <w:r w:rsidRPr="009B4FC9">
        <w:t>tự</w:t>
      </w:r>
      <w:r w:rsidR="00F90D96" w:rsidRPr="009B4FC9">
        <w:t xml:space="preserve"> </w:t>
      </w:r>
      <w:r w:rsidRPr="009B4FC9">
        <w:t>xuất</w:t>
      </w:r>
      <w:r w:rsidR="00F90D96" w:rsidRPr="009B4FC9">
        <w:t xml:space="preserve"> </w:t>
      </w:r>
      <w:r w:rsidRPr="009B4FC9">
        <w:t>hiện</w:t>
      </w:r>
      <w:r w:rsidR="00F90D96" w:rsidRPr="009B4FC9">
        <w:t xml:space="preserve"> </w:t>
      </w:r>
      <w:r w:rsidRPr="009B4FC9">
        <w:t>trong</w:t>
      </w:r>
      <w:r w:rsidR="00F90D96" w:rsidRPr="009B4FC9">
        <w:t xml:space="preserve"> </w:t>
      </w:r>
      <w:r w:rsidRPr="009B4FC9">
        <w:t>dữ</w:t>
      </w:r>
      <w:r w:rsidR="00F90D96" w:rsidRPr="009B4FC9">
        <w:t xml:space="preserve"> </w:t>
      </w:r>
      <w:r w:rsidRPr="009B4FC9">
        <w:t>liệu.</w:t>
      </w:r>
      <w:r w:rsidR="00F90D96" w:rsidRPr="009B4FC9">
        <w:t xml:space="preserve"> </w:t>
      </w:r>
      <w:r w:rsidRPr="009B4FC9">
        <w:t>Quá</w:t>
      </w:r>
      <w:r w:rsidR="00F90D96" w:rsidRPr="009B4FC9">
        <w:t xml:space="preserve"> </w:t>
      </w:r>
      <w:r w:rsidRPr="009B4FC9">
        <w:t>trình</w:t>
      </w:r>
      <w:r w:rsidR="00F90D96" w:rsidRPr="009B4FC9">
        <w:t xml:space="preserve"> </w:t>
      </w:r>
      <w:r w:rsidRPr="009B4FC9">
        <w:t>mã</w:t>
      </w:r>
      <w:r w:rsidR="00F90D96" w:rsidRPr="009B4FC9">
        <w:t xml:space="preserve"> </w:t>
      </w:r>
      <w:r w:rsidRPr="009B4FC9">
        <w:t>hóa</w:t>
      </w:r>
      <w:r w:rsidR="00F90D96" w:rsidRPr="009B4FC9">
        <w:t xml:space="preserve"> </w:t>
      </w:r>
      <w:r w:rsidRPr="009B4FC9">
        <w:t>này</w:t>
      </w:r>
      <w:r w:rsidR="00F90D96" w:rsidRPr="009B4FC9">
        <w:t xml:space="preserve"> </w:t>
      </w:r>
      <w:r w:rsidRPr="009B4FC9">
        <w:t>được</w:t>
      </w:r>
      <w:r w:rsidR="00F90D96" w:rsidRPr="009B4FC9">
        <w:t xml:space="preserve"> </w:t>
      </w:r>
      <w:r w:rsidRPr="009B4FC9">
        <w:t>thực</w:t>
      </w:r>
      <w:r w:rsidR="00F90D96" w:rsidRPr="009B4FC9">
        <w:t xml:space="preserve"> </w:t>
      </w:r>
      <w:r w:rsidRPr="009B4FC9">
        <w:t>hiện</w:t>
      </w:r>
      <w:r w:rsidR="00F90D96" w:rsidRPr="009B4FC9">
        <w:t xml:space="preserve"> </w:t>
      </w:r>
      <w:r w:rsidRPr="009B4FC9">
        <w:t>đồng</w:t>
      </w:r>
      <w:r w:rsidR="00F90D96" w:rsidRPr="009B4FC9">
        <w:t xml:space="preserve"> </w:t>
      </w:r>
      <w:r w:rsidRPr="009B4FC9">
        <w:t>thời</w:t>
      </w:r>
      <w:r w:rsidR="00F90D96" w:rsidRPr="009B4FC9">
        <w:t xml:space="preserve"> </w:t>
      </w:r>
      <w:r w:rsidRPr="009B4FC9">
        <w:t>lưu</w:t>
      </w:r>
      <w:r w:rsidR="00F90D96" w:rsidRPr="009B4FC9">
        <w:t xml:space="preserve"> </w:t>
      </w:r>
      <w:r w:rsidRPr="009B4FC9">
        <w:t>lại</w:t>
      </w:r>
      <w:r w:rsidR="00F90D96" w:rsidRPr="009B4FC9">
        <w:t xml:space="preserve"> </w:t>
      </w:r>
      <w:r w:rsidRPr="009B4FC9">
        <w:t>các</w:t>
      </w:r>
      <w:r w:rsidR="00F90D96" w:rsidRPr="009B4FC9">
        <w:t xml:space="preserve"> </w:t>
      </w:r>
      <w:r w:rsidRPr="009B4FC9">
        <w:t>bộ</w:t>
      </w:r>
      <w:r w:rsidR="00F90D96" w:rsidRPr="009B4FC9">
        <w:t xml:space="preserve"> </w:t>
      </w:r>
      <w:r w:rsidRPr="009B4FC9">
        <w:t>mã</w:t>
      </w:r>
      <w:r w:rsidR="00F90D96" w:rsidRPr="009B4FC9">
        <w:t xml:space="preserve"> </w:t>
      </w:r>
      <w:r w:rsidRPr="009B4FC9">
        <w:t>để</w:t>
      </w:r>
      <w:r w:rsidR="00F90D96" w:rsidRPr="009B4FC9">
        <w:t xml:space="preserve"> </w:t>
      </w:r>
      <w:r w:rsidRPr="009B4FC9">
        <w:t>phục</w:t>
      </w:r>
      <w:r w:rsidR="00F90D96" w:rsidRPr="009B4FC9">
        <w:t xml:space="preserve"> </w:t>
      </w:r>
      <w:r w:rsidRPr="009B4FC9">
        <w:t>vụ</w:t>
      </w:r>
      <w:r w:rsidR="00F90D96" w:rsidRPr="009B4FC9">
        <w:t xml:space="preserve"> </w:t>
      </w:r>
      <w:r w:rsidRPr="009B4FC9">
        <w:t>cho</w:t>
      </w:r>
      <w:r w:rsidR="00F90D96" w:rsidRPr="009B4FC9">
        <w:t xml:space="preserve"> </w:t>
      </w:r>
      <w:r w:rsidRPr="009B4FC9">
        <w:t>bước</w:t>
      </w:r>
      <w:r w:rsidR="00F90D96" w:rsidRPr="009B4FC9">
        <w:t xml:space="preserve"> </w:t>
      </w:r>
      <w:r w:rsidRPr="009B4FC9">
        <w:t>giải</w:t>
      </w:r>
      <w:r w:rsidR="00F90D96" w:rsidRPr="009B4FC9">
        <w:t xml:space="preserve"> </w:t>
      </w:r>
      <w:r w:rsidRPr="009B4FC9">
        <w:t>mã</w:t>
      </w:r>
      <w:r w:rsidR="00F90D96" w:rsidRPr="009B4FC9">
        <w:t xml:space="preserve"> </w:t>
      </w:r>
      <w:r w:rsidRPr="009B4FC9">
        <w:t>kết</w:t>
      </w:r>
      <w:r w:rsidR="00F90D96" w:rsidRPr="009B4FC9">
        <w:t xml:space="preserve"> </w:t>
      </w:r>
      <w:r w:rsidRPr="009B4FC9">
        <w:t>quả</w:t>
      </w:r>
      <w:r w:rsidR="00F90D96" w:rsidRPr="009B4FC9">
        <w:t xml:space="preserve"> </w:t>
      </w:r>
      <w:r w:rsidRPr="009B4FC9">
        <w:t>và</w:t>
      </w:r>
      <w:r w:rsidR="00F90D96" w:rsidRPr="009B4FC9">
        <w:t xml:space="preserve"> </w:t>
      </w:r>
      <w:r w:rsidRPr="009B4FC9">
        <w:t>tái</w:t>
      </w:r>
      <w:r w:rsidR="00F90D96" w:rsidRPr="009B4FC9">
        <w:t xml:space="preserve"> </w:t>
      </w:r>
      <w:r w:rsidRPr="009B4FC9">
        <w:t>sử</w:t>
      </w:r>
      <w:r w:rsidR="00F90D96" w:rsidRPr="009B4FC9">
        <w:t xml:space="preserve"> </w:t>
      </w:r>
      <w:r w:rsidRPr="009B4FC9">
        <w:t>dụng</w:t>
      </w:r>
      <w:r w:rsidR="00F90D96" w:rsidRPr="009B4FC9">
        <w:t xml:space="preserve"> </w:t>
      </w:r>
      <w:r w:rsidRPr="009B4FC9">
        <w:t>mô</w:t>
      </w:r>
      <w:r w:rsidR="00F90D96" w:rsidRPr="009B4FC9">
        <w:t xml:space="preserve"> </w:t>
      </w:r>
      <w:r w:rsidRPr="009B4FC9">
        <w:t>hình</w:t>
      </w:r>
      <w:r w:rsidR="00F90D96" w:rsidRPr="009B4FC9">
        <w:t xml:space="preserve"> </w:t>
      </w:r>
      <w:r w:rsidRPr="009B4FC9">
        <w:t>sau</w:t>
      </w:r>
      <w:r w:rsidR="00F90D96" w:rsidRPr="009B4FC9">
        <w:t xml:space="preserve"> </w:t>
      </w:r>
      <w:r w:rsidRPr="009B4FC9">
        <w:t>này.</w:t>
      </w:r>
    </w:p>
    <w:p w14:paraId="4A6B3984" w14:textId="07C8117A" w:rsidR="002A3FFD" w:rsidRPr="007D6D46" w:rsidRDefault="002A3FFD" w:rsidP="00645B03">
      <w:pPr>
        <w:pStyle w:val="4-DoanVB"/>
        <w:numPr>
          <w:ilvl w:val="0"/>
          <w:numId w:val="24"/>
        </w:numPr>
        <w:spacing w:line="360" w:lineRule="auto"/>
      </w:pPr>
      <w:r w:rsidRPr="007D6D46">
        <w:t>Chuẩn</w:t>
      </w:r>
      <w:r w:rsidR="00F90D96" w:rsidRPr="007D6D46">
        <w:t xml:space="preserve"> </w:t>
      </w:r>
      <w:r w:rsidRPr="007D6D46">
        <w:t>hóa</w:t>
      </w:r>
      <w:r w:rsidR="00F90D96" w:rsidRPr="007D6D46">
        <w:t xml:space="preserve"> </w:t>
      </w:r>
      <w:r w:rsidRPr="007D6D46">
        <w:t>dữ</w:t>
      </w:r>
      <w:r w:rsidR="00F90D96" w:rsidRPr="007D6D46">
        <w:t xml:space="preserve"> </w:t>
      </w:r>
      <w:r w:rsidRPr="007D6D46">
        <w:t>liệu</w:t>
      </w:r>
      <w:r w:rsidR="00F90D96" w:rsidRPr="007D6D46">
        <w:t xml:space="preserve"> </w:t>
      </w:r>
      <w:r w:rsidRPr="007D6D46">
        <w:t>(Feature</w:t>
      </w:r>
      <w:r w:rsidR="00F90D96" w:rsidRPr="007D6D46">
        <w:t xml:space="preserve"> </w:t>
      </w:r>
      <w:r w:rsidRPr="007D6D46">
        <w:t>Scaling)</w:t>
      </w:r>
    </w:p>
    <w:p w14:paraId="39AD9E96" w14:textId="77777777" w:rsidR="007714DA" w:rsidRPr="009B4FC9" w:rsidRDefault="007714DA" w:rsidP="0042196A">
      <w:pPr>
        <w:spacing w:line="360" w:lineRule="auto"/>
        <w:ind w:firstLine="567"/>
      </w:pPr>
      <w:r w:rsidRPr="009B4FC9">
        <w:t>Một vấn đề thường gặp trong các mô hình học máy là sự chênh lệch về đơn vị hoặc phạm vi giá trị giữa các đặc trưng. Điều này có thể khiến mô hình vô tình ưu tiên những đặc trưng có giá trị lớn hơn, dẫn đến kết quả học sai lệch và giảm hiệu quả dự đoán.</w:t>
      </w:r>
    </w:p>
    <w:p w14:paraId="54A9AC3E" w14:textId="2F2E0A8C" w:rsidR="007714DA" w:rsidRPr="009B4FC9" w:rsidRDefault="007714DA" w:rsidP="0042196A">
      <w:pPr>
        <w:spacing w:line="360" w:lineRule="auto"/>
        <w:ind w:firstLine="567"/>
      </w:pPr>
      <w:r w:rsidRPr="009B4FC9">
        <w:t>Để khắc phục đã áp dụng phương pháp Min-Max Scaling cho hai đặc trưng quan trọng là:</w:t>
      </w:r>
    </w:p>
    <w:p w14:paraId="0C41B8DE" w14:textId="57D242FF" w:rsidR="007714DA" w:rsidRPr="009B4FC9" w:rsidRDefault="007714DA" w:rsidP="00645B03">
      <w:pPr>
        <w:pStyle w:val="ListParagraph"/>
        <w:numPr>
          <w:ilvl w:val="0"/>
          <w:numId w:val="25"/>
        </w:numPr>
        <w:tabs>
          <w:tab w:val="left" w:pos="851"/>
        </w:tabs>
        <w:spacing w:line="360" w:lineRule="auto"/>
      </w:pPr>
      <w:r w:rsidRPr="009B4FC9">
        <w:lastRenderedPageBreak/>
        <w:t>“</w:t>
      </w:r>
      <w:proofErr w:type="gramStart"/>
      <w:r w:rsidRPr="009B4FC9">
        <w:t>unemployment</w:t>
      </w:r>
      <w:proofErr w:type="gramEnd"/>
      <w:r w:rsidRPr="009B4FC9">
        <w:t>_rate”: Sau khi chuẩn hóa, giá trị được đưa về khoảng [0, 1], lưu vào cột “unemployment_rate_scaled”.</w:t>
      </w:r>
    </w:p>
    <w:p w14:paraId="75E72CAB" w14:textId="4AB5C142" w:rsidR="00264124" w:rsidRPr="009B4FC9" w:rsidRDefault="00264124" w:rsidP="00645B03">
      <w:pPr>
        <w:pStyle w:val="ListParagraph"/>
        <w:numPr>
          <w:ilvl w:val="0"/>
          <w:numId w:val="25"/>
        </w:numPr>
        <w:tabs>
          <w:tab w:val="left" w:pos="851"/>
        </w:tabs>
        <w:spacing w:line="360" w:lineRule="auto"/>
      </w:pPr>
      <w:r w:rsidRPr="009B4FC9">
        <w:t>"year": Biến thời gian ban đầu có giá trị từ 2014 đến 2024. Tuy nhiều mô hình học máy như Random Forest và XGBoost không yêu cầu chuẩn hóa biến đầu vào (vì không bị ảnh hưởng bởi thang đo), nhưng việc chuẩn hóa biến "year" vẫn là cần thiết trong bối cảnh nghiên cứu này. Biến "year" đã được chuẩn hóa và lưu vào cột “year_scaled”, nhằm phục vụ cho các mô hình nhạy cảm với thang đo, đặc biệt là Linear Regression và mạng nơ-ron (LSTM). Việc chuẩn hóa giúp:</w:t>
      </w:r>
    </w:p>
    <w:p w14:paraId="40A9883E" w14:textId="38A12EE1" w:rsidR="00264124" w:rsidRPr="009B4FC9" w:rsidRDefault="006651D8" w:rsidP="006651D8">
      <w:pPr>
        <w:pStyle w:val="ListParagraph"/>
        <w:spacing w:line="360" w:lineRule="auto"/>
      </w:pPr>
      <w:r>
        <w:t xml:space="preserve">+ </w:t>
      </w:r>
      <w:r w:rsidR="00264124" w:rsidRPr="009B4FC9">
        <w:t>Tránh hiện tượng mô hình bị chi phối bởi độ lớn tuyệt đối của biến thời gian, nhất là trong hồi quy tuyến tính hoặc mạng nơ-ron.</w:t>
      </w:r>
    </w:p>
    <w:p w14:paraId="42DC908F" w14:textId="297BE871" w:rsidR="00264124" w:rsidRPr="009B4FC9" w:rsidRDefault="006651D8" w:rsidP="006651D8">
      <w:pPr>
        <w:pStyle w:val="ListParagraph"/>
        <w:spacing w:line="360" w:lineRule="auto"/>
      </w:pPr>
      <w:r>
        <w:t xml:space="preserve">+ </w:t>
      </w:r>
      <w:r w:rsidR="00264124" w:rsidRPr="009B4FC9">
        <w:t>Đảm bảo các đặc trưng đầu vào có cùng tỷ lệ, giúp mô hình học xu hướng biến đổi theo thời gian một cách ổn định, cân bằng và khách quan hơn.</w:t>
      </w:r>
    </w:p>
    <w:p w14:paraId="22A29638" w14:textId="04BD9274" w:rsidR="00264124" w:rsidRPr="009B4FC9" w:rsidRDefault="006651D8" w:rsidP="006651D8">
      <w:pPr>
        <w:pStyle w:val="ListParagraph"/>
        <w:spacing w:line="360" w:lineRule="auto"/>
      </w:pPr>
      <w:r>
        <w:t xml:space="preserve">+ </w:t>
      </w:r>
      <w:r w:rsidR="00264124" w:rsidRPr="009B4FC9">
        <w:t>Tăng độ chính xác và hiệu quả huấn luyện cho các mô hình như LSTM – vốn rất nhạy cảm với quy mô dữ liệu đầu vào.</w:t>
      </w:r>
    </w:p>
    <w:p w14:paraId="3B146124" w14:textId="50E77E16" w:rsidR="007714DA" w:rsidRPr="009B4FC9" w:rsidRDefault="007714DA" w:rsidP="0042196A">
      <w:pPr>
        <w:spacing w:line="360" w:lineRule="auto"/>
        <w:ind w:firstLine="567"/>
      </w:pPr>
      <w:r w:rsidRPr="009B4FC9">
        <w:t>Mặc dù mô hình như Random Forest hoặc XGBoost không yêu cầu chuẩn hóa dữ liệu, việc chuẩn hóa vẫn được thực hiện vì:</w:t>
      </w:r>
    </w:p>
    <w:p w14:paraId="17DF77B9" w14:textId="77777777" w:rsidR="007714DA" w:rsidRPr="009B4FC9" w:rsidRDefault="007714DA" w:rsidP="00645B03">
      <w:pPr>
        <w:pStyle w:val="ListParagraph"/>
        <w:numPr>
          <w:ilvl w:val="0"/>
          <w:numId w:val="26"/>
        </w:numPr>
        <w:spacing w:line="360" w:lineRule="auto"/>
      </w:pPr>
      <w:r w:rsidRPr="009B4FC9">
        <w:t>Đảm bảo đồng nhất về tỷ lệ giữa các đặc trưng, đặc biệt quan trọng đối với mô hình nhạy cảm với tỷ lệ như Linear Regression.</w:t>
      </w:r>
    </w:p>
    <w:p w14:paraId="7300BF48" w14:textId="77777777" w:rsidR="007714DA" w:rsidRPr="009B4FC9" w:rsidRDefault="007714DA" w:rsidP="00645B03">
      <w:pPr>
        <w:pStyle w:val="ListParagraph"/>
        <w:numPr>
          <w:ilvl w:val="0"/>
          <w:numId w:val="26"/>
        </w:numPr>
        <w:spacing w:line="360" w:lineRule="auto"/>
      </w:pPr>
      <w:r w:rsidRPr="009B4FC9">
        <w:t>Giúp mô hình học nhanh hơn và giảm nguy cơ bị mắc kẹt tại các điểm cực trị của hàm mất mát trong quá trình tối ưu hóa.</w:t>
      </w:r>
    </w:p>
    <w:p w14:paraId="2C6619FA" w14:textId="1E484DCE" w:rsidR="007714DA" w:rsidRPr="009B4FC9" w:rsidRDefault="007714DA" w:rsidP="00645B03">
      <w:pPr>
        <w:pStyle w:val="ListParagraph"/>
        <w:numPr>
          <w:ilvl w:val="0"/>
          <w:numId w:val="26"/>
        </w:numPr>
        <w:spacing w:line="360" w:lineRule="auto"/>
      </w:pPr>
      <w:r w:rsidRPr="009B4FC9">
        <w:t>Tăng khả năng hội tụ ổn định, đặc biệt khi huấn luyện trên tập dữ liệu lớn.</w:t>
      </w:r>
    </w:p>
    <w:p w14:paraId="303C8007" w14:textId="2AE8C107" w:rsidR="00CF4176" w:rsidRPr="009B4FC9" w:rsidRDefault="00E312DC" w:rsidP="0042196A">
      <w:pPr>
        <w:pStyle w:val="4-DoanVB"/>
        <w:spacing w:line="360" w:lineRule="auto"/>
        <w:ind w:firstLine="0"/>
        <w:jc w:val="center"/>
      </w:pPr>
      <w:r w:rsidRPr="009B4FC9">
        <w:rPr>
          <w:noProof/>
        </w:rPr>
        <w:drawing>
          <wp:inline distT="0" distB="0" distL="0" distR="0" wp14:anchorId="3E41E3FD" wp14:editId="320DC55F">
            <wp:extent cx="5939790" cy="838200"/>
            <wp:effectExtent l="0" t="0" r="3810" b="0"/>
            <wp:docPr id="71021418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14183" name="Picture 1" descr="A computer code with text&#10;&#10;AI-generated content may be incorrect."/>
                    <pic:cNvPicPr/>
                  </pic:nvPicPr>
                  <pic:blipFill>
                    <a:blip r:embed="rId22"/>
                    <a:stretch>
                      <a:fillRect/>
                    </a:stretch>
                  </pic:blipFill>
                  <pic:spPr>
                    <a:xfrm>
                      <a:off x="0" y="0"/>
                      <a:ext cx="5939790" cy="838200"/>
                    </a:xfrm>
                    <a:prstGeom prst="rect">
                      <a:avLst/>
                    </a:prstGeom>
                  </pic:spPr>
                </pic:pic>
              </a:graphicData>
            </a:graphic>
          </wp:inline>
        </w:drawing>
      </w:r>
    </w:p>
    <w:p w14:paraId="130E3C78" w14:textId="0D914B5D" w:rsidR="007714DA" w:rsidRPr="009B4FC9" w:rsidRDefault="007714DA" w:rsidP="0042196A">
      <w:pPr>
        <w:pStyle w:val="Caption"/>
        <w:spacing w:line="360" w:lineRule="auto"/>
        <w:rPr>
          <w:i w:val="0"/>
          <w:iCs w:val="0"/>
        </w:rPr>
      </w:pPr>
      <w:bookmarkStart w:id="36" w:name="_Toc199717838"/>
      <w:r w:rsidRPr="009B4FC9">
        <w:rPr>
          <w:i w:val="0"/>
          <w:iCs w:val="0"/>
        </w:rPr>
        <w:t>Hình 2.</w:t>
      </w:r>
      <w:r w:rsidRPr="009B4FC9">
        <w:rPr>
          <w:i w:val="0"/>
          <w:iCs w:val="0"/>
        </w:rPr>
        <w:fldChar w:fldCharType="begin"/>
      </w:r>
      <w:r w:rsidRPr="009B4FC9">
        <w:rPr>
          <w:i w:val="0"/>
          <w:iCs w:val="0"/>
        </w:rPr>
        <w:instrText xml:space="preserve"> SEQ Hình_2. \* ARABIC </w:instrText>
      </w:r>
      <w:r w:rsidRPr="009B4FC9">
        <w:rPr>
          <w:i w:val="0"/>
          <w:iCs w:val="0"/>
        </w:rPr>
        <w:fldChar w:fldCharType="separate"/>
      </w:r>
      <w:r w:rsidR="005B59AD">
        <w:rPr>
          <w:i w:val="0"/>
          <w:iCs w:val="0"/>
          <w:noProof/>
        </w:rPr>
        <w:t>6</w:t>
      </w:r>
      <w:r w:rsidRPr="009B4FC9">
        <w:rPr>
          <w:i w:val="0"/>
          <w:iCs w:val="0"/>
        </w:rPr>
        <w:fldChar w:fldCharType="end"/>
      </w:r>
      <w:r w:rsidRPr="009B4FC9">
        <w:rPr>
          <w:i w:val="0"/>
          <w:iCs w:val="0"/>
        </w:rPr>
        <w:t xml:space="preserve"> Chuẩn hóa dữ liệu</w:t>
      </w:r>
      <w:bookmarkEnd w:id="36"/>
    </w:p>
    <w:p w14:paraId="706E77A2" w14:textId="0B30E3B4" w:rsidR="007714DA" w:rsidRDefault="007714DA" w:rsidP="00645B03">
      <w:pPr>
        <w:pStyle w:val="Caption"/>
        <w:numPr>
          <w:ilvl w:val="0"/>
          <w:numId w:val="27"/>
        </w:numPr>
        <w:spacing w:line="360" w:lineRule="auto"/>
        <w:jc w:val="both"/>
        <w:rPr>
          <w:i w:val="0"/>
          <w:iCs w:val="0"/>
        </w:rPr>
      </w:pPr>
      <w:proofErr w:type="gramStart"/>
      <w:r w:rsidRPr="00594CD7">
        <w:rPr>
          <w:i w:val="0"/>
          <w:iCs w:val="0"/>
        </w:rPr>
        <w:t>Lý</w:t>
      </w:r>
      <w:proofErr w:type="gramEnd"/>
      <w:r w:rsidRPr="00594CD7">
        <w:rPr>
          <w:i w:val="0"/>
          <w:iCs w:val="0"/>
        </w:rPr>
        <w:t xml:space="preserve"> do chọn MinMaxScaler thay vì StandardScaler</w:t>
      </w:r>
    </w:p>
    <w:p w14:paraId="78E8E842" w14:textId="24DDED9A" w:rsidR="007945E4" w:rsidRPr="007945E4" w:rsidRDefault="007945E4" w:rsidP="007945E4">
      <w:pPr>
        <w:pStyle w:val="Caption"/>
        <w:spacing w:line="360" w:lineRule="auto"/>
        <w:ind w:left="720"/>
        <w:rPr>
          <w:i w:val="0"/>
          <w:iCs w:val="0"/>
        </w:rPr>
      </w:pPr>
      <w:bookmarkStart w:id="37" w:name="_Toc199717807"/>
      <w:r w:rsidRPr="009B4FC9">
        <w:rPr>
          <w:i w:val="0"/>
          <w:iCs w:val="0"/>
        </w:rPr>
        <w:t>Bảng 2.</w:t>
      </w:r>
      <w:r w:rsidRPr="009B4FC9">
        <w:rPr>
          <w:i w:val="0"/>
          <w:iCs w:val="0"/>
        </w:rPr>
        <w:fldChar w:fldCharType="begin"/>
      </w:r>
      <w:r w:rsidRPr="009B4FC9">
        <w:rPr>
          <w:i w:val="0"/>
          <w:iCs w:val="0"/>
        </w:rPr>
        <w:instrText xml:space="preserve"> SEQ Bảng_2. \* ARABIC </w:instrText>
      </w:r>
      <w:r w:rsidRPr="009B4FC9">
        <w:rPr>
          <w:i w:val="0"/>
          <w:iCs w:val="0"/>
        </w:rPr>
        <w:fldChar w:fldCharType="separate"/>
      </w:r>
      <w:r w:rsidR="005B59AD">
        <w:rPr>
          <w:i w:val="0"/>
          <w:iCs w:val="0"/>
          <w:noProof/>
        </w:rPr>
        <w:t>2</w:t>
      </w:r>
      <w:r w:rsidRPr="009B4FC9">
        <w:rPr>
          <w:i w:val="0"/>
          <w:iCs w:val="0"/>
        </w:rPr>
        <w:fldChar w:fldCharType="end"/>
      </w:r>
      <w:r w:rsidRPr="009B4FC9">
        <w:rPr>
          <w:i w:val="0"/>
          <w:iCs w:val="0"/>
        </w:rPr>
        <w:t xml:space="preserve"> Lý do lựa chọn MinMaxScaler</w:t>
      </w:r>
      <w:bookmarkEnd w:id="37"/>
    </w:p>
    <w:tbl>
      <w:tblPr>
        <w:tblStyle w:val="TableGrid"/>
        <w:tblW w:w="0" w:type="auto"/>
        <w:tblLook w:val="04A0" w:firstRow="1" w:lastRow="0" w:firstColumn="1" w:lastColumn="0" w:noHBand="0" w:noVBand="1"/>
      </w:tblPr>
      <w:tblGrid>
        <w:gridCol w:w="3114"/>
        <w:gridCol w:w="3115"/>
        <w:gridCol w:w="3115"/>
      </w:tblGrid>
      <w:tr w:rsidR="007714DA" w:rsidRPr="009B4FC9" w14:paraId="6CA72F04" w14:textId="77777777" w:rsidTr="00D13144">
        <w:tc>
          <w:tcPr>
            <w:tcW w:w="3114" w:type="dxa"/>
            <w:vAlign w:val="center"/>
          </w:tcPr>
          <w:p w14:paraId="49423DD4" w14:textId="3A44F6A3" w:rsidR="007714DA" w:rsidRPr="0061430A" w:rsidRDefault="007714DA" w:rsidP="0042196A">
            <w:pPr>
              <w:spacing w:line="360" w:lineRule="auto"/>
              <w:jc w:val="center"/>
              <w:rPr>
                <w:rFonts w:cs="Times New Roman"/>
                <w:szCs w:val="28"/>
              </w:rPr>
            </w:pPr>
            <w:r w:rsidRPr="0061430A">
              <w:rPr>
                <w:rFonts w:cs="Times New Roman"/>
                <w:color w:val="000000"/>
                <w:szCs w:val="28"/>
              </w:rPr>
              <w:lastRenderedPageBreak/>
              <w:t>Tiêu chí</w:t>
            </w:r>
          </w:p>
        </w:tc>
        <w:tc>
          <w:tcPr>
            <w:tcW w:w="3115" w:type="dxa"/>
            <w:vAlign w:val="center"/>
          </w:tcPr>
          <w:p w14:paraId="0D4AB8A6" w14:textId="02B6A6EE" w:rsidR="007714DA" w:rsidRPr="0061430A" w:rsidRDefault="007714DA" w:rsidP="0042196A">
            <w:pPr>
              <w:spacing w:line="360" w:lineRule="auto"/>
              <w:jc w:val="center"/>
              <w:rPr>
                <w:rFonts w:cs="Times New Roman"/>
                <w:szCs w:val="28"/>
              </w:rPr>
            </w:pPr>
            <w:r w:rsidRPr="0061430A">
              <w:rPr>
                <w:rFonts w:cs="Times New Roman"/>
                <w:color w:val="000000"/>
                <w:szCs w:val="28"/>
              </w:rPr>
              <w:t>MinMaxScaler</w:t>
            </w:r>
          </w:p>
        </w:tc>
        <w:tc>
          <w:tcPr>
            <w:tcW w:w="3115" w:type="dxa"/>
            <w:vAlign w:val="center"/>
          </w:tcPr>
          <w:p w14:paraId="069A687D" w14:textId="342EB887" w:rsidR="007714DA" w:rsidRPr="0061430A" w:rsidRDefault="007714DA" w:rsidP="0042196A">
            <w:pPr>
              <w:spacing w:line="360" w:lineRule="auto"/>
              <w:jc w:val="center"/>
              <w:rPr>
                <w:rFonts w:cs="Times New Roman"/>
                <w:szCs w:val="28"/>
              </w:rPr>
            </w:pPr>
            <w:r w:rsidRPr="0061430A">
              <w:rPr>
                <w:rFonts w:cs="Times New Roman"/>
                <w:color w:val="000000"/>
                <w:szCs w:val="28"/>
              </w:rPr>
              <w:t>StandardScaler</w:t>
            </w:r>
          </w:p>
        </w:tc>
      </w:tr>
      <w:tr w:rsidR="007714DA" w:rsidRPr="009B4FC9" w14:paraId="681B872B" w14:textId="77777777" w:rsidTr="00D13144">
        <w:tc>
          <w:tcPr>
            <w:tcW w:w="3114" w:type="dxa"/>
            <w:vAlign w:val="center"/>
          </w:tcPr>
          <w:p w14:paraId="64C3A1B7" w14:textId="7F69D222" w:rsidR="007714DA" w:rsidRPr="009B4FC9" w:rsidRDefault="007714DA" w:rsidP="0042196A">
            <w:pPr>
              <w:spacing w:line="360" w:lineRule="auto"/>
              <w:rPr>
                <w:rFonts w:cs="Times New Roman"/>
                <w:szCs w:val="28"/>
              </w:rPr>
            </w:pPr>
            <w:r w:rsidRPr="009B4FC9">
              <w:rPr>
                <w:rFonts w:cs="Times New Roman"/>
                <w:color w:val="000000"/>
                <w:szCs w:val="28"/>
              </w:rPr>
              <w:t>Nguyên lý</w:t>
            </w:r>
          </w:p>
        </w:tc>
        <w:tc>
          <w:tcPr>
            <w:tcW w:w="3115" w:type="dxa"/>
            <w:vAlign w:val="center"/>
          </w:tcPr>
          <w:p w14:paraId="401FCDA9" w14:textId="19AF50F3" w:rsidR="007714DA" w:rsidRPr="009B4FC9" w:rsidRDefault="007714DA" w:rsidP="0042196A">
            <w:pPr>
              <w:spacing w:line="360" w:lineRule="auto"/>
              <w:rPr>
                <w:rFonts w:cs="Times New Roman"/>
                <w:szCs w:val="28"/>
              </w:rPr>
            </w:pPr>
            <w:r w:rsidRPr="009B4FC9">
              <w:rPr>
                <w:rFonts w:cs="Times New Roman"/>
                <w:color w:val="000000"/>
                <w:szCs w:val="28"/>
              </w:rPr>
              <w:t>Đưa về khoảng [0, 1]</w:t>
            </w:r>
          </w:p>
        </w:tc>
        <w:tc>
          <w:tcPr>
            <w:tcW w:w="3115" w:type="dxa"/>
            <w:vAlign w:val="center"/>
          </w:tcPr>
          <w:p w14:paraId="1F21A09E" w14:textId="75C131A5" w:rsidR="007714DA" w:rsidRPr="009B4FC9" w:rsidRDefault="007714DA" w:rsidP="0042196A">
            <w:pPr>
              <w:spacing w:line="360" w:lineRule="auto"/>
              <w:rPr>
                <w:rFonts w:cs="Times New Roman"/>
                <w:szCs w:val="28"/>
              </w:rPr>
            </w:pPr>
            <w:r w:rsidRPr="009B4FC9">
              <w:rPr>
                <w:rFonts w:cs="Times New Roman"/>
                <w:color w:val="000000"/>
                <w:szCs w:val="28"/>
              </w:rPr>
              <w:t>Chuẩn hóa về phân phối chuẩn (μ=0, σ=1)</w:t>
            </w:r>
          </w:p>
        </w:tc>
      </w:tr>
      <w:tr w:rsidR="007714DA" w:rsidRPr="009B4FC9" w14:paraId="68696792" w14:textId="77777777" w:rsidTr="00D13144">
        <w:tc>
          <w:tcPr>
            <w:tcW w:w="3114" w:type="dxa"/>
            <w:vAlign w:val="center"/>
          </w:tcPr>
          <w:p w14:paraId="031D5830" w14:textId="0F9A9010" w:rsidR="007714DA" w:rsidRPr="009B4FC9" w:rsidRDefault="007714DA" w:rsidP="0042196A">
            <w:pPr>
              <w:spacing w:line="360" w:lineRule="auto"/>
              <w:rPr>
                <w:rFonts w:cs="Times New Roman"/>
                <w:szCs w:val="28"/>
              </w:rPr>
            </w:pPr>
            <w:r w:rsidRPr="009B4FC9">
              <w:rPr>
                <w:rFonts w:cs="Times New Roman"/>
                <w:color w:val="000000"/>
                <w:szCs w:val="28"/>
              </w:rPr>
              <w:t>Ảnh hưởng bởi ngoại lệ</w:t>
            </w:r>
          </w:p>
        </w:tc>
        <w:tc>
          <w:tcPr>
            <w:tcW w:w="3115" w:type="dxa"/>
            <w:vAlign w:val="center"/>
          </w:tcPr>
          <w:p w14:paraId="17CCDB91" w14:textId="379578E0" w:rsidR="007714DA" w:rsidRPr="009B4FC9" w:rsidRDefault="007714DA" w:rsidP="0042196A">
            <w:pPr>
              <w:spacing w:line="360" w:lineRule="auto"/>
              <w:rPr>
                <w:rFonts w:cs="Times New Roman"/>
                <w:szCs w:val="28"/>
              </w:rPr>
            </w:pPr>
            <w:r w:rsidRPr="009B4FC9">
              <w:rPr>
                <w:rFonts w:cs="Times New Roman"/>
                <w:color w:val="000000"/>
                <w:szCs w:val="28"/>
              </w:rPr>
              <w:t>Nhạy cảm</w:t>
            </w:r>
          </w:p>
        </w:tc>
        <w:tc>
          <w:tcPr>
            <w:tcW w:w="3115" w:type="dxa"/>
            <w:vAlign w:val="center"/>
          </w:tcPr>
          <w:p w14:paraId="29101103" w14:textId="7C4AF2A7" w:rsidR="007714DA" w:rsidRPr="009B4FC9" w:rsidRDefault="007714DA" w:rsidP="0042196A">
            <w:pPr>
              <w:spacing w:line="360" w:lineRule="auto"/>
              <w:rPr>
                <w:rFonts w:cs="Times New Roman"/>
                <w:szCs w:val="28"/>
              </w:rPr>
            </w:pPr>
            <w:r w:rsidRPr="009B4FC9">
              <w:rPr>
                <w:rFonts w:cs="Times New Roman"/>
                <w:color w:val="000000"/>
                <w:szCs w:val="28"/>
              </w:rPr>
              <w:t>Ít nhạy cảm hơn</w:t>
            </w:r>
          </w:p>
        </w:tc>
      </w:tr>
      <w:tr w:rsidR="007714DA" w:rsidRPr="009B4FC9" w14:paraId="7B517E98" w14:textId="77777777" w:rsidTr="00D13144">
        <w:tc>
          <w:tcPr>
            <w:tcW w:w="3114" w:type="dxa"/>
            <w:vAlign w:val="center"/>
          </w:tcPr>
          <w:p w14:paraId="2EB730D2" w14:textId="624BE33B" w:rsidR="007714DA" w:rsidRPr="009B4FC9" w:rsidRDefault="007714DA" w:rsidP="0042196A">
            <w:pPr>
              <w:spacing w:line="360" w:lineRule="auto"/>
              <w:rPr>
                <w:rFonts w:cs="Times New Roman"/>
                <w:szCs w:val="28"/>
              </w:rPr>
            </w:pPr>
            <w:r w:rsidRPr="009B4FC9">
              <w:rPr>
                <w:rFonts w:cs="Times New Roman"/>
                <w:color w:val="000000"/>
                <w:szCs w:val="28"/>
              </w:rPr>
              <w:t>Phù hợp với dữ liệu</w:t>
            </w:r>
          </w:p>
        </w:tc>
        <w:tc>
          <w:tcPr>
            <w:tcW w:w="3115" w:type="dxa"/>
            <w:vAlign w:val="center"/>
          </w:tcPr>
          <w:p w14:paraId="44D8A787" w14:textId="1459444C" w:rsidR="007714DA" w:rsidRPr="009B4FC9" w:rsidRDefault="007714DA" w:rsidP="0042196A">
            <w:pPr>
              <w:spacing w:line="360" w:lineRule="auto"/>
              <w:rPr>
                <w:rFonts w:cs="Times New Roman"/>
                <w:szCs w:val="28"/>
              </w:rPr>
            </w:pPr>
            <w:r w:rsidRPr="009B4FC9">
              <w:rPr>
                <w:rFonts w:cs="Times New Roman"/>
                <w:color w:val="000000"/>
                <w:szCs w:val="28"/>
              </w:rPr>
              <w:t>Có phân bố đều, không có ngoại lệ lớn</w:t>
            </w:r>
          </w:p>
        </w:tc>
        <w:tc>
          <w:tcPr>
            <w:tcW w:w="3115" w:type="dxa"/>
            <w:vAlign w:val="center"/>
          </w:tcPr>
          <w:p w14:paraId="469FCB92" w14:textId="3F9DE6BC" w:rsidR="007714DA" w:rsidRPr="009B4FC9" w:rsidRDefault="007714DA" w:rsidP="0042196A">
            <w:pPr>
              <w:spacing w:line="360" w:lineRule="auto"/>
              <w:rPr>
                <w:rFonts w:cs="Times New Roman"/>
                <w:szCs w:val="28"/>
              </w:rPr>
            </w:pPr>
            <w:r w:rsidRPr="009B4FC9">
              <w:rPr>
                <w:rFonts w:cs="Times New Roman"/>
                <w:color w:val="000000"/>
                <w:szCs w:val="28"/>
              </w:rPr>
              <w:t>Dữ liệu phân phối chuẩn hoặc gần chuẩn</w:t>
            </w:r>
          </w:p>
        </w:tc>
      </w:tr>
      <w:tr w:rsidR="007714DA" w:rsidRPr="009B4FC9" w14:paraId="6A5DCBFD" w14:textId="77777777" w:rsidTr="00D13144">
        <w:tc>
          <w:tcPr>
            <w:tcW w:w="3114" w:type="dxa"/>
            <w:vAlign w:val="center"/>
          </w:tcPr>
          <w:p w14:paraId="00729644" w14:textId="27A98CF2" w:rsidR="007714DA" w:rsidRPr="009B4FC9" w:rsidRDefault="007714DA" w:rsidP="0042196A">
            <w:pPr>
              <w:spacing w:line="360" w:lineRule="auto"/>
              <w:rPr>
                <w:rFonts w:cs="Times New Roman"/>
                <w:szCs w:val="28"/>
              </w:rPr>
            </w:pPr>
            <w:r w:rsidRPr="009B4FC9">
              <w:rPr>
                <w:rFonts w:cs="Times New Roman"/>
                <w:color w:val="000000"/>
                <w:szCs w:val="28"/>
              </w:rPr>
              <w:t>Lợi ích trong trường hợp này</w:t>
            </w:r>
          </w:p>
        </w:tc>
        <w:tc>
          <w:tcPr>
            <w:tcW w:w="3115" w:type="dxa"/>
            <w:vAlign w:val="center"/>
          </w:tcPr>
          <w:p w14:paraId="46FB6AB8" w14:textId="2E90E0CE" w:rsidR="007714DA" w:rsidRPr="009B4FC9" w:rsidRDefault="007714DA" w:rsidP="0042196A">
            <w:pPr>
              <w:spacing w:line="360" w:lineRule="auto"/>
              <w:rPr>
                <w:rFonts w:cs="Times New Roman"/>
                <w:szCs w:val="28"/>
              </w:rPr>
            </w:pPr>
            <w:r w:rsidRPr="009B4FC9">
              <w:rPr>
                <w:rFonts w:cs="Times New Roman"/>
                <w:color w:val="000000"/>
                <w:szCs w:val="28"/>
              </w:rPr>
              <w:t>Trực quan, đơn giản, phù hợp với year và unemployment_rate</w:t>
            </w:r>
          </w:p>
        </w:tc>
        <w:tc>
          <w:tcPr>
            <w:tcW w:w="3115" w:type="dxa"/>
            <w:vAlign w:val="center"/>
          </w:tcPr>
          <w:p w14:paraId="363A01A4" w14:textId="070CFDDB" w:rsidR="007714DA" w:rsidRPr="009B4FC9" w:rsidRDefault="007714DA" w:rsidP="0042196A">
            <w:pPr>
              <w:spacing w:line="360" w:lineRule="auto"/>
              <w:rPr>
                <w:rFonts w:cs="Times New Roman"/>
                <w:szCs w:val="28"/>
              </w:rPr>
            </w:pPr>
            <w:r w:rsidRPr="009B4FC9">
              <w:rPr>
                <w:rFonts w:cs="Times New Roman"/>
                <w:color w:val="000000"/>
                <w:szCs w:val="28"/>
              </w:rPr>
              <w:t>Không cần thiết nếu dữ liệu không chuẩn</w:t>
            </w:r>
          </w:p>
        </w:tc>
      </w:tr>
    </w:tbl>
    <w:p w14:paraId="1664CC5E" w14:textId="3D9CEFF9" w:rsidR="00BD42BB" w:rsidRPr="009B4FC9" w:rsidRDefault="00010FD1" w:rsidP="0042196A">
      <w:pPr>
        <w:spacing w:line="360" w:lineRule="auto"/>
        <w:ind w:firstLine="567"/>
      </w:pPr>
      <w:r w:rsidRPr="009B4FC9">
        <w:t>MinMaxScaler là lựa chọn phù hợp vì nó giữ nguyên quan hệ tỷ lệ của dữ liệu, hoạt động hiệu quả với các đặc trưng có phân bố đều như year, và hỗ trợ tốt cho nhiều mô hình học máy</w:t>
      </w:r>
    </w:p>
    <w:p w14:paraId="5318C553" w14:textId="5732464D" w:rsidR="00900FF4" w:rsidRPr="009B4FC9" w:rsidRDefault="00FD0F73" w:rsidP="0042196A">
      <w:pPr>
        <w:pStyle w:val="Heading3"/>
        <w:spacing w:line="360" w:lineRule="auto"/>
        <w:rPr>
          <w:i/>
          <w:iCs w:val="0"/>
        </w:rPr>
      </w:pPr>
      <w:bookmarkStart w:id="38" w:name="_Toc196420616"/>
      <w:bookmarkStart w:id="39" w:name="_Toc199717884"/>
      <w:r w:rsidRPr="009B4FC9">
        <w:rPr>
          <w:iCs w:val="0"/>
        </w:rPr>
        <w:t>Trích</w:t>
      </w:r>
      <w:r w:rsidR="00F90D96" w:rsidRPr="009B4FC9">
        <w:rPr>
          <w:iCs w:val="0"/>
        </w:rPr>
        <w:t xml:space="preserve"> </w:t>
      </w:r>
      <w:r w:rsidRPr="009B4FC9">
        <w:rPr>
          <w:iCs w:val="0"/>
        </w:rPr>
        <w:t>xuất</w:t>
      </w:r>
      <w:r w:rsidR="00F90D96" w:rsidRPr="009B4FC9">
        <w:rPr>
          <w:iCs w:val="0"/>
        </w:rPr>
        <w:t xml:space="preserve"> </w:t>
      </w:r>
      <w:r w:rsidRPr="009B4FC9">
        <w:rPr>
          <w:iCs w:val="0"/>
        </w:rPr>
        <w:t>và</w:t>
      </w:r>
      <w:r w:rsidR="00F90D96" w:rsidRPr="009B4FC9">
        <w:rPr>
          <w:iCs w:val="0"/>
        </w:rPr>
        <w:t xml:space="preserve"> </w:t>
      </w:r>
      <w:r w:rsidRPr="009B4FC9">
        <w:rPr>
          <w:iCs w:val="0"/>
        </w:rPr>
        <w:t>lựa</w:t>
      </w:r>
      <w:r w:rsidR="00F90D96" w:rsidRPr="009B4FC9">
        <w:rPr>
          <w:iCs w:val="0"/>
        </w:rPr>
        <w:t xml:space="preserve"> </w:t>
      </w:r>
      <w:r w:rsidRPr="009B4FC9">
        <w:rPr>
          <w:iCs w:val="0"/>
        </w:rPr>
        <w:t>chọn</w:t>
      </w:r>
      <w:r w:rsidR="00F90D96" w:rsidRPr="009B4FC9">
        <w:rPr>
          <w:iCs w:val="0"/>
        </w:rPr>
        <w:t xml:space="preserve"> </w:t>
      </w:r>
      <w:r w:rsidRPr="009B4FC9">
        <w:rPr>
          <w:iCs w:val="0"/>
        </w:rPr>
        <w:t>đặc</w:t>
      </w:r>
      <w:r w:rsidR="00F90D96" w:rsidRPr="009B4FC9">
        <w:rPr>
          <w:iCs w:val="0"/>
        </w:rPr>
        <w:t xml:space="preserve"> </w:t>
      </w:r>
      <w:r w:rsidRPr="009B4FC9">
        <w:rPr>
          <w:iCs w:val="0"/>
        </w:rPr>
        <w:t>trưng</w:t>
      </w:r>
      <w:bookmarkEnd w:id="38"/>
      <w:bookmarkEnd w:id="39"/>
    </w:p>
    <w:p w14:paraId="4BC2FD16" w14:textId="23F45122" w:rsidR="00291226" w:rsidRPr="009B4FC9" w:rsidRDefault="00291226" w:rsidP="0042196A">
      <w:pPr>
        <w:pStyle w:val="4-DoanVB"/>
        <w:spacing w:line="360" w:lineRule="auto"/>
        <w:ind w:firstLine="567"/>
      </w:pPr>
      <w:r w:rsidRPr="009B4FC9">
        <w:t>Trích</w:t>
      </w:r>
      <w:r w:rsidR="00F90D96" w:rsidRPr="009B4FC9">
        <w:t xml:space="preserve"> </w:t>
      </w:r>
      <w:r w:rsidRPr="009B4FC9">
        <w:t>xuất</w:t>
      </w:r>
      <w:r w:rsidR="00F90D96" w:rsidRPr="009B4FC9">
        <w:t xml:space="preserve"> </w:t>
      </w:r>
      <w:r w:rsidRPr="009B4FC9">
        <w:t>và</w:t>
      </w:r>
      <w:r w:rsidR="00F90D96" w:rsidRPr="009B4FC9">
        <w:t xml:space="preserve"> </w:t>
      </w:r>
      <w:r w:rsidRPr="009B4FC9">
        <w:t>lựa</w:t>
      </w:r>
      <w:r w:rsidR="00F90D96" w:rsidRPr="009B4FC9">
        <w:t xml:space="preserve"> </w:t>
      </w:r>
      <w:r w:rsidRPr="009B4FC9">
        <w:t>chọn</w:t>
      </w:r>
      <w:r w:rsidR="00F90D96" w:rsidRPr="009B4FC9">
        <w:t xml:space="preserve"> </w:t>
      </w:r>
      <w:r w:rsidRPr="009B4FC9">
        <w:t>đặc</w:t>
      </w:r>
      <w:r w:rsidR="00F90D96" w:rsidRPr="009B4FC9">
        <w:t xml:space="preserve"> </w:t>
      </w:r>
      <w:r w:rsidRPr="009B4FC9">
        <w:t>trưng</w:t>
      </w:r>
      <w:r w:rsidR="00F90D96" w:rsidRPr="009B4FC9">
        <w:t xml:space="preserve"> </w:t>
      </w:r>
      <w:r w:rsidRPr="009B4FC9">
        <w:t>là</w:t>
      </w:r>
      <w:r w:rsidR="00F90D96" w:rsidRPr="009B4FC9">
        <w:t xml:space="preserve"> </w:t>
      </w:r>
      <w:r w:rsidRPr="009B4FC9">
        <w:t>một</w:t>
      </w:r>
      <w:r w:rsidR="00F90D96" w:rsidRPr="009B4FC9">
        <w:t xml:space="preserve"> </w:t>
      </w:r>
      <w:r w:rsidRPr="009B4FC9">
        <w:t>trong</w:t>
      </w:r>
      <w:r w:rsidR="00F90D96" w:rsidRPr="009B4FC9">
        <w:t xml:space="preserve"> </w:t>
      </w:r>
      <w:r w:rsidRPr="009B4FC9">
        <w:t>những</w:t>
      </w:r>
      <w:r w:rsidR="00F90D96" w:rsidRPr="009B4FC9">
        <w:t xml:space="preserve"> </w:t>
      </w:r>
      <w:r w:rsidRPr="009B4FC9">
        <w:t>bước</w:t>
      </w:r>
      <w:r w:rsidR="00F90D96" w:rsidRPr="009B4FC9">
        <w:t xml:space="preserve"> </w:t>
      </w:r>
      <w:r w:rsidRPr="009B4FC9">
        <w:t>quan</w:t>
      </w:r>
      <w:r w:rsidR="00F90D96" w:rsidRPr="009B4FC9">
        <w:t xml:space="preserve"> </w:t>
      </w:r>
      <w:r w:rsidRPr="009B4FC9">
        <w:t>trọng</w:t>
      </w:r>
      <w:r w:rsidR="00F90D96" w:rsidRPr="009B4FC9">
        <w:t xml:space="preserve"> </w:t>
      </w:r>
      <w:r w:rsidRPr="009B4FC9">
        <w:t>trong</w:t>
      </w:r>
      <w:r w:rsidR="00F90D96" w:rsidRPr="009B4FC9">
        <w:t xml:space="preserve"> </w:t>
      </w:r>
      <w:r w:rsidRPr="009B4FC9">
        <w:t>quy</w:t>
      </w:r>
      <w:r w:rsidR="00F90D96" w:rsidRPr="009B4FC9">
        <w:t xml:space="preserve"> </w:t>
      </w:r>
      <w:r w:rsidRPr="009B4FC9">
        <w:t>trình</w:t>
      </w:r>
      <w:r w:rsidR="00F90D96" w:rsidRPr="009B4FC9">
        <w:t xml:space="preserve"> </w:t>
      </w:r>
      <w:r w:rsidRPr="009B4FC9">
        <w:t>xây</w:t>
      </w:r>
      <w:r w:rsidR="00F90D96" w:rsidRPr="009B4FC9">
        <w:t xml:space="preserve"> </w:t>
      </w:r>
      <w:r w:rsidRPr="009B4FC9">
        <w:t>dựng</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máy.</w:t>
      </w:r>
      <w:r w:rsidR="00F90D96" w:rsidRPr="009B4FC9">
        <w:t xml:space="preserve"> </w:t>
      </w:r>
      <w:r w:rsidRPr="009B4FC9">
        <w:t>Việc</w:t>
      </w:r>
      <w:r w:rsidR="00F90D96" w:rsidRPr="009B4FC9">
        <w:t xml:space="preserve"> </w:t>
      </w:r>
      <w:r w:rsidRPr="009B4FC9">
        <w:t>chọn</w:t>
      </w:r>
      <w:r w:rsidR="00F90D96" w:rsidRPr="009B4FC9">
        <w:t xml:space="preserve"> </w:t>
      </w:r>
      <w:r w:rsidRPr="009B4FC9">
        <w:t>lọc</w:t>
      </w:r>
      <w:r w:rsidR="00F90D96" w:rsidRPr="009B4FC9">
        <w:t xml:space="preserve"> </w:t>
      </w:r>
      <w:r w:rsidRPr="009B4FC9">
        <w:t>các</w:t>
      </w:r>
      <w:r w:rsidR="00F90D96" w:rsidRPr="009B4FC9">
        <w:t xml:space="preserve"> </w:t>
      </w:r>
      <w:r w:rsidRPr="009B4FC9">
        <w:t>biến</w:t>
      </w:r>
      <w:r w:rsidR="00F90D96" w:rsidRPr="009B4FC9">
        <w:t xml:space="preserve"> </w:t>
      </w:r>
      <w:r w:rsidRPr="009B4FC9">
        <w:t>đầu</w:t>
      </w:r>
      <w:r w:rsidR="00F90D96" w:rsidRPr="009B4FC9">
        <w:t xml:space="preserve"> </w:t>
      </w:r>
      <w:r w:rsidRPr="009B4FC9">
        <w:t>vào</w:t>
      </w:r>
      <w:r w:rsidR="00F90D96" w:rsidRPr="009B4FC9">
        <w:t xml:space="preserve"> </w:t>
      </w:r>
      <w:r w:rsidRPr="009B4FC9">
        <w:t>phù</w:t>
      </w:r>
      <w:r w:rsidR="00F90D96" w:rsidRPr="009B4FC9">
        <w:t xml:space="preserve"> </w:t>
      </w:r>
      <w:r w:rsidRPr="009B4FC9">
        <w:t>hợp</w:t>
      </w:r>
      <w:r w:rsidR="00F90D96" w:rsidRPr="009B4FC9">
        <w:t xml:space="preserve"> </w:t>
      </w:r>
      <w:r w:rsidRPr="009B4FC9">
        <w:t>sẽ</w:t>
      </w:r>
      <w:r w:rsidR="00F90D96" w:rsidRPr="009B4FC9">
        <w:t xml:space="preserve"> </w:t>
      </w:r>
      <w:r w:rsidRPr="009B4FC9">
        <w:t>không</w:t>
      </w:r>
      <w:r w:rsidR="00F90D96" w:rsidRPr="009B4FC9">
        <w:t xml:space="preserve"> </w:t>
      </w:r>
      <w:r w:rsidRPr="009B4FC9">
        <w:t>chỉ</w:t>
      </w:r>
      <w:r w:rsidR="00F90D96" w:rsidRPr="009B4FC9">
        <w:t xml:space="preserve"> </w:t>
      </w:r>
      <w:r w:rsidRPr="009B4FC9">
        <w:t>giúp</w:t>
      </w:r>
      <w:r w:rsidR="00F90D96" w:rsidRPr="009B4FC9">
        <w:t xml:space="preserve"> </w:t>
      </w:r>
      <w:r w:rsidRPr="009B4FC9">
        <w:t>cải</w:t>
      </w:r>
      <w:r w:rsidR="00F90D96" w:rsidRPr="009B4FC9">
        <w:t xml:space="preserve"> </w:t>
      </w:r>
      <w:r w:rsidRPr="009B4FC9">
        <w:t>thiện</w:t>
      </w:r>
      <w:r w:rsidR="00F90D96" w:rsidRPr="009B4FC9">
        <w:t xml:space="preserve"> </w:t>
      </w:r>
      <w:r w:rsidRPr="009B4FC9">
        <w:t>hiệu</w:t>
      </w:r>
      <w:r w:rsidR="00F90D96" w:rsidRPr="009B4FC9">
        <w:t xml:space="preserve"> </w:t>
      </w:r>
      <w:r w:rsidRPr="009B4FC9">
        <w:t>suất</w:t>
      </w:r>
      <w:r w:rsidR="00F90D96" w:rsidRPr="009B4FC9">
        <w:t xml:space="preserve"> </w:t>
      </w:r>
      <w:r w:rsidRPr="009B4FC9">
        <w:t>dự</w:t>
      </w:r>
      <w:r w:rsidR="00F90D96" w:rsidRPr="009B4FC9">
        <w:t xml:space="preserve"> </w:t>
      </w:r>
      <w:r w:rsidRPr="009B4FC9">
        <w:t>đoán</w:t>
      </w:r>
      <w:r w:rsidR="00F90D96" w:rsidRPr="009B4FC9">
        <w:t xml:space="preserve"> </w:t>
      </w:r>
      <w:r w:rsidRPr="009B4FC9">
        <w:t>mà</w:t>
      </w:r>
      <w:r w:rsidR="00F90D96" w:rsidRPr="009B4FC9">
        <w:t xml:space="preserve"> </w:t>
      </w:r>
      <w:r w:rsidRPr="009B4FC9">
        <w:t>còn</w:t>
      </w:r>
      <w:r w:rsidR="00F90D96" w:rsidRPr="009B4FC9">
        <w:t xml:space="preserve"> </w:t>
      </w:r>
      <w:r w:rsidRPr="009B4FC9">
        <w:t>giảm</w:t>
      </w:r>
      <w:r w:rsidR="00F90D96" w:rsidRPr="009B4FC9">
        <w:t xml:space="preserve"> </w:t>
      </w:r>
      <w:r w:rsidRPr="009B4FC9">
        <w:t>thiểu</w:t>
      </w:r>
      <w:r w:rsidR="00F90D96" w:rsidRPr="009B4FC9">
        <w:t xml:space="preserve"> </w:t>
      </w:r>
      <w:r w:rsidRPr="009B4FC9">
        <w:t>chi</w:t>
      </w:r>
      <w:r w:rsidR="00F90D96" w:rsidRPr="009B4FC9">
        <w:t xml:space="preserve"> </w:t>
      </w:r>
      <w:r w:rsidRPr="009B4FC9">
        <w:t>phí</w:t>
      </w:r>
      <w:r w:rsidR="00F90D96" w:rsidRPr="009B4FC9">
        <w:t xml:space="preserve"> </w:t>
      </w:r>
      <w:r w:rsidRPr="009B4FC9">
        <w:t>tính</w:t>
      </w:r>
      <w:r w:rsidR="00F90D96" w:rsidRPr="009B4FC9">
        <w:t xml:space="preserve"> </w:t>
      </w:r>
      <w:r w:rsidRPr="009B4FC9">
        <w:t>toán</w:t>
      </w:r>
      <w:r w:rsidR="00F90D96" w:rsidRPr="009B4FC9">
        <w:t xml:space="preserve"> </w:t>
      </w:r>
      <w:r w:rsidRPr="009B4FC9">
        <w:t>và</w:t>
      </w:r>
      <w:r w:rsidR="00F90D96" w:rsidRPr="009B4FC9">
        <w:t xml:space="preserve"> </w:t>
      </w:r>
      <w:r w:rsidRPr="009B4FC9">
        <w:t>tránh</w:t>
      </w:r>
      <w:r w:rsidR="00F90D96" w:rsidRPr="009B4FC9">
        <w:t xml:space="preserve"> </w:t>
      </w:r>
      <w:r w:rsidRPr="009B4FC9">
        <w:t>tình</w:t>
      </w:r>
      <w:r w:rsidR="00F90D96" w:rsidRPr="009B4FC9">
        <w:t xml:space="preserve"> </w:t>
      </w:r>
      <w:r w:rsidRPr="009B4FC9">
        <w:t>trạng</w:t>
      </w:r>
      <w:r w:rsidR="00F90D96" w:rsidRPr="009B4FC9">
        <w:t xml:space="preserve"> </w:t>
      </w:r>
      <w:r w:rsidRPr="009B4FC9">
        <w:t>overfitting</w:t>
      </w:r>
      <w:r w:rsidR="00F90D96" w:rsidRPr="009B4FC9">
        <w:t xml:space="preserve"> </w:t>
      </w:r>
      <w:r w:rsidRPr="009B4FC9">
        <w:t>–</w:t>
      </w:r>
      <w:r w:rsidR="00F90D96" w:rsidRPr="009B4FC9">
        <w:t xml:space="preserve"> </w:t>
      </w:r>
      <w:r w:rsidRPr="009B4FC9">
        <w:t>khi</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quá</w:t>
      </w:r>
      <w:r w:rsidR="00F90D96" w:rsidRPr="009B4FC9">
        <w:t xml:space="preserve"> </w:t>
      </w:r>
      <w:r w:rsidRPr="009B4FC9">
        <w:t>tốt</w:t>
      </w:r>
      <w:r w:rsidR="00F90D96" w:rsidRPr="009B4FC9">
        <w:t xml:space="preserve"> </w:t>
      </w:r>
      <w:r w:rsidRPr="009B4FC9">
        <w:t>dữ</w:t>
      </w:r>
      <w:r w:rsidR="00F90D96" w:rsidRPr="009B4FC9">
        <w:t xml:space="preserve"> </w:t>
      </w:r>
      <w:r w:rsidRPr="009B4FC9">
        <w:t>liệu</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nhưng</w:t>
      </w:r>
      <w:r w:rsidR="00F90D96" w:rsidRPr="009B4FC9">
        <w:t xml:space="preserve"> </w:t>
      </w:r>
      <w:r w:rsidRPr="009B4FC9">
        <w:t>lại</w:t>
      </w:r>
      <w:r w:rsidR="00F90D96" w:rsidRPr="009B4FC9">
        <w:t xml:space="preserve"> </w:t>
      </w:r>
      <w:r w:rsidRPr="009B4FC9">
        <w:t>kém</w:t>
      </w:r>
      <w:r w:rsidR="00F90D96" w:rsidRPr="009B4FC9">
        <w:t xml:space="preserve"> </w:t>
      </w:r>
      <w:r w:rsidRPr="009B4FC9">
        <w:t>chính</w:t>
      </w:r>
      <w:r w:rsidR="00F90D96" w:rsidRPr="009B4FC9">
        <w:t xml:space="preserve"> </w:t>
      </w:r>
      <w:r w:rsidRPr="009B4FC9">
        <w:t>xác</w:t>
      </w:r>
      <w:r w:rsidR="00F90D96" w:rsidRPr="009B4FC9">
        <w:t xml:space="preserve"> </w:t>
      </w:r>
      <w:r w:rsidRPr="009B4FC9">
        <w:t>khi</w:t>
      </w:r>
      <w:r w:rsidR="00F90D96" w:rsidRPr="009B4FC9">
        <w:t xml:space="preserve"> </w:t>
      </w:r>
      <w:r w:rsidRPr="009B4FC9">
        <w:t>áp</w:t>
      </w:r>
      <w:r w:rsidR="00F90D96" w:rsidRPr="009B4FC9">
        <w:t xml:space="preserve"> </w:t>
      </w:r>
      <w:r w:rsidRPr="009B4FC9">
        <w:t>dụng</w:t>
      </w:r>
      <w:r w:rsidR="00F90D96" w:rsidRPr="009B4FC9">
        <w:t xml:space="preserve"> </w:t>
      </w:r>
      <w:r w:rsidRPr="009B4FC9">
        <w:t>vào</w:t>
      </w:r>
      <w:r w:rsidR="00F90D96" w:rsidRPr="009B4FC9">
        <w:t xml:space="preserve"> </w:t>
      </w:r>
      <w:r w:rsidRPr="009B4FC9">
        <w:t>dữ</w:t>
      </w:r>
      <w:r w:rsidR="00F90D96" w:rsidRPr="009B4FC9">
        <w:t xml:space="preserve"> </w:t>
      </w:r>
      <w:r w:rsidRPr="009B4FC9">
        <w:t>liệu</w:t>
      </w:r>
      <w:r w:rsidR="00F90D96" w:rsidRPr="009B4FC9">
        <w:t xml:space="preserve"> </w:t>
      </w:r>
      <w:r w:rsidRPr="009B4FC9">
        <w:t>thực</w:t>
      </w:r>
      <w:r w:rsidR="00F90D96" w:rsidRPr="009B4FC9">
        <w:t xml:space="preserve"> </w:t>
      </w:r>
      <w:r w:rsidRPr="009B4FC9">
        <w:t>tế.</w:t>
      </w:r>
    </w:p>
    <w:p w14:paraId="127417C0" w14:textId="1C0B1024" w:rsidR="00291226" w:rsidRPr="000A0492" w:rsidRDefault="00291226" w:rsidP="00645B03">
      <w:pPr>
        <w:pStyle w:val="ListParagraph"/>
        <w:numPr>
          <w:ilvl w:val="0"/>
          <w:numId w:val="27"/>
        </w:numPr>
        <w:spacing w:line="360" w:lineRule="auto"/>
      </w:pPr>
      <w:r w:rsidRPr="000A0492">
        <w:t>Trích</w:t>
      </w:r>
      <w:r w:rsidR="00F90D96" w:rsidRPr="000A0492">
        <w:t xml:space="preserve"> </w:t>
      </w:r>
      <w:r w:rsidRPr="000A0492">
        <w:t>xuất</w:t>
      </w:r>
      <w:r w:rsidR="00F90D96" w:rsidRPr="000A0492">
        <w:t xml:space="preserve"> </w:t>
      </w:r>
      <w:r w:rsidRPr="000A0492">
        <w:t>đặc</w:t>
      </w:r>
      <w:r w:rsidR="00F90D96" w:rsidRPr="000A0492">
        <w:t xml:space="preserve"> </w:t>
      </w:r>
      <w:r w:rsidRPr="000A0492">
        <w:t>trưng</w:t>
      </w:r>
      <w:r w:rsidR="00F90D96" w:rsidRPr="000A0492">
        <w:t xml:space="preserve"> </w:t>
      </w:r>
      <w:r w:rsidRPr="000A0492">
        <w:t>từ</w:t>
      </w:r>
      <w:r w:rsidR="00F90D96" w:rsidRPr="000A0492">
        <w:t xml:space="preserve"> </w:t>
      </w:r>
      <w:r w:rsidRPr="000A0492">
        <w:t>tập</w:t>
      </w:r>
      <w:r w:rsidR="00F90D96" w:rsidRPr="000A0492">
        <w:t xml:space="preserve"> </w:t>
      </w:r>
      <w:r w:rsidRPr="000A0492">
        <w:t>dữ</w:t>
      </w:r>
      <w:r w:rsidR="00F90D96" w:rsidRPr="000A0492">
        <w:t xml:space="preserve"> </w:t>
      </w:r>
      <w:r w:rsidRPr="000A0492">
        <w:t>liệu</w:t>
      </w:r>
      <w:r w:rsidR="00F90D96" w:rsidRPr="000A0492">
        <w:t xml:space="preserve"> </w:t>
      </w:r>
      <w:r w:rsidRPr="000A0492">
        <w:t>đã</w:t>
      </w:r>
      <w:r w:rsidR="00F90D96" w:rsidRPr="000A0492">
        <w:t xml:space="preserve"> </w:t>
      </w:r>
      <w:r w:rsidRPr="000A0492">
        <w:t>tiền</w:t>
      </w:r>
      <w:r w:rsidR="00F90D96" w:rsidRPr="000A0492">
        <w:t xml:space="preserve"> </w:t>
      </w:r>
      <w:r w:rsidRPr="000A0492">
        <w:t>xử</w:t>
      </w:r>
      <w:r w:rsidR="00F90D96" w:rsidRPr="000A0492">
        <w:t xml:space="preserve"> </w:t>
      </w:r>
      <w:r w:rsidRPr="000A0492">
        <w:t>lý</w:t>
      </w:r>
    </w:p>
    <w:p w14:paraId="0ABFE3AA" w14:textId="0EE4DBEB" w:rsidR="00291226" w:rsidRPr="009B4FC9" w:rsidRDefault="00291226" w:rsidP="0042196A">
      <w:pPr>
        <w:pStyle w:val="4-DoanVB"/>
        <w:spacing w:line="360" w:lineRule="auto"/>
        <w:ind w:firstLine="567"/>
      </w:pPr>
      <w:r w:rsidRPr="009B4FC9">
        <w:t>Sau</w:t>
      </w:r>
      <w:r w:rsidR="00F90D96" w:rsidRPr="009B4FC9">
        <w:t xml:space="preserve"> </w:t>
      </w:r>
      <w:r w:rsidRPr="009B4FC9">
        <w:t>khi</w:t>
      </w:r>
      <w:r w:rsidR="00F90D96" w:rsidRPr="009B4FC9">
        <w:t xml:space="preserve"> </w:t>
      </w:r>
      <w:r w:rsidRPr="009B4FC9">
        <w:t>hoàn</w:t>
      </w:r>
      <w:r w:rsidR="00F90D96" w:rsidRPr="009B4FC9">
        <w:t xml:space="preserve"> </w:t>
      </w:r>
      <w:r w:rsidRPr="009B4FC9">
        <w:t>thành</w:t>
      </w:r>
      <w:r w:rsidR="00F90D96" w:rsidRPr="009B4FC9">
        <w:t xml:space="preserve"> </w:t>
      </w:r>
      <w:r w:rsidRPr="009B4FC9">
        <w:t>bước</w:t>
      </w:r>
      <w:r w:rsidR="00F90D96" w:rsidRPr="009B4FC9">
        <w:t xml:space="preserve"> </w:t>
      </w:r>
      <w:r w:rsidRPr="009B4FC9">
        <w:t>tiền</w:t>
      </w:r>
      <w:r w:rsidR="00F90D96" w:rsidRPr="009B4FC9">
        <w:t xml:space="preserve"> </w:t>
      </w:r>
      <w:r w:rsidRPr="009B4FC9">
        <w:t>xử</w:t>
      </w:r>
      <w:r w:rsidR="00F90D96" w:rsidRPr="009B4FC9">
        <w:t xml:space="preserve"> </w:t>
      </w:r>
      <w:r w:rsidRPr="009B4FC9">
        <w:t>lý,</w:t>
      </w:r>
      <w:r w:rsidR="00F90D96" w:rsidRPr="009B4FC9">
        <w:t xml:space="preserve"> </w:t>
      </w:r>
      <w:r w:rsidRPr="009B4FC9">
        <w:t>bao</w:t>
      </w:r>
      <w:r w:rsidR="00F90D96" w:rsidRPr="009B4FC9">
        <w:t xml:space="preserve"> </w:t>
      </w:r>
      <w:r w:rsidRPr="009B4FC9">
        <w:t>gồm</w:t>
      </w:r>
      <w:r w:rsidR="00F90D96" w:rsidRPr="009B4FC9">
        <w:t xml:space="preserve"> </w:t>
      </w:r>
      <w:r w:rsidRPr="009B4FC9">
        <w:t>việc</w:t>
      </w:r>
      <w:r w:rsidR="00F90D96" w:rsidRPr="009B4FC9">
        <w:t xml:space="preserve"> </w:t>
      </w:r>
      <w:r w:rsidRPr="009B4FC9">
        <w:t>chuyển</w:t>
      </w:r>
      <w:r w:rsidR="00F90D96" w:rsidRPr="009B4FC9">
        <w:t xml:space="preserve"> </w:t>
      </w:r>
      <w:r w:rsidRPr="009B4FC9">
        <w:t>đổi</w:t>
      </w:r>
      <w:r w:rsidR="00F90D96" w:rsidRPr="009B4FC9">
        <w:t xml:space="preserve"> </w:t>
      </w:r>
      <w:r w:rsidRPr="009B4FC9">
        <w:t>định</w:t>
      </w:r>
      <w:r w:rsidR="00F90D96" w:rsidRPr="009B4FC9">
        <w:t xml:space="preserve"> </w:t>
      </w:r>
      <w:r w:rsidRPr="009B4FC9">
        <w:t>dạng</w:t>
      </w:r>
      <w:r w:rsidR="00F90D96" w:rsidRPr="009B4FC9">
        <w:t xml:space="preserve"> </w:t>
      </w:r>
      <w:r w:rsidR="002400DD" w:rsidRPr="009B4FC9">
        <w:t>“</w:t>
      </w:r>
      <w:r w:rsidRPr="009B4FC9">
        <w:t>wide</w:t>
      </w:r>
      <w:r w:rsidR="002400DD" w:rsidRPr="009B4FC9">
        <w:t>”</w:t>
      </w:r>
      <w:r w:rsidR="00F90D96" w:rsidRPr="009B4FC9">
        <w:t xml:space="preserve"> </w:t>
      </w:r>
      <w:r w:rsidR="008D4153" w:rsidRPr="009B4FC9">
        <w:t>sang</w:t>
      </w:r>
      <w:r w:rsidR="00F90D96" w:rsidRPr="009B4FC9">
        <w:t xml:space="preserve"> </w:t>
      </w:r>
      <w:r w:rsidR="002400DD" w:rsidRPr="009B4FC9">
        <w:t>“</w:t>
      </w:r>
      <w:r w:rsidRPr="009B4FC9">
        <w:t>long</w:t>
      </w:r>
      <w:r w:rsidR="002400DD" w:rsidRPr="009B4FC9">
        <w:t>”</w:t>
      </w:r>
      <w:r w:rsidRPr="009B4FC9">
        <w:t>,</w:t>
      </w:r>
      <w:r w:rsidR="00F90D96" w:rsidRPr="009B4FC9">
        <w:t xml:space="preserve"> </w:t>
      </w:r>
      <w:r w:rsidRPr="009B4FC9">
        <w:t>xử</w:t>
      </w:r>
      <w:r w:rsidR="00F90D96" w:rsidRPr="009B4FC9">
        <w:t xml:space="preserve"> </w:t>
      </w:r>
      <w:r w:rsidRPr="009B4FC9">
        <w:t>lý</w:t>
      </w:r>
      <w:r w:rsidR="00F90D96" w:rsidRPr="009B4FC9">
        <w:t xml:space="preserve"> </w:t>
      </w:r>
      <w:r w:rsidRPr="009B4FC9">
        <w:t>giá</w:t>
      </w:r>
      <w:r w:rsidR="00F90D96" w:rsidRPr="009B4FC9">
        <w:t xml:space="preserve"> </w:t>
      </w:r>
      <w:r w:rsidRPr="009B4FC9">
        <w:t>trị</w:t>
      </w:r>
      <w:r w:rsidR="00F90D96" w:rsidRPr="009B4FC9">
        <w:t xml:space="preserve"> </w:t>
      </w:r>
      <w:r w:rsidRPr="009B4FC9">
        <w:t>thiếu,</w:t>
      </w:r>
      <w:r w:rsidR="00F90D96" w:rsidRPr="009B4FC9">
        <w:t xml:space="preserve"> </w:t>
      </w:r>
      <w:r w:rsidRPr="009B4FC9">
        <w:t>outliers,</w:t>
      </w:r>
      <w:r w:rsidR="00F90D96" w:rsidRPr="009B4FC9">
        <w:t xml:space="preserve"> </w:t>
      </w:r>
      <w:r w:rsidRPr="009B4FC9">
        <w:t>mã</w:t>
      </w:r>
      <w:r w:rsidR="00F90D96" w:rsidRPr="009B4FC9">
        <w:t xml:space="preserve"> </w:t>
      </w:r>
      <w:r w:rsidRPr="009B4FC9">
        <w:t>hóa</w:t>
      </w:r>
      <w:r w:rsidR="00F90D96" w:rsidRPr="009B4FC9">
        <w:t xml:space="preserve"> </w:t>
      </w:r>
      <w:r w:rsidRPr="009B4FC9">
        <w:t>nhãn</w:t>
      </w:r>
      <w:r w:rsidR="00F90D96" w:rsidRPr="009B4FC9">
        <w:t xml:space="preserve"> </w:t>
      </w:r>
      <w:r w:rsidRPr="009B4FC9">
        <w:t>và</w:t>
      </w:r>
      <w:r w:rsidR="00F90D96" w:rsidRPr="009B4FC9">
        <w:t xml:space="preserve"> </w:t>
      </w:r>
      <w:r w:rsidRPr="009B4FC9">
        <w:t>chuẩn</w:t>
      </w:r>
      <w:r w:rsidR="00F90D96" w:rsidRPr="009B4FC9">
        <w:t xml:space="preserve"> </w:t>
      </w:r>
      <w:r w:rsidRPr="009B4FC9">
        <w:t>hóa</w:t>
      </w:r>
      <w:r w:rsidR="00F90D96" w:rsidRPr="009B4FC9">
        <w:t xml:space="preserve"> </w:t>
      </w:r>
      <w:r w:rsidRPr="009B4FC9">
        <w:t>dữ</w:t>
      </w:r>
      <w:r w:rsidR="00F90D96" w:rsidRPr="009B4FC9">
        <w:t xml:space="preserve"> </w:t>
      </w:r>
      <w:r w:rsidRPr="009B4FC9">
        <w:t>liệu,</w:t>
      </w:r>
      <w:r w:rsidR="00F90D96" w:rsidRPr="009B4FC9">
        <w:t xml:space="preserve"> </w:t>
      </w:r>
      <w:r w:rsidRPr="009B4FC9">
        <w:t>tiến</w:t>
      </w:r>
      <w:r w:rsidR="00F90D96" w:rsidRPr="009B4FC9">
        <w:t xml:space="preserve"> </w:t>
      </w:r>
      <w:r w:rsidRPr="009B4FC9">
        <w:t>hành</w:t>
      </w:r>
      <w:r w:rsidR="00F90D96" w:rsidRPr="009B4FC9">
        <w:t xml:space="preserve"> </w:t>
      </w:r>
      <w:r w:rsidRPr="009B4FC9">
        <w:t>xác</w:t>
      </w:r>
      <w:r w:rsidR="00F90D96" w:rsidRPr="009B4FC9">
        <w:t xml:space="preserve"> </w:t>
      </w:r>
      <w:r w:rsidRPr="009B4FC9">
        <w:t>định</w:t>
      </w:r>
      <w:r w:rsidR="00F90D96" w:rsidRPr="009B4FC9">
        <w:t xml:space="preserve"> </w:t>
      </w:r>
      <w:r w:rsidRPr="009B4FC9">
        <w:t>các</w:t>
      </w:r>
      <w:r w:rsidR="00F90D96" w:rsidRPr="009B4FC9">
        <w:t xml:space="preserve"> </w:t>
      </w:r>
      <w:r w:rsidRPr="009B4FC9">
        <w:t>đặc</w:t>
      </w:r>
      <w:r w:rsidR="00F90D96" w:rsidRPr="009B4FC9">
        <w:t xml:space="preserve"> </w:t>
      </w:r>
      <w:r w:rsidRPr="009B4FC9">
        <w:t>trưng</w:t>
      </w:r>
      <w:r w:rsidR="00F90D96" w:rsidRPr="009B4FC9">
        <w:t xml:space="preserve"> </w:t>
      </w:r>
      <w:r w:rsidRPr="009B4FC9">
        <w:t>cần</w:t>
      </w:r>
      <w:r w:rsidR="00F90D96" w:rsidRPr="009B4FC9">
        <w:t xml:space="preserve"> </w:t>
      </w:r>
      <w:r w:rsidRPr="009B4FC9">
        <w:t>thiết</w:t>
      </w:r>
      <w:r w:rsidR="00F90D96" w:rsidRPr="009B4FC9">
        <w:t xml:space="preserve"> </w:t>
      </w:r>
      <w:r w:rsidRPr="009B4FC9">
        <w:t>cho</w:t>
      </w:r>
      <w:r w:rsidR="00F90D96" w:rsidRPr="009B4FC9">
        <w:t xml:space="preserve"> </w:t>
      </w:r>
      <w:r w:rsidRPr="009B4FC9">
        <w:t>việc</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mô</w:t>
      </w:r>
      <w:r w:rsidR="00F90D96" w:rsidRPr="009B4FC9">
        <w:t xml:space="preserve"> </w:t>
      </w:r>
      <w:r w:rsidRPr="009B4FC9">
        <w:t>hình.</w:t>
      </w:r>
    </w:p>
    <w:p w14:paraId="7E8DAC19" w14:textId="06DA58A0" w:rsidR="00291226" w:rsidRDefault="00291226" w:rsidP="0042196A">
      <w:pPr>
        <w:pStyle w:val="4-DoanVB"/>
        <w:spacing w:line="360" w:lineRule="auto"/>
        <w:ind w:firstLine="567"/>
      </w:pPr>
      <w:r w:rsidRPr="009B4FC9">
        <w:t>Các</w:t>
      </w:r>
      <w:r w:rsidR="00F90D96" w:rsidRPr="009B4FC9">
        <w:t xml:space="preserve"> </w:t>
      </w:r>
      <w:r w:rsidRPr="009B4FC9">
        <w:t>đặc</w:t>
      </w:r>
      <w:r w:rsidR="00F90D96" w:rsidRPr="009B4FC9">
        <w:t xml:space="preserve"> </w:t>
      </w:r>
      <w:r w:rsidRPr="009B4FC9">
        <w:t>trưng</w:t>
      </w:r>
      <w:r w:rsidR="00F90D96" w:rsidRPr="009B4FC9">
        <w:t xml:space="preserve"> </w:t>
      </w:r>
      <w:r w:rsidRPr="009B4FC9">
        <w:t>được</w:t>
      </w:r>
      <w:r w:rsidR="00F90D96" w:rsidRPr="009B4FC9">
        <w:t xml:space="preserve"> </w:t>
      </w:r>
      <w:r w:rsidRPr="009B4FC9">
        <w:t>trích</w:t>
      </w:r>
      <w:r w:rsidR="00F90D96" w:rsidRPr="009B4FC9">
        <w:t xml:space="preserve"> </w:t>
      </w:r>
      <w:r w:rsidRPr="009B4FC9">
        <w:t>xuất</w:t>
      </w:r>
      <w:r w:rsidR="00F90D96" w:rsidRPr="009B4FC9">
        <w:t xml:space="preserve"> </w:t>
      </w:r>
      <w:r w:rsidRPr="009B4FC9">
        <w:t>bao</w:t>
      </w:r>
      <w:r w:rsidR="00F90D96" w:rsidRPr="009B4FC9">
        <w:t xml:space="preserve"> </w:t>
      </w:r>
      <w:r w:rsidRPr="009B4FC9">
        <w:t>gồm:</w:t>
      </w:r>
    </w:p>
    <w:p w14:paraId="0B71D745" w14:textId="04B1495C" w:rsidR="00F14F88" w:rsidRDefault="00F14F88" w:rsidP="00F14F88">
      <w:pPr>
        <w:pStyle w:val="Caption"/>
        <w:spacing w:line="360" w:lineRule="auto"/>
        <w:rPr>
          <w:i w:val="0"/>
          <w:iCs w:val="0"/>
        </w:rPr>
      </w:pPr>
      <w:bookmarkStart w:id="40" w:name="_Toc199717808"/>
      <w:r w:rsidRPr="009B4FC9">
        <w:rPr>
          <w:i w:val="0"/>
          <w:iCs w:val="0"/>
        </w:rPr>
        <w:t>Bảng 2.</w:t>
      </w:r>
      <w:r w:rsidRPr="009B4FC9">
        <w:rPr>
          <w:i w:val="0"/>
          <w:iCs w:val="0"/>
        </w:rPr>
        <w:fldChar w:fldCharType="begin"/>
      </w:r>
      <w:r w:rsidRPr="009B4FC9">
        <w:rPr>
          <w:i w:val="0"/>
          <w:iCs w:val="0"/>
        </w:rPr>
        <w:instrText xml:space="preserve"> SEQ Bảng_2. \* ARABIC </w:instrText>
      </w:r>
      <w:r w:rsidRPr="009B4FC9">
        <w:rPr>
          <w:i w:val="0"/>
          <w:iCs w:val="0"/>
        </w:rPr>
        <w:fldChar w:fldCharType="separate"/>
      </w:r>
      <w:r w:rsidR="005B59AD">
        <w:rPr>
          <w:i w:val="0"/>
          <w:iCs w:val="0"/>
          <w:noProof/>
        </w:rPr>
        <w:t>3</w:t>
      </w:r>
      <w:r w:rsidRPr="009B4FC9">
        <w:rPr>
          <w:i w:val="0"/>
          <w:iCs w:val="0"/>
        </w:rPr>
        <w:fldChar w:fldCharType="end"/>
      </w:r>
      <w:r w:rsidRPr="009B4FC9">
        <w:rPr>
          <w:i w:val="0"/>
          <w:iCs w:val="0"/>
        </w:rPr>
        <w:t xml:space="preserve"> Các đặc trưng trích xuất</w:t>
      </w:r>
      <w:bookmarkEnd w:id="40"/>
    </w:p>
    <w:p w14:paraId="1DA0A649" w14:textId="77777777" w:rsidR="00EF258E" w:rsidRDefault="00EF258E" w:rsidP="00EF258E"/>
    <w:p w14:paraId="30156DFF" w14:textId="77777777" w:rsidR="00EF258E" w:rsidRPr="00EF258E" w:rsidRDefault="00EF258E" w:rsidP="00EF258E"/>
    <w:tbl>
      <w:tblPr>
        <w:tblStyle w:val="TableGrid"/>
        <w:tblW w:w="9351" w:type="dxa"/>
        <w:tblLook w:val="04A0" w:firstRow="1" w:lastRow="0" w:firstColumn="1" w:lastColumn="0" w:noHBand="0" w:noVBand="1"/>
      </w:tblPr>
      <w:tblGrid>
        <w:gridCol w:w="2263"/>
        <w:gridCol w:w="2694"/>
        <w:gridCol w:w="4394"/>
      </w:tblGrid>
      <w:tr w:rsidR="00480B5F" w:rsidRPr="009B4FC9" w14:paraId="5FB5BDC7" w14:textId="77777777" w:rsidTr="00995F2C">
        <w:tc>
          <w:tcPr>
            <w:tcW w:w="2263" w:type="dxa"/>
            <w:vAlign w:val="center"/>
          </w:tcPr>
          <w:p w14:paraId="613F3015" w14:textId="22D9F5A8" w:rsidR="00480B5F" w:rsidRPr="0061430A" w:rsidRDefault="00480B5F" w:rsidP="0042196A">
            <w:pPr>
              <w:pStyle w:val="4-DoanVB"/>
              <w:spacing w:line="360" w:lineRule="auto"/>
              <w:ind w:firstLine="0"/>
              <w:jc w:val="center"/>
            </w:pPr>
            <w:r w:rsidRPr="0061430A">
              <w:rPr>
                <w:color w:val="000000"/>
                <w:szCs w:val="28"/>
              </w:rPr>
              <w:lastRenderedPageBreak/>
              <w:t>Tên</w:t>
            </w:r>
            <w:r w:rsidR="00F90D96" w:rsidRPr="0061430A">
              <w:rPr>
                <w:color w:val="000000"/>
                <w:szCs w:val="28"/>
              </w:rPr>
              <w:t xml:space="preserve"> </w:t>
            </w:r>
            <w:r w:rsidRPr="0061430A">
              <w:rPr>
                <w:color w:val="000000"/>
                <w:szCs w:val="28"/>
              </w:rPr>
              <w:t>biến</w:t>
            </w:r>
          </w:p>
        </w:tc>
        <w:tc>
          <w:tcPr>
            <w:tcW w:w="2694" w:type="dxa"/>
            <w:vAlign w:val="center"/>
          </w:tcPr>
          <w:p w14:paraId="50248C77" w14:textId="2D91A272" w:rsidR="00480B5F" w:rsidRPr="0061430A" w:rsidRDefault="00480B5F" w:rsidP="0042196A">
            <w:pPr>
              <w:pStyle w:val="4-DoanVB"/>
              <w:spacing w:line="360" w:lineRule="auto"/>
              <w:ind w:firstLine="0"/>
              <w:jc w:val="center"/>
            </w:pPr>
            <w:r w:rsidRPr="0061430A">
              <w:rPr>
                <w:color w:val="000000"/>
                <w:szCs w:val="28"/>
              </w:rPr>
              <w:t>Loại</w:t>
            </w:r>
            <w:r w:rsidR="00F90D96" w:rsidRPr="0061430A">
              <w:rPr>
                <w:color w:val="000000"/>
                <w:szCs w:val="28"/>
              </w:rPr>
              <w:t xml:space="preserve"> </w:t>
            </w:r>
            <w:r w:rsidRPr="0061430A">
              <w:rPr>
                <w:color w:val="000000"/>
                <w:szCs w:val="28"/>
              </w:rPr>
              <w:t>biến</w:t>
            </w:r>
          </w:p>
        </w:tc>
        <w:tc>
          <w:tcPr>
            <w:tcW w:w="4394" w:type="dxa"/>
            <w:vAlign w:val="center"/>
          </w:tcPr>
          <w:p w14:paraId="252D8E38" w14:textId="10A62140" w:rsidR="00480B5F" w:rsidRPr="0061430A" w:rsidRDefault="00480B5F" w:rsidP="0042196A">
            <w:pPr>
              <w:pStyle w:val="4-DoanVB"/>
              <w:spacing w:line="360" w:lineRule="auto"/>
              <w:ind w:firstLine="0"/>
              <w:jc w:val="center"/>
            </w:pPr>
            <w:r w:rsidRPr="0061430A">
              <w:rPr>
                <w:color w:val="000000"/>
                <w:szCs w:val="28"/>
              </w:rPr>
              <w:t>Giải</w:t>
            </w:r>
            <w:r w:rsidR="00F90D96" w:rsidRPr="0061430A">
              <w:rPr>
                <w:color w:val="000000"/>
                <w:szCs w:val="28"/>
              </w:rPr>
              <w:t xml:space="preserve"> </w:t>
            </w:r>
            <w:r w:rsidRPr="0061430A">
              <w:rPr>
                <w:color w:val="000000"/>
                <w:szCs w:val="28"/>
              </w:rPr>
              <w:t>thích</w:t>
            </w:r>
          </w:p>
        </w:tc>
      </w:tr>
      <w:tr w:rsidR="00480B5F" w:rsidRPr="009B4FC9" w14:paraId="33A9E6BE" w14:textId="77777777" w:rsidTr="00995F2C">
        <w:tc>
          <w:tcPr>
            <w:tcW w:w="2263" w:type="dxa"/>
            <w:vAlign w:val="center"/>
          </w:tcPr>
          <w:p w14:paraId="5A3E676A" w14:textId="2A8F0FCD" w:rsidR="00480B5F" w:rsidRPr="009B4FC9" w:rsidRDefault="00480B5F" w:rsidP="0042196A">
            <w:pPr>
              <w:pStyle w:val="4-DoanVB"/>
              <w:spacing w:line="360" w:lineRule="auto"/>
              <w:ind w:firstLine="0"/>
              <w:jc w:val="center"/>
            </w:pPr>
            <w:r w:rsidRPr="009B4FC9">
              <w:rPr>
                <w:color w:val="000000"/>
                <w:szCs w:val="28"/>
              </w:rPr>
              <w:t>country_name</w:t>
            </w:r>
          </w:p>
        </w:tc>
        <w:tc>
          <w:tcPr>
            <w:tcW w:w="2694" w:type="dxa"/>
            <w:vAlign w:val="center"/>
          </w:tcPr>
          <w:p w14:paraId="27122B78" w14:textId="6789FE61" w:rsidR="00480B5F" w:rsidRPr="009B4FC9" w:rsidRDefault="00480B5F" w:rsidP="0042196A">
            <w:pPr>
              <w:pStyle w:val="4-DoanVB"/>
              <w:spacing w:line="360" w:lineRule="auto"/>
              <w:ind w:firstLine="0"/>
              <w:jc w:val="center"/>
            </w:pPr>
            <w:r w:rsidRPr="009B4FC9">
              <w:rPr>
                <w:color w:val="000000"/>
                <w:szCs w:val="28"/>
              </w:rPr>
              <w:t>Categorical</w:t>
            </w:r>
            <w:r w:rsidR="00F90D96" w:rsidRPr="009B4FC9">
              <w:rPr>
                <w:color w:val="000000"/>
                <w:szCs w:val="28"/>
              </w:rPr>
              <w:t xml:space="preserve"> </w:t>
            </w:r>
            <w:r w:rsidRPr="009B4FC9">
              <w:rPr>
                <w:color w:val="000000"/>
                <w:szCs w:val="28"/>
              </w:rPr>
              <w:t>(mã</w:t>
            </w:r>
            <w:r w:rsidR="00F90D96" w:rsidRPr="009B4FC9">
              <w:rPr>
                <w:color w:val="000000"/>
                <w:szCs w:val="28"/>
              </w:rPr>
              <w:t xml:space="preserve"> </w:t>
            </w:r>
            <w:r w:rsidRPr="009B4FC9">
              <w:rPr>
                <w:color w:val="000000"/>
                <w:szCs w:val="28"/>
              </w:rPr>
              <w:t>hóa)</w:t>
            </w:r>
          </w:p>
        </w:tc>
        <w:tc>
          <w:tcPr>
            <w:tcW w:w="4394" w:type="dxa"/>
            <w:vAlign w:val="center"/>
          </w:tcPr>
          <w:p w14:paraId="7F1A6BE3" w14:textId="338190E9" w:rsidR="00480B5F" w:rsidRPr="009B4FC9" w:rsidRDefault="00480B5F" w:rsidP="0042196A">
            <w:pPr>
              <w:pStyle w:val="4-DoanVB"/>
              <w:spacing w:line="360" w:lineRule="auto"/>
              <w:ind w:firstLine="0"/>
            </w:pPr>
            <w:r w:rsidRPr="009B4FC9">
              <w:rPr>
                <w:color w:val="000000"/>
                <w:szCs w:val="28"/>
              </w:rPr>
              <w:t>Tên</w:t>
            </w:r>
            <w:r w:rsidR="00F90D96" w:rsidRPr="009B4FC9">
              <w:rPr>
                <w:color w:val="000000"/>
                <w:szCs w:val="28"/>
              </w:rPr>
              <w:t xml:space="preserve"> </w:t>
            </w:r>
            <w:r w:rsidRPr="009B4FC9">
              <w:rPr>
                <w:color w:val="000000"/>
                <w:szCs w:val="28"/>
              </w:rPr>
              <w:t>quốc</w:t>
            </w:r>
            <w:r w:rsidR="00F90D96" w:rsidRPr="009B4FC9">
              <w:rPr>
                <w:color w:val="000000"/>
                <w:szCs w:val="28"/>
              </w:rPr>
              <w:t xml:space="preserve"> </w:t>
            </w:r>
            <w:r w:rsidRPr="009B4FC9">
              <w:rPr>
                <w:color w:val="000000"/>
                <w:szCs w:val="28"/>
              </w:rPr>
              <w:t>gia,</w:t>
            </w:r>
            <w:r w:rsidR="00F90D96" w:rsidRPr="009B4FC9">
              <w:rPr>
                <w:color w:val="000000"/>
                <w:szCs w:val="28"/>
              </w:rPr>
              <w:t xml:space="preserve"> </w:t>
            </w:r>
            <w:r w:rsidRPr="009B4FC9">
              <w:rPr>
                <w:color w:val="000000"/>
                <w:szCs w:val="28"/>
              </w:rPr>
              <w:t>phản</w:t>
            </w:r>
            <w:r w:rsidR="00F90D96" w:rsidRPr="009B4FC9">
              <w:rPr>
                <w:color w:val="000000"/>
                <w:szCs w:val="28"/>
              </w:rPr>
              <w:t xml:space="preserve"> </w:t>
            </w:r>
            <w:r w:rsidRPr="009B4FC9">
              <w:rPr>
                <w:color w:val="000000"/>
                <w:szCs w:val="28"/>
              </w:rPr>
              <w:t>ánh</w:t>
            </w:r>
            <w:r w:rsidR="00F90D96" w:rsidRPr="009B4FC9">
              <w:rPr>
                <w:color w:val="000000"/>
                <w:szCs w:val="28"/>
              </w:rPr>
              <w:t xml:space="preserve"> </w:t>
            </w:r>
            <w:r w:rsidRPr="009B4FC9">
              <w:rPr>
                <w:color w:val="000000"/>
                <w:szCs w:val="28"/>
              </w:rPr>
              <w:t>điều</w:t>
            </w:r>
            <w:r w:rsidR="00F90D96" w:rsidRPr="009B4FC9">
              <w:rPr>
                <w:color w:val="000000"/>
                <w:szCs w:val="28"/>
              </w:rPr>
              <w:t xml:space="preserve"> </w:t>
            </w:r>
            <w:r w:rsidRPr="009B4FC9">
              <w:rPr>
                <w:color w:val="000000"/>
                <w:szCs w:val="28"/>
              </w:rPr>
              <w:t>kiện</w:t>
            </w:r>
            <w:r w:rsidR="00F90D96" w:rsidRPr="009B4FC9">
              <w:rPr>
                <w:color w:val="000000"/>
                <w:szCs w:val="28"/>
              </w:rPr>
              <w:t xml:space="preserve"> </w:t>
            </w:r>
            <w:r w:rsidRPr="009B4FC9">
              <w:rPr>
                <w:color w:val="000000"/>
                <w:szCs w:val="28"/>
              </w:rPr>
              <w:t>kinh</w:t>
            </w:r>
            <w:r w:rsidR="00F90D96" w:rsidRPr="009B4FC9">
              <w:rPr>
                <w:color w:val="000000"/>
                <w:szCs w:val="28"/>
              </w:rPr>
              <w:t xml:space="preserve"> </w:t>
            </w:r>
            <w:r w:rsidRPr="009B4FC9">
              <w:rPr>
                <w:color w:val="000000"/>
                <w:szCs w:val="28"/>
              </w:rPr>
              <w:t>tế</w:t>
            </w:r>
            <w:r w:rsidR="00F90D96" w:rsidRPr="009B4FC9">
              <w:rPr>
                <w:color w:val="000000"/>
                <w:szCs w:val="28"/>
              </w:rPr>
              <w:t xml:space="preserve"> </w:t>
            </w:r>
            <w:r w:rsidRPr="009B4FC9">
              <w:rPr>
                <w:color w:val="000000"/>
                <w:szCs w:val="28"/>
              </w:rPr>
              <w:t>-</w:t>
            </w:r>
            <w:r w:rsidR="00F90D96" w:rsidRPr="009B4FC9">
              <w:rPr>
                <w:color w:val="000000"/>
                <w:szCs w:val="28"/>
              </w:rPr>
              <w:t xml:space="preserve"> </w:t>
            </w:r>
            <w:r w:rsidRPr="009B4FC9">
              <w:rPr>
                <w:color w:val="000000"/>
                <w:szCs w:val="28"/>
              </w:rPr>
              <w:t>xã</w:t>
            </w:r>
            <w:r w:rsidR="00F90D96" w:rsidRPr="009B4FC9">
              <w:rPr>
                <w:color w:val="000000"/>
                <w:szCs w:val="28"/>
              </w:rPr>
              <w:t xml:space="preserve"> </w:t>
            </w:r>
            <w:r w:rsidRPr="009B4FC9">
              <w:rPr>
                <w:color w:val="000000"/>
                <w:szCs w:val="28"/>
              </w:rPr>
              <w:t>hội</w:t>
            </w:r>
            <w:r w:rsidR="00F90D96" w:rsidRPr="009B4FC9">
              <w:rPr>
                <w:color w:val="000000"/>
                <w:szCs w:val="28"/>
              </w:rPr>
              <w:t xml:space="preserve"> </w:t>
            </w:r>
            <w:r w:rsidRPr="009B4FC9">
              <w:rPr>
                <w:color w:val="000000"/>
                <w:szCs w:val="28"/>
              </w:rPr>
              <w:t>đặc</w:t>
            </w:r>
            <w:r w:rsidR="00F90D96" w:rsidRPr="009B4FC9">
              <w:rPr>
                <w:color w:val="000000"/>
                <w:szCs w:val="28"/>
              </w:rPr>
              <w:t xml:space="preserve"> </w:t>
            </w:r>
            <w:r w:rsidRPr="009B4FC9">
              <w:rPr>
                <w:color w:val="000000"/>
                <w:szCs w:val="28"/>
              </w:rPr>
              <w:t>thù</w:t>
            </w:r>
            <w:r w:rsidR="00F90D96" w:rsidRPr="009B4FC9">
              <w:rPr>
                <w:color w:val="000000"/>
                <w:szCs w:val="28"/>
              </w:rPr>
              <w:t xml:space="preserve"> </w:t>
            </w:r>
            <w:r w:rsidRPr="009B4FC9">
              <w:rPr>
                <w:color w:val="000000"/>
                <w:szCs w:val="28"/>
              </w:rPr>
              <w:t>của</w:t>
            </w:r>
            <w:r w:rsidR="00F90D96" w:rsidRPr="009B4FC9">
              <w:rPr>
                <w:color w:val="000000"/>
                <w:szCs w:val="28"/>
              </w:rPr>
              <w:t xml:space="preserve"> </w:t>
            </w:r>
            <w:r w:rsidRPr="009B4FC9">
              <w:rPr>
                <w:color w:val="000000"/>
                <w:szCs w:val="28"/>
              </w:rPr>
              <w:t>từng</w:t>
            </w:r>
            <w:r w:rsidR="00F90D96" w:rsidRPr="009B4FC9">
              <w:rPr>
                <w:color w:val="000000"/>
                <w:szCs w:val="28"/>
              </w:rPr>
              <w:t xml:space="preserve"> </w:t>
            </w:r>
            <w:r w:rsidRPr="009B4FC9">
              <w:rPr>
                <w:color w:val="000000"/>
                <w:szCs w:val="28"/>
              </w:rPr>
              <w:t>khu</w:t>
            </w:r>
            <w:r w:rsidR="00F90D96" w:rsidRPr="009B4FC9">
              <w:rPr>
                <w:color w:val="000000"/>
                <w:szCs w:val="28"/>
              </w:rPr>
              <w:t xml:space="preserve"> </w:t>
            </w:r>
            <w:r w:rsidRPr="009B4FC9">
              <w:rPr>
                <w:color w:val="000000"/>
                <w:szCs w:val="28"/>
              </w:rPr>
              <w:t>vực.</w:t>
            </w:r>
          </w:p>
        </w:tc>
      </w:tr>
      <w:tr w:rsidR="00480B5F" w:rsidRPr="009B4FC9" w14:paraId="0B437870" w14:textId="77777777" w:rsidTr="00995F2C">
        <w:tc>
          <w:tcPr>
            <w:tcW w:w="2263" w:type="dxa"/>
            <w:vAlign w:val="center"/>
          </w:tcPr>
          <w:p w14:paraId="1805C37E" w14:textId="5FE8B867" w:rsidR="00480B5F" w:rsidRPr="009B4FC9" w:rsidRDefault="00480B5F" w:rsidP="0042196A">
            <w:pPr>
              <w:pStyle w:val="4-DoanVB"/>
              <w:spacing w:line="360" w:lineRule="auto"/>
              <w:ind w:firstLine="0"/>
              <w:jc w:val="center"/>
            </w:pPr>
            <w:r w:rsidRPr="009B4FC9">
              <w:rPr>
                <w:color w:val="000000"/>
                <w:szCs w:val="28"/>
              </w:rPr>
              <w:t>sex</w:t>
            </w:r>
          </w:p>
        </w:tc>
        <w:tc>
          <w:tcPr>
            <w:tcW w:w="2694" w:type="dxa"/>
            <w:vAlign w:val="center"/>
          </w:tcPr>
          <w:p w14:paraId="302982A7" w14:textId="12564137" w:rsidR="00480B5F" w:rsidRPr="009B4FC9" w:rsidRDefault="00480B5F" w:rsidP="0042196A">
            <w:pPr>
              <w:pStyle w:val="4-DoanVB"/>
              <w:spacing w:line="360" w:lineRule="auto"/>
              <w:ind w:firstLine="0"/>
              <w:jc w:val="center"/>
            </w:pPr>
            <w:r w:rsidRPr="009B4FC9">
              <w:rPr>
                <w:color w:val="000000"/>
                <w:szCs w:val="28"/>
              </w:rPr>
              <w:t>Categorical</w:t>
            </w:r>
            <w:r w:rsidR="00F90D96" w:rsidRPr="009B4FC9">
              <w:rPr>
                <w:color w:val="000000"/>
                <w:szCs w:val="28"/>
              </w:rPr>
              <w:t xml:space="preserve"> </w:t>
            </w:r>
            <w:r w:rsidRPr="009B4FC9">
              <w:rPr>
                <w:color w:val="000000"/>
                <w:szCs w:val="28"/>
              </w:rPr>
              <w:t>(mã</w:t>
            </w:r>
            <w:r w:rsidR="00F90D96" w:rsidRPr="009B4FC9">
              <w:rPr>
                <w:color w:val="000000"/>
                <w:szCs w:val="28"/>
              </w:rPr>
              <w:t xml:space="preserve"> </w:t>
            </w:r>
            <w:r w:rsidRPr="009B4FC9">
              <w:rPr>
                <w:color w:val="000000"/>
                <w:szCs w:val="28"/>
              </w:rPr>
              <w:t>hóa)</w:t>
            </w:r>
          </w:p>
        </w:tc>
        <w:tc>
          <w:tcPr>
            <w:tcW w:w="4394" w:type="dxa"/>
            <w:vAlign w:val="center"/>
          </w:tcPr>
          <w:p w14:paraId="43861E41" w14:textId="6284C37C" w:rsidR="00480B5F" w:rsidRPr="009B4FC9" w:rsidRDefault="00480B5F" w:rsidP="0042196A">
            <w:pPr>
              <w:pStyle w:val="4-DoanVB"/>
              <w:spacing w:line="360" w:lineRule="auto"/>
              <w:ind w:firstLine="0"/>
            </w:pPr>
            <w:r w:rsidRPr="009B4FC9">
              <w:rPr>
                <w:color w:val="000000"/>
                <w:szCs w:val="28"/>
              </w:rPr>
              <w:t>Giới</w:t>
            </w:r>
            <w:r w:rsidR="00F90D96" w:rsidRPr="009B4FC9">
              <w:rPr>
                <w:color w:val="000000"/>
                <w:szCs w:val="28"/>
              </w:rPr>
              <w:t xml:space="preserve"> </w:t>
            </w:r>
            <w:r w:rsidRPr="009B4FC9">
              <w:rPr>
                <w:color w:val="000000"/>
                <w:szCs w:val="28"/>
              </w:rPr>
              <w:t>tính</w:t>
            </w:r>
            <w:r w:rsidR="00F90D96" w:rsidRPr="009B4FC9">
              <w:rPr>
                <w:color w:val="000000"/>
                <w:szCs w:val="28"/>
              </w:rPr>
              <w:t xml:space="preserve"> </w:t>
            </w:r>
            <w:r w:rsidRPr="009B4FC9">
              <w:rPr>
                <w:color w:val="000000"/>
                <w:szCs w:val="28"/>
              </w:rPr>
              <w:t>của</w:t>
            </w:r>
            <w:r w:rsidR="00F90D96" w:rsidRPr="009B4FC9">
              <w:rPr>
                <w:color w:val="000000"/>
                <w:szCs w:val="28"/>
              </w:rPr>
              <w:t xml:space="preserve"> </w:t>
            </w:r>
            <w:r w:rsidRPr="009B4FC9">
              <w:rPr>
                <w:color w:val="000000"/>
                <w:szCs w:val="28"/>
              </w:rPr>
              <w:t>đối</w:t>
            </w:r>
            <w:r w:rsidR="00F90D96" w:rsidRPr="009B4FC9">
              <w:rPr>
                <w:color w:val="000000"/>
                <w:szCs w:val="28"/>
              </w:rPr>
              <w:t xml:space="preserve"> </w:t>
            </w:r>
            <w:r w:rsidRPr="009B4FC9">
              <w:rPr>
                <w:color w:val="000000"/>
                <w:szCs w:val="28"/>
              </w:rPr>
              <w:t>tượng</w:t>
            </w:r>
            <w:r w:rsidR="00F90D96" w:rsidRPr="009B4FC9">
              <w:rPr>
                <w:color w:val="000000"/>
                <w:szCs w:val="28"/>
              </w:rPr>
              <w:t xml:space="preserve"> </w:t>
            </w:r>
            <w:r w:rsidRPr="009B4FC9">
              <w:rPr>
                <w:color w:val="000000"/>
                <w:szCs w:val="28"/>
              </w:rPr>
              <w:t>khảo</w:t>
            </w:r>
            <w:r w:rsidR="00F90D96" w:rsidRPr="009B4FC9">
              <w:rPr>
                <w:color w:val="000000"/>
                <w:szCs w:val="28"/>
              </w:rPr>
              <w:t xml:space="preserve"> </w:t>
            </w:r>
            <w:r w:rsidRPr="009B4FC9">
              <w:rPr>
                <w:color w:val="000000"/>
                <w:szCs w:val="28"/>
              </w:rPr>
              <w:t>sát,</w:t>
            </w:r>
            <w:r w:rsidR="00F90D96" w:rsidRPr="009B4FC9">
              <w:rPr>
                <w:color w:val="000000"/>
                <w:szCs w:val="28"/>
              </w:rPr>
              <w:t xml:space="preserve"> </w:t>
            </w:r>
            <w:r w:rsidRPr="009B4FC9">
              <w:rPr>
                <w:color w:val="000000"/>
                <w:szCs w:val="28"/>
              </w:rPr>
              <w:t>giúp</w:t>
            </w:r>
            <w:r w:rsidR="00F90D96" w:rsidRPr="009B4FC9">
              <w:rPr>
                <w:color w:val="000000"/>
                <w:szCs w:val="28"/>
              </w:rPr>
              <w:t xml:space="preserve"> </w:t>
            </w:r>
            <w:r w:rsidRPr="009B4FC9">
              <w:rPr>
                <w:color w:val="000000"/>
                <w:szCs w:val="28"/>
              </w:rPr>
              <w:t>phân</w:t>
            </w:r>
            <w:r w:rsidR="00F90D96" w:rsidRPr="009B4FC9">
              <w:rPr>
                <w:color w:val="000000"/>
                <w:szCs w:val="28"/>
              </w:rPr>
              <w:t xml:space="preserve"> </w:t>
            </w:r>
            <w:r w:rsidRPr="009B4FC9">
              <w:rPr>
                <w:color w:val="000000"/>
                <w:szCs w:val="28"/>
              </w:rPr>
              <w:t>tích</w:t>
            </w:r>
            <w:r w:rsidR="00F90D96" w:rsidRPr="009B4FC9">
              <w:rPr>
                <w:color w:val="000000"/>
                <w:szCs w:val="28"/>
              </w:rPr>
              <w:t xml:space="preserve"> </w:t>
            </w:r>
            <w:r w:rsidRPr="009B4FC9">
              <w:rPr>
                <w:color w:val="000000"/>
                <w:szCs w:val="28"/>
              </w:rPr>
              <w:t>sự</w:t>
            </w:r>
            <w:r w:rsidR="00F90D96" w:rsidRPr="009B4FC9">
              <w:rPr>
                <w:color w:val="000000"/>
                <w:szCs w:val="28"/>
              </w:rPr>
              <w:t xml:space="preserve"> </w:t>
            </w:r>
            <w:r w:rsidRPr="009B4FC9">
              <w:rPr>
                <w:color w:val="000000"/>
                <w:szCs w:val="28"/>
              </w:rPr>
              <w:t>chênh</w:t>
            </w:r>
            <w:r w:rsidR="00F90D96" w:rsidRPr="009B4FC9">
              <w:rPr>
                <w:color w:val="000000"/>
                <w:szCs w:val="28"/>
              </w:rPr>
              <w:t xml:space="preserve"> </w:t>
            </w:r>
            <w:r w:rsidRPr="009B4FC9">
              <w:rPr>
                <w:color w:val="000000"/>
                <w:szCs w:val="28"/>
              </w:rPr>
              <w:t>lệch</w:t>
            </w:r>
            <w:r w:rsidR="00F90D96" w:rsidRPr="009B4FC9">
              <w:rPr>
                <w:color w:val="000000"/>
                <w:szCs w:val="28"/>
              </w:rPr>
              <w:t xml:space="preserve"> </w:t>
            </w:r>
            <w:r w:rsidRPr="009B4FC9">
              <w:rPr>
                <w:color w:val="000000"/>
                <w:szCs w:val="28"/>
              </w:rPr>
              <w:t>về</w:t>
            </w:r>
            <w:r w:rsidR="00F90D96" w:rsidRPr="009B4FC9">
              <w:rPr>
                <w:color w:val="000000"/>
                <w:szCs w:val="28"/>
              </w:rPr>
              <w:t xml:space="preserve"> </w:t>
            </w:r>
            <w:r w:rsidRPr="009B4FC9">
              <w:rPr>
                <w:color w:val="000000"/>
                <w:szCs w:val="28"/>
              </w:rPr>
              <w:t>thất</w:t>
            </w:r>
            <w:r w:rsidR="00F90D96" w:rsidRPr="009B4FC9">
              <w:rPr>
                <w:color w:val="000000"/>
                <w:szCs w:val="28"/>
              </w:rPr>
              <w:t xml:space="preserve"> </w:t>
            </w:r>
            <w:r w:rsidRPr="009B4FC9">
              <w:rPr>
                <w:color w:val="000000"/>
                <w:szCs w:val="28"/>
              </w:rPr>
              <w:t>nghiệp</w:t>
            </w:r>
            <w:r w:rsidR="00F90D96" w:rsidRPr="009B4FC9">
              <w:rPr>
                <w:color w:val="000000"/>
                <w:szCs w:val="28"/>
              </w:rPr>
              <w:t xml:space="preserve"> </w:t>
            </w:r>
            <w:r w:rsidRPr="009B4FC9">
              <w:rPr>
                <w:color w:val="000000"/>
                <w:szCs w:val="28"/>
              </w:rPr>
              <w:t>giữa</w:t>
            </w:r>
            <w:r w:rsidR="00F90D96" w:rsidRPr="009B4FC9">
              <w:rPr>
                <w:color w:val="000000"/>
                <w:szCs w:val="28"/>
              </w:rPr>
              <w:t xml:space="preserve"> </w:t>
            </w:r>
            <w:r w:rsidRPr="009B4FC9">
              <w:rPr>
                <w:color w:val="000000"/>
                <w:szCs w:val="28"/>
              </w:rPr>
              <w:t>nam</w:t>
            </w:r>
            <w:r w:rsidR="00F90D96" w:rsidRPr="009B4FC9">
              <w:rPr>
                <w:color w:val="000000"/>
                <w:szCs w:val="28"/>
              </w:rPr>
              <w:t xml:space="preserve"> </w:t>
            </w:r>
            <w:r w:rsidRPr="009B4FC9">
              <w:rPr>
                <w:color w:val="000000"/>
                <w:szCs w:val="28"/>
              </w:rPr>
              <w:t>và</w:t>
            </w:r>
            <w:r w:rsidR="00F90D96" w:rsidRPr="009B4FC9">
              <w:rPr>
                <w:color w:val="000000"/>
                <w:szCs w:val="28"/>
              </w:rPr>
              <w:t xml:space="preserve"> </w:t>
            </w:r>
            <w:r w:rsidRPr="009B4FC9">
              <w:rPr>
                <w:color w:val="000000"/>
                <w:szCs w:val="28"/>
              </w:rPr>
              <w:t>nữ.</w:t>
            </w:r>
          </w:p>
        </w:tc>
      </w:tr>
      <w:tr w:rsidR="00480B5F" w:rsidRPr="009B4FC9" w14:paraId="064F08AF" w14:textId="77777777" w:rsidTr="00995F2C">
        <w:tc>
          <w:tcPr>
            <w:tcW w:w="2263" w:type="dxa"/>
            <w:vAlign w:val="center"/>
          </w:tcPr>
          <w:p w14:paraId="3670057A" w14:textId="5818BD52" w:rsidR="00480B5F" w:rsidRPr="009B4FC9" w:rsidRDefault="00480B5F" w:rsidP="0042196A">
            <w:pPr>
              <w:pStyle w:val="4-DoanVB"/>
              <w:spacing w:line="360" w:lineRule="auto"/>
              <w:ind w:firstLine="0"/>
              <w:jc w:val="center"/>
            </w:pPr>
            <w:r w:rsidRPr="009B4FC9">
              <w:rPr>
                <w:color w:val="000000"/>
                <w:szCs w:val="28"/>
              </w:rPr>
              <w:t>age_group</w:t>
            </w:r>
          </w:p>
        </w:tc>
        <w:tc>
          <w:tcPr>
            <w:tcW w:w="2694" w:type="dxa"/>
            <w:vAlign w:val="center"/>
          </w:tcPr>
          <w:p w14:paraId="028EFA48" w14:textId="3B8E31EC" w:rsidR="00480B5F" w:rsidRPr="009B4FC9" w:rsidRDefault="00480B5F" w:rsidP="0042196A">
            <w:pPr>
              <w:pStyle w:val="4-DoanVB"/>
              <w:spacing w:line="360" w:lineRule="auto"/>
              <w:ind w:firstLine="0"/>
              <w:jc w:val="center"/>
            </w:pPr>
            <w:r w:rsidRPr="009B4FC9">
              <w:rPr>
                <w:color w:val="000000"/>
                <w:szCs w:val="28"/>
              </w:rPr>
              <w:t>Categorical</w:t>
            </w:r>
            <w:r w:rsidR="00F90D96" w:rsidRPr="009B4FC9">
              <w:rPr>
                <w:color w:val="000000"/>
                <w:szCs w:val="28"/>
              </w:rPr>
              <w:t xml:space="preserve"> </w:t>
            </w:r>
            <w:r w:rsidRPr="009B4FC9">
              <w:rPr>
                <w:color w:val="000000"/>
                <w:szCs w:val="28"/>
              </w:rPr>
              <w:t>(mã</w:t>
            </w:r>
            <w:r w:rsidR="00F90D96" w:rsidRPr="009B4FC9">
              <w:rPr>
                <w:color w:val="000000"/>
                <w:szCs w:val="28"/>
              </w:rPr>
              <w:t xml:space="preserve"> </w:t>
            </w:r>
            <w:r w:rsidRPr="009B4FC9">
              <w:rPr>
                <w:color w:val="000000"/>
                <w:szCs w:val="28"/>
              </w:rPr>
              <w:t>hóa)</w:t>
            </w:r>
          </w:p>
        </w:tc>
        <w:tc>
          <w:tcPr>
            <w:tcW w:w="4394" w:type="dxa"/>
            <w:vAlign w:val="center"/>
          </w:tcPr>
          <w:p w14:paraId="42245148" w14:textId="43E7098B" w:rsidR="00480B5F" w:rsidRPr="009B4FC9" w:rsidRDefault="00480B5F" w:rsidP="0042196A">
            <w:pPr>
              <w:pStyle w:val="4-DoanVB"/>
              <w:spacing w:line="360" w:lineRule="auto"/>
              <w:ind w:firstLine="0"/>
            </w:pPr>
            <w:r w:rsidRPr="009B4FC9">
              <w:rPr>
                <w:color w:val="000000"/>
                <w:szCs w:val="28"/>
              </w:rPr>
              <w:t>Nhóm</w:t>
            </w:r>
            <w:r w:rsidR="00F90D96" w:rsidRPr="009B4FC9">
              <w:rPr>
                <w:color w:val="000000"/>
                <w:szCs w:val="28"/>
              </w:rPr>
              <w:t xml:space="preserve"> </w:t>
            </w:r>
            <w:r w:rsidRPr="009B4FC9">
              <w:rPr>
                <w:color w:val="000000"/>
                <w:szCs w:val="28"/>
              </w:rPr>
              <w:t>tuổi</w:t>
            </w:r>
            <w:r w:rsidR="00F90D96" w:rsidRPr="009B4FC9">
              <w:rPr>
                <w:color w:val="000000"/>
                <w:szCs w:val="28"/>
              </w:rPr>
              <w:t xml:space="preserve"> </w:t>
            </w:r>
            <w:r w:rsidRPr="009B4FC9">
              <w:rPr>
                <w:color w:val="000000"/>
                <w:szCs w:val="28"/>
              </w:rPr>
              <w:t>của</w:t>
            </w:r>
            <w:r w:rsidR="00F90D96" w:rsidRPr="009B4FC9">
              <w:rPr>
                <w:color w:val="000000"/>
                <w:szCs w:val="28"/>
              </w:rPr>
              <w:t xml:space="preserve"> </w:t>
            </w:r>
            <w:r w:rsidRPr="009B4FC9">
              <w:rPr>
                <w:color w:val="000000"/>
                <w:szCs w:val="28"/>
              </w:rPr>
              <w:t>người</w:t>
            </w:r>
            <w:r w:rsidR="00F90D96" w:rsidRPr="009B4FC9">
              <w:rPr>
                <w:color w:val="000000"/>
                <w:szCs w:val="28"/>
              </w:rPr>
              <w:t xml:space="preserve"> </w:t>
            </w:r>
            <w:r w:rsidRPr="009B4FC9">
              <w:rPr>
                <w:color w:val="000000"/>
                <w:szCs w:val="28"/>
              </w:rPr>
              <w:t>lao</w:t>
            </w:r>
            <w:r w:rsidR="00F90D96" w:rsidRPr="009B4FC9">
              <w:rPr>
                <w:color w:val="000000"/>
                <w:szCs w:val="28"/>
              </w:rPr>
              <w:t xml:space="preserve"> </w:t>
            </w:r>
            <w:r w:rsidRPr="009B4FC9">
              <w:rPr>
                <w:color w:val="000000"/>
                <w:szCs w:val="28"/>
              </w:rPr>
              <w:t>động</w:t>
            </w:r>
            <w:r w:rsidR="00F90D96" w:rsidRPr="009B4FC9">
              <w:rPr>
                <w:color w:val="000000"/>
                <w:szCs w:val="28"/>
              </w:rPr>
              <w:t xml:space="preserve"> </w:t>
            </w:r>
            <w:r w:rsidRPr="009B4FC9">
              <w:rPr>
                <w:color w:val="000000"/>
                <w:szCs w:val="28"/>
              </w:rPr>
              <w:t>(theo</w:t>
            </w:r>
            <w:r w:rsidR="00F90D96" w:rsidRPr="009B4FC9">
              <w:rPr>
                <w:color w:val="000000"/>
                <w:szCs w:val="28"/>
              </w:rPr>
              <w:t xml:space="preserve"> </w:t>
            </w:r>
            <w:r w:rsidRPr="009B4FC9">
              <w:rPr>
                <w:color w:val="000000"/>
                <w:szCs w:val="28"/>
              </w:rPr>
              <w:t>phân</w:t>
            </w:r>
            <w:r w:rsidR="00F90D96" w:rsidRPr="009B4FC9">
              <w:rPr>
                <w:color w:val="000000"/>
                <w:szCs w:val="28"/>
              </w:rPr>
              <w:t xml:space="preserve"> </w:t>
            </w:r>
            <w:r w:rsidRPr="009B4FC9">
              <w:rPr>
                <w:color w:val="000000"/>
                <w:szCs w:val="28"/>
              </w:rPr>
              <w:t>loại</w:t>
            </w:r>
            <w:r w:rsidR="00F90D96" w:rsidRPr="009B4FC9">
              <w:rPr>
                <w:color w:val="000000"/>
                <w:szCs w:val="28"/>
              </w:rPr>
              <w:t xml:space="preserve"> </w:t>
            </w:r>
            <w:r w:rsidRPr="009B4FC9">
              <w:rPr>
                <w:color w:val="000000"/>
                <w:szCs w:val="28"/>
              </w:rPr>
              <w:t>quốc</w:t>
            </w:r>
            <w:r w:rsidR="00F90D96" w:rsidRPr="009B4FC9">
              <w:rPr>
                <w:color w:val="000000"/>
                <w:szCs w:val="28"/>
              </w:rPr>
              <w:t xml:space="preserve"> </w:t>
            </w:r>
            <w:r w:rsidRPr="009B4FC9">
              <w:rPr>
                <w:color w:val="000000"/>
                <w:szCs w:val="28"/>
              </w:rPr>
              <w:t>tế),</w:t>
            </w:r>
            <w:r w:rsidR="00F90D96" w:rsidRPr="009B4FC9">
              <w:rPr>
                <w:color w:val="000000"/>
                <w:szCs w:val="28"/>
              </w:rPr>
              <w:t xml:space="preserve"> </w:t>
            </w:r>
            <w:r w:rsidRPr="009B4FC9">
              <w:rPr>
                <w:color w:val="000000"/>
                <w:szCs w:val="28"/>
              </w:rPr>
              <w:t>nhằm</w:t>
            </w:r>
            <w:r w:rsidR="00F90D96" w:rsidRPr="009B4FC9">
              <w:rPr>
                <w:color w:val="000000"/>
                <w:szCs w:val="28"/>
              </w:rPr>
              <w:t xml:space="preserve"> </w:t>
            </w:r>
            <w:r w:rsidRPr="009B4FC9">
              <w:rPr>
                <w:color w:val="000000"/>
                <w:szCs w:val="28"/>
              </w:rPr>
              <w:t>nhận</w:t>
            </w:r>
            <w:r w:rsidR="00F90D96" w:rsidRPr="009B4FC9">
              <w:rPr>
                <w:color w:val="000000"/>
                <w:szCs w:val="28"/>
              </w:rPr>
              <w:t xml:space="preserve"> </w:t>
            </w:r>
            <w:r w:rsidRPr="009B4FC9">
              <w:rPr>
                <w:color w:val="000000"/>
                <w:szCs w:val="28"/>
              </w:rPr>
              <w:t>diện</w:t>
            </w:r>
            <w:r w:rsidR="00F90D96" w:rsidRPr="009B4FC9">
              <w:rPr>
                <w:color w:val="000000"/>
                <w:szCs w:val="28"/>
              </w:rPr>
              <w:t xml:space="preserve"> </w:t>
            </w:r>
            <w:r w:rsidRPr="009B4FC9">
              <w:rPr>
                <w:color w:val="000000"/>
                <w:szCs w:val="28"/>
              </w:rPr>
              <w:t>các</w:t>
            </w:r>
            <w:r w:rsidR="00F90D96" w:rsidRPr="009B4FC9">
              <w:rPr>
                <w:color w:val="000000"/>
                <w:szCs w:val="28"/>
              </w:rPr>
              <w:t xml:space="preserve"> </w:t>
            </w:r>
            <w:r w:rsidRPr="009B4FC9">
              <w:rPr>
                <w:color w:val="000000"/>
                <w:szCs w:val="28"/>
              </w:rPr>
              <w:t>nhóm</w:t>
            </w:r>
            <w:r w:rsidR="00F90D96" w:rsidRPr="009B4FC9">
              <w:rPr>
                <w:color w:val="000000"/>
                <w:szCs w:val="28"/>
              </w:rPr>
              <w:t xml:space="preserve"> </w:t>
            </w:r>
            <w:r w:rsidRPr="009B4FC9">
              <w:rPr>
                <w:color w:val="000000"/>
                <w:szCs w:val="28"/>
              </w:rPr>
              <w:t>có</w:t>
            </w:r>
            <w:r w:rsidR="00F90D96" w:rsidRPr="009B4FC9">
              <w:rPr>
                <w:color w:val="000000"/>
                <w:szCs w:val="28"/>
              </w:rPr>
              <w:t xml:space="preserve"> </w:t>
            </w:r>
            <w:r w:rsidRPr="009B4FC9">
              <w:rPr>
                <w:color w:val="000000"/>
                <w:szCs w:val="28"/>
              </w:rPr>
              <w:t>nguy</w:t>
            </w:r>
            <w:r w:rsidR="00F90D96" w:rsidRPr="009B4FC9">
              <w:rPr>
                <w:color w:val="000000"/>
                <w:szCs w:val="28"/>
              </w:rPr>
              <w:t xml:space="preserve"> </w:t>
            </w:r>
            <w:r w:rsidRPr="009B4FC9">
              <w:rPr>
                <w:color w:val="000000"/>
                <w:szCs w:val="28"/>
              </w:rPr>
              <w:t>cơ</w:t>
            </w:r>
            <w:r w:rsidR="00F90D96" w:rsidRPr="009B4FC9">
              <w:rPr>
                <w:color w:val="000000"/>
                <w:szCs w:val="28"/>
              </w:rPr>
              <w:t xml:space="preserve"> </w:t>
            </w:r>
            <w:r w:rsidRPr="009B4FC9">
              <w:rPr>
                <w:color w:val="000000"/>
                <w:szCs w:val="28"/>
              </w:rPr>
              <w:t>thất</w:t>
            </w:r>
            <w:r w:rsidR="00F90D96" w:rsidRPr="009B4FC9">
              <w:rPr>
                <w:color w:val="000000"/>
                <w:szCs w:val="28"/>
              </w:rPr>
              <w:t xml:space="preserve"> </w:t>
            </w:r>
            <w:r w:rsidRPr="009B4FC9">
              <w:rPr>
                <w:color w:val="000000"/>
                <w:szCs w:val="28"/>
              </w:rPr>
              <w:t>nghiệp</w:t>
            </w:r>
            <w:r w:rsidR="00F90D96" w:rsidRPr="009B4FC9">
              <w:rPr>
                <w:color w:val="000000"/>
                <w:szCs w:val="28"/>
              </w:rPr>
              <w:t xml:space="preserve"> </w:t>
            </w:r>
            <w:r w:rsidRPr="009B4FC9">
              <w:rPr>
                <w:color w:val="000000"/>
                <w:szCs w:val="28"/>
              </w:rPr>
              <w:t>cao.</w:t>
            </w:r>
          </w:p>
        </w:tc>
      </w:tr>
    </w:tbl>
    <w:p w14:paraId="48441975" w14:textId="25E27AED" w:rsidR="00291226" w:rsidRPr="009B4FC9" w:rsidRDefault="00816A5E" w:rsidP="0042196A">
      <w:pPr>
        <w:pStyle w:val="4-DoanVB"/>
        <w:spacing w:line="360" w:lineRule="auto"/>
        <w:ind w:firstLine="567"/>
      </w:pPr>
      <w:r w:rsidRPr="009B4FC9">
        <w:t>C</w:t>
      </w:r>
      <w:r w:rsidR="00291226" w:rsidRPr="009B4FC9">
        <w:t>ột</w:t>
      </w:r>
      <w:r w:rsidR="00F90D96" w:rsidRPr="009B4FC9">
        <w:t xml:space="preserve"> </w:t>
      </w:r>
      <w:r w:rsidRPr="009B4FC9">
        <w:t>“</w:t>
      </w:r>
      <w:r w:rsidR="00291226" w:rsidRPr="009B4FC9">
        <w:t>age_categories</w:t>
      </w:r>
      <w:r w:rsidRPr="009B4FC9">
        <w:t>”</w:t>
      </w:r>
      <w:r w:rsidR="00F90D96" w:rsidRPr="009B4FC9">
        <w:t xml:space="preserve"> </w:t>
      </w:r>
      <w:r w:rsidR="00291226" w:rsidRPr="009B4FC9">
        <w:t>tuy</w:t>
      </w:r>
      <w:r w:rsidR="00F90D96" w:rsidRPr="009B4FC9">
        <w:t xml:space="preserve"> </w:t>
      </w:r>
      <w:r w:rsidR="00291226" w:rsidRPr="009B4FC9">
        <w:t>cũng</w:t>
      </w:r>
      <w:r w:rsidR="00F90D96" w:rsidRPr="009B4FC9">
        <w:t xml:space="preserve"> </w:t>
      </w:r>
      <w:r w:rsidR="00291226" w:rsidRPr="009B4FC9">
        <w:t>mang</w:t>
      </w:r>
      <w:r w:rsidR="00F90D96" w:rsidRPr="009B4FC9">
        <w:t xml:space="preserve"> </w:t>
      </w:r>
      <w:r w:rsidR="00291226" w:rsidRPr="009B4FC9">
        <w:t>thông</w:t>
      </w:r>
      <w:r w:rsidR="00F90D96" w:rsidRPr="009B4FC9">
        <w:t xml:space="preserve"> </w:t>
      </w:r>
      <w:r w:rsidR="00291226" w:rsidRPr="009B4FC9">
        <w:t>tin</w:t>
      </w:r>
      <w:r w:rsidR="00F90D96" w:rsidRPr="009B4FC9">
        <w:t xml:space="preserve"> </w:t>
      </w:r>
      <w:r w:rsidR="00291226" w:rsidRPr="009B4FC9">
        <w:t>về</w:t>
      </w:r>
      <w:r w:rsidR="00F90D96" w:rsidRPr="009B4FC9">
        <w:t xml:space="preserve"> </w:t>
      </w:r>
      <w:r w:rsidR="00291226" w:rsidRPr="009B4FC9">
        <w:t>độ</w:t>
      </w:r>
      <w:r w:rsidR="00F90D96" w:rsidRPr="009B4FC9">
        <w:t xml:space="preserve"> </w:t>
      </w:r>
      <w:r w:rsidR="00291226" w:rsidRPr="009B4FC9">
        <w:t>tuổi,</w:t>
      </w:r>
      <w:r w:rsidR="00F90D96" w:rsidRPr="009B4FC9">
        <w:t xml:space="preserve"> </w:t>
      </w:r>
      <w:r w:rsidR="00291226" w:rsidRPr="009B4FC9">
        <w:t>nhưng</w:t>
      </w:r>
      <w:r w:rsidR="00F90D96" w:rsidRPr="009B4FC9">
        <w:t xml:space="preserve"> </w:t>
      </w:r>
      <w:r w:rsidR="00291226" w:rsidRPr="009B4FC9">
        <w:t>vì</w:t>
      </w:r>
      <w:r w:rsidR="00F90D96" w:rsidRPr="009B4FC9">
        <w:t xml:space="preserve"> </w:t>
      </w:r>
      <w:r w:rsidR="00291226" w:rsidRPr="009B4FC9">
        <w:t>có</w:t>
      </w:r>
      <w:r w:rsidR="00F90D96" w:rsidRPr="009B4FC9">
        <w:t xml:space="preserve"> </w:t>
      </w:r>
      <w:r w:rsidR="00291226" w:rsidRPr="009B4FC9">
        <w:t>sự</w:t>
      </w:r>
      <w:r w:rsidR="00F90D96" w:rsidRPr="009B4FC9">
        <w:t xml:space="preserve"> </w:t>
      </w:r>
      <w:r w:rsidR="00291226" w:rsidRPr="009B4FC9">
        <w:t>trùng</w:t>
      </w:r>
      <w:r w:rsidR="00F90D96" w:rsidRPr="009B4FC9">
        <w:t xml:space="preserve"> </w:t>
      </w:r>
      <w:r w:rsidR="00291226" w:rsidRPr="009B4FC9">
        <w:t>lặp</w:t>
      </w:r>
      <w:r w:rsidR="00F90D96" w:rsidRPr="009B4FC9">
        <w:t xml:space="preserve"> </w:t>
      </w:r>
      <w:r w:rsidR="00291226" w:rsidRPr="009B4FC9">
        <w:t>về</w:t>
      </w:r>
      <w:r w:rsidR="00F90D96" w:rsidRPr="009B4FC9">
        <w:t xml:space="preserve"> </w:t>
      </w:r>
      <w:r w:rsidR="00291226" w:rsidRPr="009B4FC9">
        <w:t>mặt</w:t>
      </w:r>
      <w:r w:rsidR="00F90D96" w:rsidRPr="009B4FC9">
        <w:t xml:space="preserve"> </w:t>
      </w:r>
      <w:r w:rsidR="00291226" w:rsidRPr="009B4FC9">
        <w:t>ý</w:t>
      </w:r>
      <w:r w:rsidR="00F90D96" w:rsidRPr="009B4FC9">
        <w:t xml:space="preserve"> </w:t>
      </w:r>
      <w:r w:rsidR="00291226" w:rsidRPr="009B4FC9">
        <w:t>nghĩa</w:t>
      </w:r>
      <w:r w:rsidR="00F90D96" w:rsidRPr="009B4FC9">
        <w:t xml:space="preserve"> </w:t>
      </w:r>
      <w:r w:rsidR="00291226" w:rsidRPr="009B4FC9">
        <w:t>với</w:t>
      </w:r>
      <w:r w:rsidR="00F90D96" w:rsidRPr="009B4FC9">
        <w:t xml:space="preserve"> </w:t>
      </w:r>
      <w:r w:rsidR="00291226" w:rsidRPr="009B4FC9">
        <w:t>age_group</w:t>
      </w:r>
      <w:r w:rsidR="00F90D96" w:rsidRPr="009B4FC9">
        <w:t xml:space="preserve"> </w:t>
      </w:r>
      <w:r w:rsidR="00291226" w:rsidRPr="009B4FC9">
        <w:t>nên</w:t>
      </w:r>
      <w:r w:rsidR="00F90D96" w:rsidRPr="009B4FC9">
        <w:t xml:space="preserve"> </w:t>
      </w:r>
      <w:r w:rsidR="00291226" w:rsidRPr="009B4FC9">
        <w:t>đã</w:t>
      </w:r>
      <w:r w:rsidR="00F90D96" w:rsidRPr="009B4FC9">
        <w:t xml:space="preserve"> </w:t>
      </w:r>
      <w:r w:rsidR="00291226" w:rsidRPr="009B4FC9">
        <w:t>bị</w:t>
      </w:r>
      <w:r w:rsidR="00F90D96" w:rsidRPr="009B4FC9">
        <w:t xml:space="preserve"> </w:t>
      </w:r>
      <w:r w:rsidR="00291226" w:rsidRPr="009B4FC9">
        <w:t>loại</w:t>
      </w:r>
      <w:r w:rsidR="00F90D96" w:rsidRPr="009B4FC9">
        <w:t xml:space="preserve"> </w:t>
      </w:r>
      <w:r w:rsidR="00291226" w:rsidRPr="009B4FC9">
        <w:t>bỏ</w:t>
      </w:r>
      <w:r w:rsidR="00F90D96" w:rsidRPr="009B4FC9">
        <w:t xml:space="preserve"> </w:t>
      </w:r>
      <w:r w:rsidR="00291226" w:rsidRPr="009B4FC9">
        <w:t>để</w:t>
      </w:r>
      <w:r w:rsidR="00F90D96" w:rsidRPr="009B4FC9">
        <w:t xml:space="preserve"> </w:t>
      </w:r>
      <w:r w:rsidR="00291226" w:rsidRPr="009B4FC9">
        <w:t>giảm</w:t>
      </w:r>
      <w:r w:rsidR="00F90D96" w:rsidRPr="009B4FC9">
        <w:t xml:space="preserve"> </w:t>
      </w:r>
      <w:r w:rsidR="00291226" w:rsidRPr="009B4FC9">
        <w:t>thiểu</w:t>
      </w:r>
      <w:r w:rsidR="00F90D96" w:rsidRPr="009B4FC9">
        <w:t xml:space="preserve"> </w:t>
      </w:r>
      <w:r w:rsidR="00291226" w:rsidRPr="009B4FC9">
        <w:t>hiện</w:t>
      </w:r>
      <w:r w:rsidR="00F90D96" w:rsidRPr="009B4FC9">
        <w:t xml:space="preserve"> </w:t>
      </w:r>
      <w:r w:rsidR="00291226" w:rsidRPr="009B4FC9">
        <w:t>tượng</w:t>
      </w:r>
      <w:r w:rsidR="00F90D96" w:rsidRPr="009B4FC9">
        <w:t xml:space="preserve"> </w:t>
      </w:r>
      <w:r w:rsidR="00291226" w:rsidRPr="009B4FC9">
        <w:t>đa</w:t>
      </w:r>
      <w:r w:rsidR="00F90D96" w:rsidRPr="009B4FC9">
        <w:t xml:space="preserve"> </w:t>
      </w:r>
      <w:r w:rsidR="00291226" w:rsidRPr="009B4FC9">
        <w:t>cộng</w:t>
      </w:r>
      <w:r w:rsidR="00F90D96" w:rsidRPr="009B4FC9">
        <w:t xml:space="preserve"> </w:t>
      </w:r>
      <w:r w:rsidR="00291226" w:rsidRPr="009B4FC9">
        <w:t>tuyến.</w:t>
      </w:r>
    </w:p>
    <w:p w14:paraId="3709EE07" w14:textId="6691B780" w:rsidR="00291226" w:rsidRPr="00427CDA" w:rsidRDefault="00291226" w:rsidP="00645B03">
      <w:pPr>
        <w:pStyle w:val="ListParagraph"/>
        <w:numPr>
          <w:ilvl w:val="0"/>
          <w:numId w:val="9"/>
        </w:numPr>
        <w:spacing w:line="360" w:lineRule="auto"/>
        <w:ind w:left="567"/>
      </w:pPr>
      <w:r w:rsidRPr="00427CDA">
        <w:t>Đánh</w:t>
      </w:r>
      <w:r w:rsidR="00F90D96" w:rsidRPr="00427CDA">
        <w:t xml:space="preserve"> </w:t>
      </w:r>
      <w:r w:rsidRPr="00427CDA">
        <w:t>giá</w:t>
      </w:r>
      <w:r w:rsidR="00F90D96" w:rsidRPr="00427CDA">
        <w:t xml:space="preserve"> </w:t>
      </w:r>
      <w:r w:rsidRPr="00427CDA">
        <w:t>tính</w:t>
      </w:r>
      <w:r w:rsidR="00F90D96" w:rsidRPr="00427CDA">
        <w:t xml:space="preserve"> </w:t>
      </w:r>
      <w:r w:rsidRPr="00427CDA">
        <w:t>hợp</w:t>
      </w:r>
      <w:r w:rsidR="00F90D96" w:rsidRPr="00427CDA">
        <w:t xml:space="preserve"> </w:t>
      </w:r>
      <w:r w:rsidRPr="00427CDA">
        <w:t>lý</w:t>
      </w:r>
      <w:r w:rsidR="00F90D96" w:rsidRPr="00427CDA">
        <w:t xml:space="preserve"> </w:t>
      </w:r>
      <w:r w:rsidRPr="00427CDA">
        <w:t>của</w:t>
      </w:r>
      <w:r w:rsidR="00F90D96" w:rsidRPr="00427CDA">
        <w:t xml:space="preserve"> </w:t>
      </w:r>
      <w:r w:rsidRPr="00427CDA">
        <w:t>các</w:t>
      </w:r>
      <w:r w:rsidR="00F90D96" w:rsidRPr="00427CDA">
        <w:t xml:space="preserve"> </w:t>
      </w:r>
      <w:r w:rsidRPr="00427CDA">
        <w:t>đặc</w:t>
      </w:r>
      <w:r w:rsidR="00F90D96" w:rsidRPr="00427CDA">
        <w:t xml:space="preserve"> </w:t>
      </w:r>
      <w:r w:rsidRPr="00427CDA">
        <w:t>trưng</w:t>
      </w:r>
      <w:r w:rsidR="00F90D96" w:rsidRPr="00427CDA">
        <w:t xml:space="preserve"> </w:t>
      </w:r>
      <w:r w:rsidRPr="00427CDA">
        <w:t>được</w:t>
      </w:r>
      <w:r w:rsidR="00F90D96" w:rsidRPr="00427CDA">
        <w:t xml:space="preserve"> </w:t>
      </w:r>
      <w:r w:rsidRPr="00427CDA">
        <w:t>lựa</w:t>
      </w:r>
      <w:r w:rsidR="00F90D96" w:rsidRPr="00427CDA">
        <w:t xml:space="preserve"> </w:t>
      </w:r>
      <w:r w:rsidRPr="00427CDA">
        <w:t>chọn</w:t>
      </w:r>
    </w:p>
    <w:p w14:paraId="12FD4276" w14:textId="59CB6747" w:rsidR="00291226" w:rsidRPr="009B4FC9" w:rsidRDefault="00291226" w:rsidP="0042196A">
      <w:pPr>
        <w:pStyle w:val="4-DoanVB"/>
        <w:spacing w:line="360" w:lineRule="auto"/>
      </w:pPr>
      <w:r w:rsidRPr="009B4FC9">
        <w:t>Các</w:t>
      </w:r>
      <w:r w:rsidR="00F90D96" w:rsidRPr="009B4FC9">
        <w:t xml:space="preserve"> </w:t>
      </w:r>
      <w:r w:rsidRPr="009B4FC9">
        <w:t>đặc</w:t>
      </w:r>
      <w:r w:rsidR="00F90D96" w:rsidRPr="009B4FC9">
        <w:t xml:space="preserve"> </w:t>
      </w:r>
      <w:r w:rsidRPr="009B4FC9">
        <w:t>trưng</w:t>
      </w:r>
      <w:r w:rsidR="00F90D96" w:rsidRPr="009B4FC9">
        <w:t xml:space="preserve"> </w:t>
      </w:r>
      <w:r w:rsidRPr="009B4FC9">
        <w:t>cuối</w:t>
      </w:r>
      <w:r w:rsidR="00F90D96" w:rsidRPr="009B4FC9">
        <w:t xml:space="preserve"> </w:t>
      </w:r>
      <w:r w:rsidRPr="009B4FC9">
        <w:t>cùng</w:t>
      </w:r>
      <w:r w:rsidR="00F90D96" w:rsidRPr="009B4FC9">
        <w:t xml:space="preserve"> </w:t>
      </w:r>
      <w:r w:rsidRPr="009B4FC9">
        <w:t>được</w:t>
      </w:r>
      <w:r w:rsidR="00F90D96" w:rsidRPr="009B4FC9">
        <w:t xml:space="preserve"> </w:t>
      </w:r>
      <w:r w:rsidRPr="009B4FC9">
        <w:t>giữ</w:t>
      </w:r>
      <w:r w:rsidR="00F90D96" w:rsidRPr="009B4FC9">
        <w:t xml:space="preserve"> </w:t>
      </w:r>
      <w:r w:rsidRPr="009B4FC9">
        <w:t>lại</w:t>
      </w:r>
      <w:r w:rsidR="00F90D96" w:rsidRPr="009B4FC9">
        <w:t xml:space="preserve"> </w:t>
      </w:r>
      <w:r w:rsidRPr="009B4FC9">
        <w:t>cho</w:t>
      </w:r>
      <w:r w:rsidR="00F90D96" w:rsidRPr="009B4FC9">
        <w:t xml:space="preserve"> </w:t>
      </w:r>
      <w:r w:rsidRPr="009B4FC9">
        <w:t>mô</w:t>
      </w:r>
      <w:r w:rsidR="00F90D96" w:rsidRPr="009B4FC9">
        <w:t xml:space="preserve"> </w:t>
      </w:r>
      <w:r w:rsidRPr="009B4FC9">
        <w:t>hình</w:t>
      </w:r>
      <w:r w:rsidR="00F90D96" w:rsidRPr="009B4FC9">
        <w:t xml:space="preserve"> </w:t>
      </w:r>
      <w:r w:rsidRPr="009B4FC9">
        <w:t>là:</w:t>
      </w:r>
    </w:p>
    <w:p w14:paraId="18EB5A06" w14:textId="3E6F3057" w:rsidR="00291226" w:rsidRPr="009B4FC9" w:rsidRDefault="00427CDA" w:rsidP="00427CDA">
      <w:pPr>
        <w:pStyle w:val="4-DoanVB"/>
        <w:spacing w:line="360" w:lineRule="auto"/>
        <w:ind w:left="720" w:firstLine="0"/>
      </w:pPr>
      <w:r>
        <w:t xml:space="preserve">+ </w:t>
      </w:r>
      <w:r w:rsidR="00E97AA9" w:rsidRPr="009B4FC9">
        <w:t>“</w:t>
      </w:r>
      <w:r w:rsidR="00291226" w:rsidRPr="009B4FC9">
        <w:t>country_name</w:t>
      </w:r>
      <w:r w:rsidR="00E97AA9" w:rsidRPr="009B4FC9">
        <w:t>”</w:t>
      </w:r>
      <w:r w:rsidR="00291226" w:rsidRPr="009B4FC9">
        <w:t>:</w:t>
      </w:r>
      <w:r w:rsidR="00F90D96" w:rsidRPr="009B4FC9">
        <w:t xml:space="preserve"> </w:t>
      </w:r>
      <w:r w:rsidR="00291226" w:rsidRPr="009B4FC9">
        <w:t>Dữ</w:t>
      </w:r>
      <w:r w:rsidR="00F90D96" w:rsidRPr="009B4FC9">
        <w:t xml:space="preserve"> </w:t>
      </w:r>
      <w:r w:rsidR="00291226" w:rsidRPr="009B4FC9">
        <w:t>liệu</w:t>
      </w:r>
      <w:r w:rsidR="00F90D96" w:rsidRPr="009B4FC9">
        <w:t xml:space="preserve"> </w:t>
      </w:r>
      <w:r w:rsidR="00291226" w:rsidRPr="009B4FC9">
        <w:t>theo</w:t>
      </w:r>
      <w:r w:rsidR="00F90D96" w:rsidRPr="009B4FC9">
        <w:t xml:space="preserve"> </w:t>
      </w:r>
      <w:r w:rsidR="00291226" w:rsidRPr="009B4FC9">
        <w:t>quốc</w:t>
      </w:r>
      <w:r w:rsidR="00F90D96" w:rsidRPr="009B4FC9">
        <w:t xml:space="preserve"> </w:t>
      </w:r>
      <w:r w:rsidR="00291226" w:rsidRPr="009B4FC9">
        <w:t>gia</w:t>
      </w:r>
      <w:r w:rsidR="00F90D96" w:rsidRPr="009B4FC9">
        <w:t xml:space="preserve"> </w:t>
      </w:r>
      <w:r w:rsidR="00291226" w:rsidRPr="009B4FC9">
        <w:t>giúp</w:t>
      </w:r>
      <w:r w:rsidR="00F90D96" w:rsidRPr="009B4FC9">
        <w:t xml:space="preserve"> </w:t>
      </w:r>
      <w:r w:rsidR="00291226" w:rsidRPr="009B4FC9">
        <w:t>mô</w:t>
      </w:r>
      <w:r w:rsidR="00F90D96" w:rsidRPr="009B4FC9">
        <w:t xml:space="preserve"> </w:t>
      </w:r>
      <w:r w:rsidR="00291226" w:rsidRPr="009B4FC9">
        <w:t>hình</w:t>
      </w:r>
      <w:r w:rsidR="00F90D96" w:rsidRPr="009B4FC9">
        <w:t xml:space="preserve"> </w:t>
      </w:r>
      <w:r w:rsidR="00291226" w:rsidRPr="009B4FC9">
        <w:t>hiểu</w:t>
      </w:r>
      <w:r w:rsidR="00F90D96" w:rsidRPr="009B4FC9">
        <w:t xml:space="preserve"> </w:t>
      </w:r>
      <w:r w:rsidR="00291226" w:rsidRPr="009B4FC9">
        <w:t>được</w:t>
      </w:r>
      <w:r w:rsidR="00F90D96" w:rsidRPr="009B4FC9">
        <w:t xml:space="preserve"> </w:t>
      </w:r>
      <w:r w:rsidR="00291226" w:rsidRPr="009B4FC9">
        <w:t>những</w:t>
      </w:r>
      <w:r w:rsidR="00F90D96" w:rsidRPr="009B4FC9">
        <w:t xml:space="preserve"> </w:t>
      </w:r>
      <w:r w:rsidR="00291226" w:rsidRPr="009B4FC9">
        <w:t>tác</w:t>
      </w:r>
      <w:r w:rsidR="00F90D96" w:rsidRPr="009B4FC9">
        <w:t xml:space="preserve"> </w:t>
      </w:r>
      <w:r w:rsidR="00291226" w:rsidRPr="009B4FC9">
        <w:t>động</w:t>
      </w:r>
      <w:r w:rsidR="00F90D96" w:rsidRPr="009B4FC9">
        <w:t xml:space="preserve"> </w:t>
      </w:r>
      <w:r w:rsidR="00291226" w:rsidRPr="009B4FC9">
        <w:t>khác</w:t>
      </w:r>
      <w:r w:rsidR="00F90D96" w:rsidRPr="009B4FC9">
        <w:t xml:space="preserve"> </w:t>
      </w:r>
      <w:r w:rsidR="00291226" w:rsidRPr="009B4FC9">
        <w:t>biệt</w:t>
      </w:r>
      <w:r w:rsidR="00F90D96" w:rsidRPr="009B4FC9">
        <w:t xml:space="preserve"> </w:t>
      </w:r>
      <w:r w:rsidR="00291226" w:rsidRPr="009B4FC9">
        <w:t>về</w:t>
      </w:r>
      <w:r w:rsidR="00F90D96" w:rsidRPr="009B4FC9">
        <w:t xml:space="preserve"> </w:t>
      </w:r>
      <w:r w:rsidR="00291226" w:rsidRPr="009B4FC9">
        <w:t>mặt</w:t>
      </w:r>
      <w:r w:rsidR="00F90D96" w:rsidRPr="009B4FC9">
        <w:t xml:space="preserve"> </w:t>
      </w:r>
      <w:r w:rsidR="00291226" w:rsidRPr="009B4FC9">
        <w:t>địa</w:t>
      </w:r>
      <w:r w:rsidR="00F90D96" w:rsidRPr="009B4FC9">
        <w:t xml:space="preserve"> </w:t>
      </w:r>
      <w:r w:rsidR="00291226" w:rsidRPr="009B4FC9">
        <w:t>lý</w:t>
      </w:r>
      <w:r w:rsidR="00F90D96" w:rsidRPr="009B4FC9">
        <w:t xml:space="preserve"> </w:t>
      </w:r>
      <w:r w:rsidR="00291226" w:rsidRPr="009B4FC9">
        <w:t>và</w:t>
      </w:r>
      <w:r w:rsidR="00F90D96" w:rsidRPr="009B4FC9">
        <w:t xml:space="preserve"> </w:t>
      </w:r>
      <w:r w:rsidR="00291226" w:rsidRPr="009B4FC9">
        <w:t>chính</w:t>
      </w:r>
      <w:r w:rsidR="00F90D96" w:rsidRPr="009B4FC9">
        <w:t xml:space="preserve"> </w:t>
      </w:r>
      <w:r w:rsidR="00291226" w:rsidRPr="009B4FC9">
        <w:t>sách</w:t>
      </w:r>
      <w:r w:rsidR="00F90D96" w:rsidRPr="009B4FC9">
        <w:t xml:space="preserve"> </w:t>
      </w:r>
      <w:r w:rsidR="00291226" w:rsidRPr="009B4FC9">
        <w:t>đối</w:t>
      </w:r>
      <w:r w:rsidR="00F90D96" w:rsidRPr="009B4FC9">
        <w:t xml:space="preserve"> </w:t>
      </w:r>
      <w:r w:rsidR="00291226" w:rsidRPr="009B4FC9">
        <w:t>với</w:t>
      </w:r>
      <w:r w:rsidR="00F90D96" w:rsidRPr="009B4FC9">
        <w:t xml:space="preserve"> </w:t>
      </w:r>
      <w:r w:rsidR="00291226" w:rsidRPr="009B4FC9">
        <w:t>tỷ</w:t>
      </w:r>
      <w:r w:rsidR="00F90D96" w:rsidRPr="009B4FC9">
        <w:t xml:space="preserve"> </w:t>
      </w:r>
      <w:r w:rsidR="00291226" w:rsidRPr="009B4FC9">
        <w:t>lệ</w:t>
      </w:r>
      <w:r w:rsidR="00F90D96" w:rsidRPr="009B4FC9">
        <w:t xml:space="preserve"> </w:t>
      </w:r>
      <w:r w:rsidR="00291226" w:rsidRPr="009B4FC9">
        <w:t>thất</w:t>
      </w:r>
      <w:r w:rsidR="00F90D96" w:rsidRPr="009B4FC9">
        <w:t xml:space="preserve"> </w:t>
      </w:r>
      <w:r w:rsidR="00291226" w:rsidRPr="009B4FC9">
        <w:t>nghiệp.</w:t>
      </w:r>
    </w:p>
    <w:p w14:paraId="17E951A7" w14:textId="37306B5F" w:rsidR="00291226" w:rsidRPr="009B4FC9" w:rsidRDefault="00427CDA" w:rsidP="00427CDA">
      <w:pPr>
        <w:pStyle w:val="4-DoanVB"/>
        <w:spacing w:line="360" w:lineRule="auto"/>
        <w:ind w:left="720" w:firstLine="0"/>
      </w:pPr>
      <w:r>
        <w:t xml:space="preserve">+ </w:t>
      </w:r>
      <w:r w:rsidR="00E97AA9" w:rsidRPr="009B4FC9">
        <w:t>“</w:t>
      </w:r>
      <w:r w:rsidR="00291226" w:rsidRPr="009B4FC9">
        <w:t>sex</w:t>
      </w:r>
      <w:r w:rsidR="00E97AA9" w:rsidRPr="009B4FC9">
        <w:t>”</w:t>
      </w:r>
      <w:r w:rsidR="00291226" w:rsidRPr="009B4FC9">
        <w:t>:</w:t>
      </w:r>
      <w:r w:rsidR="00F90D96" w:rsidRPr="009B4FC9">
        <w:t xml:space="preserve"> </w:t>
      </w:r>
      <w:r w:rsidR="00291226" w:rsidRPr="009B4FC9">
        <w:t>Phân</w:t>
      </w:r>
      <w:r w:rsidR="00F90D96" w:rsidRPr="009B4FC9">
        <w:t xml:space="preserve"> </w:t>
      </w:r>
      <w:r w:rsidR="00291226" w:rsidRPr="009B4FC9">
        <w:t>tích</w:t>
      </w:r>
      <w:r w:rsidR="00F90D96" w:rsidRPr="009B4FC9">
        <w:t xml:space="preserve"> </w:t>
      </w:r>
      <w:r w:rsidR="00291226" w:rsidRPr="009B4FC9">
        <w:t>theo</w:t>
      </w:r>
      <w:r w:rsidR="00F90D96" w:rsidRPr="009B4FC9">
        <w:t xml:space="preserve"> </w:t>
      </w:r>
      <w:r w:rsidR="00291226" w:rsidRPr="009B4FC9">
        <w:t>giới</w:t>
      </w:r>
      <w:r w:rsidR="00F90D96" w:rsidRPr="009B4FC9">
        <w:t xml:space="preserve"> </w:t>
      </w:r>
      <w:r w:rsidR="00291226" w:rsidRPr="009B4FC9">
        <w:t>tính</w:t>
      </w:r>
      <w:r w:rsidR="00F90D96" w:rsidRPr="009B4FC9">
        <w:t xml:space="preserve"> </w:t>
      </w:r>
      <w:r w:rsidR="00291226" w:rsidRPr="009B4FC9">
        <w:t>rất</w:t>
      </w:r>
      <w:r w:rsidR="00F90D96" w:rsidRPr="009B4FC9">
        <w:t xml:space="preserve"> </w:t>
      </w:r>
      <w:r w:rsidR="00291226" w:rsidRPr="009B4FC9">
        <w:t>quan</w:t>
      </w:r>
      <w:r w:rsidR="00F90D96" w:rsidRPr="009B4FC9">
        <w:t xml:space="preserve"> </w:t>
      </w:r>
      <w:r w:rsidR="00291226" w:rsidRPr="009B4FC9">
        <w:t>trọng</w:t>
      </w:r>
      <w:r w:rsidR="00F90D96" w:rsidRPr="009B4FC9">
        <w:t xml:space="preserve"> </w:t>
      </w:r>
      <w:r w:rsidR="00291226" w:rsidRPr="009B4FC9">
        <w:t>trong</w:t>
      </w:r>
      <w:r w:rsidR="00F90D96" w:rsidRPr="009B4FC9">
        <w:t xml:space="preserve"> </w:t>
      </w:r>
      <w:r w:rsidR="00291226" w:rsidRPr="009B4FC9">
        <w:t>lĩnh</w:t>
      </w:r>
      <w:r w:rsidR="00F90D96" w:rsidRPr="009B4FC9">
        <w:t xml:space="preserve"> </w:t>
      </w:r>
      <w:r w:rsidR="00291226" w:rsidRPr="009B4FC9">
        <w:t>vực</w:t>
      </w:r>
      <w:r w:rsidR="00F90D96" w:rsidRPr="009B4FC9">
        <w:t xml:space="preserve"> </w:t>
      </w:r>
      <w:r w:rsidR="00291226" w:rsidRPr="009B4FC9">
        <w:t>lao</w:t>
      </w:r>
      <w:r w:rsidR="00F90D96" w:rsidRPr="009B4FC9">
        <w:t xml:space="preserve"> </w:t>
      </w:r>
      <w:r w:rsidR="00291226" w:rsidRPr="009B4FC9">
        <w:t>động,</w:t>
      </w:r>
      <w:r w:rsidR="00F90D96" w:rsidRPr="009B4FC9">
        <w:t xml:space="preserve"> </w:t>
      </w:r>
      <w:r w:rsidR="00291226" w:rsidRPr="009B4FC9">
        <w:t>nhất</w:t>
      </w:r>
      <w:r w:rsidR="00F90D96" w:rsidRPr="009B4FC9">
        <w:t xml:space="preserve"> </w:t>
      </w:r>
      <w:r w:rsidR="00291226" w:rsidRPr="009B4FC9">
        <w:t>là</w:t>
      </w:r>
      <w:r w:rsidR="00F90D96" w:rsidRPr="009B4FC9">
        <w:t xml:space="preserve"> </w:t>
      </w:r>
      <w:r w:rsidR="00291226" w:rsidRPr="009B4FC9">
        <w:t>khi</w:t>
      </w:r>
      <w:r w:rsidR="00F90D96" w:rsidRPr="009B4FC9">
        <w:t xml:space="preserve"> </w:t>
      </w:r>
      <w:r w:rsidR="00291226" w:rsidRPr="009B4FC9">
        <w:t>có</w:t>
      </w:r>
      <w:r w:rsidR="00F90D96" w:rsidRPr="009B4FC9">
        <w:t xml:space="preserve"> </w:t>
      </w:r>
      <w:r w:rsidR="00291226" w:rsidRPr="009B4FC9">
        <w:t>sự</w:t>
      </w:r>
      <w:r w:rsidR="00F90D96" w:rsidRPr="009B4FC9">
        <w:t xml:space="preserve"> </w:t>
      </w:r>
      <w:r w:rsidR="00291226" w:rsidRPr="009B4FC9">
        <w:t>chênh</w:t>
      </w:r>
      <w:r w:rsidR="00F90D96" w:rsidRPr="009B4FC9">
        <w:t xml:space="preserve"> </w:t>
      </w:r>
      <w:r w:rsidR="00291226" w:rsidRPr="009B4FC9">
        <w:t>lệch</w:t>
      </w:r>
      <w:r w:rsidR="00F90D96" w:rsidRPr="009B4FC9">
        <w:t xml:space="preserve"> </w:t>
      </w:r>
      <w:r w:rsidR="00291226" w:rsidRPr="009B4FC9">
        <w:t>rõ</w:t>
      </w:r>
      <w:r w:rsidR="00F90D96" w:rsidRPr="009B4FC9">
        <w:t xml:space="preserve"> </w:t>
      </w:r>
      <w:r w:rsidR="00291226" w:rsidRPr="009B4FC9">
        <w:t>rệt</w:t>
      </w:r>
      <w:r w:rsidR="00F90D96" w:rsidRPr="009B4FC9">
        <w:t xml:space="preserve"> </w:t>
      </w:r>
      <w:r w:rsidR="00291226" w:rsidRPr="009B4FC9">
        <w:t>về</w:t>
      </w:r>
      <w:r w:rsidR="00F90D96" w:rsidRPr="009B4FC9">
        <w:t xml:space="preserve"> </w:t>
      </w:r>
      <w:r w:rsidR="00291226" w:rsidRPr="009B4FC9">
        <w:t>cơ</w:t>
      </w:r>
      <w:r w:rsidR="00F90D96" w:rsidRPr="009B4FC9">
        <w:t xml:space="preserve"> </w:t>
      </w:r>
      <w:r w:rsidR="00291226" w:rsidRPr="009B4FC9">
        <w:t>hội</w:t>
      </w:r>
      <w:r w:rsidR="00F90D96" w:rsidRPr="009B4FC9">
        <w:t xml:space="preserve"> </w:t>
      </w:r>
      <w:r w:rsidR="00291226" w:rsidRPr="009B4FC9">
        <w:t>việc</w:t>
      </w:r>
      <w:r w:rsidR="00F90D96" w:rsidRPr="009B4FC9">
        <w:t xml:space="preserve"> </w:t>
      </w:r>
      <w:r w:rsidR="00291226" w:rsidRPr="009B4FC9">
        <w:t>làm</w:t>
      </w:r>
      <w:r w:rsidR="00F90D96" w:rsidRPr="009B4FC9">
        <w:t xml:space="preserve"> </w:t>
      </w:r>
      <w:r w:rsidR="00291226" w:rsidRPr="009B4FC9">
        <w:t>giữa</w:t>
      </w:r>
      <w:r w:rsidR="00F90D96" w:rsidRPr="009B4FC9">
        <w:t xml:space="preserve"> </w:t>
      </w:r>
      <w:r w:rsidR="00291226" w:rsidRPr="009B4FC9">
        <w:t>nam</w:t>
      </w:r>
      <w:r w:rsidR="00F90D96" w:rsidRPr="009B4FC9">
        <w:t xml:space="preserve"> </w:t>
      </w:r>
      <w:r w:rsidR="00291226" w:rsidRPr="009B4FC9">
        <w:t>và</w:t>
      </w:r>
      <w:r w:rsidR="00F90D96" w:rsidRPr="009B4FC9">
        <w:t xml:space="preserve"> </w:t>
      </w:r>
      <w:r w:rsidR="00291226" w:rsidRPr="009B4FC9">
        <w:t>nữ</w:t>
      </w:r>
      <w:r w:rsidR="00F90D96" w:rsidRPr="009B4FC9">
        <w:t xml:space="preserve"> </w:t>
      </w:r>
      <w:r w:rsidR="00291226" w:rsidRPr="009B4FC9">
        <w:t>ở</w:t>
      </w:r>
      <w:r w:rsidR="00F90D96" w:rsidRPr="009B4FC9">
        <w:t xml:space="preserve"> </w:t>
      </w:r>
      <w:r w:rsidR="00291226" w:rsidRPr="009B4FC9">
        <w:t>một</w:t>
      </w:r>
      <w:r w:rsidR="00F90D96" w:rsidRPr="009B4FC9">
        <w:t xml:space="preserve"> </w:t>
      </w:r>
      <w:r w:rsidR="00291226" w:rsidRPr="009B4FC9">
        <w:t>số</w:t>
      </w:r>
      <w:r w:rsidR="00F90D96" w:rsidRPr="009B4FC9">
        <w:t xml:space="preserve"> </w:t>
      </w:r>
      <w:r w:rsidR="00291226" w:rsidRPr="009B4FC9">
        <w:t>quốc</w:t>
      </w:r>
      <w:r w:rsidR="00F90D96" w:rsidRPr="009B4FC9">
        <w:t xml:space="preserve"> </w:t>
      </w:r>
      <w:r w:rsidR="00291226" w:rsidRPr="009B4FC9">
        <w:t>gia.</w:t>
      </w:r>
    </w:p>
    <w:p w14:paraId="6CEE335B" w14:textId="60AE8115" w:rsidR="00291226" w:rsidRPr="009B4FC9" w:rsidRDefault="00427CDA" w:rsidP="00427CDA">
      <w:pPr>
        <w:pStyle w:val="4-DoanVB"/>
        <w:spacing w:line="360" w:lineRule="auto"/>
        <w:ind w:left="720" w:firstLine="0"/>
      </w:pPr>
      <w:r>
        <w:t xml:space="preserve">+ </w:t>
      </w:r>
      <w:r w:rsidR="00E97AA9" w:rsidRPr="009B4FC9">
        <w:t>“</w:t>
      </w:r>
      <w:r w:rsidR="00291226" w:rsidRPr="009B4FC9">
        <w:t>age_group</w:t>
      </w:r>
      <w:r w:rsidR="00E97AA9" w:rsidRPr="009B4FC9">
        <w:t>”</w:t>
      </w:r>
      <w:r w:rsidR="00291226" w:rsidRPr="009B4FC9">
        <w:t>:</w:t>
      </w:r>
      <w:r w:rsidR="00F90D96" w:rsidRPr="009B4FC9">
        <w:t xml:space="preserve"> </w:t>
      </w:r>
      <w:r w:rsidR="00291226" w:rsidRPr="009B4FC9">
        <w:t>Nhóm</w:t>
      </w:r>
      <w:r w:rsidR="00F90D96" w:rsidRPr="009B4FC9">
        <w:t xml:space="preserve"> </w:t>
      </w:r>
      <w:r w:rsidR="00291226" w:rsidRPr="009B4FC9">
        <w:t>tuổi</w:t>
      </w:r>
      <w:r w:rsidR="00F90D96" w:rsidRPr="009B4FC9">
        <w:t xml:space="preserve"> </w:t>
      </w:r>
      <w:r w:rsidR="00291226" w:rsidRPr="009B4FC9">
        <w:t>là</w:t>
      </w:r>
      <w:r w:rsidR="00F90D96" w:rsidRPr="009B4FC9">
        <w:t xml:space="preserve"> </w:t>
      </w:r>
      <w:r w:rsidR="00291226" w:rsidRPr="009B4FC9">
        <w:t>một</w:t>
      </w:r>
      <w:r w:rsidR="00F90D96" w:rsidRPr="009B4FC9">
        <w:t xml:space="preserve"> </w:t>
      </w:r>
      <w:r w:rsidR="00291226" w:rsidRPr="009B4FC9">
        <w:t>đặc</w:t>
      </w:r>
      <w:r w:rsidR="00F90D96" w:rsidRPr="009B4FC9">
        <w:t xml:space="preserve"> </w:t>
      </w:r>
      <w:r w:rsidR="00291226" w:rsidRPr="009B4FC9">
        <w:t>trưng</w:t>
      </w:r>
      <w:r w:rsidR="00F90D96" w:rsidRPr="009B4FC9">
        <w:t xml:space="preserve"> </w:t>
      </w:r>
      <w:r w:rsidR="00291226" w:rsidRPr="009B4FC9">
        <w:t>mang</w:t>
      </w:r>
      <w:r w:rsidR="00F90D96" w:rsidRPr="009B4FC9">
        <w:t xml:space="preserve"> </w:t>
      </w:r>
      <w:r w:rsidR="00291226" w:rsidRPr="009B4FC9">
        <w:t>tính</w:t>
      </w:r>
      <w:r w:rsidR="00F90D96" w:rsidRPr="009B4FC9">
        <w:t xml:space="preserve"> </w:t>
      </w:r>
      <w:r w:rsidR="00291226" w:rsidRPr="009B4FC9">
        <w:t>quyết</w:t>
      </w:r>
      <w:r w:rsidR="00F90D96" w:rsidRPr="009B4FC9">
        <w:t xml:space="preserve"> </w:t>
      </w:r>
      <w:r w:rsidR="00291226" w:rsidRPr="009B4FC9">
        <w:t>định</w:t>
      </w:r>
      <w:r w:rsidR="00F90D96" w:rsidRPr="009B4FC9">
        <w:t xml:space="preserve"> </w:t>
      </w:r>
      <w:r w:rsidR="00291226" w:rsidRPr="009B4FC9">
        <w:t>đến</w:t>
      </w:r>
      <w:r w:rsidR="00F90D96" w:rsidRPr="009B4FC9">
        <w:t xml:space="preserve"> </w:t>
      </w:r>
      <w:r w:rsidR="00291226" w:rsidRPr="009B4FC9">
        <w:t>khả</w:t>
      </w:r>
      <w:r w:rsidR="00F90D96" w:rsidRPr="009B4FC9">
        <w:t xml:space="preserve"> </w:t>
      </w:r>
      <w:r w:rsidR="00291226" w:rsidRPr="009B4FC9">
        <w:t>năng</w:t>
      </w:r>
      <w:r w:rsidR="00F90D96" w:rsidRPr="009B4FC9">
        <w:t xml:space="preserve"> </w:t>
      </w:r>
      <w:r w:rsidR="00291226" w:rsidRPr="009B4FC9">
        <w:t>thất</w:t>
      </w:r>
      <w:r w:rsidR="00F90D96" w:rsidRPr="009B4FC9">
        <w:t xml:space="preserve"> </w:t>
      </w:r>
      <w:r w:rsidR="00291226" w:rsidRPr="009B4FC9">
        <w:t>nghiệp,</w:t>
      </w:r>
      <w:r w:rsidR="00F90D96" w:rsidRPr="009B4FC9">
        <w:t xml:space="preserve"> </w:t>
      </w:r>
      <w:r w:rsidR="00291226" w:rsidRPr="009B4FC9">
        <w:t>đặc</w:t>
      </w:r>
      <w:r w:rsidR="00F90D96" w:rsidRPr="009B4FC9">
        <w:t xml:space="preserve"> </w:t>
      </w:r>
      <w:r w:rsidR="00291226" w:rsidRPr="009B4FC9">
        <w:t>biệt</w:t>
      </w:r>
      <w:r w:rsidR="00F90D96" w:rsidRPr="009B4FC9">
        <w:t xml:space="preserve"> </w:t>
      </w:r>
      <w:r w:rsidR="00291226" w:rsidRPr="009B4FC9">
        <w:t>là</w:t>
      </w:r>
      <w:r w:rsidR="00F90D96" w:rsidRPr="009B4FC9">
        <w:t xml:space="preserve"> </w:t>
      </w:r>
      <w:r w:rsidR="00291226" w:rsidRPr="009B4FC9">
        <w:t>ở</w:t>
      </w:r>
      <w:r w:rsidR="00F90D96" w:rsidRPr="009B4FC9">
        <w:t xml:space="preserve"> </w:t>
      </w:r>
      <w:r w:rsidR="00291226" w:rsidRPr="009B4FC9">
        <w:t>nhóm</w:t>
      </w:r>
      <w:r w:rsidR="00F90D96" w:rsidRPr="009B4FC9">
        <w:t xml:space="preserve"> </w:t>
      </w:r>
      <w:r w:rsidR="00291226" w:rsidRPr="009B4FC9">
        <w:t>thanh</w:t>
      </w:r>
      <w:r w:rsidR="00F90D96" w:rsidRPr="009B4FC9">
        <w:t xml:space="preserve"> </w:t>
      </w:r>
      <w:r w:rsidR="00291226" w:rsidRPr="009B4FC9">
        <w:t>niên</w:t>
      </w:r>
      <w:r w:rsidR="00F90D96" w:rsidRPr="009B4FC9">
        <w:t xml:space="preserve"> </w:t>
      </w:r>
      <w:r w:rsidR="00291226" w:rsidRPr="009B4FC9">
        <w:t>và</w:t>
      </w:r>
      <w:r w:rsidR="00F90D96" w:rsidRPr="009B4FC9">
        <w:t xml:space="preserve"> </w:t>
      </w:r>
      <w:r w:rsidR="00291226" w:rsidRPr="009B4FC9">
        <w:t>người</w:t>
      </w:r>
      <w:r w:rsidR="00F90D96" w:rsidRPr="009B4FC9">
        <w:t xml:space="preserve"> </w:t>
      </w:r>
      <w:r w:rsidR="00291226" w:rsidRPr="009B4FC9">
        <w:t>cao</w:t>
      </w:r>
      <w:r w:rsidR="00F90D96" w:rsidRPr="009B4FC9">
        <w:t xml:space="preserve"> </w:t>
      </w:r>
      <w:r w:rsidR="00291226" w:rsidRPr="009B4FC9">
        <w:t>tuổi.</w:t>
      </w:r>
    </w:p>
    <w:p w14:paraId="09351309" w14:textId="51166A94" w:rsidR="00291226" w:rsidRPr="009B4FC9" w:rsidRDefault="00427CDA" w:rsidP="00427CDA">
      <w:pPr>
        <w:pStyle w:val="4-DoanVB"/>
        <w:spacing w:line="360" w:lineRule="auto"/>
        <w:ind w:left="720" w:firstLine="0"/>
      </w:pPr>
      <w:r>
        <w:t xml:space="preserve">+ </w:t>
      </w:r>
      <w:r w:rsidR="00E97AA9" w:rsidRPr="009B4FC9">
        <w:t>“</w:t>
      </w:r>
      <w:r w:rsidR="00291226" w:rsidRPr="009B4FC9">
        <w:t>year_scaled</w:t>
      </w:r>
      <w:r w:rsidR="00E97AA9" w:rsidRPr="009B4FC9">
        <w:t>”</w:t>
      </w:r>
      <w:r w:rsidR="00291226" w:rsidRPr="009B4FC9">
        <w:t>:</w:t>
      </w:r>
      <w:r w:rsidR="00F90D96" w:rsidRPr="009B4FC9">
        <w:t xml:space="preserve"> </w:t>
      </w:r>
      <w:r w:rsidR="00291226" w:rsidRPr="009B4FC9">
        <w:t>Cho</w:t>
      </w:r>
      <w:r w:rsidR="00F90D96" w:rsidRPr="009B4FC9">
        <w:t xml:space="preserve"> </w:t>
      </w:r>
      <w:r w:rsidR="00291226" w:rsidRPr="009B4FC9">
        <w:t>phép</w:t>
      </w:r>
      <w:r w:rsidR="00F90D96" w:rsidRPr="009B4FC9">
        <w:t xml:space="preserve"> </w:t>
      </w:r>
      <w:r w:rsidR="00291226" w:rsidRPr="009B4FC9">
        <w:t>mô</w:t>
      </w:r>
      <w:r w:rsidR="00F90D96" w:rsidRPr="009B4FC9">
        <w:t xml:space="preserve"> </w:t>
      </w:r>
      <w:r w:rsidR="00291226" w:rsidRPr="009B4FC9">
        <w:t>hình</w:t>
      </w:r>
      <w:r w:rsidR="00F90D96" w:rsidRPr="009B4FC9">
        <w:t xml:space="preserve"> </w:t>
      </w:r>
      <w:r w:rsidR="00291226" w:rsidRPr="009B4FC9">
        <w:t>học</w:t>
      </w:r>
      <w:r w:rsidR="00F90D96" w:rsidRPr="009B4FC9">
        <w:t xml:space="preserve"> </w:t>
      </w:r>
      <w:r w:rsidR="00291226" w:rsidRPr="009B4FC9">
        <w:t>được</w:t>
      </w:r>
      <w:r w:rsidR="00F90D96" w:rsidRPr="009B4FC9">
        <w:t xml:space="preserve"> </w:t>
      </w:r>
      <w:r w:rsidR="00291226" w:rsidRPr="009B4FC9">
        <w:t>xu</w:t>
      </w:r>
      <w:r w:rsidR="00F90D96" w:rsidRPr="009B4FC9">
        <w:t xml:space="preserve"> </w:t>
      </w:r>
      <w:r w:rsidR="00291226" w:rsidRPr="009B4FC9">
        <w:t>hướng</w:t>
      </w:r>
      <w:r w:rsidR="00F90D96" w:rsidRPr="009B4FC9">
        <w:t xml:space="preserve"> </w:t>
      </w:r>
      <w:r w:rsidR="00291226" w:rsidRPr="009B4FC9">
        <w:t>thay</w:t>
      </w:r>
      <w:r w:rsidR="00F90D96" w:rsidRPr="009B4FC9">
        <w:t xml:space="preserve"> </w:t>
      </w:r>
      <w:r w:rsidR="00291226" w:rsidRPr="009B4FC9">
        <w:t>đổi</w:t>
      </w:r>
      <w:r w:rsidR="00F90D96" w:rsidRPr="009B4FC9">
        <w:t xml:space="preserve"> </w:t>
      </w:r>
      <w:r w:rsidR="00291226" w:rsidRPr="009B4FC9">
        <w:t>theo</w:t>
      </w:r>
      <w:r w:rsidR="00F90D96" w:rsidRPr="009B4FC9">
        <w:t xml:space="preserve"> </w:t>
      </w:r>
      <w:r w:rsidR="00291226" w:rsidRPr="009B4FC9">
        <w:t>thời</w:t>
      </w:r>
      <w:r w:rsidR="00F90D96" w:rsidRPr="009B4FC9">
        <w:t xml:space="preserve"> </w:t>
      </w:r>
      <w:r w:rsidR="00291226" w:rsidRPr="009B4FC9">
        <w:t>gian.</w:t>
      </w:r>
    </w:p>
    <w:p w14:paraId="5428062D" w14:textId="77F66324" w:rsidR="00291226" w:rsidRPr="009B4FC9" w:rsidRDefault="00427CDA" w:rsidP="00427CDA">
      <w:pPr>
        <w:pStyle w:val="4-DoanVB"/>
        <w:spacing w:line="360" w:lineRule="auto"/>
        <w:ind w:left="720" w:firstLine="0"/>
      </w:pPr>
      <w:r>
        <w:t xml:space="preserve">+ </w:t>
      </w:r>
      <w:r w:rsidR="00E97AA9" w:rsidRPr="009B4FC9">
        <w:t>“</w:t>
      </w:r>
      <w:r w:rsidR="00291226" w:rsidRPr="009B4FC9">
        <w:t>unemployment_rate_scaled</w:t>
      </w:r>
      <w:r w:rsidR="00E97AA9" w:rsidRPr="009B4FC9">
        <w:t>”</w:t>
      </w:r>
      <w:r w:rsidR="00291226" w:rsidRPr="009B4FC9">
        <w:t>:</w:t>
      </w:r>
      <w:r w:rsidR="00F90D96" w:rsidRPr="009B4FC9">
        <w:t xml:space="preserve"> </w:t>
      </w:r>
      <w:r w:rsidR="00291226" w:rsidRPr="009B4FC9">
        <w:t>Đây</w:t>
      </w:r>
      <w:r w:rsidR="00F90D96" w:rsidRPr="009B4FC9">
        <w:t xml:space="preserve"> </w:t>
      </w:r>
      <w:r w:rsidR="00291226" w:rsidRPr="009B4FC9">
        <w:t>là</w:t>
      </w:r>
      <w:r w:rsidR="00F90D96" w:rsidRPr="009B4FC9">
        <w:t xml:space="preserve"> </w:t>
      </w:r>
      <w:r w:rsidR="00291226" w:rsidRPr="009B4FC9">
        <w:t>biến</w:t>
      </w:r>
      <w:r w:rsidR="00F90D96" w:rsidRPr="009B4FC9">
        <w:t xml:space="preserve"> </w:t>
      </w:r>
      <w:r w:rsidR="00291226" w:rsidRPr="009B4FC9">
        <w:t>mục</w:t>
      </w:r>
      <w:r w:rsidR="00F90D96" w:rsidRPr="009B4FC9">
        <w:t xml:space="preserve"> </w:t>
      </w:r>
      <w:r w:rsidR="00291226" w:rsidRPr="009B4FC9">
        <w:t>tiêu</w:t>
      </w:r>
      <w:r w:rsidR="00F90D96" w:rsidRPr="009B4FC9">
        <w:t xml:space="preserve"> </w:t>
      </w:r>
      <w:r w:rsidR="00291226" w:rsidRPr="009B4FC9">
        <w:t>mà</w:t>
      </w:r>
      <w:r w:rsidR="00F90D96" w:rsidRPr="009B4FC9">
        <w:t xml:space="preserve"> </w:t>
      </w:r>
      <w:r w:rsidR="00291226" w:rsidRPr="009B4FC9">
        <w:t>mô</w:t>
      </w:r>
      <w:r w:rsidR="00F90D96" w:rsidRPr="009B4FC9">
        <w:t xml:space="preserve"> </w:t>
      </w:r>
      <w:r w:rsidR="00291226" w:rsidRPr="009B4FC9">
        <w:t>hình</w:t>
      </w:r>
      <w:r w:rsidR="00F90D96" w:rsidRPr="009B4FC9">
        <w:t xml:space="preserve"> </w:t>
      </w:r>
      <w:r w:rsidR="00291226" w:rsidRPr="009B4FC9">
        <w:t>học</w:t>
      </w:r>
      <w:r w:rsidR="00F90D96" w:rsidRPr="009B4FC9">
        <w:t xml:space="preserve"> </w:t>
      </w:r>
      <w:r w:rsidR="00291226" w:rsidRPr="009B4FC9">
        <w:t>máy</w:t>
      </w:r>
      <w:r w:rsidR="00F90D96" w:rsidRPr="009B4FC9">
        <w:t xml:space="preserve"> </w:t>
      </w:r>
      <w:r w:rsidR="00291226" w:rsidRPr="009B4FC9">
        <w:t>cần</w:t>
      </w:r>
      <w:r w:rsidR="00F90D96" w:rsidRPr="009B4FC9">
        <w:t xml:space="preserve"> </w:t>
      </w:r>
      <w:r w:rsidR="00291226" w:rsidRPr="009B4FC9">
        <w:t>dự</w:t>
      </w:r>
      <w:r w:rsidR="00F90D96" w:rsidRPr="009B4FC9">
        <w:t xml:space="preserve"> </w:t>
      </w:r>
      <w:r w:rsidR="00291226" w:rsidRPr="009B4FC9">
        <w:t>đoán,</w:t>
      </w:r>
      <w:r w:rsidR="00F90D96" w:rsidRPr="009B4FC9">
        <w:t xml:space="preserve"> </w:t>
      </w:r>
      <w:r w:rsidR="00291226" w:rsidRPr="009B4FC9">
        <w:t>được</w:t>
      </w:r>
      <w:r w:rsidR="00F90D96" w:rsidRPr="009B4FC9">
        <w:t xml:space="preserve"> </w:t>
      </w:r>
      <w:r w:rsidR="00291226" w:rsidRPr="009B4FC9">
        <w:t>chuẩn</w:t>
      </w:r>
      <w:r w:rsidR="00F90D96" w:rsidRPr="009B4FC9">
        <w:t xml:space="preserve"> </w:t>
      </w:r>
      <w:r w:rsidR="00291226" w:rsidRPr="009B4FC9">
        <w:t>hóa</w:t>
      </w:r>
      <w:r w:rsidR="00F90D96" w:rsidRPr="009B4FC9">
        <w:t xml:space="preserve"> </w:t>
      </w:r>
      <w:r w:rsidR="00291226" w:rsidRPr="009B4FC9">
        <w:t>để</w:t>
      </w:r>
      <w:r w:rsidR="00F90D96" w:rsidRPr="009B4FC9">
        <w:t xml:space="preserve"> </w:t>
      </w:r>
      <w:r w:rsidR="00291226" w:rsidRPr="009B4FC9">
        <w:t>tránh</w:t>
      </w:r>
      <w:r w:rsidR="00F90D96" w:rsidRPr="009B4FC9">
        <w:t xml:space="preserve"> </w:t>
      </w:r>
      <w:r w:rsidR="00291226" w:rsidRPr="009B4FC9">
        <w:t>ảnh</w:t>
      </w:r>
      <w:r w:rsidR="00F90D96" w:rsidRPr="009B4FC9">
        <w:t xml:space="preserve"> </w:t>
      </w:r>
      <w:r w:rsidR="00291226" w:rsidRPr="009B4FC9">
        <w:t>hưởng</w:t>
      </w:r>
      <w:r w:rsidR="00F90D96" w:rsidRPr="009B4FC9">
        <w:t xml:space="preserve"> </w:t>
      </w:r>
      <w:r w:rsidR="00291226" w:rsidRPr="009B4FC9">
        <w:t>bởi</w:t>
      </w:r>
      <w:r w:rsidR="00F90D96" w:rsidRPr="009B4FC9">
        <w:t xml:space="preserve"> </w:t>
      </w:r>
      <w:r w:rsidR="00291226" w:rsidRPr="009B4FC9">
        <w:t>đơn</w:t>
      </w:r>
      <w:r w:rsidR="00F90D96" w:rsidRPr="009B4FC9">
        <w:t xml:space="preserve"> </w:t>
      </w:r>
      <w:r w:rsidR="00291226" w:rsidRPr="009B4FC9">
        <w:t>vị</w:t>
      </w:r>
      <w:r w:rsidR="00F90D96" w:rsidRPr="009B4FC9">
        <w:t xml:space="preserve"> </w:t>
      </w:r>
      <w:r w:rsidR="00291226" w:rsidRPr="009B4FC9">
        <w:t>đo</w:t>
      </w:r>
      <w:r w:rsidR="00F90D96" w:rsidRPr="009B4FC9">
        <w:t xml:space="preserve"> </w:t>
      </w:r>
      <w:r w:rsidR="00291226" w:rsidRPr="009B4FC9">
        <w:t>lường</w:t>
      </w:r>
      <w:r w:rsidR="00F90D96" w:rsidRPr="009B4FC9">
        <w:t xml:space="preserve"> </w:t>
      </w:r>
      <w:r w:rsidR="00291226" w:rsidRPr="009B4FC9">
        <w:t>hoặc</w:t>
      </w:r>
      <w:r w:rsidR="00F90D96" w:rsidRPr="009B4FC9">
        <w:t xml:space="preserve"> </w:t>
      </w:r>
      <w:r w:rsidR="00291226" w:rsidRPr="009B4FC9">
        <w:t>chênh</w:t>
      </w:r>
      <w:r w:rsidR="00F90D96" w:rsidRPr="009B4FC9">
        <w:t xml:space="preserve"> </w:t>
      </w:r>
      <w:r w:rsidR="00291226" w:rsidRPr="009B4FC9">
        <w:t>lệch</w:t>
      </w:r>
      <w:r w:rsidR="00F90D96" w:rsidRPr="009B4FC9">
        <w:t xml:space="preserve"> </w:t>
      </w:r>
      <w:r w:rsidR="00291226" w:rsidRPr="009B4FC9">
        <w:t>quy</w:t>
      </w:r>
      <w:r w:rsidR="00F90D96" w:rsidRPr="009B4FC9">
        <w:t xml:space="preserve"> </w:t>
      </w:r>
      <w:r w:rsidR="00291226" w:rsidRPr="009B4FC9">
        <w:t>mô</w:t>
      </w:r>
      <w:r w:rsidR="00F90D96" w:rsidRPr="009B4FC9">
        <w:t xml:space="preserve"> </w:t>
      </w:r>
      <w:r w:rsidR="00291226" w:rsidRPr="009B4FC9">
        <w:t>giữa</w:t>
      </w:r>
      <w:r w:rsidR="00F90D96" w:rsidRPr="009B4FC9">
        <w:t xml:space="preserve"> </w:t>
      </w:r>
      <w:r w:rsidR="00291226" w:rsidRPr="009B4FC9">
        <w:t>các</w:t>
      </w:r>
      <w:r w:rsidR="00F90D96" w:rsidRPr="009B4FC9">
        <w:t xml:space="preserve"> </w:t>
      </w:r>
      <w:r w:rsidR="00291226" w:rsidRPr="009B4FC9">
        <w:t>quốc</w:t>
      </w:r>
      <w:r w:rsidR="00F90D96" w:rsidRPr="009B4FC9">
        <w:t xml:space="preserve"> </w:t>
      </w:r>
      <w:r w:rsidR="00291226" w:rsidRPr="009B4FC9">
        <w:t>gia.</w:t>
      </w:r>
    </w:p>
    <w:p w14:paraId="7F8D6145" w14:textId="701966FA" w:rsidR="00044C5F" w:rsidRPr="001E79A4" w:rsidRDefault="00E5670C" w:rsidP="00645B03">
      <w:pPr>
        <w:pStyle w:val="ListParagraph"/>
        <w:numPr>
          <w:ilvl w:val="0"/>
          <w:numId w:val="28"/>
        </w:numPr>
        <w:spacing w:line="360" w:lineRule="auto"/>
      </w:pPr>
      <w:r w:rsidRPr="001E79A4">
        <w:t>EDA</w:t>
      </w:r>
      <w:r w:rsidR="00F90D96" w:rsidRPr="001E79A4">
        <w:t xml:space="preserve"> </w:t>
      </w:r>
    </w:p>
    <w:p w14:paraId="1CE170CB" w14:textId="231463CC" w:rsidR="00262A76" w:rsidRPr="001E79A4" w:rsidRDefault="00A21680" w:rsidP="0042196A">
      <w:pPr>
        <w:spacing w:line="360" w:lineRule="auto"/>
        <w:ind w:left="567"/>
      </w:pPr>
      <w:r w:rsidRPr="001E79A4">
        <w:lastRenderedPageBreak/>
        <w:t>*</w:t>
      </w:r>
      <w:r w:rsidR="00F90D96" w:rsidRPr="001E79A4">
        <w:t xml:space="preserve"> </w:t>
      </w:r>
      <w:r w:rsidR="00A70A24" w:rsidRPr="001E79A4">
        <w:t>Tỉ</w:t>
      </w:r>
      <w:r w:rsidR="00F90D96" w:rsidRPr="001E79A4">
        <w:t xml:space="preserve"> </w:t>
      </w:r>
      <w:r w:rsidR="00A70A24" w:rsidRPr="001E79A4">
        <w:t>lệ</w:t>
      </w:r>
      <w:r w:rsidR="00F90D96" w:rsidRPr="001E79A4">
        <w:t xml:space="preserve"> </w:t>
      </w:r>
      <w:r w:rsidR="00A70A24" w:rsidRPr="001E79A4">
        <w:t>thất</w:t>
      </w:r>
      <w:r w:rsidR="00F90D96" w:rsidRPr="001E79A4">
        <w:t xml:space="preserve"> </w:t>
      </w:r>
      <w:r w:rsidR="00A70A24" w:rsidRPr="001E79A4">
        <w:t>nghiệp</w:t>
      </w:r>
      <w:r w:rsidR="00F90D96" w:rsidRPr="001E79A4">
        <w:t xml:space="preserve"> </w:t>
      </w:r>
      <w:r w:rsidR="00A70A24" w:rsidRPr="001E79A4">
        <w:t>theo</w:t>
      </w:r>
      <w:r w:rsidR="00F90D96" w:rsidRPr="001E79A4">
        <w:t xml:space="preserve"> </w:t>
      </w:r>
      <w:r w:rsidR="00A70A24" w:rsidRPr="001E79A4">
        <w:t>nhóm</w:t>
      </w:r>
      <w:r w:rsidR="00F90D96" w:rsidRPr="001E79A4">
        <w:t xml:space="preserve"> </w:t>
      </w:r>
      <w:r w:rsidR="00A70A24" w:rsidRPr="001E79A4">
        <w:t>tuổi</w:t>
      </w:r>
      <w:r w:rsidR="00D1049F" w:rsidRPr="001E79A4">
        <w:t>:</w:t>
      </w:r>
    </w:p>
    <w:p w14:paraId="1E82AF54" w14:textId="4DF36585" w:rsidR="00D1049F" w:rsidRPr="009B4FC9" w:rsidRDefault="00D1049F" w:rsidP="0042196A">
      <w:pPr>
        <w:pStyle w:val="ListParagraph"/>
        <w:spacing w:line="360" w:lineRule="auto"/>
        <w:rPr>
          <w:b/>
          <w:bCs/>
        </w:rPr>
      </w:pPr>
      <w:r w:rsidRPr="009B4FC9">
        <w:rPr>
          <w:b/>
          <w:bCs/>
          <w:noProof/>
        </w:rPr>
        <w:drawing>
          <wp:inline distT="0" distB="0" distL="0" distR="0" wp14:anchorId="0D8A82E6" wp14:editId="58527D2D">
            <wp:extent cx="5303520" cy="3602355"/>
            <wp:effectExtent l="0" t="0" r="0" b="0"/>
            <wp:docPr id="121333027" name="Picture 1" descr="A graph of a graph showing the age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3027" name="Picture 1" descr="A graph of a graph showing the age group&#10;&#10;AI-generated content may be incorrect."/>
                    <pic:cNvPicPr/>
                  </pic:nvPicPr>
                  <pic:blipFill>
                    <a:blip r:embed="rId23"/>
                    <a:stretch>
                      <a:fillRect/>
                    </a:stretch>
                  </pic:blipFill>
                  <pic:spPr>
                    <a:xfrm>
                      <a:off x="0" y="0"/>
                      <a:ext cx="5303520" cy="3602355"/>
                    </a:xfrm>
                    <a:prstGeom prst="rect">
                      <a:avLst/>
                    </a:prstGeom>
                  </pic:spPr>
                </pic:pic>
              </a:graphicData>
            </a:graphic>
          </wp:inline>
        </w:drawing>
      </w:r>
    </w:p>
    <w:p w14:paraId="7943C164" w14:textId="3BBD342E" w:rsidR="00264124" w:rsidRPr="009B4FC9" w:rsidRDefault="008D4FCB" w:rsidP="0042196A">
      <w:pPr>
        <w:pStyle w:val="Caption"/>
        <w:spacing w:line="360" w:lineRule="auto"/>
        <w:rPr>
          <w:i w:val="0"/>
          <w:iCs w:val="0"/>
        </w:rPr>
      </w:pPr>
      <w:bookmarkStart w:id="41" w:name="_Toc199717839"/>
      <w:r w:rsidRPr="009B4FC9">
        <w:rPr>
          <w:i w:val="0"/>
          <w:iCs w:val="0"/>
        </w:rPr>
        <w:t>Hình 2.</w:t>
      </w:r>
      <w:r w:rsidRPr="009B4FC9">
        <w:rPr>
          <w:i w:val="0"/>
          <w:iCs w:val="0"/>
        </w:rPr>
        <w:fldChar w:fldCharType="begin"/>
      </w:r>
      <w:r w:rsidRPr="009B4FC9">
        <w:rPr>
          <w:i w:val="0"/>
          <w:iCs w:val="0"/>
        </w:rPr>
        <w:instrText xml:space="preserve"> SEQ Hình_2. \* ARABIC </w:instrText>
      </w:r>
      <w:r w:rsidRPr="009B4FC9">
        <w:rPr>
          <w:i w:val="0"/>
          <w:iCs w:val="0"/>
        </w:rPr>
        <w:fldChar w:fldCharType="separate"/>
      </w:r>
      <w:r w:rsidR="005B59AD">
        <w:rPr>
          <w:i w:val="0"/>
          <w:iCs w:val="0"/>
          <w:noProof/>
        </w:rPr>
        <w:t>7</w:t>
      </w:r>
      <w:r w:rsidRPr="009B4FC9">
        <w:rPr>
          <w:i w:val="0"/>
          <w:iCs w:val="0"/>
        </w:rPr>
        <w:fldChar w:fldCharType="end"/>
      </w:r>
      <w:r w:rsidRPr="009B4FC9">
        <w:rPr>
          <w:i w:val="0"/>
          <w:iCs w:val="0"/>
        </w:rPr>
        <w:t xml:space="preserve"> Tỉ lệ thất nghiệp theo nhóm tuổi</w:t>
      </w:r>
      <w:bookmarkEnd w:id="41"/>
    </w:p>
    <w:p w14:paraId="615919E5" w14:textId="0B94E125" w:rsidR="002A502A" w:rsidRPr="001E79A4" w:rsidRDefault="002A502A" w:rsidP="0042196A">
      <w:pPr>
        <w:pStyle w:val="ListParagraph"/>
        <w:spacing w:line="360" w:lineRule="auto"/>
      </w:pPr>
      <w:r w:rsidRPr="001E79A4">
        <w:t>Nhận</w:t>
      </w:r>
      <w:r w:rsidR="00F90D96" w:rsidRPr="001E79A4">
        <w:t xml:space="preserve"> </w:t>
      </w:r>
      <w:r w:rsidRPr="001E79A4">
        <w:t>xét:</w:t>
      </w:r>
      <w:r w:rsidR="00F90D96" w:rsidRPr="001E79A4">
        <w:t xml:space="preserve"> </w:t>
      </w:r>
    </w:p>
    <w:p w14:paraId="48B49CE9" w14:textId="01178D4E" w:rsidR="002A502A" w:rsidRPr="009B4FC9" w:rsidRDefault="002A502A" w:rsidP="00645B03">
      <w:pPr>
        <w:pStyle w:val="ListParagraph"/>
        <w:numPr>
          <w:ilvl w:val="0"/>
          <w:numId w:val="28"/>
        </w:numPr>
        <w:spacing w:line="360" w:lineRule="auto"/>
      </w:pPr>
      <w:r w:rsidRPr="009B4FC9">
        <w:t>Nhóm</w:t>
      </w:r>
      <w:r w:rsidR="00F90D96" w:rsidRPr="009B4FC9">
        <w:t xml:space="preserve"> </w:t>
      </w:r>
      <w:r w:rsidRPr="009B4FC9">
        <w:t>tuổi</w:t>
      </w:r>
      <w:r w:rsidR="00F90D96" w:rsidRPr="009B4FC9">
        <w:t xml:space="preserve"> </w:t>
      </w:r>
      <w:r w:rsidRPr="009B4FC9">
        <w:t>dưới</w:t>
      </w:r>
      <w:r w:rsidR="00F90D96" w:rsidRPr="009B4FC9">
        <w:t xml:space="preserve"> </w:t>
      </w:r>
      <w:r w:rsidRPr="009B4FC9">
        <w:t>15:</w:t>
      </w:r>
      <w:r w:rsidR="00F90D96" w:rsidRPr="009B4FC9">
        <w:t xml:space="preserve"> </w:t>
      </w:r>
    </w:p>
    <w:p w14:paraId="53F46000" w14:textId="4FC3D9BA" w:rsidR="002A502A" w:rsidRPr="009B4FC9" w:rsidRDefault="00E97AA9" w:rsidP="0042196A">
      <w:pPr>
        <w:pStyle w:val="ListParagraph"/>
        <w:spacing w:line="360" w:lineRule="auto"/>
      </w:pPr>
      <w:r w:rsidRPr="009B4FC9">
        <w:t>+</w:t>
      </w:r>
      <w:r w:rsidR="00F90D96" w:rsidRPr="009B4FC9">
        <w:t xml:space="preserve"> </w:t>
      </w:r>
      <w:r w:rsidR="002A502A" w:rsidRPr="009B4FC9">
        <w:t>Hộp</w:t>
      </w:r>
      <w:r w:rsidR="00F90D96" w:rsidRPr="009B4FC9">
        <w:t xml:space="preserve"> </w:t>
      </w:r>
      <w:r w:rsidR="002A502A" w:rsidRPr="009B4FC9">
        <w:t>(IQR</w:t>
      </w:r>
      <w:r w:rsidR="00F90D96" w:rsidRPr="009B4FC9">
        <w:t xml:space="preserve"> </w:t>
      </w:r>
      <w:r w:rsidR="002A502A" w:rsidRPr="009B4FC9">
        <w:t>-</w:t>
      </w:r>
      <w:r w:rsidR="00F90D96" w:rsidRPr="009B4FC9">
        <w:t xml:space="preserve"> </w:t>
      </w:r>
      <w:r w:rsidR="002A502A" w:rsidRPr="009B4FC9">
        <w:t>khoảng</w:t>
      </w:r>
      <w:r w:rsidR="00F90D96" w:rsidRPr="009B4FC9">
        <w:t xml:space="preserve"> </w:t>
      </w:r>
      <w:r w:rsidR="002A502A" w:rsidRPr="009B4FC9">
        <w:t>tứ</w:t>
      </w:r>
      <w:r w:rsidR="00F90D96" w:rsidRPr="009B4FC9">
        <w:t xml:space="preserve"> </w:t>
      </w:r>
      <w:r w:rsidR="002A502A" w:rsidRPr="009B4FC9">
        <w:t>phân</w:t>
      </w:r>
      <w:r w:rsidR="00F90D96" w:rsidRPr="009B4FC9">
        <w:t xml:space="preserve"> </w:t>
      </w:r>
      <w:r w:rsidR="002A502A" w:rsidRPr="009B4FC9">
        <w:t>vị)</w:t>
      </w:r>
      <w:r w:rsidR="00F90D96" w:rsidRPr="009B4FC9">
        <w:t xml:space="preserve"> </w:t>
      </w:r>
      <w:r w:rsidR="002A502A" w:rsidRPr="009B4FC9">
        <w:t>kéo</w:t>
      </w:r>
      <w:r w:rsidR="00F90D96" w:rsidRPr="009B4FC9">
        <w:t xml:space="preserve"> </w:t>
      </w:r>
      <w:r w:rsidR="002A502A" w:rsidRPr="009B4FC9">
        <w:t>dài</w:t>
      </w:r>
      <w:r w:rsidR="00F90D96" w:rsidRPr="009B4FC9">
        <w:t xml:space="preserve"> </w:t>
      </w:r>
      <w:r w:rsidR="002A502A" w:rsidRPr="009B4FC9">
        <w:t>từ</w:t>
      </w:r>
      <w:r w:rsidR="00F90D96" w:rsidRPr="009B4FC9">
        <w:t xml:space="preserve"> </w:t>
      </w:r>
      <w:r w:rsidR="002A502A" w:rsidRPr="009B4FC9">
        <w:t>khoảng</w:t>
      </w:r>
      <w:r w:rsidR="00F90D96" w:rsidRPr="009B4FC9">
        <w:t xml:space="preserve"> </w:t>
      </w:r>
      <w:r w:rsidR="002A502A" w:rsidRPr="009B4FC9">
        <w:t>5%</w:t>
      </w:r>
      <w:r w:rsidR="00F90D96" w:rsidRPr="009B4FC9">
        <w:t xml:space="preserve"> </w:t>
      </w:r>
      <w:r w:rsidR="002A502A" w:rsidRPr="009B4FC9">
        <w:t>đến</w:t>
      </w:r>
      <w:r w:rsidR="00F90D96" w:rsidRPr="009B4FC9">
        <w:t xml:space="preserve"> </w:t>
      </w:r>
      <w:r w:rsidR="002A502A" w:rsidRPr="009B4FC9">
        <w:t>15%,</w:t>
      </w:r>
      <w:r w:rsidR="00F90D96" w:rsidRPr="009B4FC9">
        <w:t xml:space="preserve"> </w:t>
      </w:r>
      <w:r w:rsidR="002A502A" w:rsidRPr="009B4FC9">
        <w:t>cho</w:t>
      </w:r>
      <w:r w:rsidR="00F90D96" w:rsidRPr="009B4FC9">
        <w:t xml:space="preserve"> </w:t>
      </w:r>
      <w:r w:rsidR="002A502A" w:rsidRPr="009B4FC9">
        <w:t>thấy</w:t>
      </w:r>
      <w:r w:rsidR="00F90D96" w:rsidRPr="009B4FC9">
        <w:t xml:space="preserve"> </w:t>
      </w:r>
      <w:r w:rsidR="002A502A" w:rsidRPr="009B4FC9">
        <w:t>phần</w:t>
      </w:r>
      <w:r w:rsidR="00F90D96" w:rsidRPr="009B4FC9">
        <w:t xml:space="preserve"> </w:t>
      </w:r>
      <w:r w:rsidR="002A502A" w:rsidRPr="009B4FC9">
        <w:t>lớn</w:t>
      </w:r>
      <w:r w:rsidR="00F90D96" w:rsidRPr="009B4FC9">
        <w:t xml:space="preserve"> </w:t>
      </w:r>
      <w:r w:rsidR="002A502A" w:rsidRPr="009B4FC9">
        <w:t>tỷ</w:t>
      </w:r>
      <w:r w:rsidR="00F90D96" w:rsidRPr="009B4FC9">
        <w:t xml:space="preserve"> </w:t>
      </w:r>
      <w:r w:rsidR="002A502A" w:rsidRPr="009B4FC9">
        <w:t>lệ</w:t>
      </w:r>
      <w:r w:rsidR="00F90D96" w:rsidRPr="009B4FC9">
        <w:t xml:space="preserve"> </w:t>
      </w:r>
      <w:r w:rsidR="002A502A" w:rsidRPr="009B4FC9">
        <w:t>thất</w:t>
      </w:r>
      <w:r w:rsidR="00F90D96" w:rsidRPr="009B4FC9">
        <w:t xml:space="preserve"> </w:t>
      </w:r>
      <w:r w:rsidR="002A502A" w:rsidRPr="009B4FC9">
        <w:t>nghiệp</w:t>
      </w:r>
      <w:r w:rsidR="00F90D96" w:rsidRPr="009B4FC9">
        <w:t xml:space="preserve"> </w:t>
      </w:r>
      <w:r w:rsidR="002A502A" w:rsidRPr="009B4FC9">
        <w:t>nằm</w:t>
      </w:r>
      <w:r w:rsidR="00F90D96" w:rsidRPr="009B4FC9">
        <w:t xml:space="preserve"> </w:t>
      </w:r>
      <w:r w:rsidR="002A502A" w:rsidRPr="009B4FC9">
        <w:t>trong</w:t>
      </w:r>
      <w:r w:rsidR="00F90D96" w:rsidRPr="009B4FC9">
        <w:t xml:space="preserve"> </w:t>
      </w:r>
      <w:r w:rsidR="002A502A" w:rsidRPr="009B4FC9">
        <w:t>khoảng</w:t>
      </w:r>
      <w:r w:rsidR="00F90D96" w:rsidRPr="009B4FC9">
        <w:t xml:space="preserve"> </w:t>
      </w:r>
      <w:r w:rsidR="002A502A" w:rsidRPr="009B4FC9">
        <w:t>này.</w:t>
      </w:r>
    </w:p>
    <w:p w14:paraId="6113B32B" w14:textId="2E6FF1F6" w:rsidR="002A502A" w:rsidRPr="009B4FC9" w:rsidRDefault="00E97AA9" w:rsidP="0042196A">
      <w:pPr>
        <w:pStyle w:val="ListParagraph"/>
        <w:spacing w:line="360" w:lineRule="auto"/>
      </w:pPr>
      <w:r w:rsidRPr="009B4FC9">
        <w:t>+</w:t>
      </w:r>
      <w:r w:rsidR="00F90D96" w:rsidRPr="009B4FC9">
        <w:t xml:space="preserve"> </w:t>
      </w:r>
      <w:r w:rsidR="002A502A" w:rsidRPr="009B4FC9">
        <w:t>Đường</w:t>
      </w:r>
      <w:r w:rsidR="00F90D96" w:rsidRPr="009B4FC9">
        <w:t xml:space="preserve"> </w:t>
      </w:r>
      <w:r w:rsidR="002A502A" w:rsidRPr="009B4FC9">
        <w:t>giữa</w:t>
      </w:r>
      <w:r w:rsidR="00F90D96" w:rsidRPr="009B4FC9">
        <w:t xml:space="preserve"> </w:t>
      </w:r>
      <w:r w:rsidR="002A502A" w:rsidRPr="009B4FC9">
        <w:t>hộp</w:t>
      </w:r>
      <w:r w:rsidR="00F90D96" w:rsidRPr="009B4FC9">
        <w:t xml:space="preserve"> </w:t>
      </w:r>
      <w:r w:rsidR="002A502A" w:rsidRPr="009B4FC9">
        <w:t>(trung</w:t>
      </w:r>
      <w:r w:rsidR="00F90D96" w:rsidRPr="009B4FC9">
        <w:t xml:space="preserve"> </w:t>
      </w:r>
      <w:r w:rsidR="002A502A" w:rsidRPr="009B4FC9">
        <w:t>vị)</w:t>
      </w:r>
      <w:r w:rsidR="00F90D96" w:rsidRPr="009B4FC9">
        <w:t xml:space="preserve"> </w:t>
      </w:r>
      <w:r w:rsidR="002A502A" w:rsidRPr="009B4FC9">
        <w:t>khoảng</w:t>
      </w:r>
      <w:r w:rsidR="00F90D96" w:rsidRPr="009B4FC9">
        <w:t xml:space="preserve"> </w:t>
      </w:r>
      <w:r w:rsidR="002A502A" w:rsidRPr="009B4FC9">
        <w:t>10%,</w:t>
      </w:r>
      <w:r w:rsidR="00F90D96" w:rsidRPr="009B4FC9">
        <w:t xml:space="preserve"> </w:t>
      </w:r>
      <w:r w:rsidR="002A502A" w:rsidRPr="009B4FC9">
        <w:t>nghĩa</w:t>
      </w:r>
      <w:r w:rsidR="00F90D96" w:rsidRPr="009B4FC9">
        <w:t xml:space="preserve"> </w:t>
      </w:r>
      <w:r w:rsidR="002A502A" w:rsidRPr="009B4FC9">
        <w:t>là</w:t>
      </w:r>
      <w:r w:rsidR="00F90D96" w:rsidRPr="009B4FC9">
        <w:t xml:space="preserve"> </w:t>
      </w:r>
      <w:r w:rsidR="002A502A" w:rsidRPr="009B4FC9">
        <w:t>50%</w:t>
      </w:r>
      <w:r w:rsidR="00F90D96" w:rsidRPr="009B4FC9">
        <w:t xml:space="preserve"> </w:t>
      </w:r>
      <w:r w:rsidR="002A502A" w:rsidRPr="009B4FC9">
        <w:t>dữ</w:t>
      </w:r>
      <w:r w:rsidR="00F90D96" w:rsidRPr="009B4FC9">
        <w:t xml:space="preserve"> </w:t>
      </w:r>
      <w:r w:rsidR="002A502A" w:rsidRPr="009B4FC9">
        <w:t>liệu</w:t>
      </w:r>
      <w:r w:rsidR="00F90D96" w:rsidRPr="009B4FC9">
        <w:t xml:space="preserve"> </w:t>
      </w:r>
      <w:r w:rsidR="002A502A" w:rsidRPr="009B4FC9">
        <w:t>có</w:t>
      </w:r>
      <w:r w:rsidR="00F90D96" w:rsidRPr="009B4FC9">
        <w:t xml:space="preserve"> </w:t>
      </w:r>
      <w:r w:rsidR="002A502A" w:rsidRPr="009B4FC9">
        <w:t>tỷ</w:t>
      </w:r>
      <w:r w:rsidR="00F90D96" w:rsidRPr="009B4FC9">
        <w:t xml:space="preserve"> </w:t>
      </w:r>
      <w:r w:rsidR="002A502A" w:rsidRPr="009B4FC9">
        <w:t>lệ</w:t>
      </w:r>
      <w:r w:rsidR="00F90D96" w:rsidRPr="009B4FC9">
        <w:t xml:space="preserve"> </w:t>
      </w:r>
      <w:r w:rsidR="002A502A" w:rsidRPr="009B4FC9">
        <w:t>thất</w:t>
      </w:r>
      <w:r w:rsidR="00F90D96" w:rsidRPr="009B4FC9">
        <w:t xml:space="preserve"> </w:t>
      </w:r>
      <w:r w:rsidR="002A502A" w:rsidRPr="009B4FC9">
        <w:t>nghiệp</w:t>
      </w:r>
      <w:r w:rsidR="00F90D96" w:rsidRPr="009B4FC9">
        <w:t xml:space="preserve"> </w:t>
      </w:r>
      <w:r w:rsidR="002A502A" w:rsidRPr="009B4FC9">
        <w:t>dưới</w:t>
      </w:r>
      <w:r w:rsidR="00F90D96" w:rsidRPr="009B4FC9">
        <w:t xml:space="preserve"> </w:t>
      </w:r>
      <w:r w:rsidR="002A502A" w:rsidRPr="009B4FC9">
        <w:t>10%.</w:t>
      </w:r>
    </w:p>
    <w:p w14:paraId="4BCD6A49" w14:textId="4DA98525" w:rsidR="002A502A" w:rsidRPr="009B4FC9" w:rsidRDefault="00E97AA9" w:rsidP="0042196A">
      <w:pPr>
        <w:pStyle w:val="ListParagraph"/>
        <w:spacing w:line="360" w:lineRule="auto"/>
      </w:pPr>
      <w:r w:rsidRPr="009B4FC9">
        <w:t>+</w:t>
      </w:r>
      <w:r w:rsidR="00F90D96" w:rsidRPr="009B4FC9">
        <w:t xml:space="preserve"> </w:t>
      </w:r>
      <w:r w:rsidR="002A502A" w:rsidRPr="009B4FC9">
        <w:t>Không</w:t>
      </w:r>
      <w:r w:rsidR="00F90D96" w:rsidRPr="009B4FC9">
        <w:t xml:space="preserve"> </w:t>
      </w:r>
      <w:r w:rsidR="002A502A" w:rsidRPr="009B4FC9">
        <w:t>có</w:t>
      </w:r>
      <w:r w:rsidR="00F90D96" w:rsidRPr="009B4FC9">
        <w:t xml:space="preserve"> </w:t>
      </w:r>
      <w:r w:rsidR="002A502A" w:rsidRPr="009B4FC9">
        <w:t>giá</w:t>
      </w:r>
      <w:r w:rsidR="00F90D96" w:rsidRPr="009B4FC9">
        <w:t xml:space="preserve"> </w:t>
      </w:r>
      <w:r w:rsidR="002A502A" w:rsidRPr="009B4FC9">
        <w:t>trị</w:t>
      </w:r>
      <w:r w:rsidR="00F90D96" w:rsidRPr="009B4FC9">
        <w:t xml:space="preserve"> </w:t>
      </w:r>
      <w:r w:rsidR="002A502A" w:rsidRPr="009B4FC9">
        <w:t>ngoại</w:t>
      </w:r>
      <w:r w:rsidR="00F90D96" w:rsidRPr="009B4FC9">
        <w:t xml:space="preserve"> </w:t>
      </w:r>
      <w:r w:rsidR="002A502A" w:rsidRPr="009B4FC9">
        <w:t>lai</w:t>
      </w:r>
      <w:r w:rsidR="00F90D96" w:rsidRPr="009B4FC9">
        <w:t xml:space="preserve"> </w:t>
      </w:r>
      <w:r w:rsidR="002A502A" w:rsidRPr="009B4FC9">
        <w:t>(outliers),</w:t>
      </w:r>
      <w:r w:rsidR="00F90D96" w:rsidRPr="009B4FC9">
        <w:t xml:space="preserve"> </w:t>
      </w:r>
      <w:r w:rsidR="002A502A" w:rsidRPr="009B4FC9">
        <w:t>phân</w:t>
      </w:r>
      <w:r w:rsidR="00F90D96" w:rsidRPr="009B4FC9">
        <w:t xml:space="preserve"> </w:t>
      </w:r>
      <w:r w:rsidR="002A502A" w:rsidRPr="009B4FC9">
        <w:t>bố</w:t>
      </w:r>
      <w:r w:rsidR="00F90D96" w:rsidRPr="009B4FC9">
        <w:t xml:space="preserve"> </w:t>
      </w:r>
      <w:r w:rsidR="002A502A" w:rsidRPr="009B4FC9">
        <w:t>khá</w:t>
      </w:r>
      <w:r w:rsidR="00F90D96" w:rsidRPr="009B4FC9">
        <w:t xml:space="preserve"> </w:t>
      </w:r>
      <w:r w:rsidR="002A502A" w:rsidRPr="009B4FC9">
        <w:t>đồng</w:t>
      </w:r>
      <w:r w:rsidR="00F90D96" w:rsidRPr="009B4FC9">
        <w:t xml:space="preserve"> </w:t>
      </w:r>
      <w:r w:rsidR="002A502A" w:rsidRPr="009B4FC9">
        <w:t>đều.</w:t>
      </w:r>
    </w:p>
    <w:p w14:paraId="2273616A" w14:textId="26F81BB5" w:rsidR="002A502A" w:rsidRPr="009B4FC9" w:rsidRDefault="002A502A" w:rsidP="008D5C88">
      <w:pPr>
        <w:pStyle w:val="ListParagraph"/>
        <w:numPr>
          <w:ilvl w:val="0"/>
          <w:numId w:val="6"/>
        </w:numPr>
        <w:spacing w:line="360" w:lineRule="auto"/>
      </w:pPr>
      <w:r w:rsidRPr="009B4FC9">
        <w:t>Nhóm</w:t>
      </w:r>
      <w:r w:rsidR="00F90D96" w:rsidRPr="009B4FC9">
        <w:t xml:space="preserve"> </w:t>
      </w:r>
      <w:r w:rsidRPr="009B4FC9">
        <w:t>tuổi</w:t>
      </w:r>
      <w:r w:rsidR="00F90D96" w:rsidRPr="009B4FC9">
        <w:t xml:space="preserve"> </w:t>
      </w:r>
      <w:r w:rsidRPr="009B4FC9">
        <w:t>15-24:</w:t>
      </w:r>
      <w:r w:rsidR="00F90D96" w:rsidRPr="009B4FC9">
        <w:t xml:space="preserve"> </w:t>
      </w:r>
    </w:p>
    <w:p w14:paraId="3F6CF2C1" w14:textId="04BCBEAC" w:rsidR="002A502A" w:rsidRPr="009B4FC9" w:rsidRDefault="00E97AA9" w:rsidP="0042196A">
      <w:pPr>
        <w:pStyle w:val="ListParagraph"/>
        <w:spacing w:line="360" w:lineRule="auto"/>
      </w:pPr>
      <w:r w:rsidRPr="009B4FC9">
        <w:t>+</w:t>
      </w:r>
      <w:r w:rsidR="00F90D96" w:rsidRPr="009B4FC9">
        <w:t xml:space="preserve"> </w:t>
      </w:r>
      <w:r w:rsidR="002A502A" w:rsidRPr="009B4FC9">
        <w:t>Hộp</w:t>
      </w:r>
      <w:r w:rsidR="00F90D96" w:rsidRPr="009B4FC9">
        <w:t xml:space="preserve"> </w:t>
      </w:r>
      <w:r w:rsidR="002A502A" w:rsidRPr="009B4FC9">
        <w:t>IQR</w:t>
      </w:r>
      <w:r w:rsidR="00F90D96" w:rsidRPr="009B4FC9">
        <w:t xml:space="preserve"> </w:t>
      </w:r>
      <w:r w:rsidR="002A502A" w:rsidRPr="009B4FC9">
        <w:t>rất</w:t>
      </w:r>
      <w:r w:rsidR="00F90D96" w:rsidRPr="009B4FC9">
        <w:t xml:space="preserve"> </w:t>
      </w:r>
      <w:r w:rsidR="002A502A" w:rsidRPr="009B4FC9">
        <w:t>hẹp,</w:t>
      </w:r>
      <w:r w:rsidR="00F90D96" w:rsidRPr="009B4FC9">
        <w:t xml:space="preserve"> </w:t>
      </w:r>
      <w:r w:rsidR="002A502A" w:rsidRPr="009B4FC9">
        <w:t>từ</w:t>
      </w:r>
      <w:r w:rsidR="00F90D96" w:rsidRPr="009B4FC9">
        <w:t xml:space="preserve"> </w:t>
      </w:r>
      <w:r w:rsidR="002A502A" w:rsidRPr="009B4FC9">
        <w:t>khoảng</w:t>
      </w:r>
      <w:r w:rsidR="00F90D96" w:rsidRPr="009B4FC9">
        <w:t xml:space="preserve"> </w:t>
      </w:r>
      <w:r w:rsidR="002A502A" w:rsidRPr="009B4FC9">
        <w:t>15%</w:t>
      </w:r>
      <w:r w:rsidR="00F90D96" w:rsidRPr="009B4FC9">
        <w:t xml:space="preserve"> </w:t>
      </w:r>
      <w:r w:rsidR="002A502A" w:rsidRPr="009B4FC9">
        <w:t>đến</w:t>
      </w:r>
      <w:r w:rsidR="00F90D96" w:rsidRPr="009B4FC9">
        <w:t xml:space="preserve"> </w:t>
      </w:r>
      <w:r w:rsidR="002A502A" w:rsidRPr="009B4FC9">
        <w:t>20%,</w:t>
      </w:r>
      <w:r w:rsidR="00F90D96" w:rsidRPr="009B4FC9">
        <w:t xml:space="preserve"> </w:t>
      </w:r>
      <w:r w:rsidR="002A502A" w:rsidRPr="009B4FC9">
        <w:t>cho</w:t>
      </w:r>
      <w:r w:rsidR="00F90D96" w:rsidRPr="009B4FC9">
        <w:t xml:space="preserve"> </w:t>
      </w:r>
      <w:r w:rsidR="002A502A" w:rsidRPr="009B4FC9">
        <w:t>thấy</w:t>
      </w:r>
      <w:r w:rsidR="00F90D96" w:rsidRPr="009B4FC9">
        <w:t xml:space="preserve"> </w:t>
      </w:r>
      <w:r w:rsidR="002A502A" w:rsidRPr="009B4FC9">
        <w:t>tỷ</w:t>
      </w:r>
      <w:r w:rsidR="00F90D96" w:rsidRPr="009B4FC9">
        <w:t xml:space="preserve"> </w:t>
      </w:r>
      <w:r w:rsidR="002A502A" w:rsidRPr="009B4FC9">
        <w:t>lệ</w:t>
      </w:r>
      <w:r w:rsidR="00F90D96" w:rsidRPr="009B4FC9">
        <w:t xml:space="preserve"> </w:t>
      </w:r>
      <w:r w:rsidR="002A502A" w:rsidRPr="009B4FC9">
        <w:t>thất</w:t>
      </w:r>
      <w:r w:rsidR="00F90D96" w:rsidRPr="009B4FC9">
        <w:t xml:space="preserve"> </w:t>
      </w:r>
      <w:r w:rsidR="002A502A" w:rsidRPr="009B4FC9">
        <w:t>nghiệp</w:t>
      </w:r>
      <w:r w:rsidR="00F90D96" w:rsidRPr="009B4FC9">
        <w:t xml:space="preserve"> </w:t>
      </w:r>
      <w:r w:rsidR="002A502A" w:rsidRPr="009B4FC9">
        <w:t>tập</w:t>
      </w:r>
      <w:r w:rsidR="00F90D96" w:rsidRPr="009B4FC9">
        <w:t xml:space="preserve"> </w:t>
      </w:r>
      <w:r w:rsidR="002A502A" w:rsidRPr="009B4FC9">
        <w:t>trung</w:t>
      </w:r>
      <w:r w:rsidR="00F90D96" w:rsidRPr="009B4FC9">
        <w:t xml:space="preserve"> </w:t>
      </w:r>
      <w:r w:rsidR="002A502A" w:rsidRPr="009B4FC9">
        <w:t>trong</w:t>
      </w:r>
      <w:r w:rsidR="00F90D96" w:rsidRPr="009B4FC9">
        <w:t xml:space="preserve"> </w:t>
      </w:r>
      <w:r w:rsidR="002A502A" w:rsidRPr="009B4FC9">
        <w:t>một</w:t>
      </w:r>
      <w:r w:rsidR="00F90D96" w:rsidRPr="009B4FC9">
        <w:t xml:space="preserve"> </w:t>
      </w:r>
      <w:r w:rsidR="002A502A" w:rsidRPr="009B4FC9">
        <w:t>phạm</w:t>
      </w:r>
      <w:r w:rsidR="00F90D96" w:rsidRPr="009B4FC9">
        <w:t xml:space="preserve"> </w:t>
      </w:r>
      <w:r w:rsidR="002A502A" w:rsidRPr="009B4FC9">
        <w:t>vi</w:t>
      </w:r>
      <w:r w:rsidR="00F90D96" w:rsidRPr="009B4FC9">
        <w:t xml:space="preserve"> </w:t>
      </w:r>
      <w:r w:rsidR="002A502A" w:rsidRPr="009B4FC9">
        <w:t>nhỏ.</w:t>
      </w:r>
    </w:p>
    <w:p w14:paraId="51A9A862" w14:textId="215FE94E" w:rsidR="002A502A" w:rsidRPr="009B4FC9" w:rsidRDefault="00E97AA9" w:rsidP="0042196A">
      <w:pPr>
        <w:pStyle w:val="ListParagraph"/>
        <w:spacing w:line="360" w:lineRule="auto"/>
      </w:pPr>
      <w:r w:rsidRPr="009B4FC9">
        <w:t>+</w:t>
      </w:r>
      <w:r w:rsidR="00F90D96" w:rsidRPr="009B4FC9">
        <w:t xml:space="preserve"> </w:t>
      </w:r>
      <w:r w:rsidR="002A502A" w:rsidRPr="009B4FC9">
        <w:t>Trung</w:t>
      </w:r>
      <w:r w:rsidR="00F90D96" w:rsidRPr="009B4FC9">
        <w:t xml:space="preserve"> </w:t>
      </w:r>
      <w:r w:rsidR="002A502A" w:rsidRPr="009B4FC9">
        <w:t>vị</w:t>
      </w:r>
      <w:r w:rsidR="00F90D96" w:rsidRPr="009B4FC9">
        <w:t xml:space="preserve"> </w:t>
      </w:r>
      <w:r w:rsidR="002A502A" w:rsidRPr="009B4FC9">
        <w:t>khoảng</w:t>
      </w:r>
      <w:r w:rsidR="00F90D96" w:rsidRPr="009B4FC9">
        <w:t xml:space="preserve"> </w:t>
      </w:r>
      <w:r w:rsidR="002A502A" w:rsidRPr="009B4FC9">
        <w:t>17-18%.</w:t>
      </w:r>
    </w:p>
    <w:p w14:paraId="74ADA25F" w14:textId="4FD76799" w:rsidR="002A502A" w:rsidRPr="009B4FC9" w:rsidRDefault="00E97AA9" w:rsidP="0042196A">
      <w:pPr>
        <w:pStyle w:val="ListParagraph"/>
        <w:spacing w:line="360" w:lineRule="auto"/>
      </w:pPr>
      <w:r w:rsidRPr="009B4FC9">
        <w:t>+</w:t>
      </w:r>
      <w:r w:rsidR="00F90D96" w:rsidRPr="009B4FC9">
        <w:t xml:space="preserve"> </w:t>
      </w:r>
      <w:r w:rsidR="002A502A" w:rsidRPr="009B4FC9">
        <w:t>Có</w:t>
      </w:r>
      <w:r w:rsidR="00F90D96" w:rsidRPr="009B4FC9">
        <w:t xml:space="preserve"> </w:t>
      </w:r>
      <w:r w:rsidR="002A502A" w:rsidRPr="009B4FC9">
        <w:t>nhiều</w:t>
      </w:r>
      <w:r w:rsidR="00F90D96" w:rsidRPr="009B4FC9">
        <w:t xml:space="preserve"> </w:t>
      </w:r>
      <w:r w:rsidR="002A502A" w:rsidRPr="009B4FC9">
        <w:t>giá</w:t>
      </w:r>
      <w:r w:rsidR="00F90D96" w:rsidRPr="009B4FC9">
        <w:t xml:space="preserve"> </w:t>
      </w:r>
      <w:r w:rsidR="002A502A" w:rsidRPr="009B4FC9">
        <w:t>trị</w:t>
      </w:r>
      <w:r w:rsidR="00F90D96" w:rsidRPr="009B4FC9">
        <w:t xml:space="preserve"> </w:t>
      </w:r>
      <w:r w:rsidR="002A502A" w:rsidRPr="009B4FC9">
        <w:t>ngoại</w:t>
      </w:r>
      <w:r w:rsidR="00F90D96" w:rsidRPr="009B4FC9">
        <w:t xml:space="preserve"> </w:t>
      </w:r>
      <w:r w:rsidR="002A502A" w:rsidRPr="009B4FC9">
        <w:t>lai</w:t>
      </w:r>
      <w:r w:rsidR="00F90D96" w:rsidRPr="009B4FC9">
        <w:t xml:space="preserve"> </w:t>
      </w:r>
      <w:r w:rsidR="002A502A" w:rsidRPr="009B4FC9">
        <w:t>(outliers)</w:t>
      </w:r>
      <w:r w:rsidR="00F90D96" w:rsidRPr="009B4FC9">
        <w:t xml:space="preserve"> </w:t>
      </w:r>
      <w:r w:rsidR="002A502A" w:rsidRPr="009B4FC9">
        <w:t>kéo</w:t>
      </w:r>
      <w:r w:rsidR="00F90D96" w:rsidRPr="009B4FC9">
        <w:t xml:space="preserve"> </w:t>
      </w:r>
      <w:r w:rsidR="002A502A" w:rsidRPr="009B4FC9">
        <w:t>dài</w:t>
      </w:r>
      <w:r w:rsidR="00F90D96" w:rsidRPr="009B4FC9">
        <w:t xml:space="preserve"> </w:t>
      </w:r>
      <w:r w:rsidR="002A502A" w:rsidRPr="009B4FC9">
        <w:t>lên</w:t>
      </w:r>
      <w:r w:rsidR="00F90D96" w:rsidRPr="009B4FC9">
        <w:t xml:space="preserve"> </w:t>
      </w:r>
      <w:r w:rsidR="002A502A" w:rsidRPr="009B4FC9">
        <w:t>đến</w:t>
      </w:r>
      <w:r w:rsidR="00F90D96" w:rsidRPr="009B4FC9">
        <w:t xml:space="preserve"> </w:t>
      </w:r>
      <w:r w:rsidR="002A502A" w:rsidRPr="009B4FC9">
        <w:t>hơn</w:t>
      </w:r>
      <w:r w:rsidR="00F90D96" w:rsidRPr="009B4FC9">
        <w:t xml:space="preserve"> </w:t>
      </w:r>
      <w:r w:rsidR="002A502A" w:rsidRPr="009B4FC9">
        <w:t>80%,</w:t>
      </w:r>
      <w:r w:rsidR="00F90D96" w:rsidRPr="009B4FC9">
        <w:t xml:space="preserve"> </w:t>
      </w:r>
      <w:r w:rsidR="002A502A" w:rsidRPr="009B4FC9">
        <w:t>cho</w:t>
      </w:r>
      <w:r w:rsidR="00F90D96" w:rsidRPr="009B4FC9">
        <w:t xml:space="preserve"> </w:t>
      </w:r>
      <w:r w:rsidR="002A502A" w:rsidRPr="009B4FC9">
        <w:t>thấy</w:t>
      </w:r>
      <w:r w:rsidR="00F90D96" w:rsidRPr="009B4FC9">
        <w:t xml:space="preserve"> </w:t>
      </w:r>
      <w:r w:rsidR="002A502A" w:rsidRPr="009B4FC9">
        <w:t>một</w:t>
      </w:r>
      <w:r w:rsidR="00F90D96" w:rsidRPr="009B4FC9">
        <w:t xml:space="preserve"> </w:t>
      </w:r>
      <w:r w:rsidR="002A502A" w:rsidRPr="009B4FC9">
        <w:t>số</w:t>
      </w:r>
      <w:r w:rsidR="00F90D96" w:rsidRPr="009B4FC9">
        <w:t xml:space="preserve"> </w:t>
      </w:r>
      <w:r w:rsidR="002A502A" w:rsidRPr="009B4FC9">
        <w:t>trường</w:t>
      </w:r>
      <w:r w:rsidR="00F90D96" w:rsidRPr="009B4FC9">
        <w:t xml:space="preserve"> </w:t>
      </w:r>
      <w:r w:rsidR="002A502A" w:rsidRPr="009B4FC9">
        <w:t>hợp</w:t>
      </w:r>
      <w:r w:rsidR="00F90D96" w:rsidRPr="009B4FC9">
        <w:t xml:space="preserve"> </w:t>
      </w:r>
      <w:r w:rsidR="002A502A" w:rsidRPr="009B4FC9">
        <w:t>có</w:t>
      </w:r>
      <w:r w:rsidR="00F90D96" w:rsidRPr="009B4FC9">
        <w:t xml:space="preserve"> </w:t>
      </w:r>
      <w:r w:rsidR="002A502A" w:rsidRPr="009B4FC9">
        <w:t>tỷ</w:t>
      </w:r>
      <w:r w:rsidR="00F90D96" w:rsidRPr="009B4FC9">
        <w:t xml:space="preserve"> </w:t>
      </w:r>
      <w:r w:rsidR="002A502A" w:rsidRPr="009B4FC9">
        <w:t>lệ</w:t>
      </w:r>
      <w:r w:rsidR="00F90D96" w:rsidRPr="009B4FC9">
        <w:t xml:space="preserve"> </w:t>
      </w:r>
      <w:r w:rsidR="002A502A" w:rsidRPr="009B4FC9">
        <w:t>thất</w:t>
      </w:r>
      <w:r w:rsidR="00F90D96" w:rsidRPr="009B4FC9">
        <w:t xml:space="preserve"> </w:t>
      </w:r>
      <w:r w:rsidR="002A502A" w:rsidRPr="009B4FC9">
        <w:t>nghiệp</w:t>
      </w:r>
      <w:r w:rsidR="00F90D96" w:rsidRPr="009B4FC9">
        <w:t xml:space="preserve"> </w:t>
      </w:r>
      <w:r w:rsidR="002A502A" w:rsidRPr="009B4FC9">
        <w:t>cực</w:t>
      </w:r>
      <w:r w:rsidR="00F90D96" w:rsidRPr="009B4FC9">
        <w:t xml:space="preserve"> </w:t>
      </w:r>
      <w:r w:rsidR="002A502A" w:rsidRPr="009B4FC9">
        <w:t>cao,</w:t>
      </w:r>
      <w:r w:rsidR="00F90D96" w:rsidRPr="009B4FC9">
        <w:t xml:space="preserve"> </w:t>
      </w:r>
      <w:r w:rsidR="002A502A" w:rsidRPr="009B4FC9">
        <w:t>nhưng</w:t>
      </w:r>
      <w:r w:rsidR="00F90D96" w:rsidRPr="009B4FC9">
        <w:t xml:space="preserve"> </w:t>
      </w:r>
      <w:r w:rsidR="002A502A" w:rsidRPr="009B4FC9">
        <w:t>không</w:t>
      </w:r>
      <w:r w:rsidR="00F90D96" w:rsidRPr="009B4FC9">
        <w:t xml:space="preserve"> </w:t>
      </w:r>
      <w:r w:rsidR="002A502A" w:rsidRPr="009B4FC9">
        <w:t>phổ</w:t>
      </w:r>
      <w:r w:rsidR="00F90D96" w:rsidRPr="009B4FC9">
        <w:t xml:space="preserve"> </w:t>
      </w:r>
      <w:r w:rsidR="002A502A" w:rsidRPr="009B4FC9">
        <w:t>biến.</w:t>
      </w:r>
    </w:p>
    <w:p w14:paraId="443B107F" w14:textId="7B119840" w:rsidR="002A502A" w:rsidRPr="009B4FC9" w:rsidRDefault="00E97AA9" w:rsidP="0042196A">
      <w:pPr>
        <w:pStyle w:val="ListParagraph"/>
        <w:spacing w:line="360" w:lineRule="auto"/>
      </w:pPr>
      <w:r w:rsidRPr="009B4FC9">
        <w:t>+</w:t>
      </w:r>
      <w:r w:rsidR="00F90D96" w:rsidRPr="009B4FC9">
        <w:t xml:space="preserve"> </w:t>
      </w:r>
      <w:r w:rsidR="002A502A" w:rsidRPr="009B4FC9">
        <w:t>Phân</w:t>
      </w:r>
      <w:r w:rsidR="00F90D96" w:rsidRPr="009B4FC9">
        <w:t xml:space="preserve"> </w:t>
      </w:r>
      <w:r w:rsidR="002A502A" w:rsidRPr="009B4FC9">
        <w:t>bố</w:t>
      </w:r>
      <w:r w:rsidR="00F90D96" w:rsidRPr="009B4FC9">
        <w:t xml:space="preserve"> </w:t>
      </w:r>
      <w:r w:rsidR="002A502A" w:rsidRPr="009B4FC9">
        <w:t>lệch</w:t>
      </w:r>
      <w:r w:rsidR="00F90D96" w:rsidRPr="009B4FC9">
        <w:t xml:space="preserve"> </w:t>
      </w:r>
      <w:r w:rsidR="002A502A" w:rsidRPr="009B4FC9">
        <w:t>mạnh</w:t>
      </w:r>
      <w:r w:rsidR="00F90D96" w:rsidRPr="009B4FC9">
        <w:t xml:space="preserve"> </w:t>
      </w:r>
      <w:r w:rsidR="002A502A" w:rsidRPr="009B4FC9">
        <w:t>về</w:t>
      </w:r>
      <w:r w:rsidR="00F90D96" w:rsidRPr="009B4FC9">
        <w:t xml:space="preserve"> </w:t>
      </w:r>
      <w:r w:rsidR="002A502A" w:rsidRPr="009B4FC9">
        <w:t>phía</w:t>
      </w:r>
      <w:r w:rsidR="00F90D96" w:rsidRPr="009B4FC9">
        <w:t xml:space="preserve"> </w:t>
      </w:r>
      <w:r w:rsidR="002A502A" w:rsidRPr="009B4FC9">
        <w:t>trên</w:t>
      </w:r>
      <w:r w:rsidR="00AF14FB" w:rsidRPr="009B4FC9">
        <w:t>.</w:t>
      </w:r>
    </w:p>
    <w:p w14:paraId="28F4A6E3" w14:textId="212B9591" w:rsidR="002A502A" w:rsidRPr="009B4FC9" w:rsidRDefault="002A502A" w:rsidP="008D5C88">
      <w:pPr>
        <w:pStyle w:val="ListParagraph"/>
        <w:numPr>
          <w:ilvl w:val="0"/>
          <w:numId w:val="7"/>
        </w:numPr>
        <w:spacing w:line="360" w:lineRule="auto"/>
      </w:pPr>
      <w:r w:rsidRPr="009B4FC9">
        <w:t>Nhóm</w:t>
      </w:r>
      <w:r w:rsidR="00F90D96" w:rsidRPr="009B4FC9">
        <w:t xml:space="preserve"> </w:t>
      </w:r>
      <w:r w:rsidRPr="009B4FC9">
        <w:t>tuổi</w:t>
      </w:r>
      <w:r w:rsidR="00F90D96" w:rsidRPr="009B4FC9">
        <w:t xml:space="preserve"> </w:t>
      </w:r>
      <w:r w:rsidRPr="009B4FC9">
        <w:t>25+:</w:t>
      </w:r>
      <w:r w:rsidR="00F90D96" w:rsidRPr="009B4FC9">
        <w:t xml:space="preserve"> </w:t>
      </w:r>
    </w:p>
    <w:p w14:paraId="4CB328A2" w14:textId="218459C7" w:rsidR="002A502A" w:rsidRPr="009B4FC9" w:rsidRDefault="00E97AA9" w:rsidP="0042196A">
      <w:pPr>
        <w:pStyle w:val="ListParagraph"/>
        <w:spacing w:line="360" w:lineRule="auto"/>
      </w:pPr>
      <w:r w:rsidRPr="009B4FC9">
        <w:lastRenderedPageBreak/>
        <w:t>+</w:t>
      </w:r>
      <w:r w:rsidR="00F90D96" w:rsidRPr="009B4FC9">
        <w:t xml:space="preserve"> </w:t>
      </w:r>
      <w:r w:rsidR="002A502A" w:rsidRPr="009B4FC9">
        <w:t>Hộp</w:t>
      </w:r>
      <w:r w:rsidR="00F90D96" w:rsidRPr="009B4FC9">
        <w:t xml:space="preserve"> </w:t>
      </w:r>
      <w:r w:rsidR="002A502A" w:rsidRPr="009B4FC9">
        <w:t>IQR</w:t>
      </w:r>
      <w:r w:rsidR="00F90D96" w:rsidRPr="009B4FC9">
        <w:t xml:space="preserve"> </w:t>
      </w:r>
      <w:r w:rsidR="002A502A" w:rsidRPr="009B4FC9">
        <w:t>từ</w:t>
      </w:r>
      <w:r w:rsidR="00F90D96" w:rsidRPr="009B4FC9">
        <w:t xml:space="preserve"> </w:t>
      </w:r>
      <w:r w:rsidR="002A502A" w:rsidRPr="009B4FC9">
        <w:t>khoảng</w:t>
      </w:r>
      <w:r w:rsidR="00F90D96" w:rsidRPr="009B4FC9">
        <w:t xml:space="preserve"> </w:t>
      </w:r>
      <w:r w:rsidR="002A502A" w:rsidRPr="009B4FC9">
        <w:t>5%</w:t>
      </w:r>
      <w:r w:rsidR="00F90D96" w:rsidRPr="009B4FC9">
        <w:t xml:space="preserve"> </w:t>
      </w:r>
      <w:r w:rsidR="002A502A" w:rsidRPr="009B4FC9">
        <w:t>đến</w:t>
      </w:r>
      <w:r w:rsidR="00F90D96" w:rsidRPr="009B4FC9">
        <w:t xml:space="preserve"> </w:t>
      </w:r>
      <w:r w:rsidR="002A502A" w:rsidRPr="009B4FC9">
        <w:t>10%,</w:t>
      </w:r>
      <w:r w:rsidR="00F90D96" w:rsidRPr="009B4FC9">
        <w:t xml:space="preserve"> </w:t>
      </w:r>
      <w:r w:rsidR="002A502A" w:rsidRPr="009B4FC9">
        <w:t>nhỏ</w:t>
      </w:r>
      <w:r w:rsidR="00F90D96" w:rsidRPr="009B4FC9">
        <w:t xml:space="preserve"> </w:t>
      </w:r>
      <w:r w:rsidR="002A502A" w:rsidRPr="009B4FC9">
        <w:t>hơn</w:t>
      </w:r>
      <w:r w:rsidR="00F90D96" w:rsidRPr="009B4FC9">
        <w:t xml:space="preserve"> </w:t>
      </w:r>
      <w:r w:rsidR="002A502A" w:rsidRPr="009B4FC9">
        <w:t>nhóm</w:t>
      </w:r>
      <w:r w:rsidR="00F90D96" w:rsidRPr="009B4FC9">
        <w:t xml:space="preserve"> </w:t>
      </w:r>
      <w:r w:rsidR="002A502A" w:rsidRPr="009B4FC9">
        <w:t>15-24,</w:t>
      </w:r>
      <w:r w:rsidR="00F90D96" w:rsidRPr="009B4FC9">
        <w:t xml:space="preserve"> </w:t>
      </w:r>
      <w:r w:rsidR="002A502A" w:rsidRPr="009B4FC9">
        <w:t>cho</w:t>
      </w:r>
      <w:r w:rsidR="00F90D96" w:rsidRPr="009B4FC9">
        <w:t xml:space="preserve"> </w:t>
      </w:r>
      <w:r w:rsidR="002A502A" w:rsidRPr="009B4FC9">
        <w:t>thấy</w:t>
      </w:r>
      <w:r w:rsidR="00F90D96" w:rsidRPr="009B4FC9">
        <w:t xml:space="preserve"> </w:t>
      </w:r>
      <w:r w:rsidR="002A502A" w:rsidRPr="009B4FC9">
        <w:t>tỷ</w:t>
      </w:r>
      <w:r w:rsidR="00F90D96" w:rsidRPr="009B4FC9">
        <w:t xml:space="preserve"> </w:t>
      </w:r>
      <w:r w:rsidR="002A502A" w:rsidRPr="009B4FC9">
        <w:t>lệ</w:t>
      </w:r>
      <w:r w:rsidR="00F90D96" w:rsidRPr="009B4FC9">
        <w:t xml:space="preserve"> </w:t>
      </w:r>
      <w:r w:rsidR="002A502A" w:rsidRPr="009B4FC9">
        <w:t>thất</w:t>
      </w:r>
      <w:r w:rsidR="00F90D96" w:rsidRPr="009B4FC9">
        <w:t xml:space="preserve"> </w:t>
      </w:r>
      <w:r w:rsidR="002A502A" w:rsidRPr="009B4FC9">
        <w:t>nghiệp</w:t>
      </w:r>
      <w:r w:rsidR="00F90D96" w:rsidRPr="009B4FC9">
        <w:t xml:space="preserve"> </w:t>
      </w:r>
      <w:r w:rsidR="002A502A" w:rsidRPr="009B4FC9">
        <w:t>thấp</w:t>
      </w:r>
      <w:r w:rsidR="00F90D96" w:rsidRPr="009B4FC9">
        <w:t xml:space="preserve"> </w:t>
      </w:r>
      <w:r w:rsidR="002A502A" w:rsidRPr="009B4FC9">
        <w:t>và</w:t>
      </w:r>
      <w:r w:rsidR="00F90D96" w:rsidRPr="009B4FC9">
        <w:t xml:space="preserve"> </w:t>
      </w:r>
      <w:r w:rsidR="002A502A" w:rsidRPr="009B4FC9">
        <w:t>ổn</w:t>
      </w:r>
      <w:r w:rsidR="00F90D96" w:rsidRPr="009B4FC9">
        <w:t xml:space="preserve"> </w:t>
      </w:r>
      <w:r w:rsidR="002A502A" w:rsidRPr="009B4FC9">
        <w:t>định</w:t>
      </w:r>
      <w:r w:rsidR="00F90D96" w:rsidRPr="009B4FC9">
        <w:t xml:space="preserve"> </w:t>
      </w:r>
      <w:r w:rsidR="002A502A" w:rsidRPr="009B4FC9">
        <w:t>hơn.</w:t>
      </w:r>
    </w:p>
    <w:p w14:paraId="102AA459" w14:textId="6EC0BE18" w:rsidR="002A502A" w:rsidRPr="009B4FC9" w:rsidRDefault="00E97AA9" w:rsidP="0042196A">
      <w:pPr>
        <w:pStyle w:val="ListParagraph"/>
        <w:spacing w:line="360" w:lineRule="auto"/>
      </w:pPr>
      <w:r w:rsidRPr="009B4FC9">
        <w:t>+</w:t>
      </w:r>
      <w:r w:rsidR="00F90D96" w:rsidRPr="009B4FC9">
        <w:t xml:space="preserve"> </w:t>
      </w:r>
      <w:r w:rsidR="002A502A" w:rsidRPr="009B4FC9">
        <w:t>Trung</w:t>
      </w:r>
      <w:r w:rsidR="00F90D96" w:rsidRPr="009B4FC9">
        <w:t xml:space="preserve"> </w:t>
      </w:r>
      <w:r w:rsidR="002A502A" w:rsidRPr="009B4FC9">
        <w:t>vị</w:t>
      </w:r>
      <w:r w:rsidR="00F90D96" w:rsidRPr="009B4FC9">
        <w:t xml:space="preserve"> </w:t>
      </w:r>
      <w:r w:rsidR="002A502A" w:rsidRPr="009B4FC9">
        <w:t>khoảng</w:t>
      </w:r>
      <w:r w:rsidR="00F90D96" w:rsidRPr="009B4FC9">
        <w:t xml:space="preserve"> </w:t>
      </w:r>
      <w:r w:rsidR="002A502A" w:rsidRPr="009B4FC9">
        <w:t>7-8%.</w:t>
      </w:r>
    </w:p>
    <w:p w14:paraId="4EEFA779" w14:textId="209C0124" w:rsidR="002A502A" w:rsidRPr="009B4FC9" w:rsidRDefault="00E97AA9" w:rsidP="0042196A">
      <w:pPr>
        <w:pStyle w:val="ListParagraph"/>
        <w:spacing w:line="360" w:lineRule="auto"/>
      </w:pPr>
      <w:r w:rsidRPr="009B4FC9">
        <w:t>+</w:t>
      </w:r>
      <w:r w:rsidR="00F90D96" w:rsidRPr="009B4FC9">
        <w:t xml:space="preserve"> </w:t>
      </w:r>
      <w:r w:rsidR="002A502A" w:rsidRPr="009B4FC9">
        <w:t>Có</w:t>
      </w:r>
      <w:r w:rsidR="00F90D96" w:rsidRPr="009B4FC9">
        <w:t xml:space="preserve"> </w:t>
      </w:r>
      <w:r w:rsidR="002A502A" w:rsidRPr="009B4FC9">
        <w:t>một</w:t>
      </w:r>
      <w:r w:rsidR="00F90D96" w:rsidRPr="009B4FC9">
        <w:t xml:space="preserve"> </w:t>
      </w:r>
      <w:r w:rsidR="002A502A" w:rsidRPr="009B4FC9">
        <w:t>số</w:t>
      </w:r>
      <w:r w:rsidR="00F90D96" w:rsidRPr="009B4FC9">
        <w:t xml:space="preserve"> </w:t>
      </w:r>
      <w:r w:rsidR="002A502A" w:rsidRPr="009B4FC9">
        <w:t>giá</w:t>
      </w:r>
      <w:r w:rsidR="00F90D96" w:rsidRPr="009B4FC9">
        <w:t xml:space="preserve"> </w:t>
      </w:r>
      <w:r w:rsidR="002A502A" w:rsidRPr="009B4FC9">
        <w:t>trị</w:t>
      </w:r>
      <w:r w:rsidR="00F90D96" w:rsidRPr="009B4FC9">
        <w:t xml:space="preserve"> </w:t>
      </w:r>
      <w:r w:rsidR="002A502A" w:rsidRPr="009B4FC9">
        <w:t>ngoại</w:t>
      </w:r>
      <w:r w:rsidR="00F90D96" w:rsidRPr="009B4FC9">
        <w:t xml:space="preserve"> </w:t>
      </w:r>
      <w:r w:rsidR="002A502A" w:rsidRPr="009B4FC9">
        <w:t>lai</w:t>
      </w:r>
      <w:r w:rsidR="00F90D96" w:rsidRPr="009B4FC9">
        <w:t xml:space="preserve"> </w:t>
      </w:r>
      <w:r w:rsidR="002A502A" w:rsidRPr="009B4FC9">
        <w:t>kéo</w:t>
      </w:r>
      <w:r w:rsidR="00F90D96" w:rsidRPr="009B4FC9">
        <w:t xml:space="preserve"> </w:t>
      </w:r>
      <w:r w:rsidR="002A502A" w:rsidRPr="009B4FC9">
        <w:t>dài</w:t>
      </w:r>
      <w:r w:rsidR="00F90D96" w:rsidRPr="009B4FC9">
        <w:t xml:space="preserve"> </w:t>
      </w:r>
      <w:r w:rsidR="002A502A" w:rsidRPr="009B4FC9">
        <w:t>lên</w:t>
      </w:r>
      <w:r w:rsidR="00F90D96" w:rsidRPr="009B4FC9">
        <w:t xml:space="preserve"> </w:t>
      </w:r>
      <w:r w:rsidR="002A502A" w:rsidRPr="009B4FC9">
        <w:t>đến</w:t>
      </w:r>
      <w:r w:rsidR="00F90D96" w:rsidRPr="009B4FC9">
        <w:t xml:space="preserve"> </w:t>
      </w:r>
      <w:r w:rsidR="002A502A" w:rsidRPr="009B4FC9">
        <w:t>khoảng</w:t>
      </w:r>
      <w:r w:rsidR="00F90D96" w:rsidRPr="009B4FC9">
        <w:t xml:space="preserve"> </w:t>
      </w:r>
      <w:r w:rsidR="002A502A" w:rsidRPr="009B4FC9">
        <w:t>40%,</w:t>
      </w:r>
      <w:r w:rsidR="00F90D96" w:rsidRPr="009B4FC9">
        <w:t xml:space="preserve"> </w:t>
      </w:r>
      <w:r w:rsidR="002A502A" w:rsidRPr="009B4FC9">
        <w:t>nhưng</w:t>
      </w:r>
      <w:r w:rsidR="00F90D96" w:rsidRPr="009B4FC9">
        <w:t xml:space="preserve"> </w:t>
      </w:r>
      <w:r w:rsidR="002A502A" w:rsidRPr="009B4FC9">
        <w:t>ít</w:t>
      </w:r>
      <w:r w:rsidR="00F90D96" w:rsidRPr="009B4FC9">
        <w:t xml:space="preserve"> </w:t>
      </w:r>
      <w:r w:rsidR="002A502A" w:rsidRPr="009B4FC9">
        <w:t>hơn</w:t>
      </w:r>
      <w:r w:rsidR="00F90D96" w:rsidRPr="009B4FC9">
        <w:t xml:space="preserve"> </w:t>
      </w:r>
      <w:r w:rsidR="002A502A" w:rsidRPr="009B4FC9">
        <w:t>so</w:t>
      </w:r>
      <w:r w:rsidR="00F90D96" w:rsidRPr="009B4FC9">
        <w:t xml:space="preserve"> </w:t>
      </w:r>
      <w:r w:rsidR="002A502A" w:rsidRPr="009B4FC9">
        <w:t>với</w:t>
      </w:r>
      <w:r w:rsidR="00F90D96" w:rsidRPr="009B4FC9">
        <w:t xml:space="preserve"> </w:t>
      </w:r>
      <w:r w:rsidR="002A502A" w:rsidRPr="009B4FC9">
        <w:t>nhóm</w:t>
      </w:r>
      <w:r w:rsidR="00F90D96" w:rsidRPr="009B4FC9">
        <w:t xml:space="preserve"> </w:t>
      </w:r>
      <w:r w:rsidR="002A502A" w:rsidRPr="009B4FC9">
        <w:t>15-24.</w:t>
      </w:r>
    </w:p>
    <w:p w14:paraId="5AF8AF30" w14:textId="73235F1E" w:rsidR="002A502A" w:rsidRPr="009B4FC9" w:rsidRDefault="00E97AA9" w:rsidP="0042196A">
      <w:pPr>
        <w:pStyle w:val="ListParagraph"/>
        <w:spacing w:line="360" w:lineRule="auto"/>
      </w:pPr>
      <w:r w:rsidRPr="009B4FC9">
        <w:t>+</w:t>
      </w:r>
      <w:r w:rsidR="00F90D96" w:rsidRPr="009B4FC9">
        <w:t xml:space="preserve"> </w:t>
      </w:r>
      <w:r w:rsidR="002A502A" w:rsidRPr="009B4FC9">
        <w:t>Phân</w:t>
      </w:r>
      <w:r w:rsidR="00F90D96" w:rsidRPr="009B4FC9">
        <w:t xml:space="preserve"> </w:t>
      </w:r>
      <w:r w:rsidR="002A502A" w:rsidRPr="009B4FC9">
        <w:t>bố</w:t>
      </w:r>
      <w:r w:rsidR="00F90D96" w:rsidRPr="009B4FC9">
        <w:t xml:space="preserve"> </w:t>
      </w:r>
      <w:r w:rsidR="002A502A" w:rsidRPr="009B4FC9">
        <w:t>cũng</w:t>
      </w:r>
      <w:r w:rsidR="00F90D96" w:rsidRPr="009B4FC9">
        <w:t xml:space="preserve"> </w:t>
      </w:r>
      <w:r w:rsidR="002A502A" w:rsidRPr="009B4FC9">
        <w:t>lệch</w:t>
      </w:r>
      <w:r w:rsidR="00F90D96" w:rsidRPr="009B4FC9">
        <w:t xml:space="preserve"> </w:t>
      </w:r>
      <w:r w:rsidR="002A502A" w:rsidRPr="009B4FC9">
        <w:t>về</w:t>
      </w:r>
      <w:r w:rsidR="00F90D96" w:rsidRPr="009B4FC9">
        <w:t xml:space="preserve"> </w:t>
      </w:r>
      <w:r w:rsidR="002A502A" w:rsidRPr="009B4FC9">
        <w:t>phía</w:t>
      </w:r>
      <w:r w:rsidR="00F90D96" w:rsidRPr="009B4FC9">
        <w:t xml:space="preserve"> </w:t>
      </w:r>
      <w:r w:rsidR="002A502A" w:rsidRPr="009B4FC9">
        <w:t>trên,</w:t>
      </w:r>
      <w:r w:rsidR="00F90D96" w:rsidRPr="009B4FC9">
        <w:t xml:space="preserve"> </w:t>
      </w:r>
      <w:r w:rsidR="002A502A" w:rsidRPr="009B4FC9">
        <w:t>nhưng</w:t>
      </w:r>
      <w:r w:rsidR="00F90D96" w:rsidRPr="009B4FC9">
        <w:t xml:space="preserve"> </w:t>
      </w:r>
      <w:r w:rsidR="002A502A" w:rsidRPr="009B4FC9">
        <w:t>ít</w:t>
      </w:r>
      <w:r w:rsidR="00F90D96" w:rsidRPr="009B4FC9">
        <w:t xml:space="preserve"> </w:t>
      </w:r>
      <w:r w:rsidR="002A502A" w:rsidRPr="009B4FC9">
        <w:t>cực</w:t>
      </w:r>
      <w:r w:rsidR="00F90D96" w:rsidRPr="009B4FC9">
        <w:t xml:space="preserve"> </w:t>
      </w:r>
      <w:r w:rsidR="002A502A" w:rsidRPr="009B4FC9">
        <w:t>đoan</w:t>
      </w:r>
      <w:r w:rsidR="00F90D96" w:rsidRPr="009B4FC9">
        <w:t xml:space="preserve"> </w:t>
      </w:r>
      <w:r w:rsidR="002A502A" w:rsidRPr="009B4FC9">
        <w:t>hơn</w:t>
      </w:r>
      <w:r w:rsidR="00F90D96" w:rsidRPr="009B4FC9">
        <w:t xml:space="preserve"> </w:t>
      </w:r>
      <w:r w:rsidR="002A502A" w:rsidRPr="009B4FC9">
        <w:t>nhóm</w:t>
      </w:r>
      <w:r w:rsidR="00F90D96" w:rsidRPr="009B4FC9">
        <w:t xml:space="preserve"> </w:t>
      </w:r>
      <w:r w:rsidR="002A502A" w:rsidRPr="009B4FC9">
        <w:t>15-24.</w:t>
      </w:r>
    </w:p>
    <w:p w14:paraId="1165A34D" w14:textId="2F2C9873" w:rsidR="002A502A" w:rsidRPr="0053332E" w:rsidRDefault="002A502A" w:rsidP="0042196A">
      <w:pPr>
        <w:pStyle w:val="ListParagraph"/>
        <w:spacing w:line="360" w:lineRule="auto"/>
        <w:ind w:left="567"/>
      </w:pPr>
      <w:r w:rsidRPr="0053332E">
        <w:t>So</w:t>
      </w:r>
      <w:r w:rsidR="00F90D96" w:rsidRPr="0053332E">
        <w:t xml:space="preserve"> </w:t>
      </w:r>
      <w:r w:rsidRPr="0053332E">
        <w:t>sánh</w:t>
      </w:r>
      <w:r w:rsidR="00F90D96" w:rsidRPr="0053332E">
        <w:t xml:space="preserve"> </w:t>
      </w:r>
      <w:r w:rsidRPr="0053332E">
        <w:t>chung:</w:t>
      </w:r>
    </w:p>
    <w:p w14:paraId="033672CE" w14:textId="7FED177E" w:rsidR="002A502A" w:rsidRPr="009B4FC9" w:rsidRDefault="002A502A" w:rsidP="00645B03">
      <w:pPr>
        <w:pStyle w:val="ListParagraph"/>
        <w:numPr>
          <w:ilvl w:val="0"/>
          <w:numId w:val="29"/>
        </w:numPr>
        <w:spacing w:line="360" w:lineRule="auto"/>
      </w:pPr>
      <w:r w:rsidRPr="009B4FC9">
        <w:t>Nhóm</w:t>
      </w:r>
      <w:r w:rsidR="00F90D96" w:rsidRPr="009B4FC9">
        <w:t xml:space="preserve"> </w:t>
      </w:r>
      <w:r w:rsidRPr="009B4FC9">
        <w:t>15-24</w:t>
      </w:r>
      <w:r w:rsidR="00F90D96" w:rsidRPr="009B4FC9">
        <w:t xml:space="preserve"> </w:t>
      </w:r>
      <w:r w:rsidRPr="009B4FC9">
        <w:t>có</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trung</w:t>
      </w:r>
      <w:r w:rsidR="00F90D96" w:rsidRPr="009B4FC9">
        <w:t xml:space="preserve"> </w:t>
      </w:r>
      <w:r w:rsidRPr="009B4FC9">
        <w:t>bình</w:t>
      </w:r>
      <w:r w:rsidR="00F90D96" w:rsidRPr="009B4FC9">
        <w:t xml:space="preserve"> </w:t>
      </w:r>
      <w:r w:rsidRPr="009B4FC9">
        <w:t>cao</w:t>
      </w:r>
      <w:r w:rsidR="00F90D96" w:rsidRPr="009B4FC9">
        <w:t xml:space="preserve"> </w:t>
      </w:r>
      <w:r w:rsidRPr="009B4FC9">
        <w:t>nhất</w:t>
      </w:r>
      <w:r w:rsidR="00F90D96" w:rsidRPr="009B4FC9">
        <w:t xml:space="preserve"> </w:t>
      </w:r>
      <w:r w:rsidRPr="009B4FC9">
        <w:t>(trung</w:t>
      </w:r>
      <w:r w:rsidR="00F90D96" w:rsidRPr="009B4FC9">
        <w:t xml:space="preserve"> </w:t>
      </w:r>
      <w:r w:rsidRPr="009B4FC9">
        <w:t>vị</w:t>
      </w:r>
      <w:r w:rsidR="00F90D96" w:rsidRPr="009B4FC9">
        <w:t xml:space="preserve"> </w:t>
      </w:r>
      <w:r w:rsidRPr="009B4FC9">
        <w:t>~17-18%)</w:t>
      </w:r>
      <w:r w:rsidR="00F90D96" w:rsidRPr="009B4FC9">
        <w:t xml:space="preserve"> </w:t>
      </w:r>
      <w:r w:rsidRPr="009B4FC9">
        <w:t>và</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lớn</w:t>
      </w:r>
      <w:r w:rsidR="00F90D96" w:rsidRPr="009B4FC9">
        <w:t xml:space="preserve"> </w:t>
      </w:r>
      <w:r w:rsidRPr="009B4FC9">
        <w:t>nhất</w:t>
      </w:r>
      <w:r w:rsidR="00F90D96" w:rsidRPr="009B4FC9">
        <w:t xml:space="preserve"> </w:t>
      </w:r>
      <w:r w:rsidRPr="009B4FC9">
        <w:t>(nhiều</w:t>
      </w:r>
      <w:r w:rsidR="00F90D96" w:rsidRPr="009B4FC9">
        <w:t xml:space="preserve"> </w:t>
      </w:r>
      <w:r w:rsidRPr="009B4FC9">
        <w:t>outliers).</w:t>
      </w:r>
    </w:p>
    <w:p w14:paraId="6FD9B363" w14:textId="7278AA24" w:rsidR="00AD7154" w:rsidRPr="009B4FC9" w:rsidRDefault="002A502A" w:rsidP="00645B03">
      <w:pPr>
        <w:pStyle w:val="ListParagraph"/>
        <w:numPr>
          <w:ilvl w:val="0"/>
          <w:numId w:val="29"/>
        </w:numPr>
        <w:spacing w:line="360" w:lineRule="auto"/>
      </w:pPr>
      <w:r w:rsidRPr="009B4FC9">
        <w:t>Nhóm</w:t>
      </w:r>
      <w:r w:rsidR="00F90D96" w:rsidRPr="009B4FC9">
        <w:t xml:space="preserve"> </w:t>
      </w:r>
      <w:r w:rsidRPr="009B4FC9">
        <w:t>dưới</w:t>
      </w:r>
      <w:r w:rsidR="00F90D96" w:rsidRPr="009B4FC9">
        <w:t xml:space="preserve"> </w:t>
      </w:r>
      <w:r w:rsidRPr="009B4FC9">
        <w:t>15</w:t>
      </w:r>
      <w:r w:rsidR="00F90D96" w:rsidRPr="009B4FC9">
        <w:t xml:space="preserve"> </w:t>
      </w:r>
      <w:r w:rsidRPr="009B4FC9">
        <w:t>và</w:t>
      </w:r>
      <w:r w:rsidR="00F90D96" w:rsidRPr="009B4FC9">
        <w:t xml:space="preserve"> </w:t>
      </w:r>
      <w:r w:rsidRPr="009B4FC9">
        <w:t>25+</w:t>
      </w:r>
      <w:r w:rsidR="00F90D96" w:rsidRPr="009B4FC9">
        <w:t xml:space="preserve"> </w:t>
      </w:r>
      <w:r w:rsidRPr="009B4FC9">
        <w:t>có</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trung</w:t>
      </w:r>
      <w:r w:rsidR="00F90D96" w:rsidRPr="009B4FC9">
        <w:t xml:space="preserve"> </w:t>
      </w:r>
      <w:r w:rsidRPr="009B4FC9">
        <w:t>bình</w:t>
      </w:r>
      <w:r w:rsidR="00F90D96" w:rsidRPr="009B4FC9">
        <w:t xml:space="preserve"> </w:t>
      </w:r>
      <w:r w:rsidRPr="009B4FC9">
        <w:t>thấp</w:t>
      </w:r>
      <w:r w:rsidR="00F90D96" w:rsidRPr="009B4FC9">
        <w:t xml:space="preserve"> </w:t>
      </w:r>
      <w:r w:rsidRPr="009B4FC9">
        <w:t>hơn</w:t>
      </w:r>
      <w:r w:rsidR="00F90D96" w:rsidRPr="009B4FC9">
        <w:t xml:space="preserve"> </w:t>
      </w:r>
      <w:r w:rsidRPr="009B4FC9">
        <w:t>(trung</w:t>
      </w:r>
      <w:r w:rsidR="00F90D96" w:rsidRPr="009B4FC9">
        <w:t xml:space="preserve"> </w:t>
      </w:r>
      <w:r w:rsidRPr="009B4FC9">
        <w:t>vị</w:t>
      </w:r>
      <w:r w:rsidR="00F90D96" w:rsidRPr="009B4FC9">
        <w:t xml:space="preserve"> </w:t>
      </w:r>
      <w:r w:rsidRPr="009B4FC9">
        <w:t>~10%</w:t>
      </w:r>
      <w:r w:rsidR="00F90D96" w:rsidRPr="009B4FC9">
        <w:t xml:space="preserve"> </w:t>
      </w:r>
      <w:r w:rsidRPr="009B4FC9">
        <w:t>và</w:t>
      </w:r>
      <w:r w:rsidR="00F90D96" w:rsidRPr="009B4FC9">
        <w:t xml:space="preserve"> </w:t>
      </w:r>
      <w:r w:rsidRPr="009B4FC9">
        <w:t>7-8%),</w:t>
      </w:r>
      <w:r w:rsidR="00F90D96" w:rsidRPr="009B4FC9">
        <w:t xml:space="preserve"> </w:t>
      </w:r>
      <w:r w:rsidRPr="009B4FC9">
        <w:t>với</w:t>
      </w:r>
      <w:r w:rsidR="00F90D96" w:rsidRPr="009B4FC9">
        <w:t xml:space="preserve"> </w:t>
      </w:r>
      <w:r w:rsidRPr="009B4FC9">
        <w:t>ít</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hơn.</w:t>
      </w:r>
    </w:p>
    <w:p w14:paraId="1E6F684D" w14:textId="26C008BB" w:rsidR="00D1049F" w:rsidRPr="009B4FC9" w:rsidRDefault="002A502A" w:rsidP="00645B03">
      <w:pPr>
        <w:pStyle w:val="ListParagraph"/>
        <w:numPr>
          <w:ilvl w:val="0"/>
          <w:numId w:val="29"/>
        </w:numPr>
        <w:spacing w:line="360" w:lineRule="auto"/>
      </w:pPr>
      <w:r w:rsidRPr="009B4FC9">
        <w:t>Nhóm</w:t>
      </w:r>
      <w:r w:rsidR="00F90D96" w:rsidRPr="009B4FC9">
        <w:t xml:space="preserve"> </w:t>
      </w:r>
      <w:r w:rsidRPr="009B4FC9">
        <w:t>15-24</w:t>
      </w:r>
      <w:r w:rsidR="00F90D96" w:rsidRPr="009B4FC9">
        <w:t xml:space="preserve"> </w:t>
      </w:r>
      <w:r w:rsidRPr="009B4FC9">
        <w:t>có</w:t>
      </w:r>
      <w:r w:rsidR="00F90D96" w:rsidRPr="009B4FC9">
        <w:t xml:space="preserve"> </w:t>
      </w:r>
      <w:r w:rsidRPr="009B4FC9">
        <w:t>vẻ</w:t>
      </w:r>
      <w:r w:rsidR="00F90D96" w:rsidRPr="009B4FC9">
        <w:t xml:space="preserve"> </w:t>
      </w:r>
      <w:r w:rsidRPr="009B4FC9">
        <w:t>chịu</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nặng</w:t>
      </w:r>
      <w:r w:rsidR="00F90D96" w:rsidRPr="009B4FC9">
        <w:t xml:space="preserve"> </w:t>
      </w:r>
      <w:r w:rsidRPr="009B4FC9">
        <w:t>nề</w:t>
      </w:r>
      <w:r w:rsidR="00F90D96" w:rsidRPr="009B4FC9">
        <w:t xml:space="preserve"> </w:t>
      </w:r>
      <w:r w:rsidRPr="009B4FC9">
        <w:t>nhất,</w:t>
      </w:r>
      <w:r w:rsidR="00F90D96" w:rsidRPr="009B4FC9">
        <w:t xml:space="preserve"> </w:t>
      </w:r>
      <w:r w:rsidRPr="009B4FC9">
        <w:t>với</w:t>
      </w:r>
      <w:r w:rsidR="00F90D96" w:rsidRPr="009B4FC9">
        <w:t xml:space="preserve"> </w:t>
      </w:r>
      <w:r w:rsidRPr="009B4FC9">
        <w:t>một</w:t>
      </w:r>
      <w:r w:rsidR="00F90D96" w:rsidRPr="009B4FC9">
        <w:t xml:space="preserve"> </w:t>
      </w:r>
      <w:r w:rsidRPr="009B4FC9">
        <w:t>số</w:t>
      </w:r>
      <w:r w:rsidR="00F90D96" w:rsidRPr="009B4FC9">
        <w:t xml:space="preserve"> </w:t>
      </w:r>
      <w:r w:rsidRPr="009B4FC9">
        <w:t>trường</w:t>
      </w:r>
      <w:r w:rsidR="00F90D96" w:rsidRPr="009B4FC9">
        <w:t xml:space="preserve"> </w:t>
      </w:r>
      <w:r w:rsidRPr="009B4FC9">
        <w:t>hợp</w:t>
      </w:r>
      <w:r w:rsidR="00F90D96" w:rsidRPr="009B4FC9">
        <w:t xml:space="preserve"> </w:t>
      </w:r>
      <w:r w:rsidRPr="009B4FC9">
        <w:t>cực</w:t>
      </w:r>
      <w:r w:rsidR="00F90D96" w:rsidRPr="009B4FC9">
        <w:t xml:space="preserve"> </w:t>
      </w:r>
      <w:r w:rsidRPr="009B4FC9">
        <w:t>kỳ</w:t>
      </w:r>
      <w:r w:rsidR="00F90D96" w:rsidRPr="009B4FC9">
        <w:t xml:space="preserve"> </w:t>
      </w:r>
      <w:r w:rsidRPr="009B4FC9">
        <w:t>cao,</w:t>
      </w:r>
      <w:r w:rsidR="00F90D96" w:rsidRPr="009B4FC9">
        <w:t xml:space="preserve"> </w:t>
      </w:r>
      <w:r w:rsidRPr="009B4FC9">
        <w:t>có</w:t>
      </w:r>
      <w:r w:rsidR="00F90D96" w:rsidRPr="009B4FC9">
        <w:t xml:space="preserve"> </w:t>
      </w:r>
      <w:r w:rsidRPr="009B4FC9">
        <w:t>thể</w:t>
      </w:r>
      <w:r w:rsidR="00F90D96" w:rsidRPr="009B4FC9">
        <w:t xml:space="preserve"> </w:t>
      </w:r>
      <w:r w:rsidRPr="009B4FC9">
        <w:t>do</w:t>
      </w:r>
      <w:r w:rsidR="00F90D96" w:rsidRPr="009B4FC9">
        <w:t xml:space="preserve"> </w:t>
      </w:r>
      <w:r w:rsidRPr="009B4FC9">
        <w:t>thiếu</w:t>
      </w:r>
      <w:r w:rsidR="00F90D96" w:rsidRPr="009B4FC9">
        <w:t xml:space="preserve"> </w:t>
      </w:r>
      <w:r w:rsidRPr="009B4FC9">
        <w:t>kinh</w:t>
      </w:r>
      <w:r w:rsidR="00F90D96" w:rsidRPr="009B4FC9">
        <w:t xml:space="preserve"> </w:t>
      </w:r>
      <w:r w:rsidRPr="009B4FC9">
        <w:t>nghiệm</w:t>
      </w:r>
      <w:r w:rsidR="00F90D96" w:rsidRPr="009B4FC9">
        <w:t xml:space="preserve"> </w:t>
      </w:r>
      <w:r w:rsidRPr="009B4FC9">
        <w:t>hoặc</w:t>
      </w:r>
      <w:r w:rsidR="00F90D96" w:rsidRPr="009B4FC9">
        <w:t xml:space="preserve"> </w:t>
      </w:r>
      <w:r w:rsidRPr="009B4FC9">
        <w:t>khó</w:t>
      </w:r>
      <w:r w:rsidR="00F90D96" w:rsidRPr="009B4FC9">
        <w:t xml:space="preserve"> </w:t>
      </w:r>
      <w:r w:rsidRPr="009B4FC9">
        <w:t>tìm</w:t>
      </w:r>
      <w:r w:rsidR="00F90D96" w:rsidRPr="009B4FC9">
        <w:t xml:space="preserve"> </w:t>
      </w:r>
      <w:r w:rsidRPr="009B4FC9">
        <w:t>việc</w:t>
      </w:r>
      <w:r w:rsidR="00F90D96" w:rsidRPr="009B4FC9">
        <w:t xml:space="preserve"> </w:t>
      </w:r>
      <w:r w:rsidRPr="009B4FC9">
        <w:t>trong</w:t>
      </w:r>
      <w:r w:rsidR="00F90D96" w:rsidRPr="009B4FC9">
        <w:t xml:space="preserve"> </w:t>
      </w:r>
      <w:r w:rsidRPr="009B4FC9">
        <w:t>giai</w:t>
      </w:r>
      <w:r w:rsidR="00F90D96" w:rsidRPr="009B4FC9">
        <w:t xml:space="preserve"> </w:t>
      </w:r>
      <w:r w:rsidRPr="009B4FC9">
        <w:t>đoạn</w:t>
      </w:r>
      <w:r w:rsidR="00F90D96" w:rsidRPr="009B4FC9">
        <w:t xml:space="preserve"> </w:t>
      </w:r>
      <w:r w:rsidRPr="009B4FC9">
        <w:t>đầu</w:t>
      </w:r>
      <w:r w:rsidR="00F90D96" w:rsidRPr="009B4FC9">
        <w:t xml:space="preserve"> </w:t>
      </w:r>
      <w:r w:rsidRPr="009B4FC9">
        <w:t>sự</w:t>
      </w:r>
      <w:r w:rsidR="00F90D96" w:rsidRPr="009B4FC9">
        <w:t xml:space="preserve"> </w:t>
      </w:r>
      <w:r w:rsidRPr="009B4FC9">
        <w:t>nghiệp.</w:t>
      </w:r>
    </w:p>
    <w:p w14:paraId="553B74CF" w14:textId="1AD9D802" w:rsidR="00C963C6" w:rsidRPr="0053332E" w:rsidRDefault="00A21680" w:rsidP="0042196A">
      <w:pPr>
        <w:spacing w:line="360" w:lineRule="auto"/>
        <w:ind w:left="567"/>
      </w:pPr>
      <w:r w:rsidRPr="0053332E">
        <w:t>*</w:t>
      </w:r>
      <w:r w:rsidR="00F90D96" w:rsidRPr="0053332E">
        <w:t xml:space="preserve"> </w:t>
      </w:r>
      <w:r w:rsidR="00C963C6" w:rsidRPr="0053332E">
        <w:t>Biểu</w:t>
      </w:r>
      <w:r w:rsidR="00F90D96" w:rsidRPr="0053332E">
        <w:t xml:space="preserve"> </w:t>
      </w:r>
      <w:r w:rsidR="00C963C6" w:rsidRPr="0053332E">
        <w:t>đồ</w:t>
      </w:r>
      <w:r w:rsidR="00F90D96" w:rsidRPr="0053332E">
        <w:t xml:space="preserve"> </w:t>
      </w:r>
      <w:r w:rsidR="00C963C6" w:rsidRPr="0053332E">
        <w:t>10</w:t>
      </w:r>
      <w:r w:rsidR="00F90D96" w:rsidRPr="0053332E">
        <w:t xml:space="preserve"> </w:t>
      </w:r>
      <w:r w:rsidR="00C963C6" w:rsidRPr="0053332E">
        <w:t>quốc</w:t>
      </w:r>
      <w:r w:rsidR="00F90D96" w:rsidRPr="0053332E">
        <w:t xml:space="preserve"> </w:t>
      </w:r>
      <w:r w:rsidR="00C963C6" w:rsidRPr="0053332E">
        <w:t>gia</w:t>
      </w:r>
      <w:r w:rsidR="00F90D96" w:rsidRPr="0053332E">
        <w:t xml:space="preserve"> </w:t>
      </w:r>
      <w:r w:rsidR="00C963C6" w:rsidRPr="0053332E">
        <w:t>có</w:t>
      </w:r>
      <w:r w:rsidR="00F90D96" w:rsidRPr="0053332E">
        <w:t xml:space="preserve"> </w:t>
      </w:r>
      <w:r w:rsidR="00C963C6" w:rsidRPr="0053332E">
        <w:t>tỉ</w:t>
      </w:r>
      <w:r w:rsidR="00F90D96" w:rsidRPr="0053332E">
        <w:t xml:space="preserve"> </w:t>
      </w:r>
      <w:r w:rsidR="00C963C6" w:rsidRPr="0053332E">
        <w:t>lệ</w:t>
      </w:r>
      <w:r w:rsidR="00F90D96" w:rsidRPr="0053332E">
        <w:t xml:space="preserve"> </w:t>
      </w:r>
      <w:r w:rsidR="00C963C6" w:rsidRPr="0053332E">
        <w:t>thất</w:t>
      </w:r>
      <w:r w:rsidR="00F90D96" w:rsidRPr="0053332E">
        <w:t xml:space="preserve"> </w:t>
      </w:r>
      <w:r w:rsidR="00C963C6" w:rsidRPr="0053332E">
        <w:t>nghiệp</w:t>
      </w:r>
      <w:r w:rsidR="00F90D96" w:rsidRPr="0053332E">
        <w:t xml:space="preserve"> </w:t>
      </w:r>
      <w:r w:rsidR="00C963C6" w:rsidRPr="0053332E">
        <w:t>cao</w:t>
      </w:r>
      <w:r w:rsidR="00F90D96" w:rsidRPr="0053332E">
        <w:t xml:space="preserve"> </w:t>
      </w:r>
    </w:p>
    <w:p w14:paraId="3D61BC59" w14:textId="0D652B7F" w:rsidR="0023613A" w:rsidRPr="009B4FC9" w:rsidRDefault="001146C7" w:rsidP="0042196A">
      <w:pPr>
        <w:pStyle w:val="ListParagraph"/>
        <w:spacing w:line="360" w:lineRule="auto"/>
        <w:jc w:val="center"/>
      </w:pPr>
      <w:r w:rsidRPr="009B4FC9">
        <w:rPr>
          <w:noProof/>
        </w:rPr>
        <w:drawing>
          <wp:inline distT="0" distB="0" distL="0" distR="0" wp14:anchorId="7D426446" wp14:editId="7954E698">
            <wp:extent cx="4747074" cy="2437130"/>
            <wp:effectExtent l="0" t="0" r="0" b="1270"/>
            <wp:docPr id="748956112"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6112" name="Picture 1" descr="A graph of a bar graph&#10;&#10;AI-generated content may be incorrect."/>
                    <pic:cNvPicPr/>
                  </pic:nvPicPr>
                  <pic:blipFill>
                    <a:blip r:embed="rId24"/>
                    <a:stretch>
                      <a:fillRect/>
                    </a:stretch>
                  </pic:blipFill>
                  <pic:spPr>
                    <a:xfrm>
                      <a:off x="0" y="0"/>
                      <a:ext cx="4758826" cy="2443163"/>
                    </a:xfrm>
                    <a:prstGeom prst="rect">
                      <a:avLst/>
                    </a:prstGeom>
                  </pic:spPr>
                </pic:pic>
              </a:graphicData>
            </a:graphic>
          </wp:inline>
        </w:drawing>
      </w:r>
    </w:p>
    <w:p w14:paraId="3C49A768" w14:textId="331E8960" w:rsidR="00495BBF" w:rsidRPr="009B4FC9" w:rsidRDefault="00495BBF" w:rsidP="0053332E">
      <w:pPr>
        <w:pStyle w:val="Caption"/>
        <w:spacing w:line="360" w:lineRule="auto"/>
        <w:rPr>
          <w:i w:val="0"/>
          <w:iCs w:val="0"/>
        </w:rPr>
      </w:pPr>
      <w:bookmarkStart w:id="42" w:name="_Toc199717840"/>
      <w:r w:rsidRPr="009B4FC9">
        <w:rPr>
          <w:i w:val="0"/>
          <w:iCs w:val="0"/>
        </w:rPr>
        <w:t>Hình 2.</w:t>
      </w:r>
      <w:r w:rsidRPr="009B4FC9">
        <w:rPr>
          <w:i w:val="0"/>
          <w:iCs w:val="0"/>
        </w:rPr>
        <w:fldChar w:fldCharType="begin"/>
      </w:r>
      <w:r w:rsidRPr="009B4FC9">
        <w:rPr>
          <w:i w:val="0"/>
          <w:iCs w:val="0"/>
        </w:rPr>
        <w:instrText xml:space="preserve"> SEQ Hình_2. \* ARABIC </w:instrText>
      </w:r>
      <w:r w:rsidRPr="009B4FC9">
        <w:rPr>
          <w:i w:val="0"/>
          <w:iCs w:val="0"/>
        </w:rPr>
        <w:fldChar w:fldCharType="separate"/>
      </w:r>
      <w:r w:rsidR="005B59AD">
        <w:rPr>
          <w:i w:val="0"/>
          <w:iCs w:val="0"/>
          <w:noProof/>
        </w:rPr>
        <w:t>8</w:t>
      </w:r>
      <w:r w:rsidRPr="009B4FC9">
        <w:rPr>
          <w:i w:val="0"/>
          <w:iCs w:val="0"/>
        </w:rPr>
        <w:fldChar w:fldCharType="end"/>
      </w:r>
      <w:r w:rsidRPr="009B4FC9">
        <w:rPr>
          <w:i w:val="0"/>
          <w:iCs w:val="0"/>
        </w:rPr>
        <w:t xml:space="preserve"> Top 10 quốc gia có tỉ lệ thất nghiệp cao</w:t>
      </w:r>
      <w:bookmarkEnd w:id="42"/>
    </w:p>
    <w:p w14:paraId="2A8E7557" w14:textId="55EFD2AB" w:rsidR="00B80094" w:rsidRPr="0053332E" w:rsidRDefault="00B80094" w:rsidP="00645B03">
      <w:pPr>
        <w:pStyle w:val="ListParagraph"/>
        <w:numPr>
          <w:ilvl w:val="0"/>
          <w:numId w:val="30"/>
        </w:numPr>
        <w:spacing w:line="360" w:lineRule="auto"/>
      </w:pPr>
      <w:r w:rsidRPr="0053332E">
        <w:t>Phân</w:t>
      </w:r>
      <w:r w:rsidR="00F90D96" w:rsidRPr="0053332E">
        <w:t xml:space="preserve"> </w:t>
      </w:r>
      <w:r w:rsidRPr="0053332E">
        <w:t>bố</w:t>
      </w:r>
      <w:r w:rsidR="00F90D96" w:rsidRPr="0053332E">
        <w:t xml:space="preserve"> </w:t>
      </w:r>
      <w:r w:rsidRPr="0053332E">
        <w:t>địa</w:t>
      </w:r>
      <w:r w:rsidR="00F90D96" w:rsidRPr="0053332E">
        <w:t xml:space="preserve"> </w:t>
      </w:r>
      <w:r w:rsidRPr="0053332E">
        <w:t>lý:</w:t>
      </w:r>
      <w:r w:rsidR="00F90D96" w:rsidRPr="0053332E">
        <w:t xml:space="preserve"> </w:t>
      </w:r>
    </w:p>
    <w:p w14:paraId="36384CC5" w14:textId="345844F6" w:rsidR="00B80094" w:rsidRPr="009B4FC9" w:rsidRDefault="00E47AF9" w:rsidP="0042196A">
      <w:pPr>
        <w:pStyle w:val="ListParagraph"/>
        <w:spacing w:line="360" w:lineRule="auto"/>
        <w:ind w:left="567" w:firstLine="153"/>
      </w:pPr>
      <w:r w:rsidRPr="009B4FC9">
        <w:t>+</w:t>
      </w:r>
      <w:r w:rsidR="00F90D96" w:rsidRPr="009B4FC9">
        <w:t xml:space="preserve"> </w:t>
      </w:r>
      <w:r w:rsidR="00B80094" w:rsidRPr="009B4FC9">
        <w:t>Hầu</w:t>
      </w:r>
      <w:r w:rsidR="00F90D96" w:rsidRPr="009B4FC9">
        <w:t xml:space="preserve"> </w:t>
      </w:r>
      <w:r w:rsidR="00B80094" w:rsidRPr="009B4FC9">
        <w:t>hết</w:t>
      </w:r>
      <w:r w:rsidR="00F90D96" w:rsidRPr="009B4FC9">
        <w:t xml:space="preserve"> </w:t>
      </w:r>
      <w:r w:rsidR="00B80094" w:rsidRPr="009B4FC9">
        <w:t>các</w:t>
      </w:r>
      <w:r w:rsidR="00F90D96" w:rsidRPr="009B4FC9">
        <w:t xml:space="preserve"> </w:t>
      </w:r>
      <w:r w:rsidR="00B80094" w:rsidRPr="009B4FC9">
        <w:t>quốc</w:t>
      </w:r>
      <w:r w:rsidR="00F90D96" w:rsidRPr="009B4FC9">
        <w:t xml:space="preserve"> </w:t>
      </w:r>
      <w:r w:rsidR="00B80094" w:rsidRPr="009B4FC9">
        <w:t>gia</w:t>
      </w:r>
      <w:r w:rsidR="00F90D96" w:rsidRPr="009B4FC9">
        <w:t xml:space="preserve"> </w:t>
      </w:r>
      <w:r w:rsidR="00B80094" w:rsidRPr="009B4FC9">
        <w:t>trong</w:t>
      </w:r>
      <w:r w:rsidR="00F90D96" w:rsidRPr="009B4FC9">
        <w:t xml:space="preserve"> </w:t>
      </w:r>
      <w:r w:rsidR="00B80094" w:rsidRPr="009B4FC9">
        <w:t>danh</w:t>
      </w:r>
      <w:r w:rsidR="00F90D96" w:rsidRPr="009B4FC9">
        <w:t xml:space="preserve"> </w:t>
      </w:r>
      <w:r w:rsidR="00B80094" w:rsidRPr="009B4FC9">
        <w:t>sách</w:t>
      </w:r>
      <w:r w:rsidR="00F90D96" w:rsidRPr="009B4FC9">
        <w:t xml:space="preserve"> </w:t>
      </w:r>
      <w:r w:rsidR="00B80094" w:rsidRPr="009B4FC9">
        <w:t>đều</w:t>
      </w:r>
      <w:r w:rsidR="00F90D96" w:rsidRPr="009B4FC9">
        <w:t xml:space="preserve"> </w:t>
      </w:r>
      <w:r w:rsidR="00B80094" w:rsidRPr="009B4FC9">
        <w:t>thuộc</w:t>
      </w:r>
      <w:r w:rsidR="00F90D96" w:rsidRPr="009B4FC9">
        <w:t xml:space="preserve"> </w:t>
      </w:r>
      <w:r w:rsidR="00B80094" w:rsidRPr="009B4FC9">
        <w:t>khu</w:t>
      </w:r>
      <w:r w:rsidR="00F90D96" w:rsidRPr="009B4FC9">
        <w:t xml:space="preserve"> </w:t>
      </w:r>
      <w:r w:rsidR="00B80094" w:rsidRPr="009B4FC9">
        <w:t>vực</w:t>
      </w:r>
      <w:r w:rsidR="00F90D96" w:rsidRPr="009B4FC9">
        <w:t xml:space="preserve"> </w:t>
      </w:r>
      <w:r w:rsidR="00B80094" w:rsidRPr="009B4FC9">
        <w:t>châu</w:t>
      </w:r>
      <w:r w:rsidR="00F90D96" w:rsidRPr="009B4FC9">
        <w:t xml:space="preserve"> </w:t>
      </w:r>
      <w:r w:rsidR="00B80094" w:rsidRPr="009B4FC9">
        <w:t>Phi</w:t>
      </w:r>
      <w:r w:rsidR="00F90D96" w:rsidRPr="009B4FC9">
        <w:t xml:space="preserve"> </w:t>
      </w:r>
      <w:r w:rsidR="00B80094" w:rsidRPr="009B4FC9">
        <w:t>(Djibouti,</w:t>
      </w:r>
      <w:r w:rsidR="00F90D96" w:rsidRPr="009B4FC9">
        <w:t xml:space="preserve"> </w:t>
      </w:r>
      <w:r w:rsidR="00B80094" w:rsidRPr="009B4FC9">
        <w:t>South</w:t>
      </w:r>
      <w:r w:rsidR="00F90D96" w:rsidRPr="009B4FC9">
        <w:t xml:space="preserve"> </w:t>
      </w:r>
      <w:r w:rsidR="00B80094" w:rsidRPr="009B4FC9">
        <w:t>Africa,</w:t>
      </w:r>
      <w:r w:rsidR="00F90D96" w:rsidRPr="009B4FC9">
        <w:t xml:space="preserve"> </w:t>
      </w:r>
      <w:r w:rsidR="00B80094" w:rsidRPr="009B4FC9">
        <w:t>Libya,</w:t>
      </w:r>
      <w:r w:rsidR="00F90D96" w:rsidRPr="009B4FC9">
        <w:t xml:space="preserve"> </w:t>
      </w:r>
      <w:r w:rsidR="00B80094" w:rsidRPr="009B4FC9">
        <w:t>Eswatini,</w:t>
      </w:r>
      <w:r w:rsidR="00F90D96" w:rsidRPr="009B4FC9">
        <w:t xml:space="preserve"> </w:t>
      </w:r>
      <w:r w:rsidR="00B80094" w:rsidRPr="009B4FC9">
        <w:t>Gabon,</w:t>
      </w:r>
      <w:r w:rsidR="00F90D96" w:rsidRPr="009B4FC9">
        <w:t xml:space="preserve"> </w:t>
      </w:r>
      <w:r w:rsidR="00B80094" w:rsidRPr="009B4FC9">
        <w:t>Congo,</w:t>
      </w:r>
      <w:r w:rsidR="00F90D96" w:rsidRPr="009B4FC9">
        <w:t xml:space="preserve"> </w:t>
      </w:r>
      <w:r w:rsidR="00B80094" w:rsidRPr="009B4FC9">
        <w:t>Botswana,</w:t>
      </w:r>
      <w:r w:rsidR="00F90D96" w:rsidRPr="009B4FC9">
        <w:t xml:space="preserve"> </w:t>
      </w:r>
      <w:r w:rsidR="00B80094" w:rsidRPr="009B4FC9">
        <w:t>Sudan),</w:t>
      </w:r>
      <w:r w:rsidR="00F90D96" w:rsidRPr="009B4FC9">
        <w:t xml:space="preserve"> </w:t>
      </w:r>
      <w:r w:rsidR="00B80094" w:rsidRPr="009B4FC9">
        <w:t>cho</w:t>
      </w:r>
      <w:r w:rsidR="00F90D96" w:rsidRPr="009B4FC9">
        <w:t xml:space="preserve"> </w:t>
      </w:r>
      <w:r w:rsidR="00B80094" w:rsidRPr="009B4FC9">
        <w:t>thấy</w:t>
      </w:r>
      <w:r w:rsidR="00F90D96" w:rsidRPr="009B4FC9">
        <w:t xml:space="preserve"> </w:t>
      </w:r>
      <w:r w:rsidR="00B80094" w:rsidRPr="009B4FC9">
        <w:t>khu</w:t>
      </w:r>
      <w:r w:rsidR="00F90D96" w:rsidRPr="009B4FC9">
        <w:t xml:space="preserve"> </w:t>
      </w:r>
      <w:r w:rsidR="00B80094" w:rsidRPr="009B4FC9">
        <w:t>vực</w:t>
      </w:r>
      <w:r w:rsidR="00F90D96" w:rsidRPr="009B4FC9">
        <w:t xml:space="preserve"> </w:t>
      </w:r>
      <w:r w:rsidR="00B80094" w:rsidRPr="009B4FC9">
        <w:t>này</w:t>
      </w:r>
      <w:r w:rsidR="00F90D96" w:rsidRPr="009B4FC9">
        <w:t xml:space="preserve"> </w:t>
      </w:r>
      <w:r w:rsidR="00B80094" w:rsidRPr="009B4FC9">
        <w:t>đang</w:t>
      </w:r>
      <w:r w:rsidR="00F90D96" w:rsidRPr="009B4FC9">
        <w:t xml:space="preserve"> </w:t>
      </w:r>
      <w:r w:rsidR="00B80094" w:rsidRPr="009B4FC9">
        <w:t>đối</w:t>
      </w:r>
      <w:r w:rsidR="00F90D96" w:rsidRPr="009B4FC9">
        <w:t xml:space="preserve"> </w:t>
      </w:r>
      <w:r w:rsidR="00B80094" w:rsidRPr="009B4FC9">
        <w:t>mặt</w:t>
      </w:r>
      <w:r w:rsidR="00F90D96" w:rsidRPr="009B4FC9">
        <w:t xml:space="preserve"> </w:t>
      </w:r>
      <w:r w:rsidR="00B80094" w:rsidRPr="009B4FC9">
        <w:t>với</w:t>
      </w:r>
      <w:r w:rsidR="00F90D96" w:rsidRPr="009B4FC9">
        <w:t xml:space="preserve"> </w:t>
      </w:r>
      <w:r w:rsidR="00B80094" w:rsidRPr="009B4FC9">
        <w:t>tỷ</w:t>
      </w:r>
      <w:r w:rsidR="00F90D96" w:rsidRPr="009B4FC9">
        <w:t xml:space="preserve"> </w:t>
      </w:r>
      <w:r w:rsidR="00B80094" w:rsidRPr="009B4FC9">
        <w:t>lệ</w:t>
      </w:r>
      <w:r w:rsidR="00F90D96" w:rsidRPr="009B4FC9">
        <w:t xml:space="preserve"> </w:t>
      </w:r>
      <w:r w:rsidR="00B80094" w:rsidRPr="009B4FC9">
        <w:t>thất</w:t>
      </w:r>
      <w:r w:rsidR="00F90D96" w:rsidRPr="009B4FC9">
        <w:t xml:space="preserve"> </w:t>
      </w:r>
      <w:r w:rsidR="00B80094" w:rsidRPr="009B4FC9">
        <w:t>nghiệp</w:t>
      </w:r>
      <w:r w:rsidR="00F90D96" w:rsidRPr="009B4FC9">
        <w:t xml:space="preserve"> </w:t>
      </w:r>
      <w:r w:rsidR="00B80094" w:rsidRPr="009B4FC9">
        <w:t>cao.</w:t>
      </w:r>
    </w:p>
    <w:p w14:paraId="28E5E3F4" w14:textId="151FCDA9" w:rsidR="00B80094" w:rsidRPr="009B4FC9" w:rsidRDefault="00E47AF9" w:rsidP="0042196A">
      <w:pPr>
        <w:pStyle w:val="ListParagraph"/>
        <w:spacing w:line="360" w:lineRule="auto"/>
        <w:ind w:left="567"/>
      </w:pPr>
      <w:r w:rsidRPr="009B4FC9">
        <w:lastRenderedPageBreak/>
        <w:t>+</w:t>
      </w:r>
      <w:r w:rsidR="00F90D96" w:rsidRPr="009B4FC9">
        <w:t xml:space="preserve"> </w:t>
      </w:r>
      <w:r w:rsidR="00B80094" w:rsidRPr="009B4FC9">
        <w:t>Ngoài</w:t>
      </w:r>
      <w:r w:rsidR="00F90D96" w:rsidRPr="009B4FC9">
        <w:t xml:space="preserve"> </w:t>
      </w:r>
      <w:r w:rsidR="00B80094" w:rsidRPr="009B4FC9">
        <w:t>ra,</w:t>
      </w:r>
      <w:r w:rsidR="00F90D96" w:rsidRPr="009B4FC9">
        <w:t xml:space="preserve"> </w:t>
      </w:r>
      <w:r w:rsidR="00B80094" w:rsidRPr="009B4FC9">
        <w:t>có</w:t>
      </w:r>
      <w:r w:rsidR="00F90D96" w:rsidRPr="009B4FC9">
        <w:t xml:space="preserve"> </w:t>
      </w:r>
      <w:r w:rsidR="00B80094" w:rsidRPr="009B4FC9">
        <w:t>Palestinian</w:t>
      </w:r>
      <w:r w:rsidR="00F90D96" w:rsidRPr="009B4FC9">
        <w:t xml:space="preserve"> </w:t>
      </w:r>
      <w:r w:rsidR="00B80094" w:rsidRPr="009B4FC9">
        <w:t>Territories</w:t>
      </w:r>
      <w:r w:rsidR="00F90D96" w:rsidRPr="009B4FC9">
        <w:t xml:space="preserve"> </w:t>
      </w:r>
      <w:r w:rsidR="00B80094" w:rsidRPr="009B4FC9">
        <w:t>(Trung</w:t>
      </w:r>
      <w:r w:rsidR="00F90D96" w:rsidRPr="009B4FC9">
        <w:t xml:space="preserve"> </w:t>
      </w:r>
      <w:r w:rsidR="00B80094" w:rsidRPr="009B4FC9">
        <w:t>Đông)</w:t>
      </w:r>
      <w:r w:rsidR="00F90D96" w:rsidRPr="009B4FC9">
        <w:t xml:space="preserve"> </w:t>
      </w:r>
      <w:r w:rsidR="00B80094" w:rsidRPr="009B4FC9">
        <w:t>và</w:t>
      </w:r>
      <w:r w:rsidR="00F90D96" w:rsidRPr="009B4FC9">
        <w:t xml:space="preserve"> </w:t>
      </w:r>
      <w:r w:rsidR="00B80094" w:rsidRPr="009B4FC9">
        <w:t>Bosnia</w:t>
      </w:r>
      <w:r w:rsidR="00F90D96" w:rsidRPr="009B4FC9">
        <w:t xml:space="preserve"> </w:t>
      </w:r>
      <w:r w:rsidR="00B80094" w:rsidRPr="009B4FC9">
        <w:t>and</w:t>
      </w:r>
      <w:r w:rsidR="00F90D96" w:rsidRPr="009B4FC9">
        <w:t xml:space="preserve"> </w:t>
      </w:r>
      <w:r w:rsidR="00B80094" w:rsidRPr="009B4FC9">
        <w:t>Herzegovina</w:t>
      </w:r>
      <w:r w:rsidR="00F90D96" w:rsidRPr="009B4FC9">
        <w:t xml:space="preserve"> </w:t>
      </w:r>
      <w:r w:rsidR="00B80094" w:rsidRPr="009B4FC9">
        <w:t>(châu</w:t>
      </w:r>
      <w:r w:rsidR="00F90D96" w:rsidRPr="009B4FC9">
        <w:t xml:space="preserve"> </w:t>
      </w:r>
      <w:r w:rsidR="00B80094" w:rsidRPr="009B4FC9">
        <w:t>Âu),</w:t>
      </w:r>
      <w:r w:rsidR="00F90D96" w:rsidRPr="009B4FC9">
        <w:t xml:space="preserve"> </w:t>
      </w:r>
      <w:r w:rsidR="00B80094" w:rsidRPr="009B4FC9">
        <w:t>cho</w:t>
      </w:r>
      <w:r w:rsidR="00F90D96" w:rsidRPr="009B4FC9">
        <w:t xml:space="preserve"> </w:t>
      </w:r>
      <w:r w:rsidR="00B80094" w:rsidRPr="009B4FC9">
        <w:t>thấy</w:t>
      </w:r>
      <w:r w:rsidR="00F90D96" w:rsidRPr="009B4FC9">
        <w:t xml:space="preserve"> </w:t>
      </w:r>
      <w:r w:rsidR="00B80094" w:rsidRPr="009B4FC9">
        <w:t>vấn</w:t>
      </w:r>
      <w:r w:rsidR="00F90D96" w:rsidRPr="009B4FC9">
        <w:t xml:space="preserve"> </w:t>
      </w:r>
      <w:r w:rsidR="00B80094" w:rsidRPr="009B4FC9">
        <w:t>đề</w:t>
      </w:r>
      <w:r w:rsidR="00F90D96" w:rsidRPr="009B4FC9">
        <w:t xml:space="preserve"> </w:t>
      </w:r>
      <w:r w:rsidR="00B80094" w:rsidRPr="009B4FC9">
        <w:t>thất</w:t>
      </w:r>
      <w:r w:rsidR="00F90D96" w:rsidRPr="009B4FC9">
        <w:t xml:space="preserve"> </w:t>
      </w:r>
      <w:r w:rsidR="00B80094" w:rsidRPr="009B4FC9">
        <w:t>nghiệp</w:t>
      </w:r>
      <w:r w:rsidR="00F90D96" w:rsidRPr="009B4FC9">
        <w:t xml:space="preserve"> </w:t>
      </w:r>
      <w:r w:rsidR="00B80094" w:rsidRPr="009B4FC9">
        <w:t>không</w:t>
      </w:r>
      <w:r w:rsidR="00F90D96" w:rsidRPr="009B4FC9">
        <w:t xml:space="preserve"> </w:t>
      </w:r>
      <w:r w:rsidR="00B80094" w:rsidRPr="009B4FC9">
        <w:t>chỉ</w:t>
      </w:r>
      <w:r w:rsidR="00F90D96" w:rsidRPr="009B4FC9">
        <w:t xml:space="preserve"> </w:t>
      </w:r>
      <w:r w:rsidR="00B80094" w:rsidRPr="009B4FC9">
        <w:t>giới</w:t>
      </w:r>
      <w:r w:rsidR="00F90D96" w:rsidRPr="009B4FC9">
        <w:t xml:space="preserve"> </w:t>
      </w:r>
      <w:r w:rsidR="00B80094" w:rsidRPr="009B4FC9">
        <w:t>hạn</w:t>
      </w:r>
      <w:r w:rsidR="00F90D96" w:rsidRPr="009B4FC9">
        <w:t xml:space="preserve"> </w:t>
      </w:r>
      <w:r w:rsidR="00B80094" w:rsidRPr="009B4FC9">
        <w:t>ở</w:t>
      </w:r>
      <w:r w:rsidR="00F90D96" w:rsidRPr="009B4FC9">
        <w:t xml:space="preserve"> </w:t>
      </w:r>
      <w:r w:rsidR="00B80094" w:rsidRPr="009B4FC9">
        <w:t>châu</w:t>
      </w:r>
      <w:r w:rsidR="00F90D96" w:rsidRPr="009B4FC9">
        <w:t xml:space="preserve"> </w:t>
      </w:r>
      <w:r w:rsidR="00B80094" w:rsidRPr="009B4FC9">
        <w:t>Phi.</w:t>
      </w:r>
    </w:p>
    <w:p w14:paraId="1666DEEF" w14:textId="7EA23D3C" w:rsidR="00B80094" w:rsidRPr="0053332E" w:rsidRDefault="00B80094" w:rsidP="00645B03">
      <w:pPr>
        <w:pStyle w:val="ListParagraph"/>
        <w:numPr>
          <w:ilvl w:val="0"/>
          <w:numId w:val="31"/>
        </w:numPr>
        <w:spacing w:line="360" w:lineRule="auto"/>
      </w:pPr>
      <w:r w:rsidRPr="0053332E">
        <w:t>Phân</w:t>
      </w:r>
      <w:r w:rsidR="00F90D96" w:rsidRPr="0053332E">
        <w:t xml:space="preserve"> </w:t>
      </w:r>
      <w:r w:rsidRPr="0053332E">
        <w:t>tích</w:t>
      </w:r>
      <w:r w:rsidR="00F90D96" w:rsidRPr="0053332E">
        <w:t xml:space="preserve"> </w:t>
      </w:r>
      <w:r w:rsidRPr="0053332E">
        <w:t>xu</w:t>
      </w:r>
      <w:r w:rsidR="00F90D96" w:rsidRPr="0053332E">
        <w:t xml:space="preserve"> </w:t>
      </w:r>
      <w:r w:rsidRPr="0053332E">
        <w:t>hướng:</w:t>
      </w:r>
      <w:r w:rsidR="00F90D96" w:rsidRPr="0053332E">
        <w:t xml:space="preserve"> </w:t>
      </w:r>
    </w:p>
    <w:p w14:paraId="038341C2" w14:textId="482912AB" w:rsidR="00B80094" w:rsidRPr="009B4FC9" w:rsidRDefault="00E47AF9" w:rsidP="0042196A">
      <w:pPr>
        <w:pStyle w:val="ListParagraph"/>
        <w:spacing w:line="360" w:lineRule="auto"/>
        <w:ind w:left="567"/>
      </w:pPr>
      <w:r w:rsidRPr="009B4FC9">
        <w:t>+</w:t>
      </w:r>
      <w:r w:rsidR="00F90D96" w:rsidRPr="009B4FC9">
        <w:t xml:space="preserve"> </w:t>
      </w:r>
      <w:r w:rsidR="00B80094" w:rsidRPr="009B4FC9">
        <w:t>Tỷ</w:t>
      </w:r>
      <w:r w:rsidR="00F90D96" w:rsidRPr="009B4FC9">
        <w:t xml:space="preserve"> </w:t>
      </w:r>
      <w:r w:rsidR="00B80094" w:rsidRPr="009B4FC9">
        <w:t>lệ</w:t>
      </w:r>
      <w:r w:rsidR="00F90D96" w:rsidRPr="009B4FC9">
        <w:t xml:space="preserve"> </w:t>
      </w:r>
      <w:r w:rsidR="00B80094" w:rsidRPr="009B4FC9">
        <w:t>thất</w:t>
      </w:r>
      <w:r w:rsidR="00F90D96" w:rsidRPr="009B4FC9">
        <w:t xml:space="preserve"> </w:t>
      </w:r>
      <w:r w:rsidR="00B80094" w:rsidRPr="009B4FC9">
        <w:t>nghiệp</w:t>
      </w:r>
      <w:r w:rsidR="00F90D96" w:rsidRPr="009B4FC9">
        <w:t xml:space="preserve"> </w:t>
      </w:r>
      <w:r w:rsidR="00B80094" w:rsidRPr="009B4FC9">
        <w:t>dao</w:t>
      </w:r>
      <w:r w:rsidR="00F90D96" w:rsidRPr="009B4FC9">
        <w:t xml:space="preserve"> </w:t>
      </w:r>
      <w:r w:rsidR="00B80094" w:rsidRPr="009B4FC9">
        <w:t>động</w:t>
      </w:r>
      <w:r w:rsidR="00F90D96" w:rsidRPr="009B4FC9">
        <w:t xml:space="preserve"> </w:t>
      </w:r>
      <w:r w:rsidR="00B80094" w:rsidRPr="009B4FC9">
        <w:t>từ</w:t>
      </w:r>
      <w:r w:rsidR="00F90D96" w:rsidRPr="009B4FC9">
        <w:t xml:space="preserve"> </w:t>
      </w:r>
      <w:r w:rsidR="00B80094" w:rsidRPr="009B4FC9">
        <w:t>18%</w:t>
      </w:r>
      <w:r w:rsidR="00F90D96" w:rsidRPr="009B4FC9">
        <w:t xml:space="preserve"> </w:t>
      </w:r>
      <w:r w:rsidR="00B80094" w:rsidRPr="009B4FC9">
        <w:t>(Sudan)</w:t>
      </w:r>
      <w:r w:rsidR="00F90D96" w:rsidRPr="009B4FC9">
        <w:t xml:space="preserve"> </w:t>
      </w:r>
      <w:r w:rsidR="00B80094" w:rsidRPr="009B4FC9">
        <w:t>đến</w:t>
      </w:r>
      <w:r w:rsidR="00F90D96" w:rsidRPr="009B4FC9">
        <w:t xml:space="preserve"> </w:t>
      </w:r>
      <w:r w:rsidR="00B80094" w:rsidRPr="009B4FC9">
        <w:t>40%</w:t>
      </w:r>
      <w:r w:rsidR="00F90D96" w:rsidRPr="009B4FC9">
        <w:t xml:space="preserve"> </w:t>
      </w:r>
      <w:r w:rsidR="00B80094" w:rsidRPr="009B4FC9">
        <w:t>(Djibouti),</w:t>
      </w:r>
      <w:r w:rsidR="00F90D96" w:rsidRPr="009B4FC9">
        <w:t xml:space="preserve"> </w:t>
      </w:r>
      <w:r w:rsidR="00B80094" w:rsidRPr="009B4FC9">
        <w:t>cho</w:t>
      </w:r>
      <w:r w:rsidR="00F90D96" w:rsidRPr="009B4FC9">
        <w:t xml:space="preserve"> </w:t>
      </w:r>
      <w:r w:rsidR="00B80094" w:rsidRPr="009B4FC9">
        <w:t>thấy</w:t>
      </w:r>
      <w:r w:rsidR="00F90D96" w:rsidRPr="009B4FC9">
        <w:t xml:space="preserve"> </w:t>
      </w:r>
      <w:r w:rsidR="00B80094" w:rsidRPr="009B4FC9">
        <w:t>sự</w:t>
      </w:r>
      <w:r w:rsidR="00F90D96" w:rsidRPr="009B4FC9">
        <w:t xml:space="preserve"> </w:t>
      </w:r>
      <w:r w:rsidR="00B80094" w:rsidRPr="009B4FC9">
        <w:t>chênh</w:t>
      </w:r>
      <w:r w:rsidR="00F90D96" w:rsidRPr="009B4FC9">
        <w:t xml:space="preserve"> </w:t>
      </w:r>
      <w:r w:rsidR="00B80094" w:rsidRPr="009B4FC9">
        <w:t>lệch</w:t>
      </w:r>
      <w:r w:rsidR="00F90D96" w:rsidRPr="009B4FC9">
        <w:t xml:space="preserve"> </w:t>
      </w:r>
      <w:r w:rsidR="00B80094" w:rsidRPr="009B4FC9">
        <w:t>đáng</w:t>
      </w:r>
      <w:r w:rsidR="00F90D96" w:rsidRPr="009B4FC9">
        <w:t xml:space="preserve"> </w:t>
      </w:r>
      <w:r w:rsidR="00B80094" w:rsidRPr="009B4FC9">
        <w:t>kể</w:t>
      </w:r>
      <w:r w:rsidR="00F90D96" w:rsidRPr="009B4FC9">
        <w:t xml:space="preserve"> </w:t>
      </w:r>
      <w:r w:rsidR="00B80094" w:rsidRPr="009B4FC9">
        <w:t>giữa</w:t>
      </w:r>
      <w:r w:rsidR="00F90D96" w:rsidRPr="009B4FC9">
        <w:t xml:space="preserve"> </w:t>
      </w:r>
      <w:r w:rsidR="00B80094" w:rsidRPr="009B4FC9">
        <w:t>các</w:t>
      </w:r>
      <w:r w:rsidR="00F90D96" w:rsidRPr="009B4FC9">
        <w:t xml:space="preserve"> </w:t>
      </w:r>
      <w:r w:rsidR="00B80094" w:rsidRPr="009B4FC9">
        <w:t>quốc</w:t>
      </w:r>
      <w:r w:rsidR="00F90D96" w:rsidRPr="009B4FC9">
        <w:t xml:space="preserve"> </w:t>
      </w:r>
      <w:r w:rsidR="00B80094" w:rsidRPr="009B4FC9">
        <w:t>gia.</w:t>
      </w:r>
    </w:p>
    <w:p w14:paraId="5D7E552A" w14:textId="4E2FE41D" w:rsidR="00B80094" w:rsidRPr="009B4FC9" w:rsidRDefault="00E47AF9" w:rsidP="0042196A">
      <w:pPr>
        <w:pStyle w:val="ListParagraph"/>
        <w:spacing w:line="360" w:lineRule="auto"/>
        <w:ind w:left="567"/>
      </w:pPr>
      <w:r w:rsidRPr="009B4FC9">
        <w:t>+</w:t>
      </w:r>
      <w:r w:rsidR="00F90D96" w:rsidRPr="009B4FC9">
        <w:t xml:space="preserve"> </w:t>
      </w:r>
      <w:r w:rsidR="00B80094" w:rsidRPr="009B4FC9">
        <w:t>Các</w:t>
      </w:r>
      <w:r w:rsidR="00F90D96" w:rsidRPr="009B4FC9">
        <w:t xml:space="preserve"> </w:t>
      </w:r>
      <w:r w:rsidR="00B80094" w:rsidRPr="009B4FC9">
        <w:t>quốc</w:t>
      </w:r>
      <w:r w:rsidR="00F90D96" w:rsidRPr="009B4FC9">
        <w:t xml:space="preserve"> </w:t>
      </w:r>
      <w:r w:rsidR="00B80094" w:rsidRPr="009B4FC9">
        <w:t>gia</w:t>
      </w:r>
      <w:r w:rsidR="00F90D96" w:rsidRPr="009B4FC9">
        <w:t xml:space="preserve"> </w:t>
      </w:r>
      <w:r w:rsidR="00B80094" w:rsidRPr="009B4FC9">
        <w:t>có</w:t>
      </w:r>
      <w:r w:rsidR="00F90D96" w:rsidRPr="009B4FC9">
        <w:t xml:space="preserve"> </w:t>
      </w:r>
      <w:r w:rsidR="00B80094" w:rsidRPr="009B4FC9">
        <w:t>tỷ</w:t>
      </w:r>
      <w:r w:rsidR="00F90D96" w:rsidRPr="009B4FC9">
        <w:t xml:space="preserve"> </w:t>
      </w:r>
      <w:r w:rsidR="00B80094" w:rsidRPr="009B4FC9">
        <w:t>lệ</w:t>
      </w:r>
      <w:r w:rsidR="00F90D96" w:rsidRPr="009B4FC9">
        <w:t xml:space="preserve"> </w:t>
      </w:r>
      <w:r w:rsidR="00B80094" w:rsidRPr="009B4FC9">
        <w:t>thất</w:t>
      </w:r>
      <w:r w:rsidR="00F90D96" w:rsidRPr="009B4FC9">
        <w:t xml:space="preserve"> </w:t>
      </w:r>
      <w:r w:rsidR="00B80094" w:rsidRPr="009B4FC9">
        <w:t>nghiệp</w:t>
      </w:r>
      <w:r w:rsidR="00F90D96" w:rsidRPr="009B4FC9">
        <w:t xml:space="preserve"> </w:t>
      </w:r>
      <w:r w:rsidR="00B80094" w:rsidRPr="009B4FC9">
        <w:t>cao</w:t>
      </w:r>
      <w:r w:rsidR="00F90D96" w:rsidRPr="009B4FC9">
        <w:t xml:space="preserve"> </w:t>
      </w:r>
      <w:r w:rsidR="00B80094" w:rsidRPr="009B4FC9">
        <w:t>nhất</w:t>
      </w:r>
      <w:r w:rsidR="00F90D96" w:rsidRPr="009B4FC9">
        <w:t xml:space="preserve"> </w:t>
      </w:r>
      <w:r w:rsidR="00B80094" w:rsidRPr="009B4FC9">
        <w:t>(Djibouti,</w:t>
      </w:r>
      <w:r w:rsidR="00F90D96" w:rsidRPr="009B4FC9">
        <w:t xml:space="preserve"> </w:t>
      </w:r>
      <w:r w:rsidR="00B80094" w:rsidRPr="009B4FC9">
        <w:t>Palestinian</w:t>
      </w:r>
      <w:r w:rsidR="00F90D96" w:rsidRPr="009B4FC9">
        <w:t xml:space="preserve"> </w:t>
      </w:r>
      <w:r w:rsidR="00B80094" w:rsidRPr="009B4FC9">
        <w:t>Territories)</w:t>
      </w:r>
      <w:r w:rsidR="00F90D96" w:rsidRPr="009B4FC9">
        <w:t xml:space="preserve"> </w:t>
      </w:r>
      <w:r w:rsidR="00B80094" w:rsidRPr="009B4FC9">
        <w:t>thường</w:t>
      </w:r>
      <w:r w:rsidR="00F90D96" w:rsidRPr="009B4FC9">
        <w:t xml:space="preserve"> </w:t>
      </w:r>
      <w:r w:rsidR="00B80094" w:rsidRPr="009B4FC9">
        <w:t>đối</w:t>
      </w:r>
      <w:r w:rsidR="00F90D96" w:rsidRPr="009B4FC9">
        <w:t xml:space="preserve"> </w:t>
      </w:r>
      <w:r w:rsidR="00B80094" w:rsidRPr="009B4FC9">
        <w:t>mặt</w:t>
      </w:r>
      <w:r w:rsidR="00F90D96" w:rsidRPr="009B4FC9">
        <w:t xml:space="preserve"> </w:t>
      </w:r>
      <w:r w:rsidR="00B80094" w:rsidRPr="009B4FC9">
        <w:t>với</w:t>
      </w:r>
      <w:r w:rsidR="00F90D96" w:rsidRPr="009B4FC9">
        <w:t xml:space="preserve"> </w:t>
      </w:r>
      <w:r w:rsidR="00B80094" w:rsidRPr="009B4FC9">
        <w:t>các</w:t>
      </w:r>
      <w:r w:rsidR="00F90D96" w:rsidRPr="009B4FC9">
        <w:t xml:space="preserve"> </w:t>
      </w:r>
      <w:r w:rsidR="00B80094" w:rsidRPr="009B4FC9">
        <w:t>vấn</w:t>
      </w:r>
      <w:r w:rsidR="00F90D96" w:rsidRPr="009B4FC9">
        <w:t xml:space="preserve"> </w:t>
      </w:r>
      <w:r w:rsidR="00B80094" w:rsidRPr="009B4FC9">
        <w:t>đề</w:t>
      </w:r>
      <w:r w:rsidR="00F90D96" w:rsidRPr="009B4FC9">
        <w:t xml:space="preserve"> </w:t>
      </w:r>
      <w:r w:rsidR="00B80094" w:rsidRPr="009B4FC9">
        <w:t>như</w:t>
      </w:r>
      <w:r w:rsidR="00F90D96" w:rsidRPr="009B4FC9">
        <w:t xml:space="preserve"> </w:t>
      </w:r>
      <w:r w:rsidR="00B80094" w:rsidRPr="009B4FC9">
        <w:t>bất</w:t>
      </w:r>
      <w:r w:rsidR="00F90D96" w:rsidRPr="009B4FC9">
        <w:t xml:space="preserve"> </w:t>
      </w:r>
      <w:r w:rsidR="00B80094" w:rsidRPr="009B4FC9">
        <w:t>ổn</w:t>
      </w:r>
      <w:r w:rsidR="00F90D96" w:rsidRPr="009B4FC9">
        <w:t xml:space="preserve"> </w:t>
      </w:r>
      <w:r w:rsidR="00B80094" w:rsidRPr="009B4FC9">
        <w:t>chính</w:t>
      </w:r>
      <w:r w:rsidR="00F90D96" w:rsidRPr="009B4FC9">
        <w:t xml:space="preserve"> </w:t>
      </w:r>
      <w:r w:rsidR="00B80094" w:rsidRPr="009B4FC9">
        <w:t>trị,</w:t>
      </w:r>
      <w:r w:rsidR="00F90D96" w:rsidRPr="009B4FC9">
        <w:t xml:space="preserve"> </w:t>
      </w:r>
      <w:r w:rsidR="00B80094" w:rsidRPr="009B4FC9">
        <w:t>xung</w:t>
      </w:r>
      <w:r w:rsidR="00F90D96" w:rsidRPr="009B4FC9">
        <w:t xml:space="preserve"> </w:t>
      </w:r>
      <w:r w:rsidR="00B80094" w:rsidRPr="009B4FC9">
        <w:t>đột</w:t>
      </w:r>
      <w:r w:rsidR="00F90D96" w:rsidRPr="009B4FC9">
        <w:t xml:space="preserve"> </w:t>
      </w:r>
      <w:r w:rsidR="00B80094" w:rsidRPr="009B4FC9">
        <w:t>hoặc</w:t>
      </w:r>
      <w:r w:rsidR="00F90D96" w:rsidRPr="009B4FC9">
        <w:t xml:space="preserve"> </w:t>
      </w:r>
      <w:r w:rsidR="00B80094" w:rsidRPr="009B4FC9">
        <w:t>nền</w:t>
      </w:r>
      <w:r w:rsidR="00F90D96" w:rsidRPr="009B4FC9">
        <w:t xml:space="preserve"> </w:t>
      </w:r>
      <w:r w:rsidR="00B80094" w:rsidRPr="009B4FC9">
        <w:t>kinh</w:t>
      </w:r>
      <w:r w:rsidR="00F90D96" w:rsidRPr="009B4FC9">
        <w:t xml:space="preserve"> </w:t>
      </w:r>
      <w:r w:rsidR="00B80094" w:rsidRPr="009B4FC9">
        <w:t>tế</w:t>
      </w:r>
      <w:r w:rsidR="00F90D96" w:rsidRPr="009B4FC9">
        <w:t xml:space="preserve"> </w:t>
      </w:r>
      <w:r w:rsidR="00B80094" w:rsidRPr="009B4FC9">
        <w:t>kém</w:t>
      </w:r>
      <w:r w:rsidR="00F90D96" w:rsidRPr="009B4FC9">
        <w:t xml:space="preserve"> </w:t>
      </w:r>
      <w:r w:rsidR="00B80094" w:rsidRPr="009B4FC9">
        <w:t>phát</w:t>
      </w:r>
      <w:r w:rsidR="00F90D96" w:rsidRPr="009B4FC9">
        <w:t xml:space="preserve"> </w:t>
      </w:r>
      <w:r w:rsidR="00B80094" w:rsidRPr="009B4FC9">
        <w:t>triển.</w:t>
      </w:r>
    </w:p>
    <w:p w14:paraId="5296141C" w14:textId="7CDCB562" w:rsidR="00B80094" w:rsidRPr="009B4FC9" w:rsidRDefault="00E47AF9" w:rsidP="0042196A">
      <w:pPr>
        <w:pStyle w:val="ListParagraph"/>
        <w:spacing w:line="360" w:lineRule="auto"/>
        <w:ind w:left="567"/>
      </w:pPr>
      <w:r w:rsidRPr="009B4FC9">
        <w:t>+</w:t>
      </w:r>
      <w:r w:rsidR="00F90D96" w:rsidRPr="009B4FC9">
        <w:t xml:space="preserve"> </w:t>
      </w:r>
      <w:r w:rsidR="00B80094" w:rsidRPr="009B4FC9">
        <w:t>Những</w:t>
      </w:r>
      <w:r w:rsidR="00F90D96" w:rsidRPr="009B4FC9">
        <w:t xml:space="preserve"> </w:t>
      </w:r>
      <w:r w:rsidR="00B80094" w:rsidRPr="009B4FC9">
        <w:t>quốc</w:t>
      </w:r>
      <w:r w:rsidR="00F90D96" w:rsidRPr="009B4FC9">
        <w:t xml:space="preserve"> </w:t>
      </w:r>
      <w:r w:rsidR="00B80094" w:rsidRPr="009B4FC9">
        <w:t>gia</w:t>
      </w:r>
      <w:r w:rsidR="00F90D96" w:rsidRPr="009B4FC9">
        <w:t xml:space="preserve"> </w:t>
      </w:r>
      <w:r w:rsidR="00B80094" w:rsidRPr="009B4FC9">
        <w:t>như</w:t>
      </w:r>
      <w:r w:rsidR="00F90D96" w:rsidRPr="009B4FC9">
        <w:t xml:space="preserve"> </w:t>
      </w:r>
      <w:r w:rsidR="00B80094" w:rsidRPr="009B4FC9">
        <w:t>South</w:t>
      </w:r>
      <w:r w:rsidR="00F90D96" w:rsidRPr="009B4FC9">
        <w:t xml:space="preserve"> </w:t>
      </w:r>
      <w:r w:rsidR="00B80094" w:rsidRPr="009B4FC9">
        <w:t>Africa</w:t>
      </w:r>
      <w:r w:rsidR="00F90D96" w:rsidRPr="009B4FC9">
        <w:t xml:space="preserve"> </w:t>
      </w:r>
      <w:r w:rsidR="00B80094" w:rsidRPr="009B4FC9">
        <w:t>và</w:t>
      </w:r>
      <w:r w:rsidR="00F90D96" w:rsidRPr="009B4FC9">
        <w:t xml:space="preserve"> </w:t>
      </w:r>
      <w:r w:rsidR="00B80094" w:rsidRPr="009B4FC9">
        <w:t>Bosnia</w:t>
      </w:r>
      <w:r w:rsidR="00F90D96" w:rsidRPr="009B4FC9">
        <w:t xml:space="preserve"> </w:t>
      </w:r>
      <w:r w:rsidR="00B80094" w:rsidRPr="009B4FC9">
        <w:t>and</w:t>
      </w:r>
      <w:r w:rsidR="00F90D96" w:rsidRPr="009B4FC9">
        <w:t xml:space="preserve"> </w:t>
      </w:r>
      <w:r w:rsidR="00B80094" w:rsidRPr="009B4FC9">
        <w:t>Herzegovina,</w:t>
      </w:r>
      <w:r w:rsidR="00F90D96" w:rsidRPr="009B4FC9">
        <w:t xml:space="preserve"> </w:t>
      </w:r>
      <w:r w:rsidR="00B80094" w:rsidRPr="009B4FC9">
        <w:t>dù</w:t>
      </w:r>
      <w:r w:rsidR="00F90D96" w:rsidRPr="009B4FC9">
        <w:t xml:space="preserve"> </w:t>
      </w:r>
      <w:r w:rsidR="00B80094" w:rsidRPr="009B4FC9">
        <w:t>có</w:t>
      </w:r>
      <w:r w:rsidR="00F90D96" w:rsidRPr="009B4FC9">
        <w:t xml:space="preserve"> </w:t>
      </w:r>
      <w:r w:rsidR="00B80094" w:rsidRPr="009B4FC9">
        <w:t>nền</w:t>
      </w:r>
      <w:r w:rsidR="00F90D96" w:rsidRPr="009B4FC9">
        <w:t xml:space="preserve"> </w:t>
      </w:r>
      <w:r w:rsidR="00B80094" w:rsidRPr="009B4FC9">
        <w:t>kinh</w:t>
      </w:r>
      <w:r w:rsidR="00F90D96" w:rsidRPr="009B4FC9">
        <w:t xml:space="preserve"> </w:t>
      </w:r>
      <w:r w:rsidR="00B80094" w:rsidRPr="009B4FC9">
        <w:t>tế</w:t>
      </w:r>
      <w:r w:rsidR="00F90D96" w:rsidRPr="009B4FC9">
        <w:t xml:space="preserve"> </w:t>
      </w:r>
      <w:r w:rsidR="00B80094" w:rsidRPr="009B4FC9">
        <w:t>tương</w:t>
      </w:r>
      <w:r w:rsidR="00F90D96" w:rsidRPr="009B4FC9">
        <w:t xml:space="preserve"> </w:t>
      </w:r>
      <w:r w:rsidR="00B80094" w:rsidRPr="009B4FC9">
        <w:t>đối</w:t>
      </w:r>
      <w:r w:rsidR="00F90D96" w:rsidRPr="009B4FC9">
        <w:t xml:space="preserve"> </w:t>
      </w:r>
      <w:r w:rsidR="00B80094" w:rsidRPr="009B4FC9">
        <w:t>phát</w:t>
      </w:r>
      <w:r w:rsidR="00F90D96" w:rsidRPr="009B4FC9">
        <w:t xml:space="preserve"> </w:t>
      </w:r>
      <w:r w:rsidR="00B80094" w:rsidRPr="009B4FC9">
        <w:t>triển</w:t>
      </w:r>
      <w:r w:rsidR="00F90D96" w:rsidRPr="009B4FC9">
        <w:t xml:space="preserve"> </w:t>
      </w:r>
      <w:r w:rsidR="00B80094" w:rsidRPr="009B4FC9">
        <w:t>hơn</w:t>
      </w:r>
      <w:r w:rsidR="00F90D96" w:rsidRPr="009B4FC9">
        <w:t xml:space="preserve"> </w:t>
      </w:r>
      <w:r w:rsidR="00B80094" w:rsidRPr="009B4FC9">
        <w:t>trong</w:t>
      </w:r>
      <w:r w:rsidR="00F90D96" w:rsidRPr="009B4FC9">
        <w:t xml:space="preserve"> </w:t>
      </w:r>
      <w:r w:rsidR="00B80094" w:rsidRPr="009B4FC9">
        <w:t>danh</w:t>
      </w:r>
      <w:r w:rsidR="00F90D96" w:rsidRPr="009B4FC9">
        <w:t xml:space="preserve"> </w:t>
      </w:r>
      <w:r w:rsidR="00B80094" w:rsidRPr="009B4FC9">
        <w:t>sách,</w:t>
      </w:r>
      <w:r w:rsidR="00F90D96" w:rsidRPr="009B4FC9">
        <w:t xml:space="preserve"> </w:t>
      </w:r>
      <w:r w:rsidR="00B80094" w:rsidRPr="009B4FC9">
        <w:t>vẫn</w:t>
      </w:r>
      <w:r w:rsidR="00F90D96" w:rsidRPr="009B4FC9">
        <w:t xml:space="preserve"> </w:t>
      </w:r>
      <w:r w:rsidR="00B80094" w:rsidRPr="009B4FC9">
        <w:t>gặp</w:t>
      </w:r>
      <w:r w:rsidR="00F90D96" w:rsidRPr="009B4FC9">
        <w:t xml:space="preserve"> </w:t>
      </w:r>
      <w:r w:rsidR="00B80094" w:rsidRPr="009B4FC9">
        <w:t>khó</w:t>
      </w:r>
      <w:r w:rsidR="00F90D96" w:rsidRPr="009B4FC9">
        <w:t xml:space="preserve"> </w:t>
      </w:r>
      <w:r w:rsidR="00B80094" w:rsidRPr="009B4FC9">
        <w:t>khăn</w:t>
      </w:r>
      <w:r w:rsidR="00F90D96" w:rsidRPr="009B4FC9">
        <w:t xml:space="preserve"> </w:t>
      </w:r>
      <w:r w:rsidR="00B80094" w:rsidRPr="009B4FC9">
        <w:t>với</w:t>
      </w:r>
      <w:r w:rsidR="00F90D96" w:rsidRPr="009B4FC9">
        <w:t xml:space="preserve"> </w:t>
      </w:r>
      <w:r w:rsidR="00B80094" w:rsidRPr="009B4FC9">
        <w:t>thất</w:t>
      </w:r>
      <w:r w:rsidR="00F90D96" w:rsidRPr="009B4FC9">
        <w:t xml:space="preserve"> </w:t>
      </w:r>
      <w:r w:rsidR="00B80094" w:rsidRPr="009B4FC9">
        <w:t>nghiệp,</w:t>
      </w:r>
      <w:r w:rsidR="00F90D96" w:rsidRPr="009B4FC9">
        <w:t xml:space="preserve"> </w:t>
      </w:r>
      <w:r w:rsidR="00B80094" w:rsidRPr="009B4FC9">
        <w:t>có</w:t>
      </w:r>
      <w:r w:rsidR="00F90D96" w:rsidRPr="009B4FC9">
        <w:t xml:space="preserve"> </w:t>
      </w:r>
      <w:r w:rsidR="00B80094" w:rsidRPr="009B4FC9">
        <w:t>thể</w:t>
      </w:r>
      <w:r w:rsidR="00F90D96" w:rsidRPr="009B4FC9">
        <w:t xml:space="preserve"> </w:t>
      </w:r>
      <w:r w:rsidR="00B80094" w:rsidRPr="009B4FC9">
        <w:t>do</w:t>
      </w:r>
      <w:r w:rsidR="00F90D96" w:rsidRPr="009B4FC9">
        <w:t xml:space="preserve"> </w:t>
      </w:r>
      <w:r w:rsidR="00B80094" w:rsidRPr="009B4FC9">
        <w:t>bất</w:t>
      </w:r>
      <w:r w:rsidR="00F90D96" w:rsidRPr="009B4FC9">
        <w:t xml:space="preserve"> </w:t>
      </w:r>
      <w:r w:rsidR="00B80094" w:rsidRPr="009B4FC9">
        <w:t>bình</w:t>
      </w:r>
      <w:r w:rsidR="00F90D96" w:rsidRPr="009B4FC9">
        <w:t xml:space="preserve"> </w:t>
      </w:r>
      <w:r w:rsidR="00B80094" w:rsidRPr="009B4FC9">
        <w:t>đẳng</w:t>
      </w:r>
      <w:r w:rsidR="00F90D96" w:rsidRPr="009B4FC9">
        <w:t xml:space="preserve"> </w:t>
      </w:r>
      <w:r w:rsidR="00B80094" w:rsidRPr="009B4FC9">
        <w:t>kinh</w:t>
      </w:r>
      <w:r w:rsidR="00F90D96" w:rsidRPr="009B4FC9">
        <w:t xml:space="preserve"> </w:t>
      </w:r>
      <w:r w:rsidR="00B80094" w:rsidRPr="009B4FC9">
        <w:t>tế</w:t>
      </w:r>
      <w:r w:rsidR="00F90D96" w:rsidRPr="009B4FC9">
        <w:t xml:space="preserve"> </w:t>
      </w:r>
      <w:r w:rsidR="00B80094" w:rsidRPr="009B4FC9">
        <w:t>hoặc</w:t>
      </w:r>
      <w:r w:rsidR="00F90D96" w:rsidRPr="009B4FC9">
        <w:t xml:space="preserve"> </w:t>
      </w:r>
      <w:r w:rsidR="00B80094" w:rsidRPr="009B4FC9">
        <w:t>thị</w:t>
      </w:r>
      <w:r w:rsidR="00F90D96" w:rsidRPr="009B4FC9">
        <w:t xml:space="preserve"> </w:t>
      </w:r>
      <w:r w:rsidR="00B80094" w:rsidRPr="009B4FC9">
        <w:t>trường</w:t>
      </w:r>
      <w:r w:rsidR="00F90D96" w:rsidRPr="009B4FC9">
        <w:t xml:space="preserve"> </w:t>
      </w:r>
      <w:r w:rsidR="00B80094" w:rsidRPr="009B4FC9">
        <w:t>lao</w:t>
      </w:r>
      <w:r w:rsidR="00F90D96" w:rsidRPr="009B4FC9">
        <w:t xml:space="preserve"> </w:t>
      </w:r>
      <w:r w:rsidR="00B80094" w:rsidRPr="009B4FC9">
        <w:t>động</w:t>
      </w:r>
      <w:r w:rsidR="00F90D96" w:rsidRPr="009B4FC9">
        <w:t xml:space="preserve"> </w:t>
      </w:r>
      <w:r w:rsidR="00B80094" w:rsidRPr="009B4FC9">
        <w:t>không</w:t>
      </w:r>
      <w:r w:rsidR="00F90D96" w:rsidRPr="009B4FC9">
        <w:t xml:space="preserve"> </w:t>
      </w:r>
      <w:r w:rsidR="00B80094" w:rsidRPr="009B4FC9">
        <w:t>hiệu</w:t>
      </w:r>
      <w:r w:rsidR="00F90D96" w:rsidRPr="009B4FC9">
        <w:t xml:space="preserve"> </w:t>
      </w:r>
      <w:r w:rsidR="00B80094" w:rsidRPr="009B4FC9">
        <w:t>quả.</w:t>
      </w:r>
    </w:p>
    <w:p w14:paraId="628E4691" w14:textId="3EB6016F" w:rsidR="00B80094" w:rsidRPr="0053332E" w:rsidRDefault="00B80094" w:rsidP="00645B03">
      <w:pPr>
        <w:pStyle w:val="ListParagraph"/>
        <w:numPr>
          <w:ilvl w:val="0"/>
          <w:numId w:val="31"/>
        </w:numPr>
        <w:spacing w:line="360" w:lineRule="auto"/>
      </w:pPr>
      <w:r w:rsidRPr="0053332E">
        <w:t>Nguyên</w:t>
      </w:r>
      <w:r w:rsidR="00F90D96" w:rsidRPr="0053332E">
        <w:t xml:space="preserve"> </w:t>
      </w:r>
      <w:r w:rsidRPr="0053332E">
        <w:t>nhân</w:t>
      </w:r>
      <w:r w:rsidR="00F90D96" w:rsidRPr="0053332E">
        <w:t xml:space="preserve"> </w:t>
      </w:r>
      <w:r w:rsidRPr="0053332E">
        <w:t>tiềm</w:t>
      </w:r>
      <w:r w:rsidR="00F90D96" w:rsidRPr="0053332E">
        <w:t xml:space="preserve"> </w:t>
      </w:r>
      <w:r w:rsidRPr="0053332E">
        <w:t>tàng:</w:t>
      </w:r>
      <w:r w:rsidR="00F90D96" w:rsidRPr="0053332E">
        <w:t xml:space="preserve"> </w:t>
      </w:r>
    </w:p>
    <w:p w14:paraId="0736250F" w14:textId="17DB813F" w:rsidR="00B80094" w:rsidRPr="009B4FC9" w:rsidRDefault="00594F56" w:rsidP="0042196A">
      <w:pPr>
        <w:pStyle w:val="ListParagraph"/>
        <w:spacing w:line="360" w:lineRule="auto"/>
        <w:ind w:left="567"/>
      </w:pPr>
      <w:r w:rsidRPr="009B4FC9">
        <w:t>+</w:t>
      </w:r>
      <w:r w:rsidR="00F90D96" w:rsidRPr="009B4FC9">
        <w:t xml:space="preserve"> </w:t>
      </w:r>
      <w:r w:rsidR="00B80094" w:rsidRPr="009B4FC9">
        <w:t>Các</w:t>
      </w:r>
      <w:r w:rsidR="00F90D96" w:rsidRPr="009B4FC9">
        <w:t xml:space="preserve"> </w:t>
      </w:r>
      <w:r w:rsidR="00B80094" w:rsidRPr="009B4FC9">
        <w:t>quốc</w:t>
      </w:r>
      <w:r w:rsidR="00F90D96" w:rsidRPr="009B4FC9">
        <w:t xml:space="preserve"> </w:t>
      </w:r>
      <w:r w:rsidR="00B80094" w:rsidRPr="009B4FC9">
        <w:t>gia</w:t>
      </w:r>
      <w:r w:rsidR="00F90D96" w:rsidRPr="009B4FC9">
        <w:t xml:space="preserve"> </w:t>
      </w:r>
      <w:r w:rsidR="00B80094" w:rsidRPr="009B4FC9">
        <w:t>châu</w:t>
      </w:r>
      <w:r w:rsidR="00F90D96" w:rsidRPr="009B4FC9">
        <w:t xml:space="preserve"> </w:t>
      </w:r>
      <w:r w:rsidR="00B80094" w:rsidRPr="009B4FC9">
        <w:t>Phi</w:t>
      </w:r>
      <w:r w:rsidR="00F90D96" w:rsidRPr="009B4FC9">
        <w:t xml:space="preserve"> </w:t>
      </w:r>
      <w:r w:rsidR="00B80094" w:rsidRPr="009B4FC9">
        <w:t>thường</w:t>
      </w:r>
      <w:r w:rsidR="00F90D96" w:rsidRPr="009B4FC9">
        <w:t xml:space="preserve"> </w:t>
      </w:r>
      <w:r w:rsidR="00B80094" w:rsidRPr="009B4FC9">
        <w:t>gặp</w:t>
      </w:r>
      <w:r w:rsidR="00F90D96" w:rsidRPr="009B4FC9">
        <w:t xml:space="preserve"> </w:t>
      </w:r>
      <w:r w:rsidR="00B80094" w:rsidRPr="009B4FC9">
        <w:t>vấn</w:t>
      </w:r>
      <w:r w:rsidR="00F90D96" w:rsidRPr="009B4FC9">
        <w:t xml:space="preserve"> </w:t>
      </w:r>
      <w:r w:rsidR="00B80094" w:rsidRPr="009B4FC9">
        <w:t>đề</w:t>
      </w:r>
      <w:r w:rsidR="00F90D96" w:rsidRPr="009B4FC9">
        <w:t xml:space="preserve"> </w:t>
      </w:r>
      <w:r w:rsidR="00B80094" w:rsidRPr="009B4FC9">
        <w:t>về</w:t>
      </w:r>
      <w:r w:rsidR="00F90D96" w:rsidRPr="009B4FC9">
        <w:t xml:space="preserve"> </w:t>
      </w:r>
      <w:r w:rsidR="00B80094" w:rsidRPr="009B4FC9">
        <w:t>tăng</w:t>
      </w:r>
      <w:r w:rsidR="00F90D96" w:rsidRPr="009B4FC9">
        <w:t xml:space="preserve"> </w:t>
      </w:r>
      <w:r w:rsidR="00B80094" w:rsidRPr="009B4FC9">
        <w:t>trưởng</w:t>
      </w:r>
      <w:r w:rsidR="00F90D96" w:rsidRPr="009B4FC9">
        <w:t xml:space="preserve"> </w:t>
      </w:r>
      <w:r w:rsidR="00B80094" w:rsidRPr="009B4FC9">
        <w:t>dân</w:t>
      </w:r>
      <w:r w:rsidR="00F90D96" w:rsidRPr="009B4FC9">
        <w:t xml:space="preserve"> </w:t>
      </w:r>
      <w:r w:rsidR="00B80094" w:rsidRPr="009B4FC9">
        <w:t>số</w:t>
      </w:r>
      <w:r w:rsidR="00F90D96" w:rsidRPr="009B4FC9">
        <w:t xml:space="preserve"> </w:t>
      </w:r>
      <w:r w:rsidR="00B80094" w:rsidRPr="009B4FC9">
        <w:t>nhanh,</w:t>
      </w:r>
      <w:r w:rsidR="00F90D96" w:rsidRPr="009B4FC9">
        <w:t xml:space="preserve"> </w:t>
      </w:r>
      <w:r w:rsidR="00B80094" w:rsidRPr="009B4FC9">
        <w:t>thiếu</w:t>
      </w:r>
      <w:r w:rsidR="00F90D96" w:rsidRPr="009B4FC9">
        <w:t xml:space="preserve"> </w:t>
      </w:r>
      <w:r w:rsidR="00B80094" w:rsidRPr="009B4FC9">
        <w:t>cơ</w:t>
      </w:r>
      <w:r w:rsidR="00F90D96" w:rsidRPr="009B4FC9">
        <w:t xml:space="preserve"> </w:t>
      </w:r>
      <w:r w:rsidR="00B80094" w:rsidRPr="009B4FC9">
        <w:t>hội</w:t>
      </w:r>
      <w:r w:rsidR="00F90D96" w:rsidRPr="009B4FC9">
        <w:t xml:space="preserve"> </w:t>
      </w:r>
      <w:r w:rsidR="00B80094" w:rsidRPr="009B4FC9">
        <w:t>việc</w:t>
      </w:r>
      <w:r w:rsidR="00F90D96" w:rsidRPr="009B4FC9">
        <w:t xml:space="preserve"> </w:t>
      </w:r>
      <w:r w:rsidR="00B80094" w:rsidRPr="009B4FC9">
        <w:t>làm</w:t>
      </w:r>
      <w:r w:rsidR="00F90D96" w:rsidRPr="009B4FC9">
        <w:t xml:space="preserve"> </w:t>
      </w:r>
      <w:r w:rsidR="00B80094" w:rsidRPr="009B4FC9">
        <w:t>và</w:t>
      </w:r>
      <w:r w:rsidR="00F90D96" w:rsidRPr="009B4FC9">
        <w:t xml:space="preserve"> </w:t>
      </w:r>
      <w:r w:rsidR="00B80094" w:rsidRPr="009B4FC9">
        <w:t>cơ</w:t>
      </w:r>
      <w:r w:rsidR="00F90D96" w:rsidRPr="009B4FC9">
        <w:t xml:space="preserve"> </w:t>
      </w:r>
      <w:r w:rsidR="00B80094" w:rsidRPr="009B4FC9">
        <w:t>sở</w:t>
      </w:r>
      <w:r w:rsidR="00F90D96" w:rsidRPr="009B4FC9">
        <w:t xml:space="preserve"> </w:t>
      </w:r>
      <w:r w:rsidR="00B80094" w:rsidRPr="009B4FC9">
        <w:t>hạ</w:t>
      </w:r>
      <w:r w:rsidR="00F90D96" w:rsidRPr="009B4FC9">
        <w:t xml:space="preserve"> </w:t>
      </w:r>
      <w:r w:rsidR="00B80094" w:rsidRPr="009B4FC9">
        <w:t>tầng</w:t>
      </w:r>
      <w:r w:rsidR="00F90D96" w:rsidRPr="009B4FC9">
        <w:t xml:space="preserve"> </w:t>
      </w:r>
      <w:r w:rsidR="00B80094" w:rsidRPr="009B4FC9">
        <w:t>kinh</w:t>
      </w:r>
      <w:r w:rsidR="00F90D96" w:rsidRPr="009B4FC9">
        <w:t xml:space="preserve"> </w:t>
      </w:r>
      <w:r w:rsidR="00B80094" w:rsidRPr="009B4FC9">
        <w:t>tế</w:t>
      </w:r>
      <w:r w:rsidR="00F90D96" w:rsidRPr="009B4FC9">
        <w:t xml:space="preserve"> </w:t>
      </w:r>
      <w:r w:rsidR="00B80094" w:rsidRPr="009B4FC9">
        <w:t>yếu.</w:t>
      </w:r>
    </w:p>
    <w:p w14:paraId="43387802" w14:textId="0641CF13" w:rsidR="00B80094" w:rsidRPr="009B4FC9" w:rsidRDefault="00594F56" w:rsidP="0042196A">
      <w:pPr>
        <w:pStyle w:val="ListParagraph"/>
        <w:spacing w:line="360" w:lineRule="auto"/>
        <w:ind w:left="567"/>
      </w:pPr>
      <w:r w:rsidRPr="009B4FC9">
        <w:t>+</w:t>
      </w:r>
      <w:r w:rsidR="00F90D96" w:rsidRPr="009B4FC9">
        <w:t xml:space="preserve"> </w:t>
      </w:r>
      <w:r w:rsidR="00B80094" w:rsidRPr="009B4FC9">
        <w:t>Palestinian</w:t>
      </w:r>
      <w:r w:rsidR="00F90D96" w:rsidRPr="009B4FC9">
        <w:t xml:space="preserve"> </w:t>
      </w:r>
      <w:r w:rsidR="00B80094" w:rsidRPr="009B4FC9">
        <w:t>Territories</w:t>
      </w:r>
      <w:r w:rsidR="00F90D96" w:rsidRPr="009B4FC9">
        <w:t xml:space="preserve"> </w:t>
      </w:r>
      <w:r w:rsidR="00B80094" w:rsidRPr="009B4FC9">
        <w:t>chịu</w:t>
      </w:r>
      <w:r w:rsidR="00F90D96" w:rsidRPr="009B4FC9">
        <w:t xml:space="preserve"> </w:t>
      </w:r>
      <w:r w:rsidR="00B80094" w:rsidRPr="009B4FC9">
        <w:t>ảnh</w:t>
      </w:r>
      <w:r w:rsidR="00F90D96" w:rsidRPr="009B4FC9">
        <w:t xml:space="preserve"> </w:t>
      </w:r>
      <w:r w:rsidR="00B80094" w:rsidRPr="009B4FC9">
        <w:t>hưởng</w:t>
      </w:r>
      <w:r w:rsidR="00F90D96" w:rsidRPr="009B4FC9">
        <w:t xml:space="preserve"> </w:t>
      </w:r>
      <w:r w:rsidR="00B80094" w:rsidRPr="009B4FC9">
        <w:t>từ</w:t>
      </w:r>
      <w:r w:rsidR="00F90D96" w:rsidRPr="009B4FC9">
        <w:t xml:space="preserve"> </w:t>
      </w:r>
      <w:r w:rsidR="00B80094" w:rsidRPr="009B4FC9">
        <w:t>xung</w:t>
      </w:r>
      <w:r w:rsidR="00F90D96" w:rsidRPr="009B4FC9">
        <w:t xml:space="preserve"> </w:t>
      </w:r>
      <w:r w:rsidR="00B80094" w:rsidRPr="009B4FC9">
        <w:t>đột</w:t>
      </w:r>
      <w:r w:rsidR="00F90D96" w:rsidRPr="009B4FC9">
        <w:t xml:space="preserve"> </w:t>
      </w:r>
      <w:r w:rsidR="00B80094" w:rsidRPr="009B4FC9">
        <w:t>kéo</w:t>
      </w:r>
      <w:r w:rsidR="00F90D96" w:rsidRPr="009B4FC9">
        <w:t xml:space="preserve"> </w:t>
      </w:r>
      <w:r w:rsidR="00B80094" w:rsidRPr="009B4FC9">
        <w:t>dài,</w:t>
      </w:r>
      <w:r w:rsidR="00F90D96" w:rsidRPr="009B4FC9">
        <w:t xml:space="preserve"> </w:t>
      </w:r>
      <w:r w:rsidR="00B80094" w:rsidRPr="009B4FC9">
        <w:t>gây</w:t>
      </w:r>
      <w:r w:rsidR="00F90D96" w:rsidRPr="009B4FC9">
        <w:t xml:space="preserve"> </w:t>
      </w:r>
      <w:r w:rsidR="00B80094" w:rsidRPr="009B4FC9">
        <w:t>gián</w:t>
      </w:r>
      <w:r w:rsidR="00F90D96" w:rsidRPr="009B4FC9">
        <w:t xml:space="preserve"> </w:t>
      </w:r>
      <w:r w:rsidR="00B80094" w:rsidRPr="009B4FC9">
        <w:t>đoạn</w:t>
      </w:r>
      <w:r w:rsidR="00F90D96" w:rsidRPr="009B4FC9">
        <w:t xml:space="preserve"> </w:t>
      </w:r>
      <w:r w:rsidR="00B80094" w:rsidRPr="009B4FC9">
        <w:t>thị</w:t>
      </w:r>
      <w:r w:rsidR="00F90D96" w:rsidRPr="009B4FC9">
        <w:t xml:space="preserve"> </w:t>
      </w:r>
      <w:r w:rsidR="00B80094" w:rsidRPr="009B4FC9">
        <w:t>trường</w:t>
      </w:r>
      <w:r w:rsidR="00F90D96" w:rsidRPr="009B4FC9">
        <w:t xml:space="preserve"> </w:t>
      </w:r>
      <w:r w:rsidR="00B80094" w:rsidRPr="009B4FC9">
        <w:t>lao</w:t>
      </w:r>
      <w:r w:rsidR="00F90D96" w:rsidRPr="009B4FC9">
        <w:t xml:space="preserve"> </w:t>
      </w:r>
      <w:r w:rsidR="00B80094" w:rsidRPr="009B4FC9">
        <w:t>động.</w:t>
      </w:r>
    </w:p>
    <w:p w14:paraId="6860AA1C" w14:textId="771B2E5B" w:rsidR="00B80094" w:rsidRPr="009B4FC9" w:rsidRDefault="00594F56" w:rsidP="0042196A">
      <w:pPr>
        <w:pStyle w:val="ListParagraph"/>
        <w:spacing w:line="360" w:lineRule="auto"/>
        <w:ind w:left="567"/>
      </w:pPr>
      <w:r w:rsidRPr="009B4FC9">
        <w:t>+</w:t>
      </w:r>
      <w:r w:rsidR="00F90D96" w:rsidRPr="009B4FC9">
        <w:t xml:space="preserve"> </w:t>
      </w:r>
      <w:r w:rsidR="00B80094" w:rsidRPr="009B4FC9">
        <w:t>Bosnia</w:t>
      </w:r>
      <w:r w:rsidR="00F90D96" w:rsidRPr="009B4FC9">
        <w:t xml:space="preserve"> </w:t>
      </w:r>
      <w:r w:rsidR="00B80094" w:rsidRPr="009B4FC9">
        <w:t>and</w:t>
      </w:r>
      <w:r w:rsidR="00F90D96" w:rsidRPr="009B4FC9">
        <w:t xml:space="preserve"> </w:t>
      </w:r>
      <w:r w:rsidR="00B80094" w:rsidRPr="009B4FC9">
        <w:t>Herzegovina</w:t>
      </w:r>
      <w:r w:rsidR="00F90D96" w:rsidRPr="009B4FC9">
        <w:t xml:space="preserve"> </w:t>
      </w:r>
      <w:r w:rsidR="00B80094" w:rsidRPr="009B4FC9">
        <w:t>có</w:t>
      </w:r>
      <w:r w:rsidR="00F90D96" w:rsidRPr="009B4FC9">
        <w:t xml:space="preserve"> </w:t>
      </w:r>
      <w:r w:rsidR="00B80094" w:rsidRPr="009B4FC9">
        <w:t>thể</w:t>
      </w:r>
      <w:r w:rsidR="00F90D96" w:rsidRPr="009B4FC9">
        <w:t xml:space="preserve"> </w:t>
      </w:r>
      <w:r w:rsidR="00B80094" w:rsidRPr="009B4FC9">
        <w:t>bị</w:t>
      </w:r>
      <w:r w:rsidR="00F90D96" w:rsidRPr="009B4FC9">
        <w:t xml:space="preserve"> </w:t>
      </w:r>
      <w:r w:rsidR="00B80094" w:rsidRPr="009B4FC9">
        <w:t>ảnh</w:t>
      </w:r>
      <w:r w:rsidR="00F90D96" w:rsidRPr="009B4FC9">
        <w:t xml:space="preserve"> </w:t>
      </w:r>
      <w:r w:rsidR="00B80094" w:rsidRPr="009B4FC9">
        <w:t>hưởng</w:t>
      </w:r>
      <w:r w:rsidR="00F90D96" w:rsidRPr="009B4FC9">
        <w:t xml:space="preserve"> </w:t>
      </w:r>
      <w:r w:rsidR="00B80094" w:rsidRPr="009B4FC9">
        <w:t>bởi</w:t>
      </w:r>
      <w:r w:rsidR="00F90D96" w:rsidRPr="009B4FC9">
        <w:t xml:space="preserve"> </w:t>
      </w:r>
      <w:r w:rsidR="00B80094" w:rsidRPr="009B4FC9">
        <w:t>hệ</w:t>
      </w:r>
      <w:r w:rsidR="00F90D96" w:rsidRPr="009B4FC9">
        <w:t xml:space="preserve"> </w:t>
      </w:r>
      <w:r w:rsidR="00B80094" w:rsidRPr="009B4FC9">
        <w:t>quả</w:t>
      </w:r>
      <w:r w:rsidR="00F90D96" w:rsidRPr="009B4FC9">
        <w:t xml:space="preserve"> </w:t>
      </w:r>
      <w:r w:rsidR="00B80094" w:rsidRPr="009B4FC9">
        <w:t>của</w:t>
      </w:r>
      <w:r w:rsidR="00F90D96" w:rsidRPr="009B4FC9">
        <w:t xml:space="preserve"> </w:t>
      </w:r>
      <w:r w:rsidR="00B80094" w:rsidRPr="009B4FC9">
        <w:t>chiến</w:t>
      </w:r>
      <w:r w:rsidR="00F90D96" w:rsidRPr="009B4FC9">
        <w:t xml:space="preserve"> </w:t>
      </w:r>
      <w:r w:rsidR="00B80094" w:rsidRPr="009B4FC9">
        <w:t>tranh</w:t>
      </w:r>
      <w:r w:rsidR="00F90D96" w:rsidRPr="009B4FC9">
        <w:t xml:space="preserve"> </w:t>
      </w:r>
      <w:r w:rsidR="00B80094" w:rsidRPr="009B4FC9">
        <w:t>trước</w:t>
      </w:r>
      <w:r w:rsidR="00F90D96" w:rsidRPr="009B4FC9">
        <w:t xml:space="preserve"> </w:t>
      </w:r>
      <w:r w:rsidR="00B80094" w:rsidRPr="009B4FC9">
        <w:t>đây</w:t>
      </w:r>
      <w:r w:rsidR="00F90D96" w:rsidRPr="009B4FC9">
        <w:t xml:space="preserve"> </w:t>
      </w:r>
      <w:r w:rsidR="00B80094" w:rsidRPr="009B4FC9">
        <w:t>và</w:t>
      </w:r>
      <w:r w:rsidR="00F90D96" w:rsidRPr="009B4FC9">
        <w:t xml:space="preserve"> </w:t>
      </w:r>
      <w:r w:rsidR="00B80094" w:rsidRPr="009B4FC9">
        <w:t>quá</w:t>
      </w:r>
      <w:r w:rsidR="00F90D96" w:rsidRPr="009B4FC9">
        <w:t xml:space="preserve"> </w:t>
      </w:r>
      <w:r w:rsidR="00B80094" w:rsidRPr="009B4FC9">
        <w:t>trình</w:t>
      </w:r>
      <w:r w:rsidR="00F90D96" w:rsidRPr="009B4FC9">
        <w:t xml:space="preserve"> </w:t>
      </w:r>
      <w:r w:rsidR="00B80094" w:rsidRPr="009B4FC9">
        <w:t>chuyển</w:t>
      </w:r>
      <w:r w:rsidR="00F90D96" w:rsidRPr="009B4FC9">
        <w:t xml:space="preserve"> </w:t>
      </w:r>
      <w:r w:rsidR="00B80094" w:rsidRPr="009B4FC9">
        <w:t>đổi</w:t>
      </w:r>
      <w:r w:rsidR="00F90D96" w:rsidRPr="009B4FC9">
        <w:t xml:space="preserve"> </w:t>
      </w:r>
      <w:r w:rsidR="00B80094" w:rsidRPr="009B4FC9">
        <w:t>kinh</w:t>
      </w:r>
      <w:r w:rsidR="00F90D96" w:rsidRPr="009B4FC9">
        <w:t xml:space="preserve"> </w:t>
      </w:r>
      <w:r w:rsidR="00B80094" w:rsidRPr="009B4FC9">
        <w:t>tế</w:t>
      </w:r>
      <w:r w:rsidR="00F90D96" w:rsidRPr="009B4FC9">
        <w:t xml:space="preserve"> </w:t>
      </w:r>
      <w:r w:rsidR="00B80094" w:rsidRPr="009B4FC9">
        <w:t>chậm.</w:t>
      </w:r>
    </w:p>
    <w:p w14:paraId="3F1A0825" w14:textId="659FC3F2" w:rsidR="001146C7" w:rsidRPr="009B4FC9" w:rsidRDefault="00B80094" w:rsidP="0053332E">
      <w:pPr>
        <w:spacing w:line="360" w:lineRule="auto"/>
        <w:ind w:firstLine="567"/>
      </w:pPr>
      <w:r w:rsidRPr="0053332E">
        <w:t>Kết</w:t>
      </w:r>
      <w:r w:rsidR="00F90D96" w:rsidRPr="0053332E">
        <w:t xml:space="preserve"> </w:t>
      </w:r>
      <w:r w:rsidRPr="0053332E">
        <w:t>luận:</w:t>
      </w:r>
      <w:r w:rsidR="00F90D96" w:rsidRPr="009B4FC9">
        <w:t xml:space="preserve"> </w:t>
      </w:r>
      <w:r w:rsidRPr="009B4FC9">
        <w:t>Biểu</w:t>
      </w:r>
      <w:r w:rsidR="00F90D96" w:rsidRPr="009B4FC9">
        <w:t xml:space="preserve"> </w:t>
      </w:r>
      <w:r w:rsidRPr="009B4FC9">
        <w:t>đồ</w:t>
      </w:r>
      <w:r w:rsidR="00F90D96" w:rsidRPr="009B4FC9">
        <w:t xml:space="preserve"> </w:t>
      </w:r>
      <w:r w:rsidRPr="009B4FC9">
        <w:t>cho</w:t>
      </w:r>
      <w:r w:rsidR="00F90D96" w:rsidRPr="009B4FC9">
        <w:t xml:space="preserve"> </w:t>
      </w:r>
      <w:r w:rsidRPr="009B4FC9">
        <w:t>thấy</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là</w:t>
      </w:r>
      <w:r w:rsidR="00F90D96" w:rsidRPr="009B4FC9">
        <w:t xml:space="preserve"> </w:t>
      </w:r>
      <w:r w:rsidRPr="009B4FC9">
        <w:t>vấn</w:t>
      </w:r>
      <w:r w:rsidR="00F90D96" w:rsidRPr="009B4FC9">
        <w:t xml:space="preserve"> </w:t>
      </w:r>
      <w:r w:rsidRPr="009B4FC9">
        <w:t>đề</w:t>
      </w:r>
      <w:r w:rsidR="00F90D96" w:rsidRPr="009B4FC9">
        <w:t xml:space="preserve"> </w:t>
      </w:r>
      <w:r w:rsidRPr="009B4FC9">
        <w:t>nghiêm</w:t>
      </w:r>
      <w:r w:rsidR="00F90D96" w:rsidRPr="009B4FC9">
        <w:t xml:space="preserve"> </w:t>
      </w:r>
      <w:r w:rsidRPr="009B4FC9">
        <w:t>trọng</w:t>
      </w:r>
      <w:r w:rsidR="00F90D96" w:rsidRPr="009B4FC9">
        <w:t xml:space="preserve"> </w:t>
      </w:r>
      <w:r w:rsidRPr="009B4FC9">
        <w:t>ở</w:t>
      </w:r>
      <w:r w:rsidR="00F90D96" w:rsidRPr="009B4FC9">
        <w:t xml:space="preserve"> </w:t>
      </w:r>
      <w:r w:rsidRPr="009B4FC9">
        <w:t>nhiều</w:t>
      </w:r>
      <w:r w:rsidR="00F90D96" w:rsidRPr="009B4FC9">
        <w:t xml:space="preserve"> </w:t>
      </w:r>
      <w:r w:rsidRPr="009B4FC9">
        <w:t>khu</w:t>
      </w:r>
      <w:r w:rsidR="00F90D96" w:rsidRPr="009B4FC9">
        <w:t xml:space="preserve"> </w:t>
      </w:r>
      <w:r w:rsidRPr="009B4FC9">
        <w:t>vực,</w:t>
      </w:r>
      <w:r w:rsidR="00F90D96" w:rsidRPr="009B4FC9">
        <w:t xml:space="preserve"> </w:t>
      </w:r>
      <w:r w:rsidRPr="009B4FC9">
        <w:t>đặc</w:t>
      </w:r>
      <w:r w:rsidR="00F90D96" w:rsidRPr="009B4FC9">
        <w:t xml:space="preserve"> </w:t>
      </w:r>
      <w:r w:rsidRPr="009B4FC9">
        <w:t>biệt</w:t>
      </w:r>
      <w:r w:rsidR="00F90D96" w:rsidRPr="009B4FC9">
        <w:t xml:space="preserve"> </w:t>
      </w:r>
      <w:r w:rsidRPr="009B4FC9">
        <w:t>là</w:t>
      </w:r>
      <w:r w:rsidR="00F90D96" w:rsidRPr="009B4FC9">
        <w:t xml:space="preserve"> </w:t>
      </w:r>
      <w:r w:rsidRPr="009B4FC9">
        <w:t>châu</w:t>
      </w:r>
      <w:r w:rsidR="00F90D96" w:rsidRPr="009B4FC9">
        <w:t xml:space="preserve"> </w:t>
      </w:r>
      <w:r w:rsidRPr="009B4FC9">
        <w:t>Phi.</w:t>
      </w:r>
      <w:r w:rsidR="00F90D96" w:rsidRPr="009B4FC9">
        <w:t xml:space="preserve"> </w:t>
      </w:r>
      <w:r w:rsidRPr="009B4FC9">
        <w:t>Các</w:t>
      </w:r>
      <w:r w:rsidR="00F90D96" w:rsidRPr="009B4FC9">
        <w:t xml:space="preserve"> </w:t>
      </w:r>
      <w:r w:rsidRPr="009B4FC9">
        <w:t>quốc</w:t>
      </w:r>
      <w:r w:rsidR="00F90D96" w:rsidRPr="009B4FC9">
        <w:t xml:space="preserve"> </w:t>
      </w:r>
      <w:r w:rsidRPr="009B4FC9">
        <w:t>gia</w:t>
      </w:r>
      <w:r w:rsidR="00F90D96" w:rsidRPr="009B4FC9">
        <w:t xml:space="preserve"> </w:t>
      </w:r>
      <w:r w:rsidRPr="009B4FC9">
        <w:t>này</w:t>
      </w:r>
      <w:r w:rsidR="00F90D96" w:rsidRPr="009B4FC9">
        <w:t xml:space="preserve"> </w:t>
      </w:r>
      <w:r w:rsidRPr="009B4FC9">
        <w:t>cần</w:t>
      </w:r>
      <w:r w:rsidR="00F90D96" w:rsidRPr="009B4FC9">
        <w:t xml:space="preserve"> </w:t>
      </w:r>
      <w:r w:rsidRPr="009B4FC9">
        <w:t>cải</w:t>
      </w:r>
      <w:r w:rsidR="00F90D96" w:rsidRPr="009B4FC9">
        <w:t xml:space="preserve"> </w:t>
      </w:r>
      <w:r w:rsidRPr="009B4FC9">
        <w:t>thiện</w:t>
      </w:r>
      <w:r w:rsidR="00F90D96" w:rsidRPr="009B4FC9">
        <w:t xml:space="preserve"> </w:t>
      </w:r>
      <w:r w:rsidRPr="009B4FC9">
        <w:t>chính</w:t>
      </w:r>
      <w:r w:rsidR="00F90D96" w:rsidRPr="009B4FC9">
        <w:t xml:space="preserve"> </w:t>
      </w:r>
      <w:r w:rsidRPr="009B4FC9">
        <w:t>sách</w:t>
      </w:r>
      <w:r w:rsidR="00F90D96" w:rsidRPr="009B4FC9">
        <w:t xml:space="preserve"> </w:t>
      </w:r>
      <w:r w:rsidRPr="009B4FC9">
        <w:t>kinh</w:t>
      </w:r>
      <w:r w:rsidR="00F90D96" w:rsidRPr="009B4FC9">
        <w:t xml:space="preserve"> </w:t>
      </w:r>
      <w:r w:rsidRPr="009B4FC9">
        <w:t>tế,</w:t>
      </w:r>
      <w:r w:rsidR="00F90D96" w:rsidRPr="009B4FC9">
        <w:t xml:space="preserve"> </w:t>
      </w:r>
      <w:r w:rsidRPr="009B4FC9">
        <w:t>đầu</w:t>
      </w:r>
      <w:r w:rsidR="00F90D96" w:rsidRPr="009B4FC9">
        <w:t xml:space="preserve"> </w:t>
      </w:r>
      <w:r w:rsidRPr="009B4FC9">
        <w:t>tư</w:t>
      </w:r>
      <w:r w:rsidR="00F90D96" w:rsidRPr="009B4FC9">
        <w:t xml:space="preserve"> </w:t>
      </w:r>
      <w:r w:rsidRPr="009B4FC9">
        <w:t>vào</w:t>
      </w:r>
      <w:r w:rsidR="00F90D96" w:rsidRPr="009B4FC9">
        <w:t xml:space="preserve"> </w:t>
      </w:r>
      <w:r w:rsidRPr="009B4FC9">
        <w:t>giáo</w:t>
      </w:r>
      <w:r w:rsidR="00F90D96" w:rsidRPr="009B4FC9">
        <w:t xml:space="preserve"> </w:t>
      </w:r>
      <w:r w:rsidRPr="009B4FC9">
        <w:t>dục</w:t>
      </w:r>
      <w:r w:rsidR="00F90D96" w:rsidRPr="009B4FC9">
        <w:t xml:space="preserve"> </w:t>
      </w:r>
      <w:r w:rsidRPr="009B4FC9">
        <w:t>và</w:t>
      </w:r>
      <w:r w:rsidR="00F90D96" w:rsidRPr="009B4FC9">
        <w:t xml:space="preserve"> </w:t>
      </w:r>
      <w:r w:rsidRPr="009B4FC9">
        <w:t>tạo</w:t>
      </w:r>
      <w:r w:rsidR="00F90D96" w:rsidRPr="009B4FC9">
        <w:t xml:space="preserve"> </w:t>
      </w:r>
      <w:r w:rsidRPr="009B4FC9">
        <w:t>thêm</w:t>
      </w:r>
      <w:r w:rsidR="00F90D96" w:rsidRPr="009B4FC9">
        <w:t xml:space="preserve"> </w:t>
      </w:r>
      <w:r w:rsidRPr="009B4FC9">
        <w:t>cơ</w:t>
      </w:r>
      <w:r w:rsidR="00F90D96" w:rsidRPr="009B4FC9">
        <w:t xml:space="preserve"> </w:t>
      </w:r>
      <w:r w:rsidRPr="009B4FC9">
        <w:t>hội</w:t>
      </w:r>
      <w:r w:rsidR="00F90D96" w:rsidRPr="009B4FC9">
        <w:t xml:space="preserve"> </w:t>
      </w:r>
      <w:r w:rsidRPr="009B4FC9">
        <w:t>việc</w:t>
      </w:r>
      <w:r w:rsidR="00F90D96" w:rsidRPr="009B4FC9">
        <w:t xml:space="preserve"> </w:t>
      </w:r>
      <w:r w:rsidRPr="009B4FC9">
        <w:t>làm</w:t>
      </w:r>
      <w:r w:rsidR="00F90D96" w:rsidRPr="009B4FC9">
        <w:t xml:space="preserve"> </w:t>
      </w:r>
      <w:r w:rsidRPr="009B4FC9">
        <w:t>để</w:t>
      </w:r>
      <w:r w:rsidR="00F90D96" w:rsidRPr="009B4FC9">
        <w:t xml:space="preserve"> </w:t>
      </w:r>
      <w:r w:rsidRPr="009B4FC9">
        <w:t>giảm</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p>
    <w:p w14:paraId="3F64301F" w14:textId="4A2E0F2A" w:rsidR="002B2408" w:rsidRPr="004F69CD" w:rsidRDefault="00A21680" w:rsidP="0042196A">
      <w:pPr>
        <w:spacing w:line="360" w:lineRule="auto"/>
      </w:pPr>
      <w:r w:rsidRPr="004F69CD">
        <w:t>*</w:t>
      </w:r>
      <w:r w:rsidR="00F90D96" w:rsidRPr="004F69CD">
        <w:t xml:space="preserve"> </w:t>
      </w:r>
      <w:r w:rsidR="002B62DB" w:rsidRPr="004F69CD">
        <w:t>Tỉ</w:t>
      </w:r>
      <w:r w:rsidR="00F90D96" w:rsidRPr="004F69CD">
        <w:t xml:space="preserve"> </w:t>
      </w:r>
      <w:r w:rsidR="002B62DB" w:rsidRPr="004F69CD">
        <w:t>lệ</w:t>
      </w:r>
      <w:r w:rsidR="00F90D96" w:rsidRPr="004F69CD">
        <w:t xml:space="preserve"> </w:t>
      </w:r>
      <w:r w:rsidR="002B62DB" w:rsidRPr="004F69CD">
        <w:t>thất</w:t>
      </w:r>
      <w:r w:rsidR="00F90D96" w:rsidRPr="004F69CD">
        <w:t xml:space="preserve"> </w:t>
      </w:r>
      <w:r w:rsidR="002B62DB" w:rsidRPr="004F69CD">
        <w:t>nghiệp</w:t>
      </w:r>
      <w:r w:rsidR="00F90D96" w:rsidRPr="004F69CD">
        <w:t xml:space="preserve"> </w:t>
      </w:r>
      <w:r w:rsidR="002B62DB" w:rsidRPr="004F69CD">
        <w:t>theo</w:t>
      </w:r>
      <w:r w:rsidR="00F90D96" w:rsidRPr="004F69CD">
        <w:t xml:space="preserve"> </w:t>
      </w:r>
      <w:r w:rsidR="002B62DB" w:rsidRPr="004F69CD">
        <w:t>giới</w:t>
      </w:r>
      <w:r w:rsidR="00F90D96" w:rsidRPr="004F69CD">
        <w:t xml:space="preserve"> </w:t>
      </w:r>
      <w:r w:rsidR="002B62DB" w:rsidRPr="004F69CD">
        <w:t>tính</w:t>
      </w:r>
    </w:p>
    <w:p w14:paraId="1712CBD3" w14:textId="7A659879" w:rsidR="00B80094" w:rsidRPr="009B4FC9" w:rsidRDefault="002B2408" w:rsidP="0042196A">
      <w:pPr>
        <w:spacing w:line="360" w:lineRule="auto"/>
        <w:jc w:val="center"/>
      </w:pPr>
      <w:r w:rsidRPr="009B4FC9">
        <w:rPr>
          <w:noProof/>
        </w:rPr>
        <w:drawing>
          <wp:inline distT="0" distB="0" distL="0" distR="0" wp14:anchorId="2697421C" wp14:editId="0DE3D383">
            <wp:extent cx="3741420" cy="1201420"/>
            <wp:effectExtent l="0" t="0" r="0" b="0"/>
            <wp:docPr id="1275529967" name="Picture 1" descr="A graph of a graph showing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29967" name="Picture 1" descr="A graph of a graph showing a number of people&#10;&#10;AI-generated content may be incorrect."/>
                    <pic:cNvPicPr/>
                  </pic:nvPicPr>
                  <pic:blipFill>
                    <a:blip r:embed="rId25"/>
                    <a:stretch>
                      <a:fillRect/>
                    </a:stretch>
                  </pic:blipFill>
                  <pic:spPr>
                    <a:xfrm>
                      <a:off x="0" y="0"/>
                      <a:ext cx="3756907" cy="1206393"/>
                    </a:xfrm>
                    <a:prstGeom prst="rect">
                      <a:avLst/>
                    </a:prstGeom>
                  </pic:spPr>
                </pic:pic>
              </a:graphicData>
            </a:graphic>
          </wp:inline>
        </w:drawing>
      </w:r>
    </w:p>
    <w:p w14:paraId="0DDB4A25" w14:textId="57E087F2" w:rsidR="007359C9" w:rsidRPr="009B4FC9" w:rsidRDefault="007359C9" w:rsidP="0042196A">
      <w:pPr>
        <w:pStyle w:val="Caption"/>
        <w:spacing w:line="360" w:lineRule="auto"/>
        <w:rPr>
          <w:i w:val="0"/>
          <w:iCs w:val="0"/>
        </w:rPr>
      </w:pPr>
      <w:bookmarkStart w:id="43" w:name="_Toc199717841"/>
      <w:r w:rsidRPr="009B4FC9">
        <w:rPr>
          <w:i w:val="0"/>
          <w:iCs w:val="0"/>
        </w:rPr>
        <w:t>Hình</w:t>
      </w:r>
      <w:r w:rsidR="00F90D96" w:rsidRPr="009B4FC9">
        <w:rPr>
          <w:i w:val="0"/>
          <w:iCs w:val="0"/>
        </w:rPr>
        <w:t xml:space="preserve"> </w:t>
      </w:r>
      <w:r w:rsidRPr="009B4FC9">
        <w:rPr>
          <w:i w:val="0"/>
          <w:iCs w:val="0"/>
        </w:rPr>
        <w:t>2.</w:t>
      </w:r>
      <w:r w:rsidRPr="009B4FC9">
        <w:rPr>
          <w:i w:val="0"/>
          <w:iCs w:val="0"/>
        </w:rPr>
        <w:fldChar w:fldCharType="begin"/>
      </w:r>
      <w:r w:rsidRPr="009B4FC9">
        <w:rPr>
          <w:i w:val="0"/>
          <w:iCs w:val="0"/>
        </w:rPr>
        <w:instrText xml:space="preserve"> SEQ Hình_2. \* ARABIC </w:instrText>
      </w:r>
      <w:r w:rsidRPr="009B4FC9">
        <w:rPr>
          <w:i w:val="0"/>
          <w:iCs w:val="0"/>
        </w:rPr>
        <w:fldChar w:fldCharType="separate"/>
      </w:r>
      <w:r w:rsidR="005B59AD">
        <w:rPr>
          <w:i w:val="0"/>
          <w:iCs w:val="0"/>
          <w:noProof/>
        </w:rPr>
        <w:t>9</w:t>
      </w:r>
      <w:r w:rsidRPr="009B4FC9">
        <w:rPr>
          <w:i w:val="0"/>
          <w:iCs w:val="0"/>
        </w:rPr>
        <w:fldChar w:fldCharType="end"/>
      </w:r>
      <w:r w:rsidR="00F90D96" w:rsidRPr="009B4FC9">
        <w:rPr>
          <w:i w:val="0"/>
          <w:iCs w:val="0"/>
        </w:rPr>
        <w:t xml:space="preserve"> </w:t>
      </w:r>
      <w:r w:rsidRPr="009B4FC9">
        <w:rPr>
          <w:i w:val="0"/>
          <w:iCs w:val="0"/>
        </w:rPr>
        <w:t>Biểu</w:t>
      </w:r>
      <w:r w:rsidR="00F90D96" w:rsidRPr="009B4FC9">
        <w:rPr>
          <w:i w:val="0"/>
          <w:iCs w:val="0"/>
        </w:rPr>
        <w:t xml:space="preserve"> </w:t>
      </w:r>
      <w:r w:rsidRPr="009B4FC9">
        <w:rPr>
          <w:i w:val="0"/>
          <w:iCs w:val="0"/>
        </w:rPr>
        <w:t>đồ</w:t>
      </w:r>
      <w:r w:rsidR="00F90D96" w:rsidRPr="009B4FC9">
        <w:rPr>
          <w:i w:val="0"/>
          <w:iCs w:val="0"/>
        </w:rPr>
        <w:t xml:space="preserve"> </w:t>
      </w:r>
      <w:r w:rsidRPr="009B4FC9">
        <w:rPr>
          <w:i w:val="0"/>
          <w:iCs w:val="0"/>
        </w:rPr>
        <w:t>thể</w:t>
      </w:r>
      <w:r w:rsidR="00F90D96" w:rsidRPr="009B4FC9">
        <w:rPr>
          <w:i w:val="0"/>
          <w:iCs w:val="0"/>
        </w:rPr>
        <w:t xml:space="preserve"> </w:t>
      </w:r>
      <w:r w:rsidRPr="009B4FC9">
        <w:rPr>
          <w:i w:val="0"/>
          <w:iCs w:val="0"/>
        </w:rPr>
        <w:t>hiện</w:t>
      </w:r>
      <w:r w:rsidR="00F90D96" w:rsidRPr="009B4FC9">
        <w:rPr>
          <w:i w:val="0"/>
          <w:iCs w:val="0"/>
        </w:rPr>
        <w:t xml:space="preserve"> </w:t>
      </w:r>
      <w:r w:rsidRPr="009B4FC9">
        <w:rPr>
          <w:i w:val="0"/>
          <w:iCs w:val="0"/>
        </w:rPr>
        <w:t>tỉ</w:t>
      </w:r>
      <w:r w:rsidR="00F90D96" w:rsidRPr="009B4FC9">
        <w:rPr>
          <w:i w:val="0"/>
          <w:iCs w:val="0"/>
        </w:rPr>
        <w:t xml:space="preserve"> </w:t>
      </w:r>
      <w:r w:rsidRPr="009B4FC9">
        <w:rPr>
          <w:i w:val="0"/>
          <w:iCs w:val="0"/>
        </w:rPr>
        <w:t>lệ</w:t>
      </w:r>
      <w:r w:rsidR="00F90D96" w:rsidRPr="009B4FC9">
        <w:rPr>
          <w:i w:val="0"/>
          <w:iCs w:val="0"/>
        </w:rPr>
        <w:t xml:space="preserve"> </w:t>
      </w:r>
      <w:r w:rsidRPr="009B4FC9">
        <w:rPr>
          <w:i w:val="0"/>
          <w:iCs w:val="0"/>
        </w:rPr>
        <w:t>thất</w:t>
      </w:r>
      <w:r w:rsidR="00F90D96" w:rsidRPr="009B4FC9">
        <w:rPr>
          <w:i w:val="0"/>
          <w:iCs w:val="0"/>
        </w:rPr>
        <w:t xml:space="preserve"> </w:t>
      </w:r>
      <w:r w:rsidRPr="009B4FC9">
        <w:rPr>
          <w:i w:val="0"/>
          <w:iCs w:val="0"/>
        </w:rPr>
        <w:t>nghiệp</w:t>
      </w:r>
      <w:r w:rsidR="00F90D96" w:rsidRPr="009B4FC9">
        <w:rPr>
          <w:i w:val="0"/>
          <w:iCs w:val="0"/>
        </w:rPr>
        <w:t xml:space="preserve"> </w:t>
      </w:r>
      <w:r w:rsidRPr="009B4FC9">
        <w:rPr>
          <w:i w:val="0"/>
          <w:iCs w:val="0"/>
        </w:rPr>
        <w:t>theo</w:t>
      </w:r>
      <w:r w:rsidR="00F90D96" w:rsidRPr="009B4FC9">
        <w:rPr>
          <w:i w:val="0"/>
          <w:iCs w:val="0"/>
        </w:rPr>
        <w:t xml:space="preserve"> </w:t>
      </w:r>
      <w:r w:rsidRPr="009B4FC9">
        <w:rPr>
          <w:i w:val="0"/>
          <w:iCs w:val="0"/>
        </w:rPr>
        <w:t>giới</w:t>
      </w:r>
      <w:r w:rsidR="00F90D96" w:rsidRPr="009B4FC9">
        <w:rPr>
          <w:i w:val="0"/>
          <w:iCs w:val="0"/>
        </w:rPr>
        <w:t xml:space="preserve"> </w:t>
      </w:r>
      <w:r w:rsidRPr="009B4FC9">
        <w:rPr>
          <w:i w:val="0"/>
          <w:iCs w:val="0"/>
        </w:rPr>
        <w:t>tính</w:t>
      </w:r>
      <w:bookmarkEnd w:id="43"/>
    </w:p>
    <w:p w14:paraId="4C370BD7" w14:textId="56377468" w:rsidR="00AA4F49" w:rsidRPr="00A54372" w:rsidRDefault="00AA4F49" w:rsidP="00645B03">
      <w:pPr>
        <w:pStyle w:val="ListParagraph"/>
        <w:numPr>
          <w:ilvl w:val="0"/>
          <w:numId w:val="31"/>
        </w:numPr>
        <w:spacing w:line="360" w:lineRule="auto"/>
      </w:pPr>
      <w:r w:rsidRPr="00A54372">
        <w:lastRenderedPageBreak/>
        <w:t>So</w:t>
      </w:r>
      <w:r w:rsidR="00F90D96" w:rsidRPr="00A54372">
        <w:t xml:space="preserve"> </w:t>
      </w:r>
      <w:r w:rsidRPr="00A54372">
        <w:t>sánh</w:t>
      </w:r>
      <w:r w:rsidR="00F90D96" w:rsidRPr="00A54372">
        <w:t xml:space="preserve"> </w:t>
      </w:r>
      <w:r w:rsidRPr="00A54372">
        <w:t>tỷ</w:t>
      </w:r>
      <w:r w:rsidR="00F90D96" w:rsidRPr="00A54372">
        <w:t xml:space="preserve"> </w:t>
      </w:r>
      <w:r w:rsidRPr="00A54372">
        <w:t>lệ</w:t>
      </w:r>
      <w:r w:rsidR="00F90D96" w:rsidRPr="00A54372">
        <w:t xml:space="preserve"> </w:t>
      </w:r>
      <w:r w:rsidRPr="00A54372">
        <w:t>thất</w:t>
      </w:r>
      <w:r w:rsidR="00F90D96" w:rsidRPr="00A54372">
        <w:t xml:space="preserve"> </w:t>
      </w:r>
      <w:r w:rsidRPr="00A54372">
        <w:t>nghiệp:</w:t>
      </w:r>
      <w:r w:rsidR="00F90D96" w:rsidRPr="00A54372">
        <w:t xml:space="preserve"> </w:t>
      </w:r>
    </w:p>
    <w:p w14:paraId="76CE05B4" w14:textId="67E2F8BE" w:rsidR="00AA4F49" w:rsidRPr="009B4FC9" w:rsidRDefault="00C14DA7" w:rsidP="0042196A">
      <w:pPr>
        <w:pStyle w:val="ListParagraph"/>
        <w:spacing w:line="360" w:lineRule="auto"/>
        <w:ind w:left="567" w:firstLine="153"/>
      </w:pPr>
      <w:r w:rsidRPr="009B4FC9">
        <w:t>+</w:t>
      </w:r>
      <w:r w:rsidR="00F90D96" w:rsidRPr="009B4FC9">
        <w:t xml:space="preserve"> </w:t>
      </w:r>
      <w:r w:rsidR="00AA4F49" w:rsidRPr="009B4FC9">
        <w:t>Nữ</w:t>
      </w:r>
      <w:r w:rsidR="00F90D96" w:rsidRPr="009B4FC9">
        <w:t xml:space="preserve"> </w:t>
      </w:r>
      <w:r w:rsidR="00AA4F49" w:rsidRPr="009B4FC9">
        <w:t>(Female):</w:t>
      </w:r>
      <w:r w:rsidR="00F90D96" w:rsidRPr="009B4FC9">
        <w:t xml:space="preserve"> </w:t>
      </w:r>
      <w:r w:rsidR="00AA4F49" w:rsidRPr="009B4FC9">
        <w:t>Tỷ</w:t>
      </w:r>
      <w:r w:rsidR="00F90D96" w:rsidRPr="009B4FC9">
        <w:t xml:space="preserve"> </w:t>
      </w:r>
      <w:r w:rsidR="00AA4F49" w:rsidRPr="009B4FC9">
        <w:t>lệ</w:t>
      </w:r>
      <w:r w:rsidR="00F90D96" w:rsidRPr="009B4FC9">
        <w:t xml:space="preserve"> </w:t>
      </w:r>
      <w:r w:rsidR="00AA4F49" w:rsidRPr="009B4FC9">
        <w:t>thất</w:t>
      </w:r>
      <w:r w:rsidR="00F90D96" w:rsidRPr="009B4FC9">
        <w:t xml:space="preserve"> </w:t>
      </w:r>
      <w:r w:rsidR="00AA4F49" w:rsidRPr="009B4FC9">
        <w:t>nghiệp</w:t>
      </w:r>
      <w:r w:rsidR="00F90D96" w:rsidRPr="009B4FC9">
        <w:t xml:space="preserve"> </w:t>
      </w:r>
      <w:r w:rsidR="00AA4F49" w:rsidRPr="009B4FC9">
        <w:t>trung</w:t>
      </w:r>
      <w:r w:rsidR="00F90D96" w:rsidRPr="009B4FC9">
        <w:t xml:space="preserve"> </w:t>
      </w:r>
      <w:r w:rsidR="00AA4F49" w:rsidRPr="009B4FC9">
        <w:t>bình</w:t>
      </w:r>
      <w:r w:rsidR="00F90D96" w:rsidRPr="009B4FC9">
        <w:t xml:space="preserve"> </w:t>
      </w:r>
      <w:r w:rsidR="00AA4F49" w:rsidRPr="009B4FC9">
        <w:t>khoảng</w:t>
      </w:r>
      <w:r w:rsidR="00F90D96" w:rsidRPr="009B4FC9">
        <w:t xml:space="preserve"> </w:t>
      </w:r>
      <w:r w:rsidR="00AA4F49" w:rsidRPr="009B4FC9">
        <w:t>11%.</w:t>
      </w:r>
    </w:p>
    <w:p w14:paraId="58BDB8FC" w14:textId="3B3D1DFB" w:rsidR="00AA4F49" w:rsidRPr="009B4FC9" w:rsidRDefault="00C14DA7" w:rsidP="0042196A">
      <w:pPr>
        <w:pStyle w:val="ListParagraph"/>
        <w:spacing w:line="360" w:lineRule="auto"/>
        <w:ind w:left="567" w:firstLine="153"/>
      </w:pPr>
      <w:r w:rsidRPr="009B4FC9">
        <w:t>+</w:t>
      </w:r>
      <w:r w:rsidR="00F90D96" w:rsidRPr="009B4FC9">
        <w:t xml:space="preserve"> </w:t>
      </w:r>
      <w:r w:rsidR="00AA4F49" w:rsidRPr="009B4FC9">
        <w:t>Nam</w:t>
      </w:r>
      <w:r w:rsidR="00F90D96" w:rsidRPr="009B4FC9">
        <w:t xml:space="preserve"> </w:t>
      </w:r>
      <w:r w:rsidR="00AA4F49" w:rsidRPr="009B4FC9">
        <w:t>(Male):</w:t>
      </w:r>
      <w:r w:rsidR="00F90D96" w:rsidRPr="009B4FC9">
        <w:t xml:space="preserve"> </w:t>
      </w:r>
      <w:r w:rsidR="00AA4F49" w:rsidRPr="009B4FC9">
        <w:t>Tỷ</w:t>
      </w:r>
      <w:r w:rsidR="00F90D96" w:rsidRPr="009B4FC9">
        <w:t xml:space="preserve"> </w:t>
      </w:r>
      <w:r w:rsidR="00AA4F49" w:rsidRPr="009B4FC9">
        <w:t>lệ</w:t>
      </w:r>
      <w:r w:rsidR="00F90D96" w:rsidRPr="009B4FC9">
        <w:t xml:space="preserve"> </w:t>
      </w:r>
      <w:r w:rsidR="00AA4F49" w:rsidRPr="009B4FC9">
        <w:t>thất</w:t>
      </w:r>
      <w:r w:rsidR="00F90D96" w:rsidRPr="009B4FC9">
        <w:t xml:space="preserve"> </w:t>
      </w:r>
      <w:r w:rsidR="00AA4F49" w:rsidRPr="009B4FC9">
        <w:t>nghiệp</w:t>
      </w:r>
      <w:r w:rsidR="00F90D96" w:rsidRPr="009B4FC9">
        <w:t xml:space="preserve"> </w:t>
      </w:r>
      <w:r w:rsidR="00AA4F49" w:rsidRPr="009B4FC9">
        <w:t>trung</w:t>
      </w:r>
      <w:r w:rsidR="00F90D96" w:rsidRPr="009B4FC9">
        <w:t xml:space="preserve"> </w:t>
      </w:r>
      <w:r w:rsidR="00AA4F49" w:rsidRPr="009B4FC9">
        <w:t>bình</w:t>
      </w:r>
      <w:r w:rsidR="00F90D96" w:rsidRPr="009B4FC9">
        <w:t xml:space="preserve"> </w:t>
      </w:r>
      <w:r w:rsidR="00AA4F49" w:rsidRPr="009B4FC9">
        <w:t>khoảng</w:t>
      </w:r>
      <w:r w:rsidR="00F90D96" w:rsidRPr="009B4FC9">
        <w:t xml:space="preserve"> </w:t>
      </w:r>
      <w:r w:rsidR="00AA4F49" w:rsidRPr="009B4FC9">
        <w:t>9%.</w:t>
      </w:r>
    </w:p>
    <w:p w14:paraId="016E7949" w14:textId="582A98DD" w:rsidR="00AA4F49" w:rsidRPr="00A54372" w:rsidRDefault="00AA4F49" w:rsidP="00645B03">
      <w:pPr>
        <w:pStyle w:val="ListParagraph"/>
        <w:numPr>
          <w:ilvl w:val="0"/>
          <w:numId w:val="31"/>
        </w:numPr>
        <w:spacing w:line="360" w:lineRule="auto"/>
      </w:pPr>
      <w:r w:rsidRPr="00A54372">
        <w:t>Chênh</w:t>
      </w:r>
      <w:r w:rsidR="00F90D96" w:rsidRPr="00A54372">
        <w:t xml:space="preserve"> </w:t>
      </w:r>
      <w:r w:rsidRPr="00A54372">
        <w:t>lệch</w:t>
      </w:r>
      <w:r w:rsidR="00F90D96" w:rsidRPr="00A54372">
        <w:t xml:space="preserve"> </w:t>
      </w:r>
      <w:r w:rsidRPr="00A54372">
        <w:t>giới</w:t>
      </w:r>
      <w:r w:rsidR="00F90D96" w:rsidRPr="00A54372">
        <w:t xml:space="preserve"> </w:t>
      </w:r>
      <w:r w:rsidRPr="00A54372">
        <w:t>tính:</w:t>
      </w:r>
      <w:r w:rsidR="00F90D96" w:rsidRPr="00A54372">
        <w:t xml:space="preserve"> </w:t>
      </w:r>
    </w:p>
    <w:p w14:paraId="062FA1EA" w14:textId="2168CC4A" w:rsidR="00AA4F49" w:rsidRPr="009B4FC9" w:rsidRDefault="00C14DA7" w:rsidP="0042196A">
      <w:pPr>
        <w:pStyle w:val="ListParagraph"/>
        <w:spacing w:line="360" w:lineRule="auto"/>
        <w:ind w:left="567"/>
      </w:pPr>
      <w:r w:rsidRPr="009B4FC9">
        <w:t>+</w:t>
      </w:r>
      <w:r w:rsidR="00F90D96" w:rsidRPr="009B4FC9">
        <w:t xml:space="preserve"> </w:t>
      </w:r>
      <w:r w:rsidR="00AA4F49" w:rsidRPr="009B4FC9">
        <w:t>Phụ</w:t>
      </w:r>
      <w:r w:rsidR="00F90D96" w:rsidRPr="009B4FC9">
        <w:t xml:space="preserve"> </w:t>
      </w:r>
      <w:r w:rsidR="00AA4F49" w:rsidRPr="009B4FC9">
        <w:t>nữ</w:t>
      </w:r>
      <w:r w:rsidR="00F90D96" w:rsidRPr="009B4FC9">
        <w:t xml:space="preserve"> </w:t>
      </w:r>
      <w:r w:rsidR="00AA4F49" w:rsidRPr="009B4FC9">
        <w:t>có</w:t>
      </w:r>
      <w:r w:rsidR="00F90D96" w:rsidRPr="009B4FC9">
        <w:t xml:space="preserve"> </w:t>
      </w:r>
      <w:r w:rsidR="00AA4F49" w:rsidRPr="009B4FC9">
        <w:t>tỷ</w:t>
      </w:r>
      <w:r w:rsidR="00F90D96" w:rsidRPr="009B4FC9">
        <w:t xml:space="preserve"> </w:t>
      </w:r>
      <w:r w:rsidR="00AA4F49" w:rsidRPr="009B4FC9">
        <w:t>lệ</w:t>
      </w:r>
      <w:r w:rsidR="00F90D96" w:rsidRPr="009B4FC9">
        <w:t xml:space="preserve"> </w:t>
      </w:r>
      <w:r w:rsidR="00AA4F49" w:rsidRPr="009B4FC9">
        <w:t>thất</w:t>
      </w:r>
      <w:r w:rsidR="00F90D96" w:rsidRPr="009B4FC9">
        <w:t xml:space="preserve"> </w:t>
      </w:r>
      <w:r w:rsidR="00AA4F49" w:rsidRPr="009B4FC9">
        <w:t>nghiệp</w:t>
      </w:r>
      <w:r w:rsidR="00F90D96" w:rsidRPr="009B4FC9">
        <w:t xml:space="preserve"> </w:t>
      </w:r>
      <w:r w:rsidR="00AA4F49" w:rsidRPr="009B4FC9">
        <w:t>cao</w:t>
      </w:r>
      <w:r w:rsidR="00F90D96" w:rsidRPr="009B4FC9">
        <w:t xml:space="preserve"> </w:t>
      </w:r>
      <w:r w:rsidR="00AA4F49" w:rsidRPr="009B4FC9">
        <w:t>hơn</w:t>
      </w:r>
      <w:r w:rsidR="00F90D96" w:rsidRPr="009B4FC9">
        <w:t xml:space="preserve"> </w:t>
      </w:r>
      <w:r w:rsidR="00AA4F49" w:rsidRPr="009B4FC9">
        <w:t>nam</w:t>
      </w:r>
      <w:r w:rsidR="00F90D96" w:rsidRPr="009B4FC9">
        <w:t xml:space="preserve"> </w:t>
      </w:r>
      <w:r w:rsidR="00AA4F49" w:rsidRPr="009B4FC9">
        <w:t>giới</w:t>
      </w:r>
      <w:r w:rsidR="00F90D96" w:rsidRPr="009B4FC9">
        <w:t xml:space="preserve"> </w:t>
      </w:r>
      <w:r w:rsidR="00AA4F49" w:rsidRPr="009B4FC9">
        <w:t>khoảng</w:t>
      </w:r>
      <w:r w:rsidR="00F90D96" w:rsidRPr="009B4FC9">
        <w:t xml:space="preserve"> </w:t>
      </w:r>
      <w:r w:rsidR="00AA4F49" w:rsidRPr="009B4FC9">
        <w:t>2</w:t>
      </w:r>
      <w:r w:rsidR="00F90D96" w:rsidRPr="009B4FC9">
        <w:t xml:space="preserve"> </w:t>
      </w:r>
      <w:r w:rsidR="00AA4F49" w:rsidRPr="009B4FC9">
        <w:t>điểm</w:t>
      </w:r>
      <w:r w:rsidR="00F90D96" w:rsidRPr="009B4FC9">
        <w:t xml:space="preserve"> </w:t>
      </w:r>
      <w:r w:rsidR="00AA4F49" w:rsidRPr="009B4FC9">
        <w:t>phần</w:t>
      </w:r>
      <w:r w:rsidR="00F90D96" w:rsidRPr="009B4FC9">
        <w:t xml:space="preserve"> </w:t>
      </w:r>
      <w:r w:rsidR="00AA4F49" w:rsidRPr="009B4FC9">
        <w:t>trăm.</w:t>
      </w:r>
    </w:p>
    <w:p w14:paraId="6C6350EB" w14:textId="28F043A6" w:rsidR="00AA4F49" w:rsidRPr="009B4FC9" w:rsidRDefault="00C14DA7" w:rsidP="0042196A">
      <w:pPr>
        <w:pStyle w:val="ListParagraph"/>
        <w:spacing w:line="360" w:lineRule="auto"/>
        <w:ind w:left="567"/>
      </w:pPr>
      <w:r w:rsidRPr="009B4FC9">
        <w:t>+</w:t>
      </w:r>
      <w:r w:rsidR="00F90D96" w:rsidRPr="009B4FC9">
        <w:t xml:space="preserve"> </w:t>
      </w:r>
      <w:r w:rsidR="00AA4F49" w:rsidRPr="009B4FC9">
        <w:t>Điều</w:t>
      </w:r>
      <w:r w:rsidR="00F90D96" w:rsidRPr="009B4FC9">
        <w:t xml:space="preserve"> </w:t>
      </w:r>
      <w:r w:rsidR="00AA4F49" w:rsidRPr="009B4FC9">
        <w:t>này</w:t>
      </w:r>
      <w:r w:rsidR="00F90D96" w:rsidRPr="009B4FC9">
        <w:t xml:space="preserve"> </w:t>
      </w:r>
      <w:r w:rsidR="00AA4F49" w:rsidRPr="009B4FC9">
        <w:t>cho</w:t>
      </w:r>
      <w:r w:rsidR="00F90D96" w:rsidRPr="009B4FC9">
        <w:t xml:space="preserve"> </w:t>
      </w:r>
      <w:r w:rsidR="00AA4F49" w:rsidRPr="009B4FC9">
        <w:t>thấy</w:t>
      </w:r>
      <w:r w:rsidR="00F90D96" w:rsidRPr="009B4FC9">
        <w:t xml:space="preserve"> </w:t>
      </w:r>
      <w:r w:rsidR="00AA4F49" w:rsidRPr="009B4FC9">
        <w:t>phụ</w:t>
      </w:r>
      <w:r w:rsidR="00F90D96" w:rsidRPr="009B4FC9">
        <w:t xml:space="preserve"> </w:t>
      </w:r>
      <w:r w:rsidR="00AA4F49" w:rsidRPr="009B4FC9">
        <w:t>nữ</w:t>
      </w:r>
      <w:r w:rsidR="00F90D96" w:rsidRPr="009B4FC9">
        <w:t xml:space="preserve"> </w:t>
      </w:r>
      <w:r w:rsidR="00AA4F49" w:rsidRPr="009B4FC9">
        <w:t>có</w:t>
      </w:r>
      <w:r w:rsidR="00F90D96" w:rsidRPr="009B4FC9">
        <w:t xml:space="preserve"> </w:t>
      </w:r>
      <w:r w:rsidR="00AA4F49" w:rsidRPr="009B4FC9">
        <w:t>khả</w:t>
      </w:r>
      <w:r w:rsidR="00F90D96" w:rsidRPr="009B4FC9">
        <w:t xml:space="preserve"> </w:t>
      </w:r>
      <w:r w:rsidR="00AA4F49" w:rsidRPr="009B4FC9">
        <w:t>năng</w:t>
      </w:r>
      <w:r w:rsidR="00F90D96" w:rsidRPr="009B4FC9">
        <w:t xml:space="preserve"> </w:t>
      </w:r>
      <w:r w:rsidR="00AA4F49" w:rsidRPr="009B4FC9">
        <w:t>gặp</w:t>
      </w:r>
      <w:r w:rsidR="00F90D96" w:rsidRPr="009B4FC9">
        <w:t xml:space="preserve"> </w:t>
      </w:r>
      <w:r w:rsidR="00AA4F49" w:rsidRPr="009B4FC9">
        <w:t>khó</w:t>
      </w:r>
      <w:r w:rsidR="00F90D96" w:rsidRPr="009B4FC9">
        <w:t xml:space="preserve"> </w:t>
      </w:r>
      <w:r w:rsidR="00AA4F49" w:rsidRPr="009B4FC9">
        <w:t>khăn</w:t>
      </w:r>
      <w:r w:rsidR="00F90D96" w:rsidRPr="009B4FC9">
        <w:t xml:space="preserve"> </w:t>
      </w:r>
      <w:r w:rsidR="00AA4F49" w:rsidRPr="009B4FC9">
        <w:t>hơn</w:t>
      </w:r>
      <w:r w:rsidR="00F90D96" w:rsidRPr="009B4FC9">
        <w:t xml:space="preserve"> </w:t>
      </w:r>
      <w:r w:rsidR="00AA4F49" w:rsidRPr="009B4FC9">
        <w:t>trong</w:t>
      </w:r>
      <w:r w:rsidR="00F90D96" w:rsidRPr="009B4FC9">
        <w:t xml:space="preserve"> </w:t>
      </w:r>
      <w:r w:rsidR="00AA4F49" w:rsidRPr="009B4FC9">
        <w:t>việc</w:t>
      </w:r>
      <w:r w:rsidR="00F90D96" w:rsidRPr="009B4FC9">
        <w:t xml:space="preserve"> </w:t>
      </w:r>
      <w:r w:rsidR="00AA4F49" w:rsidRPr="009B4FC9">
        <w:t>tìm</w:t>
      </w:r>
      <w:r w:rsidR="00F90D96" w:rsidRPr="009B4FC9">
        <w:t xml:space="preserve"> </w:t>
      </w:r>
      <w:r w:rsidR="00AA4F49" w:rsidRPr="009B4FC9">
        <w:t>kiếm</w:t>
      </w:r>
      <w:r w:rsidR="00F90D96" w:rsidRPr="009B4FC9">
        <w:t xml:space="preserve"> </w:t>
      </w:r>
      <w:r w:rsidR="00AA4F49" w:rsidRPr="009B4FC9">
        <w:t>việc</w:t>
      </w:r>
      <w:r w:rsidR="00F90D96" w:rsidRPr="009B4FC9">
        <w:t xml:space="preserve"> </w:t>
      </w:r>
      <w:r w:rsidR="00AA4F49" w:rsidRPr="009B4FC9">
        <w:t>làm</w:t>
      </w:r>
      <w:r w:rsidR="00F90D96" w:rsidRPr="009B4FC9">
        <w:t xml:space="preserve"> </w:t>
      </w:r>
      <w:r w:rsidR="00AA4F49" w:rsidRPr="009B4FC9">
        <w:t>so</w:t>
      </w:r>
      <w:r w:rsidR="00F90D96" w:rsidRPr="009B4FC9">
        <w:t xml:space="preserve"> </w:t>
      </w:r>
      <w:r w:rsidR="00AA4F49" w:rsidRPr="009B4FC9">
        <w:t>với</w:t>
      </w:r>
      <w:r w:rsidR="00F90D96" w:rsidRPr="009B4FC9">
        <w:t xml:space="preserve"> </w:t>
      </w:r>
      <w:r w:rsidR="00AA4F49" w:rsidRPr="009B4FC9">
        <w:t>nam</w:t>
      </w:r>
      <w:r w:rsidR="00F90D96" w:rsidRPr="009B4FC9">
        <w:t xml:space="preserve"> </w:t>
      </w:r>
      <w:r w:rsidR="00AA4F49" w:rsidRPr="009B4FC9">
        <w:t>giới.</w:t>
      </w:r>
    </w:p>
    <w:p w14:paraId="39243493" w14:textId="45CDA15A" w:rsidR="00AA4F49" w:rsidRPr="00A54372" w:rsidRDefault="00AA4F49" w:rsidP="00645B03">
      <w:pPr>
        <w:pStyle w:val="ListParagraph"/>
        <w:numPr>
          <w:ilvl w:val="0"/>
          <w:numId w:val="31"/>
        </w:numPr>
        <w:spacing w:line="360" w:lineRule="auto"/>
      </w:pPr>
      <w:r w:rsidRPr="00A54372">
        <w:t>Nguyên</w:t>
      </w:r>
      <w:r w:rsidR="00F90D96" w:rsidRPr="00A54372">
        <w:t xml:space="preserve"> </w:t>
      </w:r>
      <w:r w:rsidRPr="00A54372">
        <w:t>nhân</w:t>
      </w:r>
      <w:r w:rsidR="00F90D96" w:rsidRPr="00A54372">
        <w:t xml:space="preserve"> </w:t>
      </w:r>
      <w:r w:rsidRPr="00A54372">
        <w:t>tiềm</w:t>
      </w:r>
      <w:r w:rsidR="00F90D96" w:rsidRPr="00A54372">
        <w:t xml:space="preserve"> </w:t>
      </w:r>
      <w:r w:rsidRPr="00A54372">
        <w:t>tàng:</w:t>
      </w:r>
      <w:r w:rsidR="00F90D96" w:rsidRPr="00A54372">
        <w:t xml:space="preserve"> </w:t>
      </w:r>
    </w:p>
    <w:p w14:paraId="3D01C6E4" w14:textId="229F2DFC" w:rsidR="00AA4F49" w:rsidRPr="009B4FC9" w:rsidRDefault="00C14DA7" w:rsidP="0042196A">
      <w:pPr>
        <w:pStyle w:val="ListParagraph"/>
        <w:spacing w:line="360" w:lineRule="auto"/>
        <w:ind w:left="567"/>
      </w:pPr>
      <w:r w:rsidRPr="009B4FC9">
        <w:t>+</w:t>
      </w:r>
      <w:r w:rsidR="00F90D96" w:rsidRPr="009B4FC9">
        <w:t xml:space="preserve"> </w:t>
      </w:r>
      <w:r w:rsidR="00AA4F49" w:rsidRPr="009B4FC9">
        <w:t>Chênh</w:t>
      </w:r>
      <w:r w:rsidR="00F90D96" w:rsidRPr="009B4FC9">
        <w:t xml:space="preserve"> </w:t>
      </w:r>
      <w:r w:rsidR="00AA4F49" w:rsidRPr="009B4FC9">
        <w:t>lệch</w:t>
      </w:r>
      <w:r w:rsidR="00F90D96" w:rsidRPr="009B4FC9">
        <w:t xml:space="preserve"> </w:t>
      </w:r>
      <w:r w:rsidR="00AA4F49" w:rsidRPr="009B4FC9">
        <w:t>có</w:t>
      </w:r>
      <w:r w:rsidR="00F90D96" w:rsidRPr="009B4FC9">
        <w:t xml:space="preserve"> </w:t>
      </w:r>
      <w:r w:rsidR="00AA4F49" w:rsidRPr="009B4FC9">
        <w:t>thể</w:t>
      </w:r>
      <w:r w:rsidR="00F90D96" w:rsidRPr="009B4FC9">
        <w:t xml:space="preserve"> </w:t>
      </w:r>
      <w:r w:rsidR="00AA4F49" w:rsidRPr="009B4FC9">
        <w:t>do</w:t>
      </w:r>
      <w:r w:rsidR="00F90D96" w:rsidRPr="009B4FC9">
        <w:t xml:space="preserve"> </w:t>
      </w:r>
      <w:r w:rsidR="00AA4F49" w:rsidRPr="009B4FC9">
        <w:t>các</w:t>
      </w:r>
      <w:r w:rsidR="00F90D96" w:rsidRPr="009B4FC9">
        <w:t xml:space="preserve"> </w:t>
      </w:r>
      <w:r w:rsidR="00AA4F49" w:rsidRPr="009B4FC9">
        <w:t>yếu</w:t>
      </w:r>
      <w:r w:rsidR="00F90D96" w:rsidRPr="009B4FC9">
        <w:t xml:space="preserve"> </w:t>
      </w:r>
      <w:r w:rsidR="00AA4F49" w:rsidRPr="009B4FC9">
        <w:t>tố</w:t>
      </w:r>
      <w:r w:rsidR="00F90D96" w:rsidRPr="009B4FC9">
        <w:t xml:space="preserve"> </w:t>
      </w:r>
      <w:r w:rsidR="00AA4F49" w:rsidRPr="009B4FC9">
        <w:t>như</w:t>
      </w:r>
      <w:r w:rsidR="00F90D96" w:rsidRPr="009B4FC9">
        <w:t xml:space="preserve"> </w:t>
      </w:r>
      <w:r w:rsidR="00AA4F49" w:rsidRPr="009B4FC9">
        <w:t>phân</w:t>
      </w:r>
      <w:r w:rsidR="00F90D96" w:rsidRPr="009B4FC9">
        <w:t xml:space="preserve"> </w:t>
      </w:r>
      <w:r w:rsidR="00AA4F49" w:rsidRPr="009B4FC9">
        <w:t>biệt</w:t>
      </w:r>
      <w:r w:rsidR="00F90D96" w:rsidRPr="009B4FC9">
        <w:t xml:space="preserve"> </w:t>
      </w:r>
      <w:r w:rsidR="00AA4F49" w:rsidRPr="009B4FC9">
        <w:t>giới</w:t>
      </w:r>
      <w:r w:rsidR="00F90D96" w:rsidRPr="009B4FC9">
        <w:t xml:space="preserve"> </w:t>
      </w:r>
      <w:r w:rsidR="00AA4F49" w:rsidRPr="009B4FC9">
        <w:t>tính</w:t>
      </w:r>
      <w:r w:rsidR="00F90D96" w:rsidRPr="009B4FC9">
        <w:t xml:space="preserve"> </w:t>
      </w:r>
      <w:r w:rsidR="00AA4F49" w:rsidRPr="009B4FC9">
        <w:t>trong</w:t>
      </w:r>
      <w:r w:rsidR="00F90D96" w:rsidRPr="009B4FC9">
        <w:t xml:space="preserve"> </w:t>
      </w:r>
      <w:r w:rsidR="00AA4F49" w:rsidRPr="009B4FC9">
        <w:t>tuyển</w:t>
      </w:r>
      <w:r w:rsidR="00F90D96" w:rsidRPr="009B4FC9">
        <w:t xml:space="preserve"> </w:t>
      </w:r>
      <w:r w:rsidR="00AA4F49" w:rsidRPr="009B4FC9">
        <w:t>dụng,</w:t>
      </w:r>
      <w:r w:rsidR="00F90D96" w:rsidRPr="009B4FC9">
        <w:t xml:space="preserve"> </w:t>
      </w:r>
      <w:r w:rsidR="00AA4F49" w:rsidRPr="009B4FC9">
        <w:t>trách</w:t>
      </w:r>
      <w:r w:rsidR="00F90D96" w:rsidRPr="009B4FC9">
        <w:t xml:space="preserve"> </w:t>
      </w:r>
      <w:r w:rsidR="00AA4F49" w:rsidRPr="009B4FC9">
        <w:t>nhiệm</w:t>
      </w:r>
      <w:r w:rsidR="00F90D96" w:rsidRPr="009B4FC9">
        <w:t xml:space="preserve"> </w:t>
      </w:r>
      <w:r w:rsidR="00AA4F49" w:rsidRPr="009B4FC9">
        <w:t>gia</w:t>
      </w:r>
      <w:r w:rsidR="00F90D96" w:rsidRPr="009B4FC9">
        <w:t xml:space="preserve"> </w:t>
      </w:r>
      <w:r w:rsidR="00AA4F49" w:rsidRPr="009B4FC9">
        <w:t>đình</w:t>
      </w:r>
      <w:r w:rsidR="00F90D96" w:rsidRPr="009B4FC9">
        <w:t xml:space="preserve"> </w:t>
      </w:r>
      <w:r w:rsidR="00AA4F49" w:rsidRPr="009B4FC9">
        <w:t>khiến</w:t>
      </w:r>
      <w:r w:rsidR="00F90D96" w:rsidRPr="009B4FC9">
        <w:t xml:space="preserve"> </w:t>
      </w:r>
      <w:r w:rsidR="00AA4F49" w:rsidRPr="009B4FC9">
        <w:t>phụ</w:t>
      </w:r>
      <w:r w:rsidR="00F90D96" w:rsidRPr="009B4FC9">
        <w:t xml:space="preserve"> </w:t>
      </w:r>
      <w:r w:rsidR="00AA4F49" w:rsidRPr="009B4FC9">
        <w:t>nữ</w:t>
      </w:r>
      <w:r w:rsidR="00F90D96" w:rsidRPr="009B4FC9">
        <w:t xml:space="preserve"> </w:t>
      </w:r>
      <w:r w:rsidR="00AA4F49" w:rsidRPr="009B4FC9">
        <w:t>khó</w:t>
      </w:r>
      <w:r w:rsidR="00F90D96" w:rsidRPr="009B4FC9">
        <w:t xml:space="preserve"> </w:t>
      </w:r>
      <w:r w:rsidR="00AA4F49" w:rsidRPr="009B4FC9">
        <w:t>tham</w:t>
      </w:r>
      <w:r w:rsidR="00F90D96" w:rsidRPr="009B4FC9">
        <w:t xml:space="preserve"> </w:t>
      </w:r>
      <w:r w:rsidR="00AA4F49" w:rsidRPr="009B4FC9">
        <w:t>gia</w:t>
      </w:r>
      <w:r w:rsidR="00F90D96" w:rsidRPr="009B4FC9">
        <w:t xml:space="preserve"> </w:t>
      </w:r>
      <w:r w:rsidR="00AA4F49" w:rsidRPr="009B4FC9">
        <w:t>thị</w:t>
      </w:r>
      <w:r w:rsidR="00F90D96" w:rsidRPr="009B4FC9">
        <w:t xml:space="preserve"> </w:t>
      </w:r>
      <w:r w:rsidR="00AA4F49" w:rsidRPr="009B4FC9">
        <w:t>trường</w:t>
      </w:r>
      <w:r w:rsidR="00F90D96" w:rsidRPr="009B4FC9">
        <w:t xml:space="preserve"> </w:t>
      </w:r>
      <w:r w:rsidR="00AA4F49" w:rsidRPr="009B4FC9">
        <w:t>lao</w:t>
      </w:r>
      <w:r w:rsidR="00F90D96" w:rsidRPr="009B4FC9">
        <w:t xml:space="preserve"> </w:t>
      </w:r>
      <w:r w:rsidR="00AA4F49" w:rsidRPr="009B4FC9">
        <w:t>động,</w:t>
      </w:r>
      <w:r w:rsidR="00F90D96" w:rsidRPr="009B4FC9">
        <w:t xml:space="preserve"> </w:t>
      </w:r>
      <w:r w:rsidR="00AA4F49" w:rsidRPr="009B4FC9">
        <w:t>hoặc</w:t>
      </w:r>
      <w:r w:rsidR="00F90D96" w:rsidRPr="009B4FC9">
        <w:t xml:space="preserve"> </w:t>
      </w:r>
      <w:r w:rsidR="00AA4F49" w:rsidRPr="009B4FC9">
        <w:t>sự</w:t>
      </w:r>
      <w:r w:rsidR="00F90D96" w:rsidRPr="009B4FC9">
        <w:t xml:space="preserve"> </w:t>
      </w:r>
      <w:r w:rsidR="00AA4F49" w:rsidRPr="009B4FC9">
        <w:t>thiếu</w:t>
      </w:r>
      <w:r w:rsidR="00F90D96" w:rsidRPr="009B4FC9">
        <w:t xml:space="preserve"> </w:t>
      </w:r>
      <w:r w:rsidR="00AA4F49" w:rsidRPr="009B4FC9">
        <w:t>hụt</w:t>
      </w:r>
      <w:r w:rsidR="00F90D96" w:rsidRPr="009B4FC9">
        <w:t xml:space="preserve"> </w:t>
      </w:r>
      <w:r w:rsidR="00AA4F49" w:rsidRPr="009B4FC9">
        <w:t>cơ</w:t>
      </w:r>
      <w:r w:rsidR="00F90D96" w:rsidRPr="009B4FC9">
        <w:t xml:space="preserve"> </w:t>
      </w:r>
      <w:r w:rsidR="00AA4F49" w:rsidRPr="009B4FC9">
        <w:t>hội</w:t>
      </w:r>
      <w:r w:rsidR="00F90D96" w:rsidRPr="009B4FC9">
        <w:t xml:space="preserve"> </w:t>
      </w:r>
      <w:r w:rsidR="00AA4F49" w:rsidRPr="009B4FC9">
        <w:t>việc</w:t>
      </w:r>
      <w:r w:rsidR="00F90D96" w:rsidRPr="009B4FC9">
        <w:t xml:space="preserve"> </w:t>
      </w:r>
      <w:r w:rsidR="00AA4F49" w:rsidRPr="009B4FC9">
        <w:t>làm</w:t>
      </w:r>
      <w:r w:rsidR="00F90D96" w:rsidRPr="009B4FC9">
        <w:t xml:space="preserve"> </w:t>
      </w:r>
      <w:r w:rsidR="00AA4F49" w:rsidRPr="009B4FC9">
        <w:t>trong</w:t>
      </w:r>
      <w:r w:rsidR="00F90D96" w:rsidRPr="009B4FC9">
        <w:t xml:space="preserve"> </w:t>
      </w:r>
      <w:r w:rsidR="00AA4F49" w:rsidRPr="009B4FC9">
        <w:t>các</w:t>
      </w:r>
      <w:r w:rsidR="00F90D96" w:rsidRPr="009B4FC9">
        <w:t xml:space="preserve"> </w:t>
      </w:r>
      <w:r w:rsidR="00AA4F49" w:rsidRPr="009B4FC9">
        <w:t>ngành</w:t>
      </w:r>
      <w:r w:rsidR="00F90D96" w:rsidRPr="009B4FC9">
        <w:t xml:space="preserve"> </w:t>
      </w:r>
      <w:r w:rsidR="00AA4F49" w:rsidRPr="009B4FC9">
        <w:t>nghề</w:t>
      </w:r>
      <w:r w:rsidR="00F90D96" w:rsidRPr="009B4FC9">
        <w:t xml:space="preserve"> </w:t>
      </w:r>
      <w:r w:rsidR="00AA4F49" w:rsidRPr="009B4FC9">
        <w:t>mà</w:t>
      </w:r>
      <w:r w:rsidR="00F90D96" w:rsidRPr="009B4FC9">
        <w:t xml:space="preserve"> </w:t>
      </w:r>
      <w:r w:rsidR="00AA4F49" w:rsidRPr="009B4FC9">
        <w:t>phụ</w:t>
      </w:r>
      <w:r w:rsidR="00F90D96" w:rsidRPr="009B4FC9">
        <w:t xml:space="preserve"> </w:t>
      </w:r>
      <w:r w:rsidR="00AA4F49" w:rsidRPr="009B4FC9">
        <w:t>nữ</w:t>
      </w:r>
      <w:r w:rsidR="00F90D96" w:rsidRPr="009B4FC9">
        <w:t xml:space="preserve"> </w:t>
      </w:r>
      <w:r w:rsidR="00AA4F49" w:rsidRPr="009B4FC9">
        <w:t>thường</w:t>
      </w:r>
      <w:r w:rsidR="00F90D96" w:rsidRPr="009B4FC9">
        <w:t xml:space="preserve"> </w:t>
      </w:r>
      <w:r w:rsidR="00AA4F49" w:rsidRPr="009B4FC9">
        <w:t>tham</w:t>
      </w:r>
      <w:r w:rsidR="00F90D96" w:rsidRPr="009B4FC9">
        <w:t xml:space="preserve"> </w:t>
      </w:r>
      <w:r w:rsidR="00AA4F49" w:rsidRPr="009B4FC9">
        <w:t>gia.</w:t>
      </w:r>
    </w:p>
    <w:p w14:paraId="0837EA5B" w14:textId="34134E6E" w:rsidR="00AA4F49" w:rsidRPr="009B4FC9" w:rsidRDefault="00C14DA7" w:rsidP="0042196A">
      <w:pPr>
        <w:pStyle w:val="ListParagraph"/>
        <w:spacing w:line="360" w:lineRule="auto"/>
        <w:ind w:left="567"/>
      </w:pPr>
      <w:r w:rsidRPr="009B4FC9">
        <w:t>+</w:t>
      </w:r>
      <w:r w:rsidR="00F90D96" w:rsidRPr="009B4FC9">
        <w:t xml:space="preserve"> </w:t>
      </w:r>
      <w:r w:rsidR="00AA4F49" w:rsidRPr="009B4FC9">
        <w:t>Ở</w:t>
      </w:r>
      <w:r w:rsidR="00F90D96" w:rsidRPr="009B4FC9">
        <w:t xml:space="preserve"> </w:t>
      </w:r>
      <w:r w:rsidR="00AA4F49" w:rsidRPr="009B4FC9">
        <w:t>một</w:t>
      </w:r>
      <w:r w:rsidR="00F90D96" w:rsidRPr="009B4FC9">
        <w:t xml:space="preserve"> </w:t>
      </w:r>
      <w:r w:rsidR="00AA4F49" w:rsidRPr="009B4FC9">
        <w:t>số</w:t>
      </w:r>
      <w:r w:rsidR="00F90D96" w:rsidRPr="009B4FC9">
        <w:t xml:space="preserve"> </w:t>
      </w:r>
      <w:r w:rsidR="00AA4F49" w:rsidRPr="009B4FC9">
        <w:t>khu</w:t>
      </w:r>
      <w:r w:rsidR="00F90D96" w:rsidRPr="009B4FC9">
        <w:t xml:space="preserve"> </w:t>
      </w:r>
      <w:r w:rsidR="00AA4F49" w:rsidRPr="009B4FC9">
        <w:t>vực,</w:t>
      </w:r>
      <w:r w:rsidR="00F90D96" w:rsidRPr="009B4FC9">
        <w:t xml:space="preserve"> </w:t>
      </w:r>
      <w:r w:rsidR="00AA4F49" w:rsidRPr="009B4FC9">
        <w:t>định</w:t>
      </w:r>
      <w:r w:rsidR="00F90D96" w:rsidRPr="009B4FC9">
        <w:t xml:space="preserve"> </w:t>
      </w:r>
      <w:r w:rsidR="00AA4F49" w:rsidRPr="009B4FC9">
        <w:t>kiến</w:t>
      </w:r>
      <w:r w:rsidR="00F90D96" w:rsidRPr="009B4FC9">
        <w:t xml:space="preserve"> </w:t>
      </w:r>
      <w:r w:rsidR="00AA4F49" w:rsidRPr="009B4FC9">
        <w:t>xã</w:t>
      </w:r>
      <w:r w:rsidR="00F90D96" w:rsidRPr="009B4FC9">
        <w:t xml:space="preserve"> </w:t>
      </w:r>
      <w:r w:rsidR="00AA4F49" w:rsidRPr="009B4FC9">
        <w:t>hội</w:t>
      </w:r>
      <w:r w:rsidR="00F90D96" w:rsidRPr="009B4FC9">
        <w:t xml:space="preserve"> </w:t>
      </w:r>
      <w:r w:rsidR="00AA4F49" w:rsidRPr="009B4FC9">
        <w:t>hoặc</w:t>
      </w:r>
      <w:r w:rsidR="00F90D96" w:rsidRPr="009B4FC9">
        <w:t xml:space="preserve"> </w:t>
      </w:r>
      <w:r w:rsidR="00AA4F49" w:rsidRPr="009B4FC9">
        <w:t>thiếu</w:t>
      </w:r>
      <w:r w:rsidR="00F90D96" w:rsidRPr="009B4FC9">
        <w:t xml:space="preserve"> </w:t>
      </w:r>
      <w:r w:rsidR="00AA4F49" w:rsidRPr="009B4FC9">
        <w:t>giáo</w:t>
      </w:r>
      <w:r w:rsidR="00F90D96" w:rsidRPr="009B4FC9">
        <w:t xml:space="preserve"> </w:t>
      </w:r>
      <w:r w:rsidR="00AA4F49" w:rsidRPr="009B4FC9">
        <w:t>dục/việc</w:t>
      </w:r>
      <w:r w:rsidR="00F90D96" w:rsidRPr="009B4FC9">
        <w:t xml:space="preserve"> </w:t>
      </w:r>
      <w:r w:rsidR="00AA4F49" w:rsidRPr="009B4FC9">
        <w:t>làm</w:t>
      </w:r>
      <w:r w:rsidR="00F90D96" w:rsidRPr="009B4FC9">
        <w:t xml:space="preserve"> </w:t>
      </w:r>
      <w:r w:rsidR="00AA4F49" w:rsidRPr="009B4FC9">
        <w:t>phù</w:t>
      </w:r>
      <w:r w:rsidR="00F90D96" w:rsidRPr="009B4FC9">
        <w:t xml:space="preserve"> </w:t>
      </w:r>
      <w:r w:rsidR="00AA4F49" w:rsidRPr="009B4FC9">
        <w:t>hợp</w:t>
      </w:r>
      <w:r w:rsidR="00F90D96" w:rsidRPr="009B4FC9">
        <w:t xml:space="preserve"> </w:t>
      </w:r>
      <w:r w:rsidR="00AA4F49" w:rsidRPr="009B4FC9">
        <w:t>cho</w:t>
      </w:r>
      <w:r w:rsidR="00F90D96" w:rsidRPr="009B4FC9">
        <w:t xml:space="preserve"> </w:t>
      </w:r>
      <w:r w:rsidR="00AA4F49" w:rsidRPr="009B4FC9">
        <w:t>phụ</w:t>
      </w:r>
      <w:r w:rsidR="00F90D96" w:rsidRPr="009B4FC9">
        <w:t xml:space="preserve"> </w:t>
      </w:r>
      <w:r w:rsidR="00AA4F49" w:rsidRPr="009B4FC9">
        <w:t>nữ</w:t>
      </w:r>
      <w:r w:rsidR="00F90D96" w:rsidRPr="009B4FC9">
        <w:t xml:space="preserve"> </w:t>
      </w:r>
      <w:r w:rsidR="00AA4F49" w:rsidRPr="009B4FC9">
        <w:t>cũng</w:t>
      </w:r>
      <w:r w:rsidR="00F90D96" w:rsidRPr="009B4FC9">
        <w:t xml:space="preserve"> </w:t>
      </w:r>
      <w:r w:rsidR="00AA4F49" w:rsidRPr="009B4FC9">
        <w:t>có</w:t>
      </w:r>
      <w:r w:rsidR="00F90D96" w:rsidRPr="009B4FC9">
        <w:t xml:space="preserve"> </w:t>
      </w:r>
      <w:r w:rsidR="00AA4F49" w:rsidRPr="009B4FC9">
        <w:t>thể</w:t>
      </w:r>
      <w:r w:rsidR="00F90D96" w:rsidRPr="009B4FC9">
        <w:t xml:space="preserve"> </w:t>
      </w:r>
      <w:r w:rsidR="00AA4F49" w:rsidRPr="009B4FC9">
        <w:t>góp</w:t>
      </w:r>
      <w:r w:rsidR="00F90D96" w:rsidRPr="009B4FC9">
        <w:t xml:space="preserve"> </w:t>
      </w:r>
      <w:r w:rsidR="00AA4F49" w:rsidRPr="009B4FC9">
        <w:t>phần</w:t>
      </w:r>
      <w:r w:rsidR="00F90D96" w:rsidRPr="009B4FC9">
        <w:t xml:space="preserve"> </w:t>
      </w:r>
      <w:r w:rsidR="00AA4F49" w:rsidRPr="009B4FC9">
        <w:t>vào</w:t>
      </w:r>
      <w:r w:rsidR="00F90D96" w:rsidRPr="009B4FC9">
        <w:t xml:space="preserve"> </w:t>
      </w:r>
      <w:r w:rsidR="00AA4F49" w:rsidRPr="009B4FC9">
        <w:t>tỷ</w:t>
      </w:r>
      <w:r w:rsidR="00F90D96" w:rsidRPr="009B4FC9">
        <w:t xml:space="preserve"> </w:t>
      </w:r>
      <w:r w:rsidR="00AA4F49" w:rsidRPr="009B4FC9">
        <w:t>lệ</w:t>
      </w:r>
      <w:r w:rsidR="00F90D96" w:rsidRPr="009B4FC9">
        <w:t xml:space="preserve"> </w:t>
      </w:r>
      <w:r w:rsidR="00AA4F49" w:rsidRPr="009B4FC9">
        <w:t>thất</w:t>
      </w:r>
      <w:r w:rsidR="00F90D96" w:rsidRPr="009B4FC9">
        <w:t xml:space="preserve"> </w:t>
      </w:r>
      <w:r w:rsidR="00AA4F49" w:rsidRPr="009B4FC9">
        <w:t>nghiệp</w:t>
      </w:r>
      <w:r w:rsidR="00F90D96" w:rsidRPr="009B4FC9">
        <w:t xml:space="preserve"> </w:t>
      </w:r>
      <w:r w:rsidR="00AA4F49" w:rsidRPr="009B4FC9">
        <w:t>cao</w:t>
      </w:r>
      <w:r w:rsidR="00F90D96" w:rsidRPr="009B4FC9">
        <w:t xml:space="preserve"> </w:t>
      </w:r>
      <w:r w:rsidR="00AA4F49" w:rsidRPr="009B4FC9">
        <w:t>hơn.</w:t>
      </w:r>
    </w:p>
    <w:p w14:paraId="64264A25" w14:textId="0184E32A" w:rsidR="00AA4F49" w:rsidRPr="00A54372" w:rsidRDefault="00AA4F49" w:rsidP="00645B03">
      <w:pPr>
        <w:pStyle w:val="ListParagraph"/>
        <w:numPr>
          <w:ilvl w:val="0"/>
          <w:numId w:val="31"/>
        </w:numPr>
        <w:spacing w:line="360" w:lineRule="auto"/>
      </w:pPr>
      <w:r w:rsidRPr="00A54372">
        <w:t>Ý</w:t>
      </w:r>
      <w:r w:rsidR="00F90D96" w:rsidRPr="00A54372">
        <w:t xml:space="preserve"> </w:t>
      </w:r>
      <w:r w:rsidRPr="00A54372">
        <w:t>nghĩa:</w:t>
      </w:r>
      <w:r w:rsidR="00F90D96" w:rsidRPr="00A54372">
        <w:t xml:space="preserve"> </w:t>
      </w:r>
    </w:p>
    <w:p w14:paraId="7936E1F0" w14:textId="7B8C060C" w:rsidR="00A21680" w:rsidRPr="009B4FC9" w:rsidRDefault="0084095E" w:rsidP="0042196A">
      <w:pPr>
        <w:pStyle w:val="ListParagraph"/>
        <w:spacing w:line="360" w:lineRule="auto"/>
        <w:ind w:left="567"/>
      </w:pPr>
      <w:r w:rsidRPr="009B4FC9">
        <w:t>+</w:t>
      </w:r>
      <w:r w:rsidR="00F90D96" w:rsidRPr="009B4FC9">
        <w:t xml:space="preserve"> </w:t>
      </w:r>
      <w:r w:rsidR="00AA4F49" w:rsidRPr="009B4FC9">
        <w:t>Dữ</w:t>
      </w:r>
      <w:r w:rsidR="00F90D96" w:rsidRPr="009B4FC9">
        <w:t xml:space="preserve"> </w:t>
      </w:r>
      <w:r w:rsidR="00AA4F49" w:rsidRPr="009B4FC9">
        <w:t>liệu</w:t>
      </w:r>
      <w:r w:rsidR="00F90D96" w:rsidRPr="009B4FC9">
        <w:t xml:space="preserve"> </w:t>
      </w:r>
      <w:r w:rsidR="00AA4F49" w:rsidRPr="009B4FC9">
        <w:t>này</w:t>
      </w:r>
      <w:r w:rsidR="00F90D96" w:rsidRPr="009B4FC9">
        <w:t xml:space="preserve"> </w:t>
      </w:r>
      <w:r w:rsidR="00AA4F49" w:rsidRPr="009B4FC9">
        <w:t>nhấn</w:t>
      </w:r>
      <w:r w:rsidR="00F90D96" w:rsidRPr="009B4FC9">
        <w:t xml:space="preserve"> </w:t>
      </w:r>
      <w:r w:rsidR="00AA4F49" w:rsidRPr="009B4FC9">
        <w:t>mạnh</w:t>
      </w:r>
      <w:r w:rsidR="00F90D96" w:rsidRPr="009B4FC9">
        <w:t xml:space="preserve"> </w:t>
      </w:r>
      <w:r w:rsidR="00AA4F49" w:rsidRPr="009B4FC9">
        <w:t>sự</w:t>
      </w:r>
      <w:r w:rsidR="00F90D96" w:rsidRPr="009B4FC9">
        <w:t xml:space="preserve"> </w:t>
      </w:r>
      <w:r w:rsidR="00AA4F49" w:rsidRPr="009B4FC9">
        <w:t>bất</w:t>
      </w:r>
      <w:r w:rsidR="00F90D96" w:rsidRPr="009B4FC9">
        <w:t xml:space="preserve"> </w:t>
      </w:r>
      <w:r w:rsidR="00AA4F49" w:rsidRPr="009B4FC9">
        <w:t>bình</w:t>
      </w:r>
      <w:r w:rsidR="00F90D96" w:rsidRPr="009B4FC9">
        <w:t xml:space="preserve"> </w:t>
      </w:r>
      <w:r w:rsidR="00AA4F49" w:rsidRPr="009B4FC9">
        <w:t>đẳng</w:t>
      </w:r>
      <w:r w:rsidR="00F90D96" w:rsidRPr="009B4FC9">
        <w:t xml:space="preserve"> </w:t>
      </w:r>
      <w:r w:rsidR="00AA4F49" w:rsidRPr="009B4FC9">
        <w:t>giới</w:t>
      </w:r>
      <w:r w:rsidR="00F90D96" w:rsidRPr="009B4FC9">
        <w:t xml:space="preserve"> </w:t>
      </w:r>
      <w:r w:rsidR="00AA4F49" w:rsidRPr="009B4FC9">
        <w:t>trong</w:t>
      </w:r>
      <w:r w:rsidR="00F90D96" w:rsidRPr="009B4FC9">
        <w:t xml:space="preserve"> </w:t>
      </w:r>
      <w:r w:rsidR="00AA4F49" w:rsidRPr="009B4FC9">
        <w:t>thị</w:t>
      </w:r>
      <w:r w:rsidR="00F90D96" w:rsidRPr="009B4FC9">
        <w:t xml:space="preserve"> </w:t>
      </w:r>
      <w:r w:rsidR="00AA4F49" w:rsidRPr="009B4FC9">
        <w:t>trường</w:t>
      </w:r>
      <w:r w:rsidR="00F90D96" w:rsidRPr="009B4FC9">
        <w:t xml:space="preserve"> </w:t>
      </w:r>
      <w:r w:rsidR="00AA4F49" w:rsidRPr="009B4FC9">
        <w:t>lao</w:t>
      </w:r>
      <w:r w:rsidR="00F90D96" w:rsidRPr="009B4FC9">
        <w:t xml:space="preserve"> </w:t>
      </w:r>
      <w:r w:rsidR="00AA4F49" w:rsidRPr="009B4FC9">
        <w:t>động,</w:t>
      </w:r>
      <w:r w:rsidR="00F90D96" w:rsidRPr="009B4FC9">
        <w:t xml:space="preserve"> </w:t>
      </w:r>
      <w:r w:rsidR="00AA4F49" w:rsidRPr="009B4FC9">
        <w:t>cho</w:t>
      </w:r>
      <w:r w:rsidR="00F90D96" w:rsidRPr="009B4FC9">
        <w:t xml:space="preserve"> </w:t>
      </w:r>
      <w:r w:rsidR="00AA4F49" w:rsidRPr="009B4FC9">
        <w:t>thấy</w:t>
      </w:r>
      <w:r w:rsidR="00F90D96" w:rsidRPr="009B4FC9">
        <w:t xml:space="preserve"> </w:t>
      </w:r>
      <w:r w:rsidR="00AA4F49" w:rsidRPr="009B4FC9">
        <w:t>cần</w:t>
      </w:r>
      <w:r w:rsidR="00F90D96" w:rsidRPr="009B4FC9">
        <w:t xml:space="preserve"> </w:t>
      </w:r>
      <w:r w:rsidR="00AA4F49" w:rsidRPr="009B4FC9">
        <w:t>có</w:t>
      </w:r>
      <w:r w:rsidR="00F90D96" w:rsidRPr="009B4FC9">
        <w:t xml:space="preserve"> </w:t>
      </w:r>
      <w:r w:rsidR="00AA4F49" w:rsidRPr="009B4FC9">
        <w:t>các</w:t>
      </w:r>
      <w:r w:rsidR="00F90D96" w:rsidRPr="009B4FC9">
        <w:t xml:space="preserve"> </w:t>
      </w:r>
      <w:r w:rsidR="00AA4F49" w:rsidRPr="009B4FC9">
        <w:t>chính</w:t>
      </w:r>
      <w:r w:rsidR="00F90D96" w:rsidRPr="009B4FC9">
        <w:t xml:space="preserve"> </w:t>
      </w:r>
      <w:r w:rsidR="00AA4F49" w:rsidRPr="009B4FC9">
        <w:t>sách</w:t>
      </w:r>
      <w:r w:rsidR="00F90D96" w:rsidRPr="009B4FC9">
        <w:t xml:space="preserve"> </w:t>
      </w:r>
      <w:r w:rsidR="00AA4F49" w:rsidRPr="009B4FC9">
        <w:t>hỗ</w:t>
      </w:r>
      <w:r w:rsidR="00F90D96" w:rsidRPr="009B4FC9">
        <w:t xml:space="preserve"> </w:t>
      </w:r>
      <w:r w:rsidR="00AA4F49" w:rsidRPr="009B4FC9">
        <w:t>trợ</w:t>
      </w:r>
      <w:r w:rsidR="00F90D96" w:rsidRPr="009B4FC9">
        <w:t xml:space="preserve"> </w:t>
      </w:r>
      <w:r w:rsidR="00AA4F49" w:rsidRPr="009B4FC9">
        <w:t>việc</w:t>
      </w:r>
      <w:r w:rsidR="00F90D96" w:rsidRPr="009B4FC9">
        <w:t xml:space="preserve"> </w:t>
      </w:r>
      <w:r w:rsidR="00AA4F49" w:rsidRPr="009B4FC9">
        <w:t>làm</w:t>
      </w:r>
      <w:r w:rsidR="00F90D96" w:rsidRPr="009B4FC9">
        <w:t xml:space="preserve"> </w:t>
      </w:r>
      <w:r w:rsidR="00AA4F49" w:rsidRPr="009B4FC9">
        <w:t>cho</w:t>
      </w:r>
      <w:r w:rsidR="00F90D96" w:rsidRPr="009B4FC9">
        <w:t xml:space="preserve"> </w:t>
      </w:r>
      <w:r w:rsidR="00AA4F49" w:rsidRPr="009B4FC9">
        <w:t>phụ</w:t>
      </w:r>
      <w:r w:rsidR="00F90D96" w:rsidRPr="009B4FC9">
        <w:t xml:space="preserve"> </w:t>
      </w:r>
      <w:r w:rsidR="00AA4F49" w:rsidRPr="009B4FC9">
        <w:t>nữ,</w:t>
      </w:r>
      <w:r w:rsidR="00F90D96" w:rsidRPr="009B4FC9">
        <w:t xml:space="preserve"> </w:t>
      </w:r>
      <w:r w:rsidR="00AA4F49" w:rsidRPr="009B4FC9">
        <w:t>như</w:t>
      </w:r>
      <w:r w:rsidR="00F90D96" w:rsidRPr="009B4FC9">
        <w:t xml:space="preserve"> </w:t>
      </w:r>
      <w:r w:rsidR="00AA4F49" w:rsidRPr="009B4FC9">
        <w:t>tăng</w:t>
      </w:r>
      <w:r w:rsidR="00F90D96" w:rsidRPr="009B4FC9">
        <w:t xml:space="preserve"> </w:t>
      </w:r>
      <w:r w:rsidR="00AA4F49" w:rsidRPr="009B4FC9">
        <w:t>cường</w:t>
      </w:r>
      <w:r w:rsidR="00F90D96" w:rsidRPr="009B4FC9">
        <w:t xml:space="preserve"> </w:t>
      </w:r>
      <w:r w:rsidR="00AA4F49" w:rsidRPr="009B4FC9">
        <w:t>đào</w:t>
      </w:r>
      <w:r w:rsidR="00F90D96" w:rsidRPr="009B4FC9">
        <w:t xml:space="preserve"> </w:t>
      </w:r>
      <w:r w:rsidR="00AA4F49" w:rsidRPr="009B4FC9">
        <w:t>tạo</w:t>
      </w:r>
      <w:r w:rsidR="00F90D96" w:rsidRPr="009B4FC9">
        <w:t xml:space="preserve"> </w:t>
      </w:r>
      <w:r w:rsidR="00AA4F49" w:rsidRPr="009B4FC9">
        <w:t>nghề,</w:t>
      </w:r>
      <w:r w:rsidR="00F90D96" w:rsidRPr="009B4FC9">
        <w:t xml:space="preserve"> </w:t>
      </w:r>
      <w:r w:rsidR="00AA4F49" w:rsidRPr="009B4FC9">
        <w:t>khuyến</w:t>
      </w:r>
      <w:r w:rsidR="00F90D96" w:rsidRPr="009B4FC9">
        <w:t xml:space="preserve"> </w:t>
      </w:r>
      <w:r w:rsidR="00AA4F49" w:rsidRPr="009B4FC9">
        <w:t>khích</w:t>
      </w:r>
      <w:r w:rsidR="00F90D96" w:rsidRPr="009B4FC9">
        <w:t xml:space="preserve"> </w:t>
      </w:r>
      <w:r w:rsidR="00AA4F49" w:rsidRPr="009B4FC9">
        <w:t>sự</w:t>
      </w:r>
      <w:r w:rsidR="00F90D96" w:rsidRPr="009B4FC9">
        <w:t xml:space="preserve"> </w:t>
      </w:r>
      <w:r w:rsidR="00AA4F49" w:rsidRPr="009B4FC9">
        <w:t>tham</w:t>
      </w:r>
      <w:r w:rsidR="00F90D96" w:rsidRPr="009B4FC9">
        <w:t xml:space="preserve"> </w:t>
      </w:r>
      <w:r w:rsidR="00AA4F49" w:rsidRPr="009B4FC9">
        <w:t>gia</w:t>
      </w:r>
      <w:r w:rsidR="00F90D96" w:rsidRPr="009B4FC9">
        <w:t xml:space="preserve"> </w:t>
      </w:r>
      <w:r w:rsidR="00AA4F49" w:rsidRPr="009B4FC9">
        <w:t>của</w:t>
      </w:r>
      <w:r w:rsidR="00F90D96" w:rsidRPr="009B4FC9">
        <w:t xml:space="preserve"> </w:t>
      </w:r>
      <w:r w:rsidR="00AA4F49" w:rsidRPr="009B4FC9">
        <w:t>phụ</w:t>
      </w:r>
      <w:r w:rsidR="00F90D96" w:rsidRPr="009B4FC9">
        <w:t xml:space="preserve"> </w:t>
      </w:r>
      <w:r w:rsidR="00AA4F49" w:rsidRPr="009B4FC9">
        <w:t>nữ</w:t>
      </w:r>
      <w:r w:rsidR="00F90D96" w:rsidRPr="009B4FC9">
        <w:t xml:space="preserve"> </w:t>
      </w:r>
      <w:r w:rsidR="00AA4F49" w:rsidRPr="009B4FC9">
        <w:t>trong</w:t>
      </w:r>
      <w:r w:rsidR="00F90D96" w:rsidRPr="009B4FC9">
        <w:t xml:space="preserve"> </w:t>
      </w:r>
      <w:r w:rsidR="00AA4F49" w:rsidRPr="009B4FC9">
        <w:t>các</w:t>
      </w:r>
      <w:r w:rsidR="00F90D96" w:rsidRPr="009B4FC9">
        <w:t xml:space="preserve"> </w:t>
      </w:r>
      <w:r w:rsidR="00AA4F49" w:rsidRPr="009B4FC9">
        <w:t>ngành</w:t>
      </w:r>
      <w:r w:rsidR="00F90D96" w:rsidRPr="009B4FC9">
        <w:t xml:space="preserve"> </w:t>
      </w:r>
      <w:r w:rsidR="00AA4F49" w:rsidRPr="009B4FC9">
        <w:t>nghề</w:t>
      </w:r>
      <w:r w:rsidR="00F90D96" w:rsidRPr="009B4FC9">
        <w:t xml:space="preserve"> </w:t>
      </w:r>
      <w:r w:rsidR="00AA4F49" w:rsidRPr="009B4FC9">
        <w:t>đa</w:t>
      </w:r>
      <w:r w:rsidR="00F90D96" w:rsidRPr="009B4FC9">
        <w:t xml:space="preserve"> </w:t>
      </w:r>
      <w:r w:rsidR="00AA4F49" w:rsidRPr="009B4FC9">
        <w:t>dạng,</w:t>
      </w:r>
      <w:r w:rsidR="00F90D96" w:rsidRPr="009B4FC9">
        <w:t xml:space="preserve"> </w:t>
      </w:r>
      <w:r w:rsidR="00AA4F49" w:rsidRPr="009B4FC9">
        <w:t>hoặc</w:t>
      </w:r>
      <w:r w:rsidR="00F90D96" w:rsidRPr="009B4FC9">
        <w:t xml:space="preserve"> </w:t>
      </w:r>
      <w:r w:rsidR="00AA4F49" w:rsidRPr="009B4FC9">
        <w:t>hỗ</w:t>
      </w:r>
      <w:r w:rsidR="00F90D96" w:rsidRPr="009B4FC9">
        <w:t xml:space="preserve"> </w:t>
      </w:r>
      <w:r w:rsidR="00AA4F49" w:rsidRPr="009B4FC9">
        <w:t>trợ</w:t>
      </w:r>
      <w:r w:rsidR="00F90D96" w:rsidRPr="009B4FC9">
        <w:t xml:space="preserve"> </w:t>
      </w:r>
      <w:r w:rsidR="00AA4F49" w:rsidRPr="009B4FC9">
        <w:t>cân</w:t>
      </w:r>
      <w:r w:rsidR="00F90D96" w:rsidRPr="009B4FC9">
        <w:t xml:space="preserve"> </w:t>
      </w:r>
      <w:r w:rsidR="00AA4F49" w:rsidRPr="009B4FC9">
        <w:t>bằng</w:t>
      </w:r>
      <w:r w:rsidR="00F90D96" w:rsidRPr="009B4FC9">
        <w:t xml:space="preserve"> </w:t>
      </w:r>
      <w:r w:rsidR="00AA4F49" w:rsidRPr="009B4FC9">
        <w:t>công</w:t>
      </w:r>
      <w:r w:rsidR="00F90D96" w:rsidRPr="009B4FC9">
        <w:t xml:space="preserve"> </w:t>
      </w:r>
      <w:r w:rsidR="00AA4F49" w:rsidRPr="009B4FC9">
        <w:t>việc</w:t>
      </w:r>
      <w:r w:rsidR="00F90D96" w:rsidRPr="009B4FC9">
        <w:t xml:space="preserve"> </w:t>
      </w:r>
      <w:r w:rsidR="00AA4F49" w:rsidRPr="009B4FC9">
        <w:t>và</w:t>
      </w:r>
      <w:r w:rsidR="00F90D96" w:rsidRPr="009B4FC9">
        <w:t xml:space="preserve"> </w:t>
      </w:r>
      <w:r w:rsidR="00AA4F49" w:rsidRPr="009B4FC9">
        <w:t>gia</w:t>
      </w:r>
      <w:r w:rsidR="00F90D96" w:rsidRPr="009B4FC9">
        <w:t xml:space="preserve"> </w:t>
      </w:r>
      <w:r w:rsidR="00AA4F49" w:rsidRPr="009B4FC9">
        <w:t>đình.</w:t>
      </w:r>
    </w:p>
    <w:p w14:paraId="4983585E" w14:textId="74729C26" w:rsidR="00451FBF" w:rsidRPr="00A54372" w:rsidRDefault="00A21680" w:rsidP="0042196A">
      <w:pPr>
        <w:spacing w:line="360" w:lineRule="auto"/>
        <w:ind w:left="567"/>
      </w:pPr>
      <w:r w:rsidRPr="00A54372">
        <w:t>*</w:t>
      </w:r>
      <w:r w:rsidR="00F90D96" w:rsidRPr="00A54372">
        <w:t xml:space="preserve"> </w:t>
      </w:r>
      <w:r w:rsidRPr="00A54372">
        <w:t>Biểu</w:t>
      </w:r>
      <w:r w:rsidR="00F90D96" w:rsidRPr="00A54372">
        <w:t xml:space="preserve"> </w:t>
      </w:r>
      <w:r w:rsidRPr="00A54372">
        <w:t>đồ</w:t>
      </w:r>
      <w:r w:rsidR="00F90D96" w:rsidRPr="00A54372">
        <w:t xml:space="preserve"> </w:t>
      </w:r>
      <w:r w:rsidRPr="00A54372">
        <w:t>phân</w:t>
      </w:r>
      <w:r w:rsidR="00F90D96" w:rsidRPr="00A54372">
        <w:t xml:space="preserve"> </w:t>
      </w:r>
      <w:r w:rsidRPr="00A54372">
        <w:t>tích</w:t>
      </w:r>
      <w:r w:rsidR="00F90D96" w:rsidRPr="00A54372">
        <w:t xml:space="preserve"> </w:t>
      </w:r>
      <w:r w:rsidRPr="00A54372">
        <w:t>biến</w:t>
      </w:r>
      <w:r w:rsidR="00F90D96" w:rsidRPr="00A54372">
        <w:t xml:space="preserve"> </w:t>
      </w:r>
      <w:r w:rsidRPr="00A54372">
        <w:t>động</w:t>
      </w:r>
      <w:r w:rsidR="00F90D96" w:rsidRPr="00A54372">
        <w:t xml:space="preserve"> </w:t>
      </w:r>
      <w:r w:rsidRPr="00A54372">
        <w:t>của</w:t>
      </w:r>
      <w:r w:rsidR="00F90D96" w:rsidRPr="00A54372">
        <w:t xml:space="preserve"> </w:t>
      </w:r>
      <w:r w:rsidRPr="00A54372">
        <w:t>tỉ</w:t>
      </w:r>
      <w:r w:rsidR="00F90D96" w:rsidRPr="00A54372">
        <w:t xml:space="preserve"> </w:t>
      </w:r>
      <w:r w:rsidRPr="00A54372">
        <w:t>lệ</w:t>
      </w:r>
      <w:r w:rsidR="00F90D96" w:rsidRPr="00A54372">
        <w:t xml:space="preserve"> </w:t>
      </w:r>
      <w:r w:rsidRPr="00A54372">
        <w:t>toàn</w:t>
      </w:r>
      <w:r w:rsidR="00F90D96" w:rsidRPr="00A54372">
        <w:t xml:space="preserve"> </w:t>
      </w:r>
      <w:r w:rsidRPr="00A54372">
        <w:t>cầu</w:t>
      </w:r>
      <w:r w:rsidR="00F90D96" w:rsidRPr="00A54372">
        <w:t xml:space="preserve"> </w:t>
      </w:r>
      <w:r w:rsidRPr="00A54372">
        <w:t>từ</w:t>
      </w:r>
      <w:r w:rsidR="00F90D96" w:rsidRPr="00A54372">
        <w:t xml:space="preserve"> </w:t>
      </w:r>
      <w:r w:rsidRPr="00A54372">
        <w:t>2014-2024</w:t>
      </w:r>
    </w:p>
    <w:p w14:paraId="5B3D1294" w14:textId="6E68A003" w:rsidR="00A21680" w:rsidRPr="009B4FC9" w:rsidRDefault="00A21680" w:rsidP="0042196A">
      <w:pPr>
        <w:spacing w:line="360" w:lineRule="auto"/>
      </w:pPr>
      <w:r w:rsidRPr="009B4FC9">
        <w:rPr>
          <w:noProof/>
        </w:rPr>
        <w:drawing>
          <wp:inline distT="0" distB="0" distL="0" distR="0" wp14:anchorId="3ECF8B5A" wp14:editId="118B0D1B">
            <wp:extent cx="5939790" cy="2969895"/>
            <wp:effectExtent l="0" t="0" r="3810" b="1905"/>
            <wp:docPr id="1238171428"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71428" name="Picture 1" descr="A graph with a line going up&#10;&#10;AI-generated content may be incorrect."/>
                    <pic:cNvPicPr/>
                  </pic:nvPicPr>
                  <pic:blipFill>
                    <a:blip r:embed="rId26"/>
                    <a:stretch>
                      <a:fillRect/>
                    </a:stretch>
                  </pic:blipFill>
                  <pic:spPr>
                    <a:xfrm>
                      <a:off x="0" y="0"/>
                      <a:ext cx="5939790" cy="2969895"/>
                    </a:xfrm>
                    <a:prstGeom prst="rect">
                      <a:avLst/>
                    </a:prstGeom>
                  </pic:spPr>
                </pic:pic>
              </a:graphicData>
            </a:graphic>
          </wp:inline>
        </w:drawing>
      </w:r>
    </w:p>
    <w:p w14:paraId="6DBBC542" w14:textId="12A3C529" w:rsidR="00526798" w:rsidRPr="009B4FC9" w:rsidRDefault="00526798" w:rsidP="0042196A">
      <w:pPr>
        <w:pStyle w:val="Caption"/>
        <w:spacing w:line="360" w:lineRule="auto"/>
        <w:rPr>
          <w:i w:val="0"/>
          <w:iCs w:val="0"/>
        </w:rPr>
      </w:pPr>
      <w:bookmarkStart w:id="44" w:name="_Toc199717842"/>
      <w:r w:rsidRPr="009B4FC9">
        <w:rPr>
          <w:i w:val="0"/>
          <w:iCs w:val="0"/>
        </w:rPr>
        <w:lastRenderedPageBreak/>
        <w:t>Hình</w:t>
      </w:r>
      <w:r w:rsidR="00F90D96" w:rsidRPr="009B4FC9">
        <w:rPr>
          <w:i w:val="0"/>
          <w:iCs w:val="0"/>
        </w:rPr>
        <w:t xml:space="preserve"> </w:t>
      </w:r>
      <w:r w:rsidRPr="009B4FC9">
        <w:rPr>
          <w:i w:val="0"/>
          <w:iCs w:val="0"/>
        </w:rPr>
        <w:t>2.</w:t>
      </w:r>
      <w:r w:rsidRPr="009B4FC9">
        <w:rPr>
          <w:i w:val="0"/>
          <w:iCs w:val="0"/>
        </w:rPr>
        <w:fldChar w:fldCharType="begin"/>
      </w:r>
      <w:r w:rsidRPr="009B4FC9">
        <w:rPr>
          <w:i w:val="0"/>
          <w:iCs w:val="0"/>
        </w:rPr>
        <w:instrText xml:space="preserve"> SEQ Hình_2. \* ARABIC </w:instrText>
      </w:r>
      <w:r w:rsidRPr="009B4FC9">
        <w:rPr>
          <w:i w:val="0"/>
          <w:iCs w:val="0"/>
        </w:rPr>
        <w:fldChar w:fldCharType="separate"/>
      </w:r>
      <w:r w:rsidR="005B59AD">
        <w:rPr>
          <w:i w:val="0"/>
          <w:iCs w:val="0"/>
          <w:noProof/>
        </w:rPr>
        <w:t>10</w:t>
      </w:r>
      <w:r w:rsidRPr="009B4FC9">
        <w:rPr>
          <w:i w:val="0"/>
          <w:iCs w:val="0"/>
        </w:rPr>
        <w:fldChar w:fldCharType="end"/>
      </w:r>
      <w:r w:rsidR="00F90D96" w:rsidRPr="009B4FC9">
        <w:rPr>
          <w:i w:val="0"/>
          <w:iCs w:val="0"/>
        </w:rPr>
        <w:t xml:space="preserve"> </w:t>
      </w:r>
      <w:r w:rsidRPr="009B4FC9">
        <w:rPr>
          <w:i w:val="0"/>
          <w:iCs w:val="0"/>
        </w:rPr>
        <w:t>Biểu</w:t>
      </w:r>
      <w:r w:rsidR="00F90D96" w:rsidRPr="009B4FC9">
        <w:rPr>
          <w:i w:val="0"/>
          <w:iCs w:val="0"/>
        </w:rPr>
        <w:t xml:space="preserve"> </w:t>
      </w:r>
      <w:r w:rsidRPr="009B4FC9">
        <w:rPr>
          <w:i w:val="0"/>
          <w:iCs w:val="0"/>
        </w:rPr>
        <w:t>đồ</w:t>
      </w:r>
      <w:r w:rsidR="00F90D96" w:rsidRPr="009B4FC9">
        <w:rPr>
          <w:i w:val="0"/>
          <w:iCs w:val="0"/>
        </w:rPr>
        <w:t xml:space="preserve"> </w:t>
      </w:r>
      <w:r w:rsidRPr="009B4FC9">
        <w:rPr>
          <w:i w:val="0"/>
          <w:iCs w:val="0"/>
        </w:rPr>
        <w:t>phân</w:t>
      </w:r>
      <w:r w:rsidR="00F90D96" w:rsidRPr="009B4FC9">
        <w:rPr>
          <w:i w:val="0"/>
          <w:iCs w:val="0"/>
        </w:rPr>
        <w:t xml:space="preserve"> </w:t>
      </w:r>
      <w:r w:rsidRPr="009B4FC9">
        <w:rPr>
          <w:i w:val="0"/>
          <w:iCs w:val="0"/>
        </w:rPr>
        <w:t>tích</w:t>
      </w:r>
      <w:r w:rsidR="00F90D96" w:rsidRPr="009B4FC9">
        <w:rPr>
          <w:i w:val="0"/>
          <w:iCs w:val="0"/>
        </w:rPr>
        <w:t xml:space="preserve"> </w:t>
      </w:r>
      <w:r w:rsidRPr="009B4FC9">
        <w:rPr>
          <w:i w:val="0"/>
          <w:iCs w:val="0"/>
        </w:rPr>
        <w:t>biến</w:t>
      </w:r>
      <w:r w:rsidR="00F90D96" w:rsidRPr="009B4FC9">
        <w:rPr>
          <w:i w:val="0"/>
          <w:iCs w:val="0"/>
        </w:rPr>
        <w:t xml:space="preserve"> </w:t>
      </w:r>
      <w:r w:rsidRPr="009B4FC9">
        <w:rPr>
          <w:i w:val="0"/>
          <w:iCs w:val="0"/>
        </w:rPr>
        <w:t>động</w:t>
      </w:r>
      <w:r w:rsidR="00F90D96" w:rsidRPr="009B4FC9">
        <w:rPr>
          <w:i w:val="0"/>
          <w:iCs w:val="0"/>
        </w:rPr>
        <w:t xml:space="preserve"> </w:t>
      </w:r>
      <w:r w:rsidRPr="009B4FC9">
        <w:rPr>
          <w:i w:val="0"/>
          <w:iCs w:val="0"/>
        </w:rPr>
        <w:t>tỉ</w:t>
      </w:r>
      <w:r w:rsidR="00F90D96" w:rsidRPr="009B4FC9">
        <w:rPr>
          <w:i w:val="0"/>
          <w:iCs w:val="0"/>
        </w:rPr>
        <w:t xml:space="preserve"> </w:t>
      </w:r>
      <w:r w:rsidRPr="009B4FC9">
        <w:rPr>
          <w:i w:val="0"/>
          <w:iCs w:val="0"/>
        </w:rPr>
        <w:t>lệ</w:t>
      </w:r>
      <w:r w:rsidR="00F90D96" w:rsidRPr="009B4FC9">
        <w:rPr>
          <w:i w:val="0"/>
          <w:iCs w:val="0"/>
        </w:rPr>
        <w:t xml:space="preserve"> </w:t>
      </w:r>
      <w:r w:rsidRPr="009B4FC9">
        <w:rPr>
          <w:i w:val="0"/>
          <w:iCs w:val="0"/>
        </w:rPr>
        <w:t>toàn</w:t>
      </w:r>
      <w:r w:rsidR="00F90D96" w:rsidRPr="009B4FC9">
        <w:rPr>
          <w:i w:val="0"/>
          <w:iCs w:val="0"/>
        </w:rPr>
        <w:t xml:space="preserve"> </w:t>
      </w:r>
      <w:r w:rsidRPr="009B4FC9">
        <w:rPr>
          <w:i w:val="0"/>
          <w:iCs w:val="0"/>
        </w:rPr>
        <w:t>cầu</w:t>
      </w:r>
      <w:r w:rsidR="00F23826" w:rsidRPr="009B4FC9">
        <w:rPr>
          <w:i w:val="0"/>
          <w:iCs w:val="0"/>
        </w:rPr>
        <w:t xml:space="preserve"> </w:t>
      </w:r>
      <w:r w:rsidRPr="009B4FC9">
        <w:rPr>
          <w:i w:val="0"/>
          <w:iCs w:val="0"/>
        </w:rPr>
        <w:t>(2014-2024)</w:t>
      </w:r>
      <w:bookmarkEnd w:id="44"/>
    </w:p>
    <w:p w14:paraId="790B6DEE" w14:textId="0E21133A" w:rsidR="004308D0" w:rsidRPr="00A54372" w:rsidRDefault="00D5350C" w:rsidP="00645B03">
      <w:pPr>
        <w:pStyle w:val="ListParagraph"/>
        <w:numPr>
          <w:ilvl w:val="0"/>
          <w:numId w:val="31"/>
        </w:numPr>
        <w:spacing w:line="360" w:lineRule="auto"/>
      </w:pPr>
      <w:r w:rsidRPr="00A54372">
        <w:t>Từ</w:t>
      </w:r>
      <w:r w:rsidR="00F90D96" w:rsidRPr="00A54372">
        <w:t xml:space="preserve"> </w:t>
      </w:r>
      <w:r w:rsidRPr="00A54372">
        <w:t>2014-2019:</w:t>
      </w:r>
      <w:r w:rsidR="00F90D96" w:rsidRPr="00A54372">
        <w:t xml:space="preserve"> </w:t>
      </w:r>
      <w:r w:rsidRPr="00A54372">
        <w:t>Xu</w:t>
      </w:r>
      <w:r w:rsidR="00F90D96" w:rsidRPr="00A54372">
        <w:t xml:space="preserve"> </w:t>
      </w:r>
      <w:r w:rsidRPr="00A54372">
        <w:t>hướng</w:t>
      </w:r>
      <w:r w:rsidR="00F90D96" w:rsidRPr="00A54372">
        <w:t xml:space="preserve"> </w:t>
      </w:r>
      <w:r w:rsidRPr="00A54372">
        <w:t>giảm</w:t>
      </w:r>
      <w:r w:rsidR="00F90D96" w:rsidRPr="00A54372">
        <w:t xml:space="preserve"> </w:t>
      </w:r>
      <w:r w:rsidRPr="00A54372">
        <w:t>dần</w:t>
      </w:r>
      <w:r w:rsidR="00F90D96" w:rsidRPr="00A54372">
        <w:t xml:space="preserve"> </w:t>
      </w:r>
    </w:p>
    <w:p w14:paraId="578A0242" w14:textId="50C6DE82" w:rsidR="004308D0" w:rsidRPr="009B4FC9" w:rsidRDefault="004308D0" w:rsidP="0042196A">
      <w:pPr>
        <w:pStyle w:val="ListParagraph"/>
        <w:spacing w:line="360" w:lineRule="auto"/>
        <w:ind w:left="567"/>
      </w:pPr>
      <w:r w:rsidRPr="009B4FC9">
        <w:rPr>
          <w:b/>
          <w:bCs/>
        </w:rPr>
        <w:t>+</w:t>
      </w:r>
      <w:r w:rsidR="00F90D96" w:rsidRPr="009B4FC9">
        <w:rPr>
          <w:b/>
          <w:bCs/>
        </w:rPr>
        <w:t xml:space="preserve"> </w:t>
      </w:r>
      <w:r w:rsidR="00D5350C" w:rsidRPr="009B4FC9">
        <w:t>Năm</w:t>
      </w:r>
      <w:r w:rsidR="00F90D96" w:rsidRPr="009B4FC9">
        <w:t xml:space="preserve"> </w:t>
      </w:r>
      <w:r w:rsidR="00D5350C" w:rsidRPr="009B4FC9">
        <w:t>2014,</w:t>
      </w:r>
      <w:r w:rsidR="00F90D96" w:rsidRPr="009B4FC9">
        <w:t xml:space="preserve"> </w:t>
      </w:r>
      <w:r w:rsidR="00D5350C" w:rsidRPr="009B4FC9">
        <w:t>tỷ</w:t>
      </w:r>
      <w:r w:rsidR="00F90D96" w:rsidRPr="009B4FC9">
        <w:t xml:space="preserve"> </w:t>
      </w:r>
      <w:r w:rsidR="00D5350C" w:rsidRPr="009B4FC9">
        <w:t>lệ</w:t>
      </w:r>
      <w:r w:rsidR="00F90D96" w:rsidRPr="009B4FC9">
        <w:t xml:space="preserve"> </w:t>
      </w:r>
      <w:r w:rsidR="00D5350C" w:rsidRPr="009B4FC9">
        <w:t>thất</w:t>
      </w:r>
      <w:r w:rsidR="00F90D96" w:rsidRPr="009B4FC9">
        <w:t xml:space="preserve"> </w:t>
      </w:r>
      <w:r w:rsidR="00D5350C" w:rsidRPr="009B4FC9">
        <w:t>nghiệp</w:t>
      </w:r>
      <w:r w:rsidR="00F90D96" w:rsidRPr="009B4FC9">
        <w:t xml:space="preserve"> </w:t>
      </w:r>
      <w:r w:rsidR="00D5350C" w:rsidRPr="009B4FC9">
        <w:t>bắt</w:t>
      </w:r>
      <w:r w:rsidR="00F90D96" w:rsidRPr="009B4FC9">
        <w:t xml:space="preserve"> </w:t>
      </w:r>
      <w:r w:rsidR="00D5350C" w:rsidRPr="009B4FC9">
        <w:t>đầu</w:t>
      </w:r>
      <w:r w:rsidR="00F90D96" w:rsidRPr="009B4FC9">
        <w:t xml:space="preserve"> </w:t>
      </w:r>
      <w:r w:rsidR="00D5350C" w:rsidRPr="009B4FC9">
        <w:t>ở</w:t>
      </w:r>
      <w:r w:rsidR="00F90D96" w:rsidRPr="009B4FC9">
        <w:t xml:space="preserve"> </w:t>
      </w:r>
      <w:r w:rsidR="00D5350C" w:rsidRPr="009B4FC9">
        <w:t>mức</w:t>
      </w:r>
      <w:r w:rsidR="00F90D96" w:rsidRPr="009B4FC9">
        <w:t xml:space="preserve"> </w:t>
      </w:r>
      <w:r w:rsidR="00D5350C" w:rsidRPr="009B4FC9">
        <w:t>khoảng</w:t>
      </w:r>
      <w:r w:rsidR="00F90D96" w:rsidRPr="009B4FC9">
        <w:t xml:space="preserve"> </w:t>
      </w:r>
      <w:r w:rsidR="00D5350C" w:rsidRPr="009B4FC9">
        <w:t>11,25%.</w:t>
      </w:r>
    </w:p>
    <w:p w14:paraId="530C4566" w14:textId="45FFCC79" w:rsidR="004308D0" w:rsidRPr="009B4FC9" w:rsidRDefault="004308D0" w:rsidP="0042196A">
      <w:pPr>
        <w:pStyle w:val="ListParagraph"/>
        <w:spacing w:line="360" w:lineRule="auto"/>
        <w:ind w:left="567"/>
      </w:pPr>
      <w:r w:rsidRPr="009B4FC9">
        <w:rPr>
          <w:b/>
          <w:bCs/>
        </w:rPr>
        <w:t>+</w:t>
      </w:r>
      <w:r w:rsidR="00F90D96" w:rsidRPr="009B4FC9">
        <w:rPr>
          <w:b/>
          <w:bCs/>
        </w:rPr>
        <w:t xml:space="preserve"> </w:t>
      </w:r>
      <w:r w:rsidR="00D5350C" w:rsidRPr="009B4FC9">
        <w:t>Từ</w:t>
      </w:r>
      <w:r w:rsidR="00F90D96" w:rsidRPr="009B4FC9">
        <w:t xml:space="preserve"> </w:t>
      </w:r>
      <w:r w:rsidR="00D5350C" w:rsidRPr="009B4FC9">
        <w:t>2015</w:t>
      </w:r>
      <w:r w:rsidR="00F90D96" w:rsidRPr="009B4FC9">
        <w:t xml:space="preserve"> </w:t>
      </w:r>
      <w:r w:rsidR="00D5350C" w:rsidRPr="009B4FC9">
        <w:t>đến</w:t>
      </w:r>
      <w:r w:rsidR="00F90D96" w:rsidRPr="009B4FC9">
        <w:t xml:space="preserve"> </w:t>
      </w:r>
      <w:r w:rsidR="00D5350C" w:rsidRPr="009B4FC9">
        <w:t>2017,</w:t>
      </w:r>
      <w:r w:rsidR="00F90D96" w:rsidRPr="009B4FC9">
        <w:t xml:space="preserve"> </w:t>
      </w:r>
      <w:r w:rsidR="00D5350C" w:rsidRPr="009B4FC9">
        <w:t>tỷ</w:t>
      </w:r>
      <w:r w:rsidR="00F90D96" w:rsidRPr="009B4FC9">
        <w:t xml:space="preserve"> </w:t>
      </w:r>
      <w:r w:rsidR="00D5350C" w:rsidRPr="009B4FC9">
        <w:t>lệ</w:t>
      </w:r>
      <w:r w:rsidR="00F90D96" w:rsidRPr="009B4FC9">
        <w:t xml:space="preserve"> </w:t>
      </w:r>
      <w:r w:rsidR="00D5350C" w:rsidRPr="009B4FC9">
        <w:t>giảm</w:t>
      </w:r>
      <w:r w:rsidR="00F90D96" w:rsidRPr="009B4FC9">
        <w:t xml:space="preserve"> </w:t>
      </w:r>
      <w:r w:rsidR="00D5350C" w:rsidRPr="009B4FC9">
        <w:t>ổn</w:t>
      </w:r>
      <w:r w:rsidR="00F90D96" w:rsidRPr="009B4FC9">
        <w:t xml:space="preserve"> </w:t>
      </w:r>
      <w:r w:rsidR="00D5350C" w:rsidRPr="009B4FC9">
        <w:t>định,</w:t>
      </w:r>
      <w:r w:rsidR="00F90D96" w:rsidRPr="009B4FC9">
        <w:t xml:space="preserve"> </w:t>
      </w:r>
      <w:r w:rsidR="00D5350C" w:rsidRPr="009B4FC9">
        <w:t>xuống</w:t>
      </w:r>
      <w:r w:rsidR="00F90D96" w:rsidRPr="009B4FC9">
        <w:t xml:space="preserve"> </w:t>
      </w:r>
      <w:r w:rsidR="00D5350C" w:rsidRPr="009B4FC9">
        <w:t>khoảng</w:t>
      </w:r>
      <w:r w:rsidR="00F90D96" w:rsidRPr="009B4FC9">
        <w:t xml:space="preserve"> </w:t>
      </w:r>
      <w:r w:rsidR="00D5350C" w:rsidRPr="009B4FC9">
        <w:t>11,15%</w:t>
      </w:r>
      <w:r w:rsidR="00F90D96" w:rsidRPr="009B4FC9">
        <w:t xml:space="preserve"> </w:t>
      </w:r>
      <w:r w:rsidR="00D5350C" w:rsidRPr="009B4FC9">
        <w:t>vào</w:t>
      </w:r>
      <w:r w:rsidR="00F90D96" w:rsidRPr="009B4FC9">
        <w:t xml:space="preserve"> </w:t>
      </w:r>
      <w:r w:rsidR="00D5350C" w:rsidRPr="009B4FC9">
        <w:t>2015</w:t>
      </w:r>
      <w:r w:rsidR="00F90D96" w:rsidRPr="009B4FC9">
        <w:t xml:space="preserve"> </w:t>
      </w:r>
      <w:r w:rsidR="00D5350C" w:rsidRPr="009B4FC9">
        <w:t>và</w:t>
      </w:r>
      <w:r w:rsidR="00F90D96" w:rsidRPr="009B4FC9">
        <w:t xml:space="preserve"> </w:t>
      </w:r>
      <w:r w:rsidR="00D5350C" w:rsidRPr="009B4FC9">
        <w:t>tiếp</w:t>
      </w:r>
      <w:r w:rsidR="00F90D96" w:rsidRPr="009B4FC9">
        <w:t xml:space="preserve"> </w:t>
      </w:r>
      <w:r w:rsidR="00D5350C" w:rsidRPr="009B4FC9">
        <w:t>tục</w:t>
      </w:r>
      <w:r w:rsidR="00F90D96" w:rsidRPr="009B4FC9">
        <w:t xml:space="preserve"> </w:t>
      </w:r>
      <w:r w:rsidR="00D5350C" w:rsidRPr="009B4FC9">
        <w:t>giảm</w:t>
      </w:r>
      <w:r w:rsidR="00F90D96" w:rsidRPr="009B4FC9">
        <w:t xml:space="preserve"> </w:t>
      </w:r>
      <w:r w:rsidR="00D5350C" w:rsidRPr="009B4FC9">
        <w:t>xuống</w:t>
      </w:r>
      <w:r w:rsidR="00F90D96" w:rsidRPr="009B4FC9">
        <w:t xml:space="preserve"> </w:t>
      </w:r>
      <w:r w:rsidR="00D5350C" w:rsidRPr="009B4FC9">
        <w:t>khoảng</w:t>
      </w:r>
      <w:r w:rsidR="00F90D96" w:rsidRPr="009B4FC9">
        <w:t xml:space="preserve"> </w:t>
      </w:r>
      <w:r w:rsidR="00D5350C" w:rsidRPr="009B4FC9">
        <w:t>11,0%</w:t>
      </w:r>
      <w:r w:rsidR="00F90D96" w:rsidRPr="009B4FC9">
        <w:t xml:space="preserve"> </w:t>
      </w:r>
      <w:r w:rsidR="00D5350C" w:rsidRPr="009B4FC9">
        <w:t>vào</w:t>
      </w:r>
      <w:r w:rsidR="00F90D96" w:rsidRPr="009B4FC9">
        <w:t xml:space="preserve"> </w:t>
      </w:r>
      <w:r w:rsidR="00D5350C" w:rsidRPr="009B4FC9">
        <w:t>2017,</w:t>
      </w:r>
      <w:r w:rsidR="00F90D96" w:rsidRPr="009B4FC9">
        <w:t xml:space="preserve"> </w:t>
      </w:r>
      <w:r w:rsidR="00D5350C" w:rsidRPr="009B4FC9">
        <w:t>cho</w:t>
      </w:r>
      <w:r w:rsidR="00F90D96" w:rsidRPr="009B4FC9">
        <w:t xml:space="preserve"> </w:t>
      </w:r>
      <w:r w:rsidR="00D5350C" w:rsidRPr="009B4FC9">
        <w:t>thấy</w:t>
      </w:r>
      <w:r w:rsidR="00F90D96" w:rsidRPr="009B4FC9">
        <w:t xml:space="preserve"> </w:t>
      </w:r>
      <w:r w:rsidR="00D5350C" w:rsidRPr="009B4FC9">
        <w:t>sự</w:t>
      </w:r>
      <w:r w:rsidR="00F90D96" w:rsidRPr="009B4FC9">
        <w:t xml:space="preserve"> </w:t>
      </w:r>
      <w:r w:rsidR="00D5350C" w:rsidRPr="009B4FC9">
        <w:t>cải</w:t>
      </w:r>
      <w:r w:rsidR="00F90D96" w:rsidRPr="009B4FC9">
        <w:t xml:space="preserve"> </w:t>
      </w:r>
      <w:r w:rsidR="00D5350C" w:rsidRPr="009B4FC9">
        <w:t>thiện</w:t>
      </w:r>
      <w:r w:rsidR="00F90D96" w:rsidRPr="009B4FC9">
        <w:t xml:space="preserve"> </w:t>
      </w:r>
      <w:r w:rsidR="00D5350C" w:rsidRPr="009B4FC9">
        <w:t>kinh</w:t>
      </w:r>
      <w:r w:rsidR="00F90D96" w:rsidRPr="009B4FC9">
        <w:t xml:space="preserve"> </w:t>
      </w:r>
      <w:r w:rsidR="00D5350C" w:rsidRPr="009B4FC9">
        <w:t>tế</w:t>
      </w:r>
      <w:r w:rsidR="00F90D96" w:rsidRPr="009B4FC9">
        <w:t xml:space="preserve"> </w:t>
      </w:r>
      <w:r w:rsidR="00D5350C" w:rsidRPr="009B4FC9">
        <w:t>toàn</w:t>
      </w:r>
      <w:r w:rsidR="00F90D96" w:rsidRPr="009B4FC9">
        <w:t xml:space="preserve"> </w:t>
      </w:r>
      <w:r w:rsidR="00D5350C" w:rsidRPr="009B4FC9">
        <w:t>cầu</w:t>
      </w:r>
      <w:r w:rsidR="00F90D96" w:rsidRPr="009B4FC9">
        <w:t xml:space="preserve"> </w:t>
      </w:r>
      <w:r w:rsidR="00D5350C" w:rsidRPr="009B4FC9">
        <w:t>trước</w:t>
      </w:r>
      <w:r w:rsidR="00F90D96" w:rsidRPr="009B4FC9">
        <w:t xml:space="preserve"> </w:t>
      </w:r>
      <w:r w:rsidR="00D5350C" w:rsidRPr="009B4FC9">
        <w:t>đại</w:t>
      </w:r>
      <w:r w:rsidR="00F90D96" w:rsidRPr="009B4FC9">
        <w:t xml:space="preserve"> </w:t>
      </w:r>
      <w:r w:rsidR="00D5350C" w:rsidRPr="009B4FC9">
        <w:t>dịch.</w:t>
      </w:r>
    </w:p>
    <w:p w14:paraId="4C4D99AF" w14:textId="7B899438" w:rsidR="00D5350C" w:rsidRPr="009B4FC9" w:rsidRDefault="004308D0" w:rsidP="0042196A">
      <w:pPr>
        <w:pStyle w:val="ListParagraph"/>
        <w:spacing w:line="360" w:lineRule="auto"/>
        <w:ind w:left="567"/>
        <w:rPr>
          <w:b/>
          <w:bCs/>
        </w:rPr>
      </w:pPr>
      <w:r w:rsidRPr="009B4FC9">
        <w:rPr>
          <w:b/>
          <w:bCs/>
        </w:rPr>
        <w:t>+</w:t>
      </w:r>
      <w:r w:rsidR="00F90D96" w:rsidRPr="009B4FC9">
        <w:rPr>
          <w:b/>
          <w:bCs/>
        </w:rPr>
        <w:t xml:space="preserve"> </w:t>
      </w:r>
      <w:r w:rsidR="00D5350C" w:rsidRPr="009B4FC9">
        <w:t>Từ</w:t>
      </w:r>
      <w:r w:rsidR="00F90D96" w:rsidRPr="009B4FC9">
        <w:t xml:space="preserve"> </w:t>
      </w:r>
      <w:r w:rsidR="00D5350C" w:rsidRPr="009B4FC9">
        <w:t>2018</w:t>
      </w:r>
      <w:r w:rsidR="00F90D96" w:rsidRPr="009B4FC9">
        <w:t xml:space="preserve"> </w:t>
      </w:r>
      <w:r w:rsidR="00D5350C" w:rsidRPr="009B4FC9">
        <w:t>đến</w:t>
      </w:r>
      <w:r w:rsidR="00F90D96" w:rsidRPr="009B4FC9">
        <w:t xml:space="preserve"> </w:t>
      </w:r>
      <w:r w:rsidR="00D5350C" w:rsidRPr="009B4FC9">
        <w:t>2019,</w:t>
      </w:r>
      <w:r w:rsidR="00F90D96" w:rsidRPr="009B4FC9">
        <w:t xml:space="preserve"> </w:t>
      </w:r>
      <w:r w:rsidR="00D5350C" w:rsidRPr="009B4FC9">
        <w:t>xu</w:t>
      </w:r>
      <w:r w:rsidR="00F90D96" w:rsidRPr="009B4FC9">
        <w:t xml:space="preserve"> </w:t>
      </w:r>
      <w:r w:rsidR="00D5350C" w:rsidRPr="009B4FC9">
        <w:t>hướng</w:t>
      </w:r>
      <w:r w:rsidR="00F90D96" w:rsidRPr="009B4FC9">
        <w:t xml:space="preserve"> </w:t>
      </w:r>
      <w:r w:rsidR="00D5350C" w:rsidRPr="009B4FC9">
        <w:t>giảm</w:t>
      </w:r>
      <w:r w:rsidR="00F90D96" w:rsidRPr="009B4FC9">
        <w:t xml:space="preserve"> </w:t>
      </w:r>
      <w:r w:rsidR="00D5350C" w:rsidRPr="009B4FC9">
        <w:t>chậm</w:t>
      </w:r>
      <w:r w:rsidR="00F90D96" w:rsidRPr="009B4FC9">
        <w:t xml:space="preserve"> </w:t>
      </w:r>
      <w:r w:rsidR="00D5350C" w:rsidRPr="009B4FC9">
        <w:t>lại,</w:t>
      </w:r>
      <w:r w:rsidR="00F90D96" w:rsidRPr="009B4FC9">
        <w:t xml:space="preserve"> </w:t>
      </w:r>
      <w:r w:rsidR="00D5350C" w:rsidRPr="009B4FC9">
        <w:t>với</w:t>
      </w:r>
      <w:r w:rsidR="00F90D96" w:rsidRPr="009B4FC9">
        <w:t xml:space="preserve"> </w:t>
      </w:r>
      <w:r w:rsidR="00D5350C" w:rsidRPr="009B4FC9">
        <w:t>tỷ</w:t>
      </w:r>
      <w:r w:rsidR="00F90D96" w:rsidRPr="009B4FC9">
        <w:t xml:space="preserve"> </w:t>
      </w:r>
      <w:r w:rsidR="00D5350C" w:rsidRPr="009B4FC9">
        <w:t>lệ</w:t>
      </w:r>
      <w:r w:rsidR="00F90D96" w:rsidRPr="009B4FC9">
        <w:t xml:space="preserve"> </w:t>
      </w:r>
      <w:r w:rsidR="00D5350C" w:rsidRPr="009B4FC9">
        <w:t>đạt</w:t>
      </w:r>
      <w:r w:rsidR="00F90D96" w:rsidRPr="009B4FC9">
        <w:t xml:space="preserve"> </w:t>
      </w:r>
      <w:r w:rsidR="00D5350C" w:rsidRPr="009B4FC9">
        <w:t>khoảng</w:t>
      </w:r>
      <w:r w:rsidR="00F90D96" w:rsidRPr="009B4FC9">
        <w:t xml:space="preserve"> </w:t>
      </w:r>
      <w:r w:rsidR="00D5350C" w:rsidRPr="009B4FC9">
        <w:t>10,25%</w:t>
      </w:r>
      <w:r w:rsidR="00F90D96" w:rsidRPr="009B4FC9">
        <w:t xml:space="preserve"> </w:t>
      </w:r>
      <w:r w:rsidR="00D5350C" w:rsidRPr="009B4FC9">
        <w:t>vào</w:t>
      </w:r>
      <w:r w:rsidR="00F90D96" w:rsidRPr="009B4FC9">
        <w:t xml:space="preserve"> </w:t>
      </w:r>
      <w:r w:rsidR="00D5350C" w:rsidRPr="009B4FC9">
        <w:t>2019,</w:t>
      </w:r>
      <w:r w:rsidR="00F90D96" w:rsidRPr="009B4FC9">
        <w:t xml:space="preserve"> </w:t>
      </w:r>
      <w:r w:rsidR="00D5350C" w:rsidRPr="009B4FC9">
        <w:t>phản</w:t>
      </w:r>
      <w:r w:rsidR="00F90D96" w:rsidRPr="009B4FC9">
        <w:t xml:space="preserve"> </w:t>
      </w:r>
      <w:r w:rsidR="00D5350C" w:rsidRPr="009B4FC9">
        <w:t>ánh</w:t>
      </w:r>
      <w:r w:rsidR="00F90D96" w:rsidRPr="009B4FC9">
        <w:t xml:space="preserve"> </w:t>
      </w:r>
      <w:r w:rsidR="00D5350C" w:rsidRPr="009B4FC9">
        <w:t>một</w:t>
      </w:r>
      <w:r w:rsidR="00F90D96" w:rsidRPr="009B4FC9">
        <w:t xml:space="preserve"> </w:t>
      </w:r>
      <w:r w:rsidR="00D5350C" w:rsidRPr="009B4FC9">
        <w:t>giai</w:t>
      </w:r>
      <w:r w:rsidR="00F90D96" w:rsidRPr="009B4FC9">
        <w:t xml:space="preserve"> </w:t>
      </w:r>
      <w:r w:rsidR="00D5350C" w:rsidRPr="009B4FC9">
        <w:t>đoạn</w:t>
      </w:r>
      <w:r w:rsidR="00F90D96" w:rsidRPr="009B4FC9">
        <w:t xml:space="preserve"> </w:t>
      </w:r>
      <w:r w:rsidR="00D5350C" w:rsidRPr="009B4FC9">
        <w:t>tăng</w:t>
      </w:r>
      <w:r w:rsidR="00F90D96" w:rsidRPr="009B4FC9">
        <w:t xml:space="preserve"> </w:t>
      </w:r>
      <w:r w:rsidR="00D5350C" w:rsidRPr="009B4FC9">
        <w:t>trưởng</w:t>
      </w:r>
      <w:r w:rsidR="00F90D96" w:rsidRPr="009B4FC9">
        <w:t xml:space="preserve"> </w:t>
      </w:r>
      <w:r w:rsidR="00D5350C" w:rsidRPr="009B4FC9">
        <w:t>kinh</w:t>
      </w:r>
      <w:r w:rsidR="00F90D96" w:rsidRPr="009B4FC9">
        <w:t xml:space="preserve"> </w:t>
      </w:r>
      <w:r w:rsidR="00D5350C" w:rsidRPr="009B4FC9">
        <w:t>tế</w:t>
      </w:r>
      <w:r w:rsidR="00F90D96" w:rsidRPr="009B4FC9">
        <w:t xml:space="preserve"> </w:t>
      </w:r>
      <w:r w:rsidR="00D5350C" w:rsidRPr="009B4FC9">
        <w:t>bền</w:t>
      </w:r>
      <w:r w:rsidR="00F90D96" w:rsidRPr="009B4FC9">
        <w:t xml:space="preserve"> </w:t>
      </w:r>
      <w:r w:rsidR="00D5350C" w:rsidRPr="009B4FC9">
        <w:t>vững.</w:t>
      </w:r>
    </w:p>
    <w:p w14:paraId="580D9E4C" w14:textId="3E159015" w:rsidR="00D5350C" w:rsidRPr="00A54372" w:rsidRDefault="00D5350C" w:rsidP="00645B03">
      <w:pPr>
        <w:pStyle w:val="ListParagraph"/>
        <w:numPr>
          <w:ilvl w:val="0"/>
          <w:numId w:val="31"/>
        </w:numPr>
        <w:spacing w:line="360" w:lineRule="auto"/>
      </w:pPr>
      <w:r w:rsidRPr="00A54372">
        <w:t>Năm</w:t>
      </w:r>
      <w:r w:rsidR="00F90D96" w:rsidRPr="00A54372">
        <w:t xml:space="preserve"> </w:t>
      </w:r>
      <w:r w:rsidRPr="00A54372">
        <w:t>2020:</w:t>
      </w:r>
      <w:r w:rsidR="00F90D96" w:rsidRPr="00A54372">
        <w:t xml:space="preserve"> </w:t>
      </w:r>
      <w:r w:rsidRPr="00A54372">
        <w:t>Đỉnh</w:t>
      </w:r>
      <w:r w:rsidR="00F90D96" w:rsidRPr="00A54372">
        <w:t xml:space="preserve"> </w:t>
      </w:r>
      <w:r w:rsidRPr="00A54372">
        <w:t>điểm</w:t>
      </w:r>
      <w:r w:rsidR="00F90D96" w:rsidRPr="00A54372">
        <w:t xml:space="preserve"> </w:t>
      </w:r>
      <w:r w:rsidRPr="00A54372">
        <w:t>do</w:t>
      </w:r>
      <w:r w:rsidR="00F90D96" w:rsidRPr="00A54372">
        <w:t xml:space="preserve"> </w:t>
      </w:r>
      <w:r w:rsidRPr="00A54372">
        <w:t>đại</w:t>
      </w:r>
      <w:r w:rsidR="00F90D96" w:rsidRPr="00A54372">
        <w:t xml:space="preserve"> </w:t>
      </w:r>
      <w:r w:rsidRPr="00A54372">
        <w:t>dịch</w:t>
      </w:r>
      <w:r w:rsidR="00F90D96" w:rsidRPr="00A54372">
        <w:t xml:space="preserve"> </w:t>
      </w:r>
    </w:p>
    <w:p w14:paraId="1D7EADA4" w14:textId="26C3C3E0" w:rsidR="00D5350C" w:rsidRPr="009B4FC9" w:rsidRDefault="004308D0" w:rsidP="0042196A">
      <w:pPr>
        <w:pStyle w:val="ListParagraph"/>
        <w:spacing w:line="360" w:lineRule="auto"/>
        <w:ind w:left="567"/>
      </w:pPr>
      <w:r w:rsidRPr="009B4FC9">
        <w:t>+</w:t>
      </w:r>
      <w:r w:rsidR="00F90D96" w:rsidRPr="009B4FC9">
        <w:t xml:space="preserve"> </w:t>
      </w:r>
      <w:r w:rsidR="00D5350C" w:rsidRPr="009B4FC9">
        <w:t>Năm</w:t>
      </w:r>
      <w:r w:rsidR="00F90D96" w:rsidRPr="009B4FC9">
        <w:t xml:space="preserve"> </w:t>
      </w:r>
      <w:r w:rsidR="00D5350C" w:rsidRPr="009B4FC9">
        <w:t>2020</w:t>
      </w:r>
      <w:r w:rsidR="00F90D96" w:rsidRPr="009B4FC9">
        <w:t xml:space="preserve"> </w:t>
      </w:r>
      <w:r w:rsidR="00D5350C" w:rsidRPr="009B4FC9">
        <w:t>chứng</w:t>
      </w:r>
      <w:r w:rsidR="00F90D96" w:rsidRPr="009B4FC9">
        <w:t xml:space="preserve"> </w:t>
      </w:r>
      <w:r w:rsidR="00D5350C" w:rsidRPr="009B4FC9">
        <w:t>kiến</w:t>
      </w:r>
      <w:r w:rsidR="00F90D96" w:rsidRPr="009B4FC9">
        <w:t xml:space="preserve"> </w:t>
      </w:r>
      <w:r w:rsidR="00D5350C" w:rsidRPr="009B4FC9">
        <w:t>sự</w:t>
      </w:r>
      <w:r w:rsidR="00F90D96" w:rsidRPr="009B4FC9">
        <w:t xml:space="preserve"> </w:t>
      </w:r>
      <w:r w:rsidR="00D5350C" w:rsidRPr="009B4FC9">
        <w:t>gia</w:t>
      </w:r>
      <w:r w:rsidR="00F90D96" w:rsidRPr="009B4FC9">
        <w:t xml:space="preserve"> </w:t>
      </w:r>
      <w:r w:rsidR="00D5350C" w:rsidRPr="009B4FC9">
        <w:t>tăng</w:t>
      </w:r>
      <w:r w:rsidR="00F90D96" w:rsidRPr="009B4FC9">
        <w:t xml:space="preserve"> </w:t>
      </w:r>
      <w:r w:rsidR="00D5350C" w:rsidRPr="009B4FC9">
        <w:t>đột</w:t>
      </w:r>
      <w:r w:rsidR="00F90D96" w:rsidRPr="009B4FC9">
        <w:t xml:space="preserve"> </w:t>
      </w:r>
      <w:r w:rsidR="00D5350C" w:rsidRPr="009B4FC9">
        <w:t>biến</w:t>
      </w:r>
      <w:r w:rsidR="00F90D96" w:rsidRPr="009B4FC9">
        <w:t xml:space="preserve"> </w:t>
      </w:r>
      <w:r w:rsidR="00D5350C" w:rsidRPr="009B4FC9">
        <w:t>lên</w:t>
      </w:r>
      <w:r w:rsidR="00F90D96" w:rsidRPr="009B4FC9">
        <w:t xml:space="preserve"> </w:t>
      </w:r>
      <w:r w:rsidR="00D5350C" w:rsidRPr="009B4FC9">
        <w:t>khoảng</w:t>
      </w:r>
      <w:r w:rsidR="00F90D96" w:rsidRPr="009B4FC9">
        <w:t xml:space="preserve"> </w:t>
      </w:r>
      <w:r w:rsidR="00D5350C" w:rsidRPr="009B4FC9">
        <w:t>11,75%,</w:t>
      </w:r>
      <w:r w:rsidR="00F90D96" w:rsidRPr="009B4FC9">
        <w:t xml:space="preserve"> </w:t>
      </w:r>
      <w:r w:rsidR="00D5350C" w:rsidRPr="009B4FC9">
        <w:t>có</w:t>
      </w:r>
      <w:r w:rsidR="00F90D96" w:rsidRPr="009B4FC9">
        <w:t xml:space="preserve"> </w:t>
      </w:r>
      <w:r w:rsidR="00D5350C" w:rsidRPr="009B4FC9">
        <w:t>thể</w:t>
      </w:r>
      <w:r w:rsidR="00F90D96" w:rsidRPr="009B4FC9">
        <w:t xml:space="preserve"> </w:t>
      </w:r>
      <w:r w:rsidR="00D5350C" w:rsidRPr="009B4FC9">
        <w:t>do</w:t>
      </w:r>
      <w:r w:rsidR="00F90D96" w:rsidRPr="009B4FC9">
        <w:t xml:space="preserve"> </w:t>
      </w:r>
      <w:r w:rsidR="00D5350C" w:rsidRPr="009B4FC9">
        <w:t>tác</w:t>
      </w:r>
      <w:r w:rsidR="00F90D96" w:rsidRPr="009B4FC9">
        <w:t xml:space="preserve"> </w:t>
      </w:r>
      <w:r w:rsidR="00D5350C" w:rsidRPr="009B4FC9">
        <w:t>động</w:t>
      </w:r>
      <w:r w:rsidR="00F90D96" w:rsidRPr="009B4FC9">
        <w:t xml:space="preserve"> </w:t>
      </w:r>
      <w:r w:rsidR="00D5350C" w:rsidRPr="009B4FC9">
        <w:t>của</w:t>
      </w:r>
      <w:r w:rsidR="00F90D96" w:rsidRPr="009B4FC9">
        <w:t xml:space="preserve"> </w:t>
      </w:r>
      <w:r w:rsidR="00D5350C" w:rsidRPr="009B4FC9">
        <w:t>đại</w:t>
      </w:r>
      <w:r w:rsidR="00F90D96" w:rsidRPr="009B4FC9">
        <w:t xml:space="preserve"> </w:t>
      </w:r>
      <w:r w:rsidR="00D5350C" w:rsidRPr="009B4FC9">
        <w:t>dịch</w:t>
      </w:r>
      <w:r w:rsidR="00F90D96" w:rsidRPr="009B4FC9">
        <w:t xml:space="preserve"> </w:t>
      </w:r>
      <w:r w:rsidR="00D5350C" w:rsidRPr="009B4FC9">
        <w:t>COVID-19,</w:t>
      </w:r>
      <w:r w:rsidR="00F90D96" w:rsidRPr="009B4FC9">
        <w:t xml:space="preserve"> </w:t>
      </w:r>
      <w:r w:rsidR="00D5350C" w:rsidRPr="009B4FC9">
        <w:t>dẫn</w:t>
      </w:r>
      <w:r w:rsidR="00F90D96" w:rsidRPr="009B4FC9">
        <w:t xml:space="preserve"> </w:t>
      </w:r>
      <w:r w:rsidR="00D5350C" w:rsidRPr="009B4FC9">
        <w:t>đến</w:t>
      </w:r>
      <w:r w:rsidR="00F90D96" w:rsidRPr="009B4FC9">
        <w:t xml:space="preserve"> </w:t>
      </w:r>
      <w:r w:rsidR="00D5350C" w:rsidRPr="009B4FC9">
        <w:t>gián</w:t>
      </w:r>
      <w:r w:rsidR="00F90D96" w:rsidRPr="009B4FC9">
        <w:t xml:space="preserve"> </w:t>
      </w:r>
      <w:r w:rsidR="00D5350C" w:rsidRPr="009B4FC9">
        <w:t>đoạn</w:t>
      </w:r>
      <w:r w:rsidR="00F90D96" w:rsidRPr="009B4FC9">
        <w:t xml:space="preserve"> </w:t>
      </w:r>
      <w:r w:rsidR="00D5350C" w:rsidRPr="009B4FC9">
        <w:t>kinh</w:t>
      </w:r>
      <w:r w:rsidR="00F90D96" w:rsidRPr="009B4FC9">
        <w:t xml:space="preserve"> </w:t>
      </w:r>
      <w:r w:rsidR="00D5350C" w:rsidRPr="009B4FC9">
        <w:t>tế,</w:t>
      </w:r>
      <w:r w:rsidR="00F90D96" w:rsidRPr="009B4FC9">
        <w:t xml:space="preserve"> </w:t>
      </w:r>
      <w:r w:rsidR="00D5350C" w:rsidRPr="009B4FC9">
        <w:t>đóng</w:t>
      </w:r>
      <w:r w:rsidR="00F90D96" w:rsidRPr="009B4FC9">
        <w:t xml:space="preserve"> </w:t>
      </w:r>
      <w:r w:rsidR="00D5350C" w:rsidRPr="009B4FC9">
        <w:t>cửa</w:t>
      </w:r>
      <w:r w:rsidR="00F90D96" w:rsidRPr="009B4FC9">
        <w:t xml:space="preserve"> </w:t>
      </w:r>
      <w:r w:rsidR="00D5350C" w:rsidRPr="009B4FC9">
        <w:t>doanh</w:t>
      </w:r>
      <w:r w:rsidR="00F90D96" w:rsidRPr="009B4FC9">
        <w:t xml:space="preserve"> </w:t>
      </w:r>
      <w:r w:rsidR="00D5350C" w:rsidRPr="009B4FC9">
        <w:t>nghiệp,</w:t>
      </w:r>
      <w:r w:rsidR="00F90D96" w:rsidRPr="009B4FC9">
        <w:t xml:space="preserve"> </w:t>
      </w:r>
      <w:r w:rsidR="00D5350C" w:rsidRPr="009B4FC9">
        <w:t>và</w:t>
      </w:r>
      <w:r w:rsidR="00F90D96" w:rsidRPr="009B4FC9">
        <w:t xml:space="preserve"> </w:t>
      </w:r>
      <w:r w:rsidR="00D5350C" w:rsidRPr="009B4FC9">
        <w:t>mất</w:t>
      </w:r>
      <w:r w:rsidR="00F90D96" w:rsidRPr="009B4FC9">
        <w:t xml:space="preserve"> </w:t>
      </w:r>
      <w:r w:rsidR="00D5350C" w:rsidRPr="009B4FC9">
        <w:t>việc</w:t>
      </w:r>
      <w:r w:rsidR="00F90D96" w:rsidRPr="009B4FC9">
        <w:t xml:space="preserve"> </w:t>
      </w:r>
      <w:r w:rsidR="00D5350C" w:rsidRPr="009B4FC9">
        <w:t>làm</w:t>
      </w:r>
      <w:r w:rsidR="00F90D96" w:rsidRPr="009B4FC9">
        <w:t xml:space="preserve"> </w:t>
      </w:r>
      <w:r w:rsidR="00D5350C" w:rsidRPr="009B4FC9">
        <w:t>trên</w:t>
      </w:r>
      <w:r w:rsidR="00F90D96" w:rsidRPr="009B4FC9">
        <w:t xml:space="preserve"> </w:t>
      </w:r>
      <w:r w:rsidR="00D5350C" w:rsidRPr="009B4FC9">
        <w:t>toàn</w:t>
      </w:r>
      <w:r w:rsidR="00F90D96" w:rsidRPr="009B4FC9">
        <w:t xml:space="preserve"> </w:t>
      </w:r>
      <w:r w:rsidR="00D5350C" w:rsidRPr="009B4FC9">
        <w:t>cầu.</w:t>
      </w:r>
    </w:p>
    <w:p w14:paraId="1FD832DD" w14:textId="75AE0856" w:rsidR="00D5350C" w:rsidRPr="00A66EEB" w:rsidRDefault="00D5350C" w:rsidP="00645B03">
      <w:pPr>
        <w:pStyle w:val="ListParagraph"/>
        <w:numPr>
          <w:ilvl w:val="0"/>
          <w:numId w:val="31"/>
        </w:numPr>
        <w:spacing w:line="360" w:lineRule="auto"/>
      </w:pPr>
      <w:r w:rsidRPr="00A66EEB">
        <w:t>2021-2024:</w:t>
      </w:r>
      <w:r w:rsidR="00F90D96" w:rsidRPr="00A66EEB">
        <w:t xml:space="preserve"> </w:t>
      </w:r>
      <w:r w:rsidRPr="00A66EEB">
        <w:t>Phục</w:t>
      </w:r>
      <w:r w:rsidR="00F90D96" w:rsidRPr="00A66EEB">
        <w:t xml:space="preserve"> </w:t>
      </w:r>
      <w:r w:rsidRPr="00A66EEB">
        <w:t>hồi</w:t>
      </w:r>
      <w:r w:rsidR="00F90D96" w:rsidRPr="00A66EEB">
        <w:t xml:space="preserve"> </w:t>
      </w:r>
      <w:r w:rsidRPr="00A66EEB">
        <w:t>mạnh</w:t>
      </w:r>
      <w:r w:rsidR="00F90D96" w:rsidRPr="00A66EEB">
        <w:t xml:space="preserve"> </w:t>
      </w:r>
      <w:r w:rsidRPr="00A66EEB">
        <w:t>mẽ</w:t>
      </w:r>
      <w:r w:rsidR="00F90D96" w:rsidRPr="00A66EEB">
        <w:t xml:space="preserve"> </w:t>
      </w:r>
    </w:p>
    <w:p w14:paraId="02CCED06" w14:textId="2F698695" w:rsidR="00264B62" w:rsidRPr="009B4FC9" w:rsidRDefault="00264B62" w:rsidP="0042196A">
      <w:pPr>
        <w:pStyle w:val="ListParagraph"/>
        <w:spacing w:line="360" w:lineRule="auto"/>
        <w:ind w:left="567"/>
      </w:pPr>
      <w:r w:rsidRPr="009B4FC9">
        <w:t>+</w:t>
      </w:r>
      <w:r w:rsidR="00F90D96" w:rsidRPr="009B4FC9">
        <w:t xml:space="preserve"> </w:t>
      </w:r>
      <w:r w:rsidR="00D5350C" w:rsidRPr="009B4FC9">
        <w:t>Từ</w:t>
      </w:r>
      <w:r w:rsidR="00F90D96" w:rsidRPr="009B4FC9">
        <w:t xml:space="preserve"> </w:t>
      </w:r>
      <w:r w:rsidR="00D5350C" w:rsidRPr="009B4FC9">
        <w:t>2021,</w:t>
      </w:r>
      <w:r w:rsidR="00F90D96" w:rsidRPr="009B4FC9">
        <w:t xml:space="preserve"> </w:t>
      </w:r>
      <w:r w:rsidR="00D5350C" w:rsidRPr="009B4FC9">
        <w:t>tỷ</w:t>
      </w:r>
      <w:r w:rsidR="00F90D96" w:rsidRPr="009B4FC9">
        <w:t xml:space="preserve"> </w:t>
      </w:r>
      <w:r w:rsidR="00D5350C" w:rsidRPr="009B4FC9">
        <w:t>lệ</w:t>
      </w:r>
      <w:r w:rsidR="00F90D96" w:rsidRPr="009B4FC9">
        <w:t xml:space="preserve"> </w:t>
      </w:r>
      <w:r w:rsidR="00D5350C" w:rsidRPr="009B4FC9">
        <w:t>bắt</w:t>
      </w:r>
      <w:r w:rsidR="00F90D96" w:rsidRPr="009B4FC9">
        <w:t xml:space="preserve"> </w:t>
      </w:r>
      <w:r w:rsidR="00D5350C" w:rsidRPr="009B4FC9">
        <w:t>đầu</w:t>
      </w:r>
      <w:r w:rsidR="00F90D96" w:rsidRPr="009B4FC9">
        <w:t xml:space="preserve"> </w:t>
      </w:r>
      <w:r w:rsidR="00D5350C" w:rsidRPr="009B4FC9">
        <w:t>giảm,</w:t>
      </w:r>
      <w:r w:rsidR="00F90D96" w:rsidRPr="009B4FC9">
        <w:t xml:space="preserve"> </w:t>
      </w:r>
      <w:r w:rsidR="00D5350C" w:rsidRPr="009B4FC9">
        <w:t>xuống</w:t>
      </w:r>
      <w:r w:rsidR="00F90D96" w:rsidRPr="009B4FC9">
        <w:t xml:space="preserve"> </w:t>
      </w:r>
      <w:r w:rsidR="00D5350C" w:rsidRPr="009B4FC9">
        <w:t>khoảng</w:t>
      </w:r>
      <w:r w:rsidR="00F90D96" w:rsidRPr="009B4FC9">
        <w:t xml:space="preserve"> </w:t>
      </w:r>
      <w:r w:rsidR="00D5350C" w:rsidRPr="009B4FC9">
        <w:t>11,5%,</w:t>
      </w:r>
      <w:r w:rsidR="00F90D96" w:rsidRPr="009B4FC9">
        <w:t xml:space="preserve"> </w:t>
      </w:r>
      <w:r w:rsidR="00D5350C" w:rsidRPr="009B4FC9">
        <w:t>cho</w:t>
      </w:r>
      <w:r w:rsidR="00F90D96" w:rsidRPr="009B4FC9">
        <w:t xml:space="preserve"> </w:t>
      </w:r>
      <w:r w:rsidR="00D5350C" w:rsidRPr="009B4FC9">
        <w:t>thấy</w:t>
      </w:r>
      <w:r w:rsidR="00F90D96" w:rsidRPr="009B4FC9">
        <w:t xml:space="preserve"> </w:t>
      </w:r>
      <w:r w:rsidR="00D5350C" w:rsidRPr="009B4FC9">
        <w:t>các</w:t>
      </w:r>
      <w:r w:rsidR="00F90D96" w:rsidRPr="009B4FC9">
        <w:t xml:space="preserve"> </w:t>
      </w:r>
      <w:r w:rsidR="00D5350C" w:rsidRPr="009B4FC9">
        <w:t>biện</w:t>
      </w:r>
      <w:r w:rsidR="00F90D96" w:rsidRPr="009B4FC9">
        <w:t xml:space="preserve"> </w:t>
      </w:r>
      <w:r w:rsidR="00D5350C" w:rsidRPr="009B4FC9">
        <w:t>pháp</w:t>
      </w:r>
      <w:r w:rsidR="00F90D96" w:rsidRPr="009B4FC9">
        <w:t xml:space="preserve"> </w:t>
      </w:r>
      <w:r w:rsidR="00D5350C" w:rsidRPr="009B4FC9">
        <w:t>hỗ</w:t>
      </w:r>
      <w:r w:rsidR="00F90D96" w:rsidRPr="009B4FC9">
        <w:t xml:space="preserve"> </w:t>
      </w:r>
      <w:r w:rsidR="00D5350C" w:rsidRPr="009B4FC9">
        <w:t>trợ</w:t>
      </w:r>
      <w:r w:rsidR="00F90D96" w:rsidRPr="009B4FC9">
        <w:t xml:space="preserve"> </w:t>
      </w:r>
      <w:r w:rsidR="00D5350C" w:rsidRPr="009B4FC9">
        <w:t>kinh</w:t>
      </w:r>
      <w:r w:rsidR="00F90D96" w:rsidRPr="009B4FC9">
        <w:t xml:space="preserve"> </w:t>
      </w:r>
      <w:r w:rsidR="00D5350C" w:rsidRPr="009B4FC9">
        <w:t>tế</w:t>
      </w:r>
      <w:r w:rsidR="00F90D96" w:rsidRPr="009B4FC9">
        <w:t xml:space="preserve"> </w:t>
      </w:r>
      <w:r w:rsidR="00D5350C" w:rsidRPr="009B4FC9">
        <w:t>và</w:t>
      </w:r>
      <w:r w:rsidR="00F90D96" w:rsidRPr="009B4FC9">
        <w:t xml:space="preserve"> </w:t>
      </w:r>
      <w:r w:rsidR="00D5350C" w:rsidRPr="009B4FC9">
        <w:t>phục</w:t>
      </w:r>
      <w:r w:rsidR="00F90D96" w:rsidRPr="009B4FC9">
        <w:t xml:space="preserve"> </w:t>
      </w:r>
      <w:r w:rsidR="00D5350C" w:rsidRPr="009B4FC9">
        <w:t>hồi</w:t>
      </w:r>
      <w:r w:rsidR="00F90D96" w:rsidRPr="009B4FC9">
        <w:t xml:space="preserve"> </w:t>
      </w:r>
      <w:r w:rsidR="00D5350C" w:rsidRPr="009B4FC9">
        <w:t>ban</w:t>
      </w:r>
      <w:r w:rsidR="00F90D96" w:rsidRPr="009B4FC9">
        <w:t xml:space="preserve"> </w:t>
      </w:r>
      <w:r w:rsidR="00D5350C" w:rsidRPr="009B4FC9">
        <w:t>đầu.</w:t>
      </w:r>
    </w:p>
    <w:p w14:paraId="02E1DCFB" w14:textId="269D765A" w:rsidR="00264B62" w:rsidRPr="009B4FC9" w:rsidRDefault="00264B62" w:rsidP="0042196A">
      <w:pPr>
        <w:pStyle w:val="ListParagraph"/>
        <w:spacing w:line="360" w:lineRule="auto"/>
        <w:ind w:left="567"/>
      </w:pPr>
      <w:r w:rsidRPr="009B4FC9">
        <w:t>+</w:t>
      </w:r>
      <w:r w:rsidR="00F90D96" w:rsidRPr="009B4FC9">
        <w:t xml:space="preserve"> </w:t>
      </w:r>
      <w:r w:rsidR="00D5350C" w:rsidRPr="009B4FC9">
        <w:t>Đến</w:t>
      </w:r>
      <w:r w:rsidR="00F90D96" w:rsidRPr="009B4FC9">
        <w:t xml:space="preserve"> </w:t>
      </w:r>
      <w:r w:rsidR="00D5350C" w:rsidRPr="009B4FC9">
        <w:t>2022,</w:t>
      </w:r>
      <w:r w:rsidR="00F90D96" w:rsidRPr="009B4FC9">
        <w:t xml:space="preserve"> </w:t>
      </w:r>
      <w:r w:rsidR="00D5350C" w:rsidRPr="009B4FC9">
        <w:t>tỷ</w:t>
      </w:r>
      <w:r w:rsidR="00F90D96" w:rsidRPr="009B4FC9">
        <w:t xml:space="preserve"> </w:t>
      </w:r>
      <w:r w:rsidR="00D5350C" w:rsidRPr="009B4FC9">
        <w:t>lệ</w:t>
      </w:r>
      <w:r w:rsidR="00F90D96" w:rsidRPr="009B4FC9">
        <w:t xml:space="preserve"> </w:t>
      </w:r>
      <w:r w:rsidR="00D5350C" w:rsidRPr="009B4FC9">
        <w:t>tiếp</w:t>
      </w:r>
      <w:r w:rsidR="00F90D96" w:rsidRPr="009B4FC9">
        <w:t xml:space="preserve"> </w:t>
      </w:r>
      <w:r w:rsidR="00D5350C" w:rsidRPr="009B4FC9">
        <w:t>tục</w:t>
      </w:r>
      <w:r w:rsidR="00F90D96" w:rsidRPr="009B4FC9">
        <w:t xml:space="preserve"> </w:t>
      </w:r>
      <w:r w:rsidR="00D5350C" w:rsidRPr="009B4FC9">
        <w:t>giảm</w:t>
      </w:r>
      <w:r w:rsidR="00F90D96" w:rsidRPr="009B4FC9">
        <w:t xml:space="preserve"> </w:t>
      </w:r>
      <w:r w:rsidR="00D5350C" w:rsidRPr="009B4FC9">
        <w:t>xuống</w:t>
      </w:r>
      <w:r w:rsidR="00F90D96" w:rsidRPr="009B4FC9">
        <w:t xml:space="preserve"> </w:t>
      </w:r>
      <w:r w:rsidR="00D5350C" w:rsidRPr="009B4FC9">
        <w:t>khoảng</w:t>
      </w:r>
      <w:r w:rsidR="00F90D96" w:rsidRPr="009B4FC9">
        <w:t xml:space="preserve"> </w:t>
      </w:r>
      <w:r w:rsidR="00D5350C" w:rsidRPr="009B4FC9">
        <w:t>10,5%,</w:t>
      </w:r>
      <w:r w:rsidR="00F90D96" w:rsidRPr="009B4FC9">
        <w:t xml:space="preserve"> </w:t>
      </w:r>
      <w:r w:rsidR="00D5350C" w:rsidRPr="009B4FC9">
        <w:t>phản</w:t>
      </w:r>
      <w:r w:rsidR="00F90D96" w:rsidRPr="009B4FC9">
        <w:t xml:space="preserve"> </w:t>
      </w:r>
      <w:r w:rsidR="00D5350C" w:rsidRPr="009B4FC9">
        <w:t>ánh</w:t>
      </w:r>
      <w:r w:rsidR="00F90D96" w:rsidRPr="009B4FC9">
        <w:t xml:space="preserve"> </w:t>
      </w:r>
      <w:r w:rsidR="00D5350C" w:rsidRPr="009B4FC9">
        <w:t>sự</w:t>
      </w:r>
      <w:r w:rsidR="00F90D96" w:rsidRPr="009B4FC9">
        <w:t xml:space="preserve"> </w:t>
      </w:r>
      <w:r w:rsidR="00D5350C" w:rsidRPr="009B4FC9">
        <w:t>ổn</w:t>
      </w:r>
      <w:r w:rsidR="00F90D96" w:rsidRPr="009B4FC9">
        <w:t xml:space="preserve"> </w:t>
      </w:r>
      <w:r w:rsidR="00D5350C" w:rsidRPr="009B4FC9">
        <w:t>định</w:t>
      </w:r>
      <w:r w:rsidR="00F90D96" w:rsidRPr="009B4FC9">
        <w:t xml:space="preserve"> </w:t>
      </w:r>
      <w:r w:rsidR="00D5350C" w:rsidRPr="009B4FC9">
        <w:t>dần</w:t>
      </w:r>
      <w:r w:rsidR="00F90D96" w:rsidRPr="009B4FC9">
        <w:t xml:space="preserve"> </w:t>
      </w:r>
      <w:r w:rsidR="00D5350C" w:rsidRPr="009B4FC9">
        <w:t>dần.</w:t>
      </w:r>
    </w:p>
    <w:p w14:paraId="1DCD6EC5" w14:textId="753D54B7" w:rsidR="00D5350C" w:rsidRPr="009B4FC9" w:rsidRDefault="00264B62" w:rsidP="0042196A">
      <w:pPr>
        <w:pStyle w:val="ListParagraph"/>
        <w:spacing w:line="360" w:lineRule="auto"/>
        <w:ind w:left="567"/>
      </w:pPr>
      <w:r w:rsidRPr="009B4FC9">
        <w:t>+</w:t>
      </w:r>
      <w:r w:rsidR="00F90D96" w:rsidRPr="009B4FC9">
        <w:t xml:space="preserve"> </w:t>
      </w:r>
      <w:r w:rsidR="00D5350C" w:rsidRPr="009B4FC9">
        <w:t>Từ</w:t>
      </w:r>
      <w:r w:rsidR="00F90D96" w:rsidRPr="009B4FC9">
        <w:t xml:space="preserve"> </w:t>
      </w:r>
      <w:r w:rsidR="00D5350C" w:rsidRPr="009B4FC9">
        <w:t>2023</w:t>
      </w:r>
      <w:r w:rsidR="00F90D96" w:rsidRPr="009B4FC9">
        <w:t xml:space="preserve"> </w:t>
      </w:r>
      <w:r w:rsidR="00D5350C" w:rsidRPr="009B4FC9">
        <w:t>đến</w:t>
      </w:r>
      <w:r w:rsidR="00F90D96" w:rsidRPr="009B4FC9">
        <w:t xml:space="preserve"> </w:t>
      </w:r>
      <w:r w:rsidR="00D5350C" w:rsidRPr="009B4FC9">
        <w:t>2024,</w:t>
      </w:r>
      <w:r w:rsidR="00F90D96" w:rsidRPr="009B4FC9">
        <w:t xml:space="preserve"> </w:t>
      </w:r>
      <w:r w:rsidR="00D5350C" w:rsidRPr="009B4FC9">
        <w:t>tỷ</w:t>
      </w:r>
      <w:r w:rsidR="00F90D96" w:rsidRPr="009B4FC9">
        <w:t xml:space="preserve"> </w:t>
      </w:r>
      <w:r w:rsidR="00D5350C" w:rsidRPr="009B4FC9">
        <w:t>lệ</w:t>
      </w:r>
      <w:r w:rsidR="00F90D96" w:rsidRPr="009B4FC9">
        <w:t xml:space="preserve"> </w:t>
      </w:r>
      <w:r w:rsidR="00D5350C" w:rsidRPr="009B4FC9">
        <w:t>giảm</w:t>
      </w:r>
      <w:r w:rsidR="00F90D96" w:rsidRPr="009B4FC9">
        <w:t xml:space="preserve"> </w:t>
      </w:r>
      <w:r w:rsidR="00D5350C" w:rsidRPr="009B4FC9">
        <w:t>sâu</w:t>
      </w:r>
      <w:r w:rsidR="00F90D96" w:rsidRPr="009B4FC9">
        <w:t xml:space="preserve"> </w:t>
      </w:r>
      <w:r w:rsidR="00D5350C" w:rsidRPr="009B4FC9">
        <w:t>và</w:t>
      </w:r>
      <w:r w:rsidR="00F90D96" w:rsidRPr="009B4FC9">
        <w:t xml:space="preserve"> </w:t>
      </w:r>
      <w:r w:rsidR="00D5350C" w:rsidRPr="009B4FC9">
        <w:t>ổn</w:t>
      </w:r>
      <w:r w:rsidR="00F90D96" w:rsidRPr="009B4FC9">
        <w:t xml:space="preserve"> </w:t>
      </w:r>
      <w:r w:rsidR="00D5350C" w:rsidRPr="009B4FC9">
        <w:t>định</w:t>
      </w:r>
      <w:r w:rsidR="00F90D96" w:rsidRPr="009B4FC9">
        <w:t xml:space="preserve"> </w:t>
      </w:r>
      <w:r w:rsidR="00D5350C" w:rsidRPr="009B4FC9">
        <w:t>ở</w:t>
      </w:r>
      <w:r w:rsidR="00F90D96" w:rsidRPr="009B4FC9">
        <w:t xml:space="preserve"> </w:t>
      </w:r>
      <w:r w:rsidR="00D5350C" w:rsidRPr="009B4FC9">
        <w:t>mức</w:t>
      </w:r>
      <w:r w:rsidR="00F90D96" w:rsidRPr="009B4FC9">
        <w:t xml:space="preserve"> </w:t>
      </w:r>
      <w:r w:rsidR="00D5350C" w:rsidRPr="009B4FC9">
        <w:t>khoảng</w:t>
      </w:r>
      <w:r w:rsidR="00F90D96" w:rsidRPr="009B4FC9">
        <w:t xml:space="preserve"> </w:t>
      </w:r>
      <w:r w:rsidR="00D5350C" w:rsidRPr="009B4FC9">
        <w:t>10,0%,</w:t>
      </w:r>
      <w:r w:rsidR="00F90D96" w:rsidRPr="009B4FC9">
        <w:t xml:space="preserve"> </w:t>
      </w:r>
      <w:r w:rsidR="00D5350C" w:rsidRPr="009B4FC9">
        <w:t>đánh</w:t>
      </w:r>
      <w:r w:rsidR="00F90D96" w:rsidRPr="009B4FC9">
        <w:t xml:space="preserve"> </w:t>
      </w:r>
      <w:r w:rsidR="00D5350C" w:rsidRPr="009B4FC9">
        <w:t>dấu</w:t>
      </w:r>
      <w:r w:rsidR="00F90D96" w:rsidRPr="009B4FC9">
        <w:t xml:space="preserve"> </w:t>
      </w:r>
      <w:r w:rsidR="00D5350C" w:rsidRPr="009B4FC9">
        <w:t>mức</w:t>
      </w:r>
      <w:r w:rsidR="00F90D96" w:rsidRPr="009B4FC9">
        <w:t xml:space="preserve"> </w:t>
      </w:r>
      <w:r w:rsidR="00D5350C" w:rsidRPr="009B4FC9">
        <w:t>thấp</w:t>
      </w:r>
      <w:r w:rsidR="00F90D96" w:rsidRPr="009B4FC9">
        <w:t xml:space="preserve"> </w:t>
      </w:r>
      <w:r w:rsidR="00D5350C" w:rsidRPr="009B4FC9">
        <w:t>nhất</w:t>
      </w:r>
      <w:r w:rsidR="00F90D96" w:rsidRPr="009B4FC9">
        <w:t xml:space="preserve"> </w:t>
      </w:r>
      <w:r w:rsidR="00D5350C" w:rsidRPr="009B4FC9">
        <w:t>trong</w:t>
      </w:r>
      <w:r w:rsidR="00F90D96" w:rsidRPr="009B4FC9">
        <w:t xml:space="preserve"> </w:t>
      </w:r>
      <w:r w:rsidR="00D5350C" w:rsidRPr="009B4FC9">
        <w:t>thập</w:t>
      </w:r>
      <w:r w:rsidR="00F90D96" w:rsidRPr="009B4FC9">
        <w:t xml:space="preserve"> </w:t>
      </w:r>
      <w:r w:rsidR="00D5350C" w:rsidRPr="009B4FC9">
        <w:t>kỷ,</w:t>
      </w:r>
      <w:r w:rsidR="00F90D96" w:rsidRPr="009B4FC9">
        <w:t xml:space="preserve"> </w:t>
      </w:r>
      <w:r w:rsidR="00D5350C" w:rsidRPr="009B4FC9">
        <w:t>cho</w:t>
      </w:r>
      <w:r w:rsidR="00F90D96" w:rsidRPr="009B4FC9">
        <w:t xml:space="preserve"> </w:t>
      </w:r>
      <w:r w:rsidR="00D5350C" w:rsidRPr="009B4FC9">
        <w:t>thấy</w:t>
      </w:r>
      <w:r w:rsidR="00F90D96" w:rsidRPr="009B4FC9">
        <w:t xml:space="preserve"> </w:t>
      </w:r>
      <w:r w:rsidR="00D5350C" w:rsidRPr="009B4FC9">
        <w:t>sự</w:t>
      </w:r>
      <w:r w:rsidR="00F90D96" w:rsidRPr="009B4FC9">
        <w:t xml:space="preserve"> </w:t>
      </w:r>
      <w:r w:rsidR="00D5350C" w:rsidRPr="009B4FC9">
        <w:t>phục</w:t>
      </w:r>
      <w:r w:rsidR="00F90D96" w:rsidRPr="009B4FC9">
        <w:t xml:space="preserve"> </w:t>
      </w:r>
      <w:r w:rsidR="00D5350C" w:rsidRPr="009B4FC9">
        <w:t>hồi</w:t>
      </w:r>
      <w:r w:rsidR="00F90D96" w:rsidRPr="009B4FC9">
        <w:t xml:space="preserve"> </w:t>
      </w:r>
      <w:r w:rsidR="00D5350C" w:rsidRPr="009B4FC9">
        <w:t>mạnh</w:t>
      </w:r>
      <w:r w:rsidR="00F90D96" w:rsidRPr="009B4FC9">
        <w:t xml:space="preserve"> </w:t>
      </w:r>
      <w:r w:rsidR="00D5350C" w:rsidRPr="009B4FC9">
        <w:t>mẽ</w:t>
      </w:r>
      <w:r w:rsidR="00F90D96" w:rsidRPr="009B4FC9">
        <w:t xml:space="preserve"> </w:t>
      </w:r>
      <w:r w:rsidR="00D5350C" w:rsidRPr="009B4FC9">
        <w:t>và</w:t>
      </w:r>
      <w:r w:rsidR="00F90D96" w:rsidRPr="009B4FC9">
        <w:t xml:space="preserve"> </w:t>
      </w:r>
      <w:r w:rsidR="00D5350C" w:rsidRPr="009B4FC9">
        <w:t>hiệu</w:t>
      </w:r>
      <w:r w:rsidR="00F90D96" w:rsidRPr="009B4FC9">
        <w:t xml:space="preserve"> </w:t>
      </w:r>
      <w:r w:rsidR="00D5350C" w:rsidRPr="009B4FC9">
        <w:t>quả</w:t>
      </w:r>
      <w:r w:rsidR="00F90D96" w:rsidRPr="009B4FC9">
        <w:t xml:space="preserve"> </w:t>
      </w:r>
      <w:r w:rsidR="00D5350C" w:rsidRPr="009B4FC9">
        <w:t>của</w:t>
      </w:r>
      <w:r w:rsidR="00F90D96" w:rsidRPr="009B4FC9">
        <w:t xml:space="preserve"> </w:t>
      </w:r>
      <w:r w:rsidR="00D5350C" w:rsidRPr="009B4FC9">
        <w:t>các</w:t>
      </w:r>
      <w:r w:rsidR="00F90D96" w:rsidRPr="009B4FC9">
        <w:t xml:space="preserve"> </w:t>
      </w:r>
      <w:r w:rsidR="00D5350C" w:rsidRPr="009B4FC9">
        <w:t>chính</w:t>
      </w:r>
      <w:r w:rsidR="00F90D96" w:rsidRPr="009B4FC9">
        <w:t xml:space="preserve"> </w:t>
      </w:r>
      <w:r w:rsidR="00D5350C" w:rsidRPr="009B4FC9">
        <w:t>sách</w:t>
      </w:r>
      <w:r w:rsidR="00F90D96" w:rsidRPr="009B4FC9">
        <w:t xml:space="preserve"> </w:t>
      </w:r>
      <w:r w:rsidR="00D5350C" w:rsidRPr="009B4FC9">
        <w:t>kinh</w:t>
      </w:r>
      <w:r w:rsidR="00F90D96" w:rsidRPr="009B4FC9">
        <w:t xml:space="preserve"> </w:t>
      </w:r>
      <w:r w:rsidR="00D5350C" w:rsidRPr="009B4FC9">
        <w:t>tế</w:t>
      </w:r>
      <w:r w:rsidR="00F90D96" w:rsidRPr="009B4FC9">
        <w:t xml:space="preserve"> </w:t>
      </w:r>
      <w:r w:rsidR="00D5350C" w:rsidRPr="009B4FC9">
        <w:t>toàn</w:t>
      </w:r>
      <w:r w:rsidR="00F90D96" w:rsidRPr="009B4FC9">
        <w:t xml:space="preserve"> </w:t>
      </w:r>
      <w:r w:rsidR="00D5350C" w:rsidRPr="009B4FC9">
        <w:t>cầu.</w:t>
      </w:r>
    </w:p>
    <w:p w14:paraId="6D1F45BE" w14:textId="7F732A4E" w:rsidR="00D5350C" w:rsidRPr="00A66EEB" w:rsidRDefault="00D5350C" w:rsidP="00645B03">
      <w:pPr>
        <w:pStyle w:val="ListParagraph"/>
        <w:numPr>
          <w:ilvl w:val="0"/>
          <w:numId w:val="31"/>
        </w:numPr>
        <w:spacing w:line="360" w:lineRule="auto"/>
      </w:pPr>
      <w:r w:rsidRPr="00A66EEB">
        <w:t>Nhận</w:t>
      </w:r>
      <w:r w:rsidR="00F90D96" w:rsidRPr="00A66EEB">
        <w:t xml:space="preserve"> </w:t>
      </w:r>
      <w:r w:rsidRPr="00A66EEB">
        <w:t>xét</w:t>
      </w:r>
      <w:r w:rsidR="00F90D96" w:rsidRPr="00A66EEB">
        <w:t xml:space="preserve"> </w:t>
      </w:r>
      <w:r w:rsidRPr="00A66EEB">
        <w:t>tổng</w:t>
      </w:r>
      <w:r w:rsidR="00F90D96" w:rsidRPr="00A66EEB">
        <w:t xml:space="preserve"> </w:t>
      </w:r>
      <w:r w:rsidRPr="00A66EEB">
        <w:t>quan:</w:t>
      </w:r>
    </w:p>
    <w:p w14:paraId="63C3837B" w14:textId="484689DB" w:rsidR="00D5350C" w:rsidRPr="009B4FC9" w:rsidRDefault="00CD0158" w:rsidP="0042196A">
      <w:pPr>
        <w:pStyle w:val="ListParagraph"/>
        <w:tabs>
          <w:tab w:val="left" w:pos="567"/>
        </w:tabs>
        <w:spacing w:line="360" w:lineRule="auto"/>
        <w:ind w:left="567"/>
      </w:pPr>
      <w:r w:rsidRPr="009B4FC9">
        <w:t>+</w:t>
      </w:r>
      <w:r w:rsidR="00F90D96" w:rsidRPr="009B4FC9">
        <w:t xml:space="preserve"> </w:t>
      </w:r>
      <w:r w:rsidR="00D5350C" w:rsidRPr="009B4FC9">
        <w:t>Giai</w:t>
      </w:r>
      <w:r w:rsidR="00F90D96" w:rsidRPr="009B4FC9">
        <w:t xml:space="preserve"> </w:t>
      </w:r>
      <w:r w:rsidR="00D5350C" w:rsidRPr="009B4FC9">
        <w:t>đoạn</w:t>
      </w:r>
      <w:r w:rsidR="00F90D96" w:rsidRPr="009B4FC9">
        <w:t xml:space="preserve"> </w:t>
      </w:r>
      <w:r w:rsidR="00D5350C" w:rsidRPr="009B4FC9">
        <w:t>2014-2019</w:t>
      </w:r>
      <w:r w:rsidR="00F90D96" w:rsidRPr="009B4FC9">
        <w:t xml:space="preserve"> </w:t>
      </w:r>
      <w:r w:rsidR="00D5350C" w:rsidRPr="009B4FC9">
        <w:t>cho</w:t>
      </w:r>
      <w:r w:rsidR="00F90D96" w:rsidRPr="009B4FC9">
        <w:t xml:space="preserve"> </w:t>
      </w:r>
      <w:r w:rsidR="00D5350C" w:rsidRPr="009B4FC9">
        <w:t>thấy</w:t>
      </w:r>
      <w:r w:rsidR="00F90D96" w:rsidRPr="009B4FC9">
        <w:t xml:space="preserve"> </w:t>
      </w:r>
      <w:r w:rsidR="00D5350C" w:rsidRPr="009B4FC9">
        <w:t>xu</w:t>
      </w:r>
      <w:r w:rsidR="00F90D96" w:rsidRPr="009B4FC9">
        <w:t xml:space="preserve"> </w:t>
      </w:r>
      <w:r w:rsidR="00D5350C" w:rsidRPr="009B4FC9">
        <w:t>hướng</w:t>
      </w:r>
      <w:r w:rsidR="00F90D96" w:rsidRPr="009B4FC9">
        <w:t xml:space="preserve"> </w:t>
      </w:r>
      <w:r w:rsidR="00D5350C" w:rsidRPr="009B4FC9">
        <w:t>tích</w:t>
      </w:r>
      <w:r w:rsidR="00F90D96" w:rsidRPr="009B4FC9">
        <w:t xml:space="preserve"> </w:t>
      </w:r>
      <w:r w:rsidR="00D5350C" w:rsidRPr="009B4FC9">
        <w:t>cực</w:t>
      </w:r>
      <w:r w:rsidR="00F90D96" w:rsidRPr="009B4FC9">
        <w:t xml:space="preserve"> </w:t>
      </w:r>
      <w:r w:rsidR="00D5350C" w:rsidRPr="009B4FC9">
        <w:t>với</w:t>
      </w:r>
      <w:r w:rsidR="00F90D96" w:rsidRPr="009B4FC9">
        <w:t xml:space="preserve"> </w:t>
      </w:r>
      <w:r w:rsidR="00D5350C" w:rsidRPr="009B4FC9">
        <w:t>tỷ</w:t>
      </w:r>
      <w:r w:rsidR="00F90D96" w:rsidRPr="009B4FC9">
        <w:t xml:space="preserve"> </w:t>
      </w:r>
      <w:r w:rsidR="00D5350C" w:rsidRPr="009B4FC9">
        <w:t>lệ</w:t>
      </w:r>
      <w:r w:rsidR="00F90D96" w:rsidRPr="009B4FC9">
        <w:t xml:space="preserve"> </w:t>
      </w:r>
      <w:r w:rsidR="00D5350C" w:rsidRPr="009B4FC9">
        <w:t>thất</w:t>
      </w:r>
      <w:r w:rsidR="00F90D96" w:rsidRPr="009B4FC9">
        <w:t xml:space="preserve"> </w:t>
      </w:r>
      <w:r w:rsidR="00D5350C" w:rsidRPr="009B4FC9">
        <w:t>nghiệp</w:t>
      </w:r>
      <w:r w:rsidR="00F90D96" w:rsidRPr="009B4FC9">
        <w:t xml:space="preserve"> </w:t>
      </w:r>
      <w:r w:rsidR="00D5350C" w:rsidRPr="009B4FC9">
        <w:t>giảm</w:t>
      </w:r>
      <w:r w:rsidR="00F90D96" w:rsidRPr="009B4FC9">
        <w:t xml:space="preserve"> </w:t>
      </w:r>
      <w:r w:rsidR="00D5350C" w:rsidRPr="009B4FC9">
        <w:t>dần,</w:t>
      </w:r>
      <w:r w:rsidR="00F90D96" w:rsidRPr="009B4FC9">
        <w:t xml:space="preserve"> </w:t>
      </w:r>
      <w:r w:rsidR="00D5350C" w:rsidRPr="009B4FC9">
        <w:t>phản</w:t>
      </w:r>
      <w:r w:rsidR="00F90D96" w:rsidRPr="009B4FC9">
        <w:t xml:space="preserve"> </w:t>
      </w:r>
      <w:r w:rsidR="00D5350C" w:rsidRPr="009B4FC9">
        <w:t>ánh</w:t>
      </w:r>
      <w:r w:rsidR="00F90D96" w:rsidRPr="009B4FC9">
        <w:t xml:space="preserve"> </w:t>
      </w:r>
      <w:r w:rsidR="00D5350C" w:rsidRPr="009B4FC9">
        <w:t>sự</w:t>
      </w:r>
      <w:r w:rsidR="00F90D96" w:rsidRPr="009B4FC9">
        <w:t xml:space="preserve"> </w:t>
      </w:r>
      <w:r w:rsidR="00D5350C" w:rsidRPr="009B4FC9">
        <w:t>tăng</w:t>
      </w:r>
      <w:r w:rsidR="00F90D96" w:rsidRPr="009B4FC9">
        <w:t xml:space="preserve"> </w:t>
      </w:r>
      <w:r w:rsidR="00D5350C" w:rsidRPr="009B4FC9">
        <w:t>trưởng</w:t>
      </w:r>
      <w:r w:rsidR="00F90D96" w:rsidRPr="009B4FC9">
        <w:t xml:space="preserve"> </w:t>
      </w:r>
      <w:r w:rsidR="00D5350C" w:rsidRPr="009B4FC9">
        <w:t>kinh</w:t>
      </w:r>
      <w:r w:rsidR="00F90D96" w:rsidRPr="009B4FC9">
        <w:t xml:space="preserve"> </w:t>
      </w:r>
      <w:r w:rsidR="00D5350C" w:rsidRPr="009B4FC9">
        <w:t>tế</w:t>
      </w:r>
      <w:r w:rsidR="00F90D96" w:rsidRPr="009B4FC9">
        <w:t xml:space="preserve"> </w:t>
      </w:r>
      <w:r w:rsidR="00D5350C" w:rsidRPr="009B4FC9">
        <w:t>trước</w:t>
      </w:r>
      <w:r w:rsidR="00F90D96" w:rsidRPr="009B4FC9">
        <w:t xml:space="preserve"> </w:t>
      </w:r>
      <w:r w:rsidR="00D5350C" w:rsidRPr="009B4FC9">
        <w:t>đại</w:t>
      </w:r>
      <w:r w:rsidR="00F90D96" w:rsidRPr="009B4FC9">
        <w:t xml:space="preserve"> </w:t>
      </w:r>
      <w:r w:rsidR="00D5350C" w:rsidRPr="009B4FC9">
        <w:t>dịch.</w:t>
      </w:r>
    </w:p>
    <w:p w14:paraId="5E97F074" w14:textId="2BF15FC5" w:rsidR="00D5350C" w:rsidRPr="009B4FC9" w:rsidRDefault="00CD0158" w:rsidP="0042196A">
      <w:pPr>
        <w:pStyle w:val="ListParagraph"/>
        <w:tabs>
          <w:tab w:val="left" w:pos="567"/>
        </w:tabs>
        <w:spacing w:line="360" w:lineRule="auto"/>
        <w:ind w:left="567"/>
      </w:pPr>
      <w:r w:rsidRPr="009B4FC9">
        <w:t>+</w:t>
      </w:r>
      <w:r w:rsidR="00F90D96" w:rsidRPr="009B4FC9">
        <w:t xml:space="preserve"> </w:t>
      </w:r>
      <w:r w:rsidR="00D5350C" w:rsidRPr="009B4FC9">
        <w:t>Đỉnh</w:t>
      </w:r>
      <w:r w:rsidR="00F90D96" w:rsidRPr="009B4FC9">
        <w:t xml:space="preserve"> </w:t>
      </w:r>
      <w:r w:rsidR="00D5350C" w:rsidRPr="009B4FC9">
        <w:t>điểm</w:t>
      </w:r>
      <w:r w:rsidR="00F90D96" w:rsidRPr="009B4FC9">
        <w:t xml:space="preserve"> </w:t>
      </w:r>
      <w:r w:rsidR="00D5350C" w:rsidRPr="009B4FC9">
        <w:t>2020</w:t>
      </w:r>
      <w:r w:rsidR="00F90D96" w:rsidRPr="009B4FC9">
        <w:t xml:space="preserve"> </w:t>
      </w:r>
      <w:r w:rsidR="00D5350C" w:rsidRPr="009B4FC9">
        <w:t>là</w:t>
      </w:r>
      <w:r w:rsidR="00F90D96" w:rsidRPr="009B4FC9">
        <w:t xml:space="preserve"> </w:t>
      </w:r>
      <w:r w:rsidR="00D5350C" w:rsidRPr="009B4FC9">
        <w:t>một</w:t>
      </w:r>
      <w:r w:rsidR="00F90D96" w:rsidRPr="009B4FC9">
        <w:t xml:space="preserve"> </w:t>
      </w:r>
      <w:r w:rsidR="00D5350C" w:rsidRPr="009B4FC9">
        <w:t>ngoại</w:t>
      </w:r>
      <w:r w:rsidR="00F90D96" w:rsidRPr="009B4FC9">
        <w:t xml:space="preserve"> </w:t>
      </w:r>
      <w:r w:rsidR="00D5350C" w:rsidRPr="009B4FC9">
        <w:t>lệ</w:t>
      </w:r>
      <w:r w:rsidR="00F90D96" w:rsidRPr="009B4FC9">
        <w:t xml:space="preserve"> </w:t>
      </w:r>
      <w:r w:rsidR="00D5350C" w:rsidRPr="009B4FC9">
        <w:t>do</w:t>
      </w:r>
      <w:r w:rsidR="00F90D96" w:rsidRPr="009B4FC9">
        <w:t xml:space="preserve"> </w:t>
      </w:r>
      <w:r w:rsidR="00D5350C" w:rsidRPr="009B4FC9">
        <w:t>tác</w:t>
      </w:r>
      <w:r w:rsidR="00F90D96" w:rsidRPr="009B4FC9">
        <w:t xml:space="preserve"> </w:t>
      </w:r>
      <w:r w:rsidR="00D5350C" w:rsidRPr="009B4FC9">
        <w:t>động</w:t>
      </w:r>
      <w:r w:rsidR="00F90D96" w:rsidRPr="009B4FC9">
        <w:t xml:space="preserve"> </w:t>
      </w:r>
      <w:r w:rsidR="00D5350C" w:rsidRPr="009B4FC9">
        <w:t>của</w:t>
      </w:r>
      <w:r w:rsidR="00F90D96" w:rsidRPr="009B4FC9">
        <w:t xml:space="preserve"> </w:t>
      </w:r>
      <w:r w:rsidR="00D5350C" w:rsidRPr="009B4FC9">
        <w:t>COVID-19,</w:t>
      </w:r>
      <w:r w:rsidR="00F90D96" w:rsidRPr="009B4FC9">
        <w:t xml:space="preserve"> </w:t>
      </w:r>
      <w:r w:rsidR="00D5350C" w:rsidRPr="009B4FC9">
        <w:t>nhưng</w:t>
      </w:r>
      <w:r w:rsidR="00F90D96" w:rsidRPr="009B4FC9">
        <w:t xml:space="preserve"> </w:t>
      </w:r>
      <w:r w:rsidR="00D5350C" w:rsidRPr="009B4FC9">
        <w:t>sự</w:t>
      </w:r>
      <w:r w:rsidR="00F90D96" w:rsidRPr="009B4FC9">
        <w:t xml:space="preserve"> </w:t>
      </w:r>
      <w:r w:rsidR="00D5350C" w:rsidRPr="009B4FC9">
        <w:t>phục</w:t>
      </w:r>
      <w:r w:rsidR="00F90D96" w:rsidRPr="009B4FC9">
        <w:t xml:space="preserve"> </w:t>
      </w:r>
      <w:r w:rsidR="00D5350C" w:rsidRPr="009B4FC9">
        <w:t>hồi</w:t>
      </w:r>
      <w:r w:rsidR="00F90D96" w:rsidRPr="009B4FC9">
        <w:t xml:space="preserve"> </w:t>
      </w:r>
      <w:r w:rsidR="00D5350C" w:rsidRPr="009B4FC9">
        <w:t>từ</w:t>
      </w:r>
      <w:r w:rsidR="00F90D96" w:rsidRPr="009B4FC9">
        <w:t xml:space="preserve"> </w:t>
      </w:r>
      <w:r w:rsidR="00D5350C" w:rsidRPr="009B4FC9">
        <w:t>2021-2024</w:t>
      </w:r>
      <w:r w:rsidR="00F90D96" w:rsidRPr="009B4FC9">
        <w:t xml:space="preserve"> </w:t>
      </w:r>
      <w:r w:rsidR="00D5350C" w:rsidRPr="009B4FC9">
        <w:t>rất</w:t>
      </w:r>
      <w:r w:rsidR="00F90D96" w:rsidRPr="009B4FC9">
        <w:t xml:space="preserve"> </w:t>
      </w:r>
      <w:r w:rsidR="00D5350C" w:rsidRPr="009B4FC9">
        <w:t>ấn</w:t>
      </w:r>
      <w:r w:rsidR="00F90D96" w:rsidRPr="009B4FC9">
        <w:t xml:space="preserve"> </w:t>
      </w:r>
      <w:r w:rsidR="00D5350C" w:rsidRPr="009B4FC9">
        <w:t>tượng,</w:t>
      </w:r>
      <w:r w:rsidR="00F90D96" w:rsidRPr="009B4FC9">
        <w:t xml:space="preserve"> </w:t>
      </w:r>
      <w:r w:rsidR="00D5350C" w:rsidRPr="009B4FC9">
        <w:t>với</w:t>
      </w:r>
      <w:r w:rsidR="00F90D96" w:rsidRPr="009B4FC9">
        <w:t xml:space="preserve"> </w:t>
      </w:r>
      <w:r w:rsidR="00D5350C" w:rsidRPr="009B4FC9">
        <w:t>tỷ</w:t>
      </w:r>
      <w:r w:rsidR="00F90D96" w:rsidRPr="009B4FC9">
        <w:t xml:space="preserve"> </w:t>
      </w:r>
      <w:r w:rsidR="00D5350C" w:rsidRPr="009B4FC9">
        <w:t>lệ</w:t>
      </w:r>
      <w:r w:rsidR="00F90D96" w:rsidRPr="009B4FC9">
        <w:t xml:space="preserve"> </w:t>
      </w:r>
      <w:r w:rsidR="00D5350C" w:rsidRPr="009B4FC9">
        <w:t>trở</w:t>
      </w:r>
      <w:r w:rsidR="00F90D96" w:rsidRPr="009B4FC9">
        <w:t xml:space="preserve"> </w:t>
      </w:r>
      <w:r w:rsidR="00D5350C" w:rsidRPr="009B4FC9">
        <w:t>về</w:t>
      </w:r>
      <w:r w:rsidR="00F90D96" w:rsidRPr="009B4FC9">
        <w:t xml:space="preserve"> </w:t>
      </w:r>
      <w:r w:rsidR="00D5350C" w:rsidRPr="009B4FC9">
        <w:t>mức</w:t>
      </w:r>
      <w:r w:rsidR="00F90D96" w:rsidRPr="009B4FC9">
        <w:t xml:space="preserve"> </w:t>
      </w:r>
      <w:r w:rsidR="00D5350C" w:rsidRPr="009B4FC9">
        <w:t>thấp</w:t>
      </w:r>
      <w:r w:rsidR="00F90D96" w:rsidRPr="009B4FC9">
        <w:t xml:space="preserve"> </w:t>
      </w:r>
      <w:r w:rsidR="00D5350C" w:rsidRPr="009B4FC9">
        <w:t>nhất</w:t>
      </w:r>
      <w:r w:rsidR="00F90D96" w:rsidRPr="009B4FC9">
        <w:t xml:space="preserve"> </w:t>
      </w:r>
      <w:r w:rsidR="00D5350C" w:rsidRPr="009B4FC9">
        <w:t>kể</w:t>
      </w:r>
      <w:r w:rsidR="00F90D96" w:rsidRPr="009B4FC9">
        <w:t xml:space="preserve"> </w:t>
      </w:r>
      <w:r w:rsidR="00D5350C" w:rsidRPr="009B4FC9">
        <w:t>từ</w:t>
      </w:r>
      <w:r w:rsidR="00F90D96" w:rsidRPr="009B4FC9">
        <w:t xml:space="preserve"> </w:t>
      </w:r>
      <w:r w:rsidR="00D5350C" w:rsidRPr="009B4FC9">
        <w:t>2014.</w:t>
      </w:r>
    </w:p>
    <w:p w14:paraId="622CCACF" w14:textId="41555645" w:rsidR="00A21680" w:rsidRPr="009B4FC9" w:rsidRDefault="00CD0158" w:rsidP="0042196A">
      <w:pPr>
        <w:pStyle w:val="ListParagraph"/>
        <w:tabs>
          <w:tab w:val="left" w:pos="567"/>
        </w:tabs>
        <w:spacing w:line="360" w:lineRule="auto"/>
        <w:ind w:left="567"/>
      </w:pPr>
      <w:r w:rsidRPr="009B4FC9">
        <w:t>+</w:t>
      </w:r>
      <w:r w:rsidR="00F90D96" w:rsidRPr="009B4FC9">
        <w:t xml:space="preserve"> </w:t>
      </w:r>
      <w:r w:rsidR="00D5350C" w:rsidRPr="009B4FC9">
        <w:t>Xu</w:t>
      </w:r>
      <w:r w:rsidR="00F90D96" w:rsidRPr="009B4FC9">
        <w:t xml:space="preserve"> </w:t>
      </w:r>
      <w:r w:rsidR="00D5350C" w:rsidRPr="009B4FC9">
        <w:t>hướng</w:t>
      </w:r>
      <w:r w:rsidR="00F90D96" w:rsidRPr="009B4FC9">
        <w:t xml:space="preserve"> </w:t>
      </w:r>
      <w:r w:rsidR="00D5350C" w:rsidRPr="009B4FC9">
        <w:t>này</w:t>
      </w:r>
      <w:r w:rsidR="00F90D96" w:rsidRPr="009B4FC9">
        <w:t xml:space="preserve"> </w:t>
      </w:r>
      <w:r w:rsidR="00D5350C" w:rsidRPr="009B4FC9">
        <w:t>có</w:t>
      </w:r>
      <w:r w:rsidR="00F90D96" w:rsidRPr="009B4FC9">
        <w:t xml:space="preserve"> </w:t>
      </w:r>
      <w:r w:rsidR="00D5350C" w:rsidRPr="009B4FC9">
        <w:t>thể</w:t>
      </w:r>
      <w:r w:rsidR="00F90D96" w:rsidRPr="009B4FC9">
        <w:t xml:space="preserve"> </w:t>
      </w:r>
      <w:r w:rsidR="00D5350C" w:rsidRPr="009B4FC9">
        <w:t>liên</w:t>
      </w:r>
      <w:r w:rsidR="00F90D96" w:rsidRPr="009B4FC9">
        <w:t xml:space="preserve"> </w:t>
      </w:r>
      <w:r w:rsidR="00D5350C" w:rsidRPr="009B4FC9">
        <w:t>quan</w:t>
      </w:r>
      <w:r w:rsidR="00F90D96" w:rsidRPr="009B4FC9">
        <w:t xml:space="preserve"> </w:t>
      </w:r>
      <w:r w:rsidR="00D5350C" w:rsidRPr="009B4FC9">
        <w:t>đến</w:t>
      </w:r>
      <w:r w:rsidR="00F90D96" w:rsidRPr="009B4FC9">
        <w:t xml:space="preserve"> </w:t>
      </w:r>
      <w:r w:rsidR="00D5350C" w:rsidRPr="009B4FC9">
        <w:t>các</w:t>
      </w:r>
      <w:r w:rsidR="00F90D96" w:rsidRPr="009B4FC9">
        <w:t xml:space="preserve"> </w:t>
      </w:r>
      <w:r w:rsidR="00D5350C" w:rsidRPr="009B4FC9">
        <w:t>chính</w:t>
      </w:r>
      <w:r w:rsidR="00F90D96" w:rsidRPr="009B4FC9">
        <w:t xml:space="preserve"> </w:t>
      </w:r>
      <w:r w:rsidR="00D5350C" w:rsidRPr="009B4FC9">
        <w:t>sách</w:t>
      </w:r>
      <w:r w:rsidR="00F90D96" w:rsidRPr="009B4FC9">
        <w:t xml:space="preserve"> </w:t>
      </w:r>
      <w:r w:rsidR="00D5350C" w:rsidRPr="009B4FC9">
        <w:t>kích</w:t>
      </w:r>
      <w:r w:rsidR="00F90D96" w:rsidRPr="009B4FC9">
        <w:t xml:space="preserve"> </w:t>
      </w:r>
      <w:r w:rsidR="00D5350C" w:rsidRPr="009B4FC9">
        <w:t>thích</w:t>
      </w:r>
      <w:r w:rsidR="00F90D96" w:rsidRPr="009B4FC9">
        <w:t xml:space="preserve"> </w:t>
      </w:r>
      <w:r w:rsidR="00D5350C" w:rsidRPr="009B4FC9">
        <w:t>kinh</w:t>
      </w:r>
      <w:r w:rsidR="00F90D96" w:rsidRPr="009B4FC9">
        <w:t xml:space="preserve"> </w:t>
      </w:r>
      <w:r w:rsidR="00D5350C" w:rsidRPr="009B4FC9">
        <w:t>tế,</w:t>
      </w:r>
      <w:r w:rsidR="00F90D96" w:rsidRPr="009B4FC9">
        <w:t xml:space="preserve"> </w:t>
      </w:r>
      <w:r w:rsidR="00D5350C" w:rsidRPr="009B4FC9">
        <w:t>tự</w:t>
      </w:r>
      <w:r w:rsidR="00F90D96" w:rsidRPr="009B4FC9">
        <w:t xml:space="preserve"> </w:t>
      </w:r>
      <w:r w:rsidR="00D5350C" w:rsidRPr="009B4FC9">
        <w:t>động</w:t>
      </w:r>
      <w:r w:rsidR="00F90D96" w:rsidRPr="009B4FC9">
        <w:t xml:space="preserve"> </w:t>
      </w:r>
      <w:r w:rsidR="00D5350C" w:rsidRPr="009B4FC9">
        <w:t>hóa</w:t>
      </w:r>
      <w:r w:rsidR="00F90D96" w:rsidRPr="009B4FC9">
        <w:t xml:space="preserve"> </w:t>
      </w:r>
      <w:r w:rsidR="00D5350C" w:rsidRPr="009B4FC9">
        <w:t>lao</w:t>
      </w:r>
      <w:r w:rsidR="00F90D96" w:rsidRPr="009B4FC9">
        <w:t xml:space="preserve"> </w:t>
      </w:r>
      <w:r w:rsidR="00D5350C" w:rsidRPr="009B4FC9">
        <w:t>động,</w:t>
      </w:r>
      <w:r w:rsidR="00F90D96" w:rsidRPr="009B4FC9">
        <w:t xml:space="preserve"> </w:t>
      </w:r>
      <w:r w:rsidR="00D5350C" w:rsidRPr="009B4FC9">
        <w:t>và</w:t>
      </w:r>
      <w:r w:rsidR="00F90D96" w:rsidRPr="009B4FC9">
        <w:t xml:space="preserve"> </w:t>
      </w:r>
      <w:r w:rsidR="00D5350C" w:rsidRPr="009B4FC9">
        <w:t>sự</w:t>
      </w:r>
      <w:r w:rsidR="00F90D96" w:rsidRPr="009B4FC9">
        <w:t xml:space="preserve"> </w:t>
      </w:r>
      <w:r w:rsidR="00D5350C" w:rsidRPr="009B4FC9">
        <w:t>thích</w:t>
      </w:r>
      <w:r w:rsidR="00F90D96" w:rsidRPr="009B4FC9">
        <w:t xml:space="preserve"> </w:t>
      </w:r>
      <w:r w:rsidR="00D5350C" w:rsidRPr="009B4FC9">
        <w:t>nghi</w:t>
      </w:r>
      <w:r w:rsidR="00F90D96" w:rsidRPr="009B4FC9">
        <w:t xml:space="preserve"> </w:t>
      </w:r>
      <w:r w:rsidR="00D5350C" w:rsidRPr="009B4FC9">
        <w:t>của</w:t>
      </w:r>
      <w:r w:rsidR="00F90D96" w:rsidRPr="009B4FC9">
        <w:t xml:space="preserve"> </w:t>
      </w:r>
      <w:r w:rsidR="00D5350C" w:rsidRPr="009B4FC9">
        <w:t>thị</w:t>
      </w:r>
      <w:r w:rsidR="00F90D96" w:rsidRPr="009B4FC9">
        <w:t xml:space="preserve"> </w:t>
      </w:r>
      <w:r w:rsidR="00D5350C" w:rsidRPr="009B4FC9">
        <w:t>trường</w:t>
      </w:r>
      <w:r w:rsidR="00F90D96" w:rsidRPr="009B4FC9">
        <w:t xml:space="preserve"> </w:t>
      </w:r>
      <w:r w:rsidR="00D5350C" w:rsidRPr="009B4FC9">
        <w:t>việc</w:t>
      </w:r>
      <w:r w:rsidR="00F90D96" w:rsidRPr="009B4FC9">
        <w:t xml:space="preserve"> </w:t>
      </w:r>
      <w:r w:rsidR="00D5350C" w:rsidRPr="009B4FC9">
        <w:t>làm</w:t>
      </w:r>
      <w:r w:rsidR="00F90D96" w:rsidRPr="009B4FC9">
        <w:t xml:space="preserve"> </w:t>
      </w:r>
      <w:r w:rsidR="00D5350C" w:rsidRPr="009B4FC9">
        <w:t>sau</w:t>
      </w:r>
      <w:r w:rsidR="00F90D96" w:rsidRPr="009B4FC9">
        <w:t xml:space="preserve"> </w:t>
      </w:r>
      <w:r w:rsidR="00D5350C" w:rsidRPr="009B4FC9">
        <w:t>đại</w:t>
      </w:r>
      <w:r w:rsidR="00F90D96" w:rsidRPr="009B4FC9">
        <w:t xml:space="preserve"> </w:t>
      </w:r>
      <w:r w:rsidR="00D5350C" w:rsidRPr="009B4FC9">
        <w:t>dịch.</w:t>
      </w:r>
    </w:p>
    <w:p w14:paraId="7856D2E5" w14:textId="57A5574C" w:rsidR="00D9403E" w:rsidRPr="009B4FC9" w:rsidRDefault="00422601" w:rsidP="0042196A">
      <w:pPr>
        <w:pStyle w:val="Heading2"/>
        <w:spacing w:line="360" w:lineRule="auto"/>
      </w:pPr>
      <w:bookmarkStart w:id="45" w:name="_Toc196420617"/>
      <w:bookmarkStart w:id="46" w:name="_Toc199717885"/>
      <w:r w:rsidRPr="009B4FC9">
        <w:lastRenderedPageBreak/>
        <w:t>Xây</w:t>
      </w:r>
      <w:r w:rsidR="00F90D96" w:rsidRPr="009B4FC9">
        <w:t xml:space="preserve"> </w:t>
      </w:r>
      <w:r w:rsidRPr="009B4FC9">
        <w:t>dựng</w:t>
      </w:r>
      <w:r w:rsidR="00F90D96" w:rsidRPr="009B4FC9">
        <w:t xml:space="preserve"> </w:t>
      </w:r>
      <w:r w:rsidRPr="009B4FC9">
        <w:t>mô</w:t>
      </w:r>
      <w:r w:rsidR="00F90D96" w:rsidRPr="009B4FC9">
        <w:t xml:space="preserve"> </w:t>
      </w:r>
      <w:r w:rsidRPr="009B4FC9">
        <w:t>hình</w:t>
      </w:r>
      <w:r w:rsidR="00F90D96" w:rsidRPr="009B4FC9">
        <w:t xml:space="preserve"> </w:t>
      </w:r>
      <w:r w:rsidR="00960156" w:rsidRPr="009B4FC9">
        <w:t>AI</w:t>
      </w:r>
      <w:r w:rsidR="00F90D96" w:rsidRPr="009B4FC9">
        <w:t xml:space="preserve"> </w:t>
      </w:r>
      <w:r w:rsidR="00960156" w:rsidRPr="009B4FC9">
        <w:t>dự</w:t>
      </w:r>
      <w:r w:rsidR="00F90D96" w:rsidRPr="009B4FC9">
        <w:t xml:space="preserve"> </w:t>
      </w:r>
      <w:r w:rsidR="00960156" w:rsidRPr="009B4FC9">
        <w:t>đoán</w:t>
      </w:r>
      <w:r w:rsidR="00F90D96" w:rsidRPr="009B4FC9">
        <w:t xml:space="preserve"> </w:t>
      </w:r>
      <w:r w:rsidR="00960156" w:rsidRPr="009B4FC9">
        <w:t>tỉ</w:t>
      </w:r>
      <w:r w:rsidR="00F90D96" w:rsidRPr="009B4FC9">
        <w:t xml:space="preserve"> </w:t>
      </w:r>
      <w:r w:rsidR="00960156" w:rsidRPr="009B4FC9">
        <w:t>lệ</w:t>
      </w:r>
      <w:r w:rsidR="00F90D96" w:rsidRPr="009B4FC9">
        <w:t xml:space="preserve"> </w:t>
      </w:r>
      <w:r w:rsidR="00960156" w:rsidRPr="009B4FC9">
        <w:t>thất</w:t>
      </w:r>
      <w:r w:rsidR="00F90D96" w:rsidRPr="009B4FC9">
        <w:t xml:space="preserve"> </w:t>
      </w:r>
      <w:r w:rsidR="00960156" w:rsidRPr="009B4FC9">
        <w:t>nghiệp</w:t>
      </w:r>
      <w:bookmarkEnd w:id="45"/>
      <w:bookmarkEnd w:id="46"/>
    </w:p>
    <w:p w14:paraId="7C04A1C5" w14:textId="06C351F1" w:rsidR="00C959A1" w:rsidRPr="009B4FC9" w:rsidRDefault="00C959A1" w:rsidP="0042196A">
      <w:pPr>
        <w:pStyle w:val="Heading3"/>
        <w:spacing w:line="360" w:lineRule="auto"/>
        <w:rPr>
          <w:i/>
          <w:iCs w:val="0"/>
        </w:rPr>
      </w:pPr>
      <w:bookmarkStart w:id="47" w:name="_Toc196420618"/>
      <w:bookmarkStart w:id="48" w:name="_Toc199717886"/>
      <w:bookmarkStart w:id="49" w:name="_Toc196420619"/>
      <w:r w:rsidRPr="009B4FC9">
        <w:rPr>
          <w:iCs w:val="0"/>
        </w:rPr>
        <w:t>Mô hình Machine Learning</w:t>
      </w:r>
      <w:bookmarkEnd w:id="47"/>
      <w:bookmarkEnd w:id="48"/>
    </w:p>
    <w:p w14:paraId="58BF0025" w14:textId="541CA698" w:rsidR="00C959A1" w:rsidRPr="009B4FC9" w:rsidRDefault="00C959A1" w:rsidP="0042196A">
      <w:pPr>
        <w:pStyle w:val="4-DoanVB"/>
        <w:tabs>
          <w:tab w:val="left" w:pos="142"/>
        </w:tabs>
        <w:spacing w:line="360" w:lineRule="auto"/>
        <w:ind w:firstLine="567"/>
      </w:pPr>
      <w:r w:rsidRPr="009B4FC9">
        <w:t xml:space="preserve"> Sau khi hoàn tất giai đoạn tiền xử lý và chuẩn hóa dữ liệu, tiến hành xây dựng và huấn luyện ba mô hình học máy nhằm mục tiêu dự đoán tỷ lệ thất nghiệp theo từng quốc gia, giới tính, nhóm tuổi và năm cụ thể. Ba mô hình được lựa chọn bao gồm:</w:t>
      </w:r>
    </w:p>
    <w:p w14:paraId="327575C4" w14:textId="0E228AD0" w:rsidR="00C959A1" w:rsidRPr="009B4FC9" w:rsidRDefault="00C959A1" w:rsidP="00645B03">
      <w:pPr>
        <w:pStyle w:val="4-DoanVB"/>
        <w:numPr>
          <w:ilvl w:val="0"/>
          <w:numId w:val="32"/>
        </w:numPr>
        <w:spacing w:line="360" w:lineRule="auto"/>
      </w:pPr>
      <w:r w:rsidRPr="009B4FC9">
        <w:t xml:space="preserve">Linear Regression </w:t>
      </w:r>
    </w:p>
    <w:p w14:paraId="5F33B060" w14:textId="5E340FB9" w:rsidR="00C959A1" w:rsidRPr="009B4FC9" w:rsidRDefault="00C959A1" w:rsidP="00645B03">
      <w:pPr>
        <w:pStyle w:val="4-DoanVB"/>
        <w:numPr>
          <w:ilvl w:val="0"/>
          <w:numId w:val="32"/>
        </w:numPr>
        <w:spacing w:line="360" w:lineRule="auto"/>
      </w:pPr>
      <w:r w:rsidRPr="009B4FC9">
        <w:t xml:space="preserve">Random Forest Regressor </w:t>
      </w:r>
    </w:p>
    <w:p w14:paraId="5D023A59" w14:textId="0E4C14F6" w:rsidR="00C959A1" w:rsidRPr="009B4FC9" w:rsidRDefault="00C959A1" w:rsidP="00645B03">
      <w:pPr>
        <w:pStyle w:val="4-DoanVB"/>
        <w:numPr>
          <w:ilvl w:val="0"/>
          <w:numId w:val="32"/>
        </w:numPr>
        <w:spacing w:line="360" w:lineRule="auto"/>
      </w:pPr>
      <w:r w:rsidRPr="009B4FC9">
        <w:t xml:space="preserve">XGBoost Regressor </w:t>
      </w:r>
    </w:p>
    <w:p w14:paraId="3985629E" w14:textId="77777777" w:rsidR="00C959A1" w:rsidRPr="00A66EEB" w:rsidRDefault="00C959A1" w:rsidP="0042196A">
      <w:pPr>
        <w:pStyle w:val="4-DoanVB"/>
        <w:spacing w:line="360" w:lineRule="auto"/>
        <w:ind w:firstLine="0"/>
      </w:pPr>
      <w:r w:rsidRPr="00A66EEB">
        <w:t>a. Mô hình Linear Regression</w:t>
      </w:r>
    </w:p>
    <w:p w14:paraId="4D250BA8" w14:textId="77777777" w:rsidR="00C959A1" w:rsidRPr="009B4FC9" w:rsidRDefault="00C959A1" w:rsidP="0042196A">
      <w:pPr>
        <w:spacing w:line="360" w:lineRule="auto"/>
        <w:ind w:firstLine="567"/>
        <w:rPr>
          <w:rFonts w:cs="Times New Roman"/>
          <w:szCs w:val="28"/>
        </w:rPr>
      </w:pPr>
      <w:r w:rsidRPr="009B4FC9">
        <w:rPr>
          <w:rFonts w:cs="Times New Roman"/>
          <w:szCs w:val="28"/>
        </w:rPr>
        <w:t>Hồi quy tuyến tính là một trong những thuật toán nền tảng và được sử dụng phổ biến trong lĩnh vực học máy và thống kê. Mô hình này giả định rằng tồn tại một mối quan hệ tuyến tính giữa biến đầu ra (biến phụ thuộc) và một hoặc nhiều biến đầu vào (biến độc lập). Mục tiêu của hồi quy tuyến tính là tìm ra một hàm tuyến tính sao cho sai số giữa giá trị dự đoán và giá trị thực là nhỏ nhất, thường được đo lường thông qua hàm mất mát bình phương sai số trung bình (Mean Squared Error - MSE).</w:t>
      </w:r>
    </w:p>
    <w:p w14:paraId="630DD40F" w14:textId="77777777" w:rsidR="00C179EA" w:rsidRPr="009B4FC9" w:rsidRDefault="00C959A1" w:rsidP="0042196A">
      <w:pPr>
        <w:spacing w:line="360" w:lineRule="auto"/>
        <w:ind w:firstLine="567"/>
        <w:rPr>
          <w:rFonts w:cs="Times New Roman"/>
          <w:szCs w:val="28"/>
        </w:rPr>
      </w:pPr>
      <w:r w:rsidRPr="009B4FC9">
        <w:rPr>
          <w:rFonts w:cs="Times New Roman"/>
          <w:szCs w:val="28"/>
        </w:rPr>
        <w:t>Trong trường hợp tổng quát, mô hình hồi quy tuyến tính đa biến có thể được biểu diễn dưới dạng:</w:t>
      </w:r>
    </w:p>
    <w:p w14:paraId="3A4B9A27" w14:textId="0165AF1A" w:rsidR="00C179EA" w:rsidRPr="00A66EEB" w:rsidRDefault="00C959A1" w:rsidP="0042196A">
      <w:pPr>
        <w:spacing w:line="360" w:lineRule="auto"/>
        <w:ind w:firstLine="567"/>
        <w:jc w:val="center"/>
        <w:rPr>
          <w:rFonts w:cs="Times New Roman"/>
          <w:szCs w:val="28"/>
        </w:rPr>
      </w:pPr>
      <w:r w:rsidRPr="00A66EEB">
        <w:rPr>
          <w:rFonts w:cs="Times New Roman"/>
          <w:szCs w:val="28"/>
        </w:rPr>
        <w:t>ŷ = wᵀx + b</w:t>
      </w:r>
    </w:p>
    <w:p w14:paraId="730F6926" w14:textId="77777777" w:rsidR="00C179EA" w:rsidRPr="009B4FC9" w:rsidRDefault="00C959A1" w:rsidP="0042196A">
      <w:pPr>
        <w:spacing w:line="360" w:lineRule="auto"/>
        <w:ind w:firstLine="567"/>
        <w:rPr>
          <w:rFonts w:cs="Times New Roman"/>
          <w:szCs w:val="28"/>
        </w:rPr>
      </w:pPr>
      <w:r w:rsidRPr="009B4FC9">
        <w:rPr>
          <w:rFonts w:cs="Times New Roman"/>
          <w:szCs w:val="28"/>
        </w:rPr>
        <w:t>Trong đó:</w:t>
      </w:r>
    </w:p>
    <w:p w14:paraId="13512A3C" w14:textId="2EB9E81F" w:rsidR="00C179EA" w:rsidRPr="009B4FC9" w:rsidRDefault="00C959A1" w:rsidP="00645B03">
      <w:pPr>
        <w:pStyle w:val="ListParagraph"/>
        <w:numPr>
          <w:ilvl w:val="2"/>
          <w:numId w:val="15"/>
        </w:numPr>
        <w:spacing w:line="360" w:lineRule="auto"/>
        <w:rPr>
          <w:rFonts w:cs="Times New Roman"/>
          <w:szCs w:val="28"/>
        </w:rPr>
      </w:pPr>
      <w:r w:rsidRPr="009B4FC9">
        <w:rPr>
          <w:rFonts w:cs="Times New Roman"/>
          <w:szCs w:val="28"/>
        </w:rPr>
        <w:t>ŷ: giá trị dự đoán</w:t>
      </w:r>
    </w:p>
    <w:p w14:paraId="47AB4AC7" w14:textId="77777777" w:rsidR="00C179EA" w:rsidRPr="009B4FC9" w:rsidRDefault="00C959A1" w:rsidP="00645B03">
      <w:pPr>
        <w:pStyle w:val="ListParagraph"/>
        <w:numPr>
          <w:ilvl w:val="2"/>
          <w:numId w:val="15"/>
        </w:numPr>
        <w:spacing w:line="360" w:lineRule="auto"/>
        <w:rPr>
          <w:rFonts w:cs="Times New Roman"/>
          <w:szCs w:val="28"/>
        </w:rPr>
      </w:pPr>
      <w:r w:rsidRPr="009B4FC9">
        <w:rPr>
          <w:rFonts w:cs="Times New Roman"/>
          <w:szCs w:val="28"/>
        </w:rPr>
        <w:t>x: vector đặc trưng đầu vào</w:t>
      </w:r>
    </w:p>
    <w:p w14:paraId="4E01A034" w14:textId="567A97B8" w:rsidR="00C179EA" w:rsidRPr="009B4FC9" w:rsidRDefault="00C959A1" w:rsidP="00645B03">
      <w:pPr>
        <w:pStyle w:val="ListParagraph"/>
        <w:numPr>
          <w:ilvl w:val="2"/>
          <w:numId w:val="15"/>
        </w:numPr>
        <w:spacing w:line="360" w:lineRule="auto"/>
        <w:rPr>
          <w:rFonts w:cs="Times New Roman"/>
          <w:szCs w:val="28"/>
        </w:rPr>
      </w:pPr>
      <w:r w:rsidRPr="009B4FC9">
        <w:rPr>
          <w:rFonts w:cs="Times New Roman"/>
          <w:szCs w:val="28"/>
        </w:rPr>
        <w:t>w</w:t>
      </w:r>
      <w:r w:rsidR="007F65D9" w:rsidRPr="009B4FC9">
        <w:rPr>
          <w:rFonts w:cs="Times New Roman"/>
          <w:szCs w:val="28"/>
          <w:vertAlign w:val="superscript"/>
        </w:rPr>
        <w:t>T</w:t>
      </w:r>
      <w:r w:rsidRPr="009B4FC9">
        <w:rPr>
          <w:rFonts w:cs="Times New Roman"/>
          <w:szCs w:val="28"/>
        </w:rPr>
        <w:t>: vector hệ số hồi quy</w:t>
      </w:r>
    </w:p>
    <w:p w14:paraId="213D1814" w14:textId="7E1D41FF" w:rsidR="00C959A1" w:rsidRPr="009B4FC9" w:rsidRDefault="00C959A1" w:rsidP="00645B03">
      <w:pPr>
        <w:pStyle w:val="ListParagraph"/>
        <w:numPr>
          <w:ilvl w:val="2"/>
          <w:numId w:val="15"/>
        </w:numPr>
        <w:spacing w:line="360" w:lineRule="auto"/>
        <w:rPr>
          <w:rFonts w:cs="Times New Roman"/>
          <w:szCs w:val="28"/>
        </w:rPr>
      </w:pPr>
      <w:r w:rsidRPr="009B4FC9">
        <w:rPr>
          <w:rFonts w:cs="Times New Roman"/>
          <w:szCs w:val="28"/>
        </w:rPr>
        <w:t>b: hệ số chệch (intercept)</w:t>
      </w:r>
    </w:p>
    <w:p w14:paraId="3FD18E42" w14:textId="3A31CE2C" w:rsidR="00C959A1" w:rsidRPr="00A66EEB" w:rsidRDefault="00C959A1" w:rsidP="00645B03">
      <w:pPr>
        <w:pStyle w:val="ListParagraph"/>
        <w:numPr>
          <w:ilvl w:val="0"/>
          <w:numId w:val="32"/>
        </w:numPr>
        <w:spacing w:line="360" w:lineRule="auto"/>
        <w:rPr>
          <w:rFonts w:cs="Times New Roman"/>
          <w:szCs w:val="28"/>
        </w:rPr>
      </w:pPr>
      <w:r w:rsidRPr="00A66EEB">
        <w:rPr>
          <w:rFonts w:cs="Times New Roman"/>
          <w:szCs w:val="28"/>
        </w:rPr>
        <w:t>Tham số tối ưu tìm được trong n:</w:t>
      </w:r>
    </w:p>
    <w:p w14:paraId="654B4F65" w14:textId="77777777" w:rsidR="00C959A1" w:rsidRPr="009B4FC9" w:rsidRDefault="00C959A1" w:rsidP="0042196A">
      <w:pPr>
        <w:pStyle w:val="ListParagraph"/>
        <w:spacing w:line="360" w:lineRule="auto"/>
        <w:ind w:left="567"/>
        <w:rPr>
          <w:rFonts w:cs="Times New Roman"/>
          <w:szCs w:val="28"/>
        </w:rPr>
      </w:pPr>
      <w:r w:rsidRPr="009B4FC9">
        <w:rPr>
          <w:rFonts w:cs="Times New Roman"/>
          <w:b/>
          <w:bCs/>
          <w:szCs w:val="28"/>
        </w:rPr>
        <w:t xml:space="preserve">+ </w:t>
      </w:r>
      <w:r w:rsidRPr="009B4FC9">
        <w:rPr>
          <w:rFonts w:cs="Times New Roman"/>
          <w:szCs w:val="28"/>
        </w:rPr>
        <w:t>“fit_intercept = True”: cho phép mô hình học thêm hệ số chệch, nhằm dịch chuyển đường hồi quy phù hợp hơn với dữ liệu thực tế.</w:t>
      </w:r>
    </w:p>
    <w:p w14:paraId="1531B23B" w14:textId="77777777" w:rsidR="00C959A1" w:rsidRPr="009B4FC9" w:rsidRDefault="00C959A1" w:rsidP="0042196A">
      <w:pPr>
        <w:pStyle w:val="ListParagraph"/>
        <w:spacing w:line="360" w:lineRule="auto"/>
        <w:ind w:left="567"/>
        <w:rPr>
          <w:rFonts w:cs="Times New Roman"/>
          <w:b/>
          <w:bCs/>
          <w:szCs w:val="28"/>
        </w:rPr>
      </w:pPr>
      <w:r w:rsidRPr="009B4FC9">
        <w:rPr>
          <w:rFonts w:cs="Times New Roman"/>
          <w:b/>
          <w:bCs/>
          <w:szCs w:val="28"/>
        </w:rPr>
        <w:lastRenderedPageBreak/>
        <w:t>+ “</w:t>
      </w:r>
      <w:r w:rsidRPr="009B4FC9">
        <w:rPr>
          <w:rFonts w:cs="Times New Roman"/>
          <w:szCs w:val="28"/>
        </w:rPr>
        <w:t>positive = False”: không áp đặt ràng buộc dấu dương lên các hệ số hồi quy, từ đó cho phép mô hình học được cả mối quan hệ thuận và nghịch.</w:t>
      </w:r>
    </w:p>
    <w:p w14:paraId="2E8F416C" w14:textId="6535C135" w:rsidR="00C959A1" w:rsidRDefault="00C959A1" w:rsidP="00645B03">
      <w:pPr>
        <w:pStyle w:val="ListParagraph"/>
        <w:numPr>
          <w:ilvl w:val="0"/>
          <w:numId w:val="32"/>
        </w:numPr>
        <w:spacing w:line="360" w:lineRule="auto"/>
        <w:rPr>
          <w:rFonts w:cs="Times New Roman"/>
          <w:szCs w:val="28"/>
        </w:rPr>
      </w:pPr>
      <w:r w:rsidRPr="00557EAF">
        <w:rPr>
          <w:rFonts w:cs="Times New Roman"/>
          <w:szCs w:val="28"/>
        </w:rPr>
        <w:t xml:space="preserve">Hiệu quả của mô hình hồi quy tuyến tính được đánh giá trên tập dữ liệu kiểm tra thông qua bốn chỉ số phổ biến, bao gồm: MAE, MSE, RMSE và R². </w:t>
      </w:r>
    </w:p>
    <w:p w14:paraId="0A6456DF" w14:textId="770B4E25" w:rsidR="00F14F88" w:rsidRPr="00F14F88" w:rsidRDefault="00F14F88" w:rsidP="00F14F88">
      <w:pPr>
        <w:pStyle w:val="Caption"/>
        <w:spacing w:line="360" w:lineRule="auto"/>
        <w:ind w:left="720"/>
        <w:rPr>
          <w:rFonts w:cs="Times New Roman"/>
          <w:i w:val="0"/>
          <w:iCs w:val="0"/>
        </w:rPr>
      </w:pPr>
      <w:bookmarkStart w:id="50" w:name="_Toc199717809"/>
      <w:r w:rsidRPr="009B4FC9">
        <w:rPr>
          <w:i w:val="0"/>
          <w:iCs w:val="0"/>
        </w:rPr>
        <w:t>Bảng 2.</w:t>
      </w:r>
      <w:r w:rsidRPr="009B4FC9">
        <w:rPr>
          <w:i w:val="0"/>
          <w:iCs w:val="0"/>
        </w:rPr>
        <w:fldChar w:fldCharType="begin"/>
      </w:r>
      <w:r w:rsidRPr="009B4FC9">
        <w:rPr>
          <w:i w:val="0"/>
          <w:iCs w:val="0"/>
        </w:rPr>
        <w:instrText xml:space="preserve"> SEQ Bảng_2. \* ARABIC </w:instrText>
      </w:r>
      <w:r w:rsidRPr="009B4FC9">
        <w:rPr>
          <w:i w:val="0"/>
          <w:iCs w:val="0"/>
        </w:rPr>
        <w:fldChar w:fldCharType="separate"/>
      </w:r>
      <w:r w:rsidR="005B59AD">
        <w:rPr>
          <w:i w:val="0"/>
          <w:iCs w:val="0"/>
          <w:noProof/>
        </w:rPr>
        <w:t>4</w:t>
      </w:r>
      <w:r w:rsidRPr="009B4FC9">
        <w:rPr>
          <w:i w:val="0"/>
          <w:iCs w:val="0"/>
        </w:rPr>
        <w:fldChar w:fldCharType="end"/>
      </w:r>
      <w:r w:rsidRPr="009B4FC9">
        <w:rPr>
          <w:i w:val="0"/>
          <w:iCs w:val="0"/>
        </w:rPr>
        <w:t xml:space="preserve"> Kết quả mô hình Linear Regression</w:t>
      </w:r>
      <w:bookmarkEnd w:id="50"/>
    </w:p>
    <w:tbl>
      <w:tblPr>
        <w:tblStyle w:val="TableGrid"/>
        <w:tblW w:w="0" w:type="auto"/>
        <w:jc w:val="center"/>
        <w:tblLook w:val="04A0" w:firstRow="1" w:lastRow="0" w:firstColumn="1" w:lastColumn="0" w:noHBand="0" w:noVBand="1"/>
      </w:tblPr>
      <w:tblGrid>
        <w:gridCol w:w="2336"/>
        <w:gridCol w:w="1628"/>
        <w:gridCol w:w="1560"/>
        <w:gridCol w:w="1559"/>
      </w:tblGrid>
      <w:tr w:rsidR="00FD3D6B" w:rsidRPr="009B4FC9" w14:paraId="1FF40385" w14:textId="77777777" w:rsidTr="00D13144">
        <w:trPr>
          <w:jc w:val="center"/>
        </w:trPr>
        <w:tc>
          <w:tcPr>
            <w:tcW w:w="2336" w:type="dxa"/>
            <w:vAlign w:val="center"/>
          </w:tcPr>
          <w:p w14:paraId="0A067BF2" w14:textId="77777777" w:rsidR="00FD3D6B" w:rsidRPr="00557EAF" w:rsidRDefault="00FD3D6B" w:rsidP="0042196A">
            <w:pPr>
              <w:pStyle w:val="4-DoanVB"/>
              <w:spacing w:line="360" w:lineRule="auto"/>
              <w:ind w:firstLine="0"/>
              <w:jc w:val="center"/>
            </w:pPr>
            <w:r w:rsidRPr="00557EAF">
              <w:rPr>
                <w:color w:val="000000"/>
                <w:szCs w:val="28"/>
              </w:rPr>
              <w:t>Mô hình</w:t>
            </w:r>
          </w:p>
        </w:tc>
        <w:tc>
          <w:tcPr>
            <w:tcW w:w="1628" w:type="dxa"/>
            <w:vAlign w:val="center"/>
          </w:tcPr>
          <w:p w14:paraId="35CDA65A" w14:textId="77777777" w:rsidR="00FD3D6B" w:rsidRPr="00557EAF" w:rsidRDefault="00FD3D6B" w:rsidP="0042196A">
            <w:pPr>
              <w:pStyle w:val="4-DoanVB"/>
              <w:spacing w:line="360" w:lineRule="auto"/>
              <w:ind w:firstLine="0"/>
              <w:jc w:val="center"/>
            </w:pPr>
            <w:r w:rsidRPr="00557EAF">
              <w:rPr>
                <w:color w:val="000000"/>
                <w:szCs w:val="28"/>
              </w:rPr>
              <w:t>MAE</w:t>
            </w:r>
          </w:p>
        </w:tc>
        <w:tc>
          <w:tcPr>
            <w:tcW w:w="1560" w:type="dxa"/>
            <w:vAlign w:val="center"/>
          </w:tcPr>
          <w:p w14:paraId="2D73AC11" w14:textId="77777777" w:rsidR="00FD3D6B" w:rsidRPr="00557EAF" w:rsidRDefault="00FD3D6B" w:rsidP="0042196A">
            <w:pPr>
              <w:pStyle w:val="4-DoanVB"/>
              <w:spacing w:line="360" w:lineRule="auto"/>
              <w:ind w:firstLine="0"/>
              <w:jc w:val="center"/>
            </w:pPr>
            <w:r w:rsidRPr="00557EAF">
              <w:rPr>
                <w:color w:val="000000"/>
                <w:szCs w:val="28"/>
              </w:rPr>
              <w:t>RMSE</w:t>
            </w:r>
          </w:p>
        </w:tc>
        <w:tc>
          <w:tcPr>
            <w:tcW w:w="1559" w:type="dxa"/>
            <w:vAlign w:val="center"/>
          </w:tcPr>
          <w:p w14:paraId="499CD068" w14:textId="77777777" w:rsidR="00FD3D6B" w:rsidRPr="00557EAF" w:rsidRDefault="00FD3D6B" w:rsidP="0042196A">
            <w:pPr>
              <w:pStyle w:val="4-DoanVB"/>
              <w:spacing w:line="360" w:lineRule="auto"/>
              <w:ind w:firstLine="0"/>
              <w:jc w:val="center"/>
            </w:pPr>
            <w:r w:rsidRPr="00557EAF">
              <w:rPr>
                <w:color w:val="000000"/>
                <w:szCs w:val="28"/>
              </w:rPr>
              <w:t>R²</w:t>
            </w:r>
          </w:p>
        </w:tc>
      </w:tr>
      <w:tr w:rsidR="00FD3D6B" w:rsidRPr="009B4FC9" w14:paraId="6216603A" w14:textId="77777777" w:rsidTr="00D13144">
        <w:trPr>
          <w:jc w:val="center"/>
        </w:trPr>
        <w:tc>
          <w:tcPr>
            <w:tcW w:w="2336" w:type="dxa"/>
            <w:vAlign w:val="center"/>
          </w:tcPr>
          <w:p w14:paraId="6F37C1B5" w14:textId="77777777" w:rsidR="00FD3D6B" w:rsidRPr="009B4FC9" w:rsidRDefault="00FD3D6B" w:rsidP="0042196A">
            <w:pPr>
              <w:pStyle w:val="4-DoanVB"/>
              <w:spacing w:line="360" w:lineRule="auto"/>
              <w:ind w:firstLine="0"/>
              <w:rPr>
                <w:b/>
                <w:bCs/>
              </w:rPr>
            </w:pPr>
            <w:r w:rsidRPr="009B4FC9">
              <w:rPr>
                <w:color w:val="000000"/>
                <w:szCs w:val="28"/>
              </w:rPr>
              <w:t>Linear Regression</w:t>
            </w:r>
          </w:p>
        </w:tc>
        <w:tc>
          <w:tcPr>
            <w:tcW w:w="1628" w:type="dxa"/>
            <w:vAlign w:val="center"/>
          </w:tcPr>
          <w:p w14:paraId="490F2607" w14:textId="77777777" w:rsidR="00FD3D6B" w:rsidRPr="009B4FC9" w:rsidRDefault="00FD3D6B" w:rsidP="0042196A">
            <w:pPr>
              <w:pStyle w:val="4-DoanVB"/>
              <w:spacing w:line="360" w:lineRule="auto"/>
              <w:ind w:firstLine="0"/>
              <w:jc w:val="center"/>
              <w:rPr>
                <w:b/>
                <w:bCs/>
              </w:rPr>
            </w:pPr>
            <w:r w:rsidRPr="009B4FC9">
              <w:rPr>
                <w:color w:val="000000"/>
                <w:szCs w:val="28"/>
              </w:rPr>
              <w:t>7.0459</w:t>
            </w:r>
          </w:p>
        </w:tc>
        <w:tc>
          <w:tcPr>
            <w:tcW w:w="1560" w:type="dxa"/>
            <w:vAlign w:val="center"/>
          </w:tcPr>
          <w:p w14:paraId="6532BC53" w14:textId="77777777" w:rsidR="00FD3D6B" w:rsidRPr="009B4FC9" w:rsidRDefault="00FD3D6B" w:rsidP="0042196A">
            <w:pPr>
              <w:pStyle w:val="4-DoanVB"/>
              <w:spacing w:line="360" w:lineRule="auto"/>
              <w:ind w:firstLine="0"/>
              <w:jc w:val="center"/>
              <w:rPr>
                <w:b/>
                <w:bCs/>
              </w:rPr>
            </w:pPr>
            <w:r w:rsidRPr="009B4FC9">
              <w:rPr>
                <w:color w:val="000000"/>
                <w:szCs w:val="28"/>
              </w:rPr>
              <w:t>9.8713</w:t>
            </w:r>
          </w:p>
        </w:tc>
        <w:tc>
          <w:tcPr>
            <w:tcW w:w="1559" w:type="dxa"/>
            <w:vAlign w:val="center"/>
          </w:tcPr>
          <w:p w14:paraId="666F9790" w14:textId="77777777" w:rsidR="00FD3D6B" w:rsidRPr="009B4FC9" w:rsidRDefault="00FD3D6B" w:rsidP="0042196A">
            <w:pPr>
              <w:pStyle w:val="4-DoanVB"/>
              <w:spacing w:line="360" w:lineRule="auto"/>
              <w:ind w:firstLine="0"/>
              <w:jc w:val="center"/>
              <w:rPr>
                <w:b/>
                <w:bCs/>
              </w:rPr>
            </w:pPr>
            <w:r w:rsidRPr="009B4FC9">
              <w:rPr>
                <w:color w:val="000000"/>
                <w:szCs w:val="28"/>
              </w:rPr>
              <w:t>0.1566</w:t>
            </w:r>
          </w:p>
        </w:tc>
      </w:tr>
    </w:tbl>
    <w:p w14:paraId="48CDAAB8" w14:textId="29A5E332" w:rsidR="00C959A1" w:rsidRPr="009B4FC9" w:rsidRDefault="00C959A1" w:rsidP="00645B03">
      <w:pPr>
        <w:pStyle w:val="ListParagraph"/>
        <w:numPr>
          <w:ilvl w:val="0"/>
          <w:numId w:val="32"/>
        </w:numPr>
        <w:spacing w:line="360" w:lineRule="auto"/>
      </w:pPr>
      <w:r w:rsidRPr="009B4FC9">
        <w:t>MAE = 7.0459</w:t>
      </w:r>
    </w:p>
    <w:p w14:paraId="4F229E03" w14:textId="381B516D" w:rsidR="00C959A1" w:rsidRPr="009B4FC9" w:rsidRDefault="00C959A1" w:rsidP="0042196A">
      <w:pPr>
        <w:pStyle w:val="ListParagraph"/>
        <w:spacing w:line="360" w:lineRule="auto"/>
      </w:pPr>
      <w:r w:rsidRPr="009B4FC9">
        <w:t>+ MAE là sai số tuyệt đối trung bình, phản ánh mức chênh lệch trung bình giữa giá trị thực tế và giá trị dự đoán của mô hình. Với giá trị MAE là 7.0459, điều này có nghĩa là, trung bình mỗi dự đoán của mô hình sai lệch khoảng 7 điểm phần trăm so với giá trị thực tế. MAE là một chỉ số dễ diễn giải và ít bị ảnh hưởng bởi các giá trị ngoại lai, nhưng không phản ánh mức độ nghiêm trọng của các sai số lớn.</w:t>
      </w:r>
    </w:p>
    <w:p w14:paraId="7E14BE8A" w14:textId="22A7BC9E" w:rsidR="00C959A1" w:rsidRPr="00F617B0" w:rsidRDefault="00C959A1" w:rsidP="00645B03">
      <w:pPr>
        <w:pStyle w:val="ListParagraph"/>
        <w:numPr>
          <w:ilvl w:val="0"/>
          <w:numId w:val="32"/>
        </w:numPr>
        <w:spacing w:line="360" w:lineRule="auto"/>
        <w:rPr>
          <w:rFonts w:cs="Times New Roman"/>
          <w:szCs w:val="28"/>
        </w:rPr>
      </w:pPr>
      <w:r w:rsidRPr="00F617B0">
        <w:rPr>
          <w:rFonts w:cs="Times New Roman"/>
          <w:szCs w:val="28"/>
        </w:rPr>
        <w:t>MSE = 97.4434</w:t>
      </w:r>
    </w:p>
    <w:p w14:paraId="7CDEB215" w14:textId="77777777" w:rsidR="00C959A1" w:rsidRPr="009B4FC9" w:rsidRDefault="00C959A1" w:rsidP="0042196A">
      <w:pPr>
        <w:spacing w:line="360" w:lineRule="auto"/>
        <w:ind w:left="567"/>
        <w:rPr>
          <w:rFonts w:cs="Times New Roman"/>
          <w:szCs w:val="28"/>
        </w:rPr>
      </w:pPr>
      <w:r w:rsidRPr="009B4FC9">
        <w:rPr>
          <w:rFonts w:cs="Times New Roman"/>
          <w:szCs w:val="28"/>
        </w:rPr>
        <w:t>+ MSE là sai số bình phương trung bình, tính bằng cách bình phương sai số giữa giá trị thực và giá trị dự đoán, sau đó lấy trung bình. Việc sử dụng bình phương khiến MSE nhạy cảm hơn với các điểm dữ liệu có sai số lớn (outliers). Với giá trị gần 100, chỉ số này cho thấy tồn tại nhiều điểm dữ liệu mà mô hình dự đoán sai lệch ở mức nghiêm trọng.</w:t>
      </w:r>
    </w:p>
    <w:p w14:paraId="0662DCDF" w14:textId="20FE79EA" w:rsidR="00C959A1" w:rsidRPr="00F617B0" w:rsidRDefault="00C959A1" w:rsidP="00645B03">
      <w:pPr>
        <w:pStyle w:val="ListParagraph"/>
        <w:numPr>
          <w:ilvl w:val="0"/>
          <w:numId w:val="32"/>
        </w:numPr>
        <w:spacing w:line="360" w:lineRule="auto"/>
        <w:rPr>
          <w:rFonts w:cs="Times New Roman"/>
          <w:szCs w:val="28"/>
        </w:rPr>
      </w:pPr>
      <w:r w:rsidRPr="00F617B0">
        <w:rPr>
          <w:rFonts w:cs="Times New Roman"/>
          <w:szCs w:val="28"/>
        </w:rPr>
        <w:t>RMSE = 9.8713</w:t>
      </w:r>
    </w:p>
    <w:p w14:paraId="19C019A0" w14:textId="77777777" w:rsidR="00C959A1" w:rsidRPr="009B4FC9" w:rsidRDefault="00C959A1" w:rsidP="0042196A">
      <w:pPr>
        <w:spacing w:line="360" w:lineRule="auto"/>
        <w:ind w:left="567"/>
        <w:rPr>
          <w:rFonts w:cs="Times New Roman"/>
          <w:szCs w:val="28"/>
        </w:rPr>
      </w:pPr>
      <w:r w:rsidRPr="009B4FC9">
        <w:rPr>
          <w:rFonts w:cs="Times New Roman"/>
          <w:szCs w:val="28"/>
        </w:rPr>
        <w:t>+ RMSE là căn bậc hai của MSE, giúp đưa sai số về cùng đơn vị với biến mục tiêu (tỷ lệ thất nghiệp). Với giá trị gần 10, RMSE cho thấy rằng sai số dự đoán của mô hình là đáng kể. Chẳng hạn, nếu tỷ lệ thất nghiệp dao động trong khoảng từ 0% đến 100%, thì sai số trung bình gần 10 điểm phần trăm có thể gây ra những kết luận sai lệch trong thực tế, đặc biệt trong các ứng dụng cần độ chính xác cao như hoạch định chính sách lao động.</w:t>
      </w:r>
    </w:p>
    <w:p w14:paraId="79A3D4F4" w14:textId="791646ED" w:rsidR="00C959A1" w:rsidRPr="00F617B0" w:rsidRDefault="00C959A1" w:rsidP="00645B03">
      <w:pPr>
        <w:pStyle w:val="ListParagraph"/>
        <w:numPr>
          <w:ilvl w:val="0"/>
          <w:numId w:val="32"/>
        </w:numPr>
        <w:spacing w:line="360" w:lineRule="auto"/>
        <w:rPr>
          <w:rFonts w:cs="Times New Roman"/>
          <w:szCs w:val="28"/>
        </w:rPr>
      </w:pPr>
      <w:r w:rsidRPr="00F617B0">
        <w:rPr>
          <w:rFonts w:cs="Times New Roman"/>
          <w:szCs w:val="28"/>
        </w:rPr>
        <w:t>R</w:t>
      </w:r>
      <w:r w:rsidRPr="00F617B0">
        <w:rPr>
          <w:rFonts w:cs="Times New Roman"/>
          <w:szCs w:val="28"/>
          <w:vertAlign w:val="superscript"/>
        </w:rPr>
        <w:t xml:space="preserve">2 </w:t>
      </w:r>
      <w:r w:rsidRPr="00F617B0">
        <w:rPr>
          <w:rFonts w:cs="Times New Roman"/>
          <w:szCs w:val="28"/>
        </w:rPr>
        <w:t>= 0.1566</w:t>
      </w:r>
    </w:p>
    <w:p w14:paraId="1D2D9FEF" w14:textId="77777777" w:rsidR="00C959A1" w:rsidRPr="009B4FC9" w:rsidRDefault="00C959A1" w:rsidP="0042196A">
      <w:pPr>
        <w:spacing w:line="360" w:lineRule="auto"/>
        <w:ind w:left="567"/>
        <w:rPr>
          <w:rFonts w:cs="Times New Roman"/>
          <w:szCs w:val="28"/>
        </w:rPr>
      </w:pPr>
      <w:r w:rsidRPr="009B4FC9">
        <w:rPr>
          <w:rFonts w:cs="Times New Roman"/>
          <w:szCs w:val="28"/>
        </w:rPr>
        <w:lastRenderedPageBreak/>
        <w:t>+ Hệ số xác định phản ánh tỷ lệ phương sai của biến mục tiêu được mô hình giải thích thông qua các biến đầu vào. Với giá trị R² =0.1566, mô hình chỉ giải thích được khoảng 15.66% sự biến thiên trong dữ liệu thực tế. Điều này cho thấy phần lớn sự biến động của tỷ lệ thất nghiệp không thể được lý giải bằng mô hình tuyến tính hiện tại. Giá trị thấp của R² là một chỉ báo rõ ràng rằng mô hình đang underfitting, tức là không đủ phức tạp để mô hình hóa mối quan hệ giữa các biến trong tập dữ liệu.</w:t>
      </w:r>
    </w:p>
    <w:p w14:paraId="45FBF25E" w14:textId="3B17735C" w:rsidR="00FA67F1" w:rsidRPr="00F617B0" w:rsidRDefault="00FA67F1" w:rsidP="0042196A">
      <w:pPr>
        <w:spacing w:line="360" w:lineRule="auto"/>
        <w:ind w:firstLine="567"/>
      </w:pPr>
      <w:r w:rsidRPr="009B4FC9">
        <w:rPr>
          <w:b/>
          <w:bCs/>
        </w:rPr>
        <w:t xml:space="preserve">* </w:t>
      </w:r>
      <w:r w:rsidRPr="00F617B0">
        <w:t>Nguyên nhân khiến Linear Regression bị underfitting trong trường hợp này đến từ các yếu tố sau:</w:t>
      </w:r>
    </w:p>
    <w:p w14:paraId="6D8DE66C" w14:textId="77777777" w:rsidR="00FA67F1" w:rsidRPr="009B4FC9" w:rsidRDefault="00FA67F1" w:rsidP="00645B03">
      <w:pPr>
        <w:pStyle w:val="ListParagraph"/>
        <w:numPr>
          <w:ilvl w:val="0"/>
          <w:numId w:val="33"/>
        </w:numPr>
        <w:spacing w:line="360" w:lineRule="auto"/>
      </w:pPr>
      <w:r w:rsidRPr="009B4FC9">
        <w:t>Giả định tuyến tính không phù hợp với dữ liệu thực tế: Linear Regression giả định rằng mối quan hệ giữa các biến độc lập và biến phụ thuộc là tuyến tính. Tuy nhiên, trong bối cảnh dự đoán tỷ lệ thất nghiệp, các yếu tố kinh tế - xã hội như năm, nhóm tuổi, trình độ học vấn thường có mối quan hệ phi tuyến, hoặc tương tác phức tạp với nhau. Mô hình tuyến tính không có khả năng tự học các mối quan hệ phi tuyến đó.</w:t>
      </w:r>
    </w:p>
    <w:p w14:paraId="77CDBB1C" w14:textId="18D5940C" w:rsidR="00FA67F1" w:rsidRPr="009B4FC9" w:rsidRDefault="00FA67F1" w:rsidP="00645B03">
      <w:pPr>
        <w:pStyle w:val="ListParagraph"/>
        <w:numPr>
          <w:ilvl w:val="0"/>
          <w:numId w:val="33"/>
        </w:numPr>
        <w:spacing w:line="360" w:lineRule="auto"/>
      </w:pPr>
      <w:r w:rsidRPr="009B4FC9">
        <w:t>Không học được tương tác giữa các biến: Linear Regression không tự động khai thác các mối tương tác giữa các đặc trưng đầu vào, trừ khi các biến tương tác được đưa vào thủ công. Điều này khiến mô hình không tận dụng được toàn bộ thông tin có trong dữ liệu.</w:t>
      </w:r>
    </w:p>
    <w:p w14:paraId="0DE6A895" w14:textId="2C03620F" w:rsidR="00FA67F1" w:rsidRPr="009B4FC9" w:rsidRDefault="00FA67F1" w:rsidP="00645B03">
      <w:pPr>
        <w:pStyle w:val="ListParagraph"/>
        <w:numPr>
          <w:ilvl w:val="0"/>
          <w:numId w:val="33"/>
        </w:numPr>
        <w:spacing w:line="360" w:lineRule="auto"/>
      </w:pPr>
      <w:r w:rsidRPr="009B4FC9">
        <w:t>Không phù hợp khi dữ liệu có nhiều yếu tố ẩn: Trong thực tế, tỷ lệ thất nghiệp chịu ảnh hưởng bởi các yếu tố kinh tế vĩ mô, chính sách lao động, thị trường việc làm… mà không được thể hiện đầy đủ trong tập dữ liệu. Linear Regression, do đơn giản, càng khó có khả năng suy diễn hoặc khái quát hóa những ảnh hưởng ẩn đó.</w:t>
      </w:r>
    </w:p>
    <w:p w14:paraId="7A5D6112" w14:textId="77777777" w:rsidR="00C959A1" w:rsidRPr="009B4FC9" w:rsidRDefault="00C959A1" w:rsidP="0042196A">
      <w:pPr>
        <w:pStyle w:val="ListParagraph"/>
        <w:spacing w:line="360" w:lineRule="auto"/>
        <w:ind w:left="0" w:firstLine="567"/>
        <w:rPr>
          <w:rFonts w:cs="Times New Roman"/>
          <w:szCs w:val="28"/>
        </w:rPr>
      </w:pPr>
      <w:r w:rsidRPr="009B4FC9">
        <w:rPr>
          <w:rFonts w:cs="Times New Roman"/>
          <w:szCs w:val="28"/>
        </w:rPr>
        <w:t xml:space="preserve">Tổng thể các chỉ số đánh giá đều cho thấy rằng mô hình hồi quy tuyến tính hoạt động không hiệu quả trong bối cảnh bài toán này. Sai số dự đoán lớn và khả năng giải thích phương sai dữ liệu thấp gợi ý rằng giả định về mối quan hệ tuyến tính giữa các đặc trưng và biến mục tiêu không phù hợp với bản chất của dữ liệu. Đây là cơ </w:t>
      </w:r>
      <w:r w:rsidRPr="009B4FC9">
        <w:rPr>
          <w:rFonts w:cs="Times New Roman"/>
          <w:szCs w:val="28"/>
        </w:rPr>
        <w:lastRenderedPageBreak/>
        <w:t>sở để chuyển sang các mô hình phức tạp hơn, có khả năng nắm bắt tốt hơn các mối quan hệ phi tuyến trong dữ liệu thực tế.</w:t>
      </w:r>
    </w:p>
    <w:p w14:paraId="6B61FA27" w14:textId="77777777" w:rsidR="00C959A1" w:rsidRPr="00F617B0" w:rsidRDefault="00C959A1" w:rsidP="0042196A">
      <w:pPr>
        <w:pStyle w:val="4-DoanVB"/>
        <w:spacing w:line="360" w:lineRule="auto"/>
        <w:ind w:firstLine="567"/>
      </w:pPr>
      <w:r w:rsidRPr="00F617B0">
        <w:t>b. Mô hình Random Forest Regressor</w:t>
      </w:r>
    </w:p>
    <w:p w14:paraId="28C6ABDF" w14:textId="77777777" w:rsidR="00C959A1" w:rsidRPr="009B4FC9" w:rsidRDefault="00C959A1" w:rsidP="0042196A">
      <w:pPr>
        <w:pStyle w:val="4-DoanVB"/>
        <w:spacing w:line="360" w:lineRule="auto"/>
        <w:ind w:firstLine="567"/>
      </w:pPr>
      <w:r w:rsidRPr="009B4FC9">
        <w:t>Random Forest Regressor là một mô hình học máy mạnh mẽ, thuộc nhóm kỹ thuật tổng hợp mô hình (ensemble learning). Cốt lõi của phương pháp này là việc xây dựng một tập hợp các cây quyết định (decision trees), mỗi cây được huấn luyện trên một mẫu con được chọn ngẫu nhiên có hoàn lại (bootstrap sample) từ tập dữ liệu gốc. Quá trình này được gọi là bagging (Bootstrap Aggregating).</w:t>
      </w:r>
    </w:p>
    <w:p w14:paraId="68BC4DAB" w14:textId="77777777" w:rsidR="00C959A1" w:rsidRPr="009B4FC9" w:rsidRDefault="00C959A1" w:rsidP="0042196A">
      <w:pPr>
        <w:pStyle w:val="4-DoanVB"/>
        <w:spacing w:line="360" w:lineRule="auto"/>
        <w:ind w:firstLine="567"/>
      </w:pPr>
      <w:r w:rsidRPr="009B4FC9">
        <w:t>Trong hồi quy, Random Forest không sử dụng một cây duy nhất để dự đoán đầu ra mà thay vào đó lấy trung bình dự đoán của tất cả các cây trong rừng. Cách tiếp cận này có nhiều lợi ích:</w:t>
      </w:r>
    </w:p>
    <w:p w14:paraId="1AFC9A26" w14:textId="77777777" w:rsidR="00C959A1" w:rsidRPr="009B4FC9" w:rsidRDefault="00C959A1" w:rsidP="00645B03">
      <w:pPr>
        <w:pStyle w:val="4-DoanVB"/>
        <w:numPr>
          <w:ilvl w:val="0"/>
          <w:numId w:val="34"/>
        </w:numPr>
        <w:spacing w:line="360" w:lineRule="auto"/>
      </w:pPr>
      <w:r w:rsidRPr="009B4FC9">
        <w:t>Giảm phương sai: Do các cây được huấn luyện trên các tập dữ liệu khác nhau, sự đa dạng này giúp mô hình tổng thể trở nên ổn định hơn và ít bị ảnh hưởng bởi nhiễu trong dữ liệu.</w:t>
      </w:r>
    </w:p>
    <w:p w14:paraId="67B27566" w14:textId="77777777" w:rsidR="00C959A1" w:rsidRPr="009B4FC9" w:rsidRDefault="00C959A1" w:rsidP="00645B03">
      <w:pPr>
        <w:pStyle w:val="4-DoanVB"/>
        <w:numPr>
          <w:ilvl w:val="0"/>
          <w:numId w:val="34"/>
        </w:numPr>
        <w:spacing w:line="360" w:lineRule="auto"/>
      </w:pPr>
      <w:r w:rsidRPr="009B4FC9">
        <w:t>Giảm nguy cơ overfitting: Mỗi cây có thể overfit dữ liệu riêng của nó, nhưng trung bình của nhiều cây sẽ làm mờ đi các cực trị, giúp mô hình tổng quát hóa tốt hơn.</w:t>
      </w:r>
    </w:p>
    <w:p w14:paraId="444EC2D7" w14:textId="77777777" w:rsidR="00C959A1" w:rsidRPr="009B4FC9" w:rsidRDefault="00C959A1" w:rsidP="00645B03">
      <w:pPr>
        <w:pStyle w:val="4-DoanVB"/>
        <w:numPr>
          <w:ilvl w:val="0"/>
          <w:numId w:val="34"/>
        </w:numPr>
        <w:spacing w:line="360" w:lineRule="auto"/>
      </w:pPr>
      <w:r w:rsidRPr="009B4FC9">
        <w:t>Khả năng mô hình hóa mối quan hệ phi tuyến: Khác với Linear Regression, Random Forest không áp đặt giả định tuyến tính lên dữ liệu, nên có thể học được các quy luật phức tạp và phi tuyến.</w:t>
      </w:r>
    </w:p>
    <w:p w14:paraId="1C958474" w14:textId="77777777" w:rsidR="00C959A1" w:rsidRPr="009B4FC9" w:rsidRDefault="00C959A1" w:rsidP="0042196A">
      <w:pPr>
        <w:pStyle w:val="4-DoanVB"/>
        <w:spacing w:line="360" w:lineRule="auto"/>
        <w:ind w:firstLine="567"/>
      </w:pPr>
      <w:r w:rsidRPr="009B4FC9">
        <w:t>Random Forest được ưa chuộng nhờ hiệu năng mạnh, khả năng xử lý tốt dữ liệu nhiều chiều, không yêu cầu chuẩn hóa đặc trưng, và không quá nhạy cảm với giá trị ngoại lai (outliers).</w:t>
      </w:r>
    </w:p>
    <w:p w14:paraId="2F072185" w14:textId="7250EB02" w:rsidR="00C959A1" w:rsidRPr="00214415" w:rsidRDefault="00214415" w:rsidP="00645B03">
      <w:pPr>
        <w:pStyle w:val="4-DoanVB"/>
        <w:numPr>
          <w:ilvl w:val="0"/>
          <w:numId w:val="35"/>
        </w:numPr>
        <w:spacing w:line="360" w:lineRule="auto"/>
      </w:pPr>
      <w:r>
        <w:t>T</w:t>
      </w:r>
      <w:r w:rsidR="00C959A1" w:rsidRPr="00214415">
        <w:t>ham số tối ưu tìm được:</w:t>
      </w:r>
    </w:p>
    <w:p w14:paraId="3F9DBAD1" w14:textId="77777777" w:rsidR="00C959A1" w:rsidRPr="009B4FC9" w:rsidRDefault="00C959A1" w:rsidP="0042196A">
      <w:pPr>
        <w:pStyle w:val="4-DoanVB"/>
        <w:spacing w:line="360" w:lineRule="auto"/>
        <w:ind w:firstLine="567"/>
      </w:pPr>
      <w:r w:rsidRPr="009B4FC9">
        <w:t>Trong quá trình huấn luyện mô hình Random Forest Regressor, việc điều chỉnh siêu tham số đóng vai trò then chốt trong việc tối ưu hóa hiệu suất. Các siêu tham số tốt nhất được lựa chọn thông qua tìm kiếm có giám sát (grid search hoặc randomized search) như sau:</w:t>
      </w:r>
    </w:p>
    <w:p w14:paraId="2114B30D" w14:textId="77777777" w:rsidR="00C959A1" w:rsidRPr="009B4FC9" w:rsidRDefault="00C959A1" w:rsidP="0042196A">
      <w:pPr>
        <w:pStyle w:val="4-DoanVB"/>
        <w:spacing w:line="360" w:lineRule="auto"/>
        <w:ind w:firstLine="567"/>
      </w:pPr>
      <w:proofErr w:type="gramStart"/>
      <w:r w:rsidRPr="009B4FC9">
        <w:lastRenderedPageBreak/>
        <w:t>‘n_</w:t>
      </w:r>
      <w:proofErr w:type="gramEnd"/>
      <w:r w:rsidRPr="009B4FC9">
        <w:t>estimators’ = 100</w:t>
      </w:r>
    </w:p>
    <w:p w14:paraId="3225CC5F" w14:textId="77777777" w:rsidR="00C959A1" w:rsidRPr="009B4FC9" w:rsidRDefault="00C959A1" w:rsidP="0042196A">
      <w:pPr>
        <w:pStyle w:val="4-DoanVB"/>
        <w:spacing w:line="360" w:lineRule="auto"/>
        <w:ind w:firstLine="567"/>
      </w:pPr>
      <w:r w:rsidRPr="009B4FC9">
        <w:t>Số lượng cây trong rừng. Giá trị 100 là một lựa chọn phổ biến, đảm bảo sự cân bằng giữa hiệu suất và tốc độ huấn luyện. Số lượng cây càng nhiều thì mô hình càng ổn định, tuy nhiên cũng làm tăng thời gian tính toán.</w:t>
      </w:r>
    </w:p>
    <w:p w14:paraId="6F1E1966" w14:textId="77777777" w:rsidR="00C959A1" w:rsidRPr="009B4FC9" w:rsidRDefault="00C959A1" w:rsidP="0042196A">
      <w:pPr>
        <w:pStyle w:val="4-DoanVB"/>
        <w:spacing w:line="360" w:lineRule="auto"/>
        <w:ind w:firstLine="567"/>
      </w:pPr>
      <w:r w:rsidRPr="009B4FC9">
        <w:t>‘</w:t>
      </w:r>
      <w:proofErr w:type="gramStart"/>
      <w:r w:rsidRPr="009B4FC9">
        <w:t>max</w:t>
      </w:r>
      <w:proofErr w:type="gramEnd"/>
      <w:r w:rsidRPr="009B4FC9">
        <w:t xml:space="preserve">_depth’=15 </w:t>
      </w:r>
      <w:r w:rsidRPr="009B4FC9">
        <w:br/>
        <w:t xml:space="preserve">        Giới hạn độ sâu tối đa của mỗi cây. Độ sâu lớn giúp cây học được nhiều mẫu phức tạp, nhưng cũng dễ bị overfit nếu quá sâu. Việc đặt giới hạn ở 15 cho phép cây khai thác được các mối quan hệ phi tuyến trong khi vẫn kiểm soát được độ phức tạp.</w:t>
      </w:r>
      <w:r w:rsidRPr="009B4FC9">
        <w:br/>
        <w:t>Số lượng mẫu tối thiểu cần có để tách một nút bên trong cây. Giá trị nhỏ cho phép cây phân chia dữ liệu đến mức chi tiết cao, phù hợp với bài toán yêu cầu độ chính xác cao.</w:t>
      </w:r>
    </w:p>
    <w:p w14:paraId="4144CA06" w14:textId="2CE3AC94" w:rsidR="00C959A1" w:rsidRPr="009B4FC9" w:rsidRDefault="00C959A1" w:rsidP="0042196A">
      <w:pPr>
        <w:pStyle w:val="4-DoanVB"/>
        <w:spacing w:line="360" w:lineRule="auto"/>
        <w:ind w:firstLine="567"/>
      </w:pPr>
      <w:r w:rsidRPr="009B4FC9">
        <w:t>‘</w:t>
      </w:r>
      <w:proofErr w:type="gramStart"/>
      <w:r w:rsidRPr="009B4FC9">
        <w:t>min</w:t>
      </w:r>
      <w:proofErr w:type="gramEnd"/>
      <w:r w:rsidRPr="009B4FC9">
        <w:t>_samples_</w:t>
      </w:r>
      <w:r w:rsidR="00FD3D6B" w:rsidRPr="009B4FC9">
        <w:t>leaf</w:t>
      </w:r>
      <w:r w:rsidRPr="009B4FC9">
        <w:t>’= 1</w:t>
      </w:r>
    </w:p>
    <w:p w14:paraId="070713C9" w14:textId="77777777" w:rsidR="00C959A1" w:rsidRPr="009B4FC9" w:rsidRDefault="00C959A1" w:rsidP="0042196A">
      <w:pPr>
        <w:pStyle w:val="4-DoanVB"/>
        <w:spacing w:line="360" w:lineRule="auto"/>
        <w:ind w:firstLine="567"/>
      </w:pPr>
      <w:r w:rsidRPr="009B4FC9">
        <w:t>Số lượng mẫu tối thiểu tại mỗi nút lá. Khi được đặt là 1, cây có thể học đến những biểu hiện rất nhỏ trong dữ liệu, nhưng cũng cần được giám sát để tránh overfitting.</w:t>
      </w:r>
    </w:p>
    <w:p w14:paraId="03C0EB79" w14:textId="2A38BEE3" w:rsidR="00FD3D6B" w:rsidRPr="009B4FC9" w:rsidRDefault="00FD3D6B" w:rsidP="0042196A">
      <w:pPr>
        <w:pStyle w:val="4-DoanVB"/>
        <w:spacing w:line="360" w:lineRule="auto"/>
        <w:ind w:firstLine="567"/>
      </w:pPr>
      <w:r w:rsidRPr="009B4FC9">
        <w:t>‘</w:t>
      </w:r>
      <w:proofErr w:type="gramStart"/>
      <w:r w:rsidRPr="009B4FC9">
        <w:t>min</w:t>
      </w:r>
      <w:proofErr w:type="gramEnd"/>
      <w:r w:rsidRPr="009B4FC9">
        <w:t>_samples_split’=2</w:t>
      </w:r>
    </w:p>
    <w:p w14:paraId="3D4531BE" w14:textId="43213F4E" w:rsidR="00FD3D6B" w:rsidRPr="009B4FC9" w:rsidRDefault="00FD3D6B" w:rsidP="0042196A">
      <w:pPr>
        <w:spacing w:line="360" w:lineRule="auto"/>
        <w:ind w:firstLine="567"/>
      </w:pPr>
      <w:r w:rsidRPr="009B4FC9">
        <w:t>Số lượng mẫu tối thiểu cần thiết để một node được tiếp tục chia tách. Với giá trị bằng 2 (nhỏ nhất hợp lệ), mô hình có thể tạo ra các cây rất chi tiết, giúp tăng độ chính xác nhưng cũng cần được kiểm soát để tránh học cả nhiễu của dữ liệu.</w:t>
      </w:r>
    </w:p>
    <w:p w14:paraId="358EC410" w14:textId="77777777" w:rsidR="00C959A1" w:rsidRDefault="00C959A1" w:rsidP="0042196A">
      <w:pPr>
        <w:pStyle w:val="4-DoanVB"/>
        <w:spacing w:line="360" w:lineRule="auto"/>
        <w:ind w:firstLine="567"/>
      </w:pPr>
      <w:r w:rsidRPr="00214415">
        <w:t>Kết quả đánh giá:</w:t>
      </w:r>
    </w:p>
    <w:p w14:paraId="3354137D" w14:textId="44F0091B" w:rsidR="00CB47FA" w:rsidRPr="00CB47FA" w:rsidRDefault="00CB47FA" w:rsidP="00CB47FA">
      <w:pPr>
        <w:pStyle w:val="Caption"/>
        <w:spacing w:line="360" w:lineRule="auto"/>
        <w:rPr>
          <w:i w:val="0"/>
          <w:iCs w:val="0"/>
        </w:rPr>
      </w:pPr>
      <w:bookmarkStart w:id="51" w:name="_Toc199717810"/>
      <w:r w:rsidRPr="009B4FC9">
        <w:rPr>
          <w:i w:val="0"/>
          <w:iCs w:val="0"/>
        </w:rPr>
        <w:t>Bảng 2.</w:t>
      </w:r>
      <w:r w:rsidRPr="009B4FC9">
        <w:rPr>
          <w:i w:val="0"/>
          <w:iCs w:val="0"/>
        </w:rPr>
        <w:fldChar w:fldCharType="begin"/>
      </w:r>
      <w:r w:rsidRPr="009B4FC9">
        <w:rPr>
          <w:i w:val="0"/>
          <w:iCs w:val="0"/>
        </w:rPr>
        <w:instrText xml:space="preserve"> SEQ Bảng_2. \* ARABIC </w:instrText>
      </w:r>
      <w:r w:rsidRPr="009B4FC9">
        <w:rPr>
          <w:i w:val="0"/>
          <w:iCs w:val="0"/>
        </w:rPr>
        <w:fldChar w:fldCharType="separate"/>
      </w:r>
      <w:r w:rsidR="005B59AD">
        <w:rPr>
          <w:i w:val="0"/>
          <w:iCs w:val="0"/>
          <w:noProof/>
        </w:rPr>
        <w:t>5</w:t>
      </w:r>
      <w:r w:rsidRPr="009B4FC9">
        <w:rPr>
          <w:i w:val="0"/>
          <w:iCs w:val="0"/>
        </w:rPr>
        <w:fldChar w:fldCharType="end"/>
      </w:r>
      <w:r w:rsidRPr="009B4FC9">
        <w:rPr>
          <w:i w:val="0"/>
          <w:iCs w:val="0"/>
        </w:rPr>
        <w:t xml:space="preserve"> Kết quả mô hình Random Forest</w:t>
      </w:r>
      <w:bookmarkEnd w:id="51"/>
    </w:p>
    <w:tbl>
      <w:tblPr>
        <w:tblStyle w:val="TableGrid"/>
        <w:tblW w:w="0" w:type="auto"/>
        <w:jc w:val="center"/>
        <w:tblLook w:val="04A0" w:firstRow="1" w:lastRow="0" w:firstColumn="1" w:lastColumn="0" w:noHBand="0" w:noVBand="1"/>
      </w:tblPr>
      <w:tblGrid>
        <w:gridCol w:w="2336"/>
        <w:gridCol w:w="1628"/>
        <w:gridCol w:w="1560"/>
        <w:gridCol w:w="1559"/>
      </w:tblGrid>
      <w:tr w:rsidR="00FD3D6B" w:rsidRPr="00214415" w14:paraId="754CAD9D" w14:textId="77777777" w:rsidTr="00D13144">
        <w:trPr>
          <w:jc w:val="center"/>
        </w:trPr>
        <w:tc>
          <w:tcPr>
            <w:tcW w:w="2336" w:type="dxa"/>
            <w:vAlign w:val="center"/>
          </w:tcPr>
          <w:p w14:paraId="3B3C83D1" w14:textId="77777777" w:rsidR="00FD3D6B" w:rsidRPr="00214415" w:rsidRDefault="00FD3D6B" w:rsidP="0042196A">
            <w:pPr>
              <w:pStyle w:val="4-DoanVB"/>
              <w:spacing w:line="360" w:lineRule="auto"/>
              <w:ind w:firstLine="0"/>
              <w:jc w:val="center"/>
            </w:pPr>
            <w:r w:rsidRPr="00214415">
              <w:rPr>
                <w:color w:val="000000"/>
                <w:szCs w:val="28"/>
              </w:rPr>
              <w:t>Mô hình</w:t>
            </w:r>
          </w:p>
        </w:tc>
        <w:tc>
          <w:tcPr>
            <w:tcW w:w="1628" w:type="dxa"/>
            <w:vAlign w:val="center"/>
          </w:tcPr>
          <w:p w14:paraId="1B99BE59" w14:textId="77777777" w:rsidR="00FD3D6B" w:rsidRPr="00214415" w:rsidRDefault="00FD3D6B" w:rsidP="0042196A">
            <w:pPr>
              <w:pStyle w:val="4-DoanVB"/>
              <w:spacing w:line="360" w:lineRule="auto"/>
              <w:ind w:firstLine="0"/>
              <w:jc w:val="center"/>
            </w:pPr>
            <w:r w:rsidRPr="00214415">
              <w:rPr>
                <w:color w:val="000000"/>
                <w:szCs w:val="28"/>
              </w:rPr>
              <w:t>MAE</w:t>
            </w:r>
          </w:p>
        </w:tc>
        <w:tc>
          <w:tcPr>
            <w:tcW w:w="1560" w:type="dxa"/>
            <w:vAlign w:val="center"/>
          </w:tcPr>
          <w:p w14:paraId="74281281" w14:textId="77777777" w:rsidR="00FD3D6B" w:rsidRPr="00214415" w:rsidRDefault="00FD3D6B" w:rsidP="0042196A">
            <w:pPr>
              <w:pStyle w:val="4-DoanVB"/>
              <w:spacing w:line="360" w:lineRule="auto"/>
              <w:ind w:firstLine="0"/>
              <w:jc w:val="center"/>
            </w:pPr>
            <w:r w:rsidRPr="00214415">
              <w:rPr>
                <w:color w:val="000000"/>
                <w:szCs w:val="28"/>
              </w:rPr>
              <w:t>RMSE</w:t>
            </w:r>
          </w:p>
        </w:tc>
        <w:tc>
          <w:tcPr>
            <w:tcW w:w="1559" w:type="dxa"/>
            <w:vAlign w:val="center"/>
          </w:tcPr>
          <w:p w14:paraId="405AC537" w14:textId="77777777" w:rsidR="00FD3D6B" w:rsidRPr="00214415" w:rsidRDefault="00FD3D6B" w:rsidP="0042196A">
            <w:pPr>
              <w:pStyle w:val="4-DoanVB"/>
              <w:spacing w:line="360" w:lineRule="auto"/>
              <w:ind w:firstLine="0"/>
              <w:jc w:val="center"/>
            </w:pPr>
            <w:r w:rsidRPr="00214415">
              <w:rPr>
                <w:color w:val="000000"/>
                <w:szCs w:val="28"/>
              </w:rPr>
              <w:t>R²</w:t>
            </w:r>
          </w:p>
        </w:tc>
      </w:tr>
      <w:tr w:rsidR="00FD3D6B" w:rsidRPr="009B4FC9" w14:paraId="18E046AA" w14:textId="77777777" w:rsidTr="00D13144">
        <w:trPr>
          <w:jc w:val="center"/>
        </w:trPr>
        <w:tc>
          <w:tcPr>
            <w:tcW w:w="2336" w:type="dxa"/>
            <w:vAlign w:val="center"/>
          </w:tcPr>
          <w:p w14:paraId="4905DD60" w14:textId="77777777" w:rsidR="00FD3D6B" w:rsidRPr="009B4FC9" w:rsidRDefault="00FD3D6B" w:rsidP="0042196A">
            <w:pPr>
              <w:pStyle w:val="4-DoanVB"/>
              <w:spacing w:line="360" w:lineRule="auto"/>
              <w:ind w:firstLine="0"/>
              <w:rPr>
                <w:b/>
                <w:bCs/>
              </w:rPr>
            </w:pPr>
            <w:r w:rsidRPr="009B4FC9">
              <w:rPr>
                <w:color w:val="000000"/>
                <w:szCs w:val="28"/>
              </w:rPr>
              <w:t>Random Forest</w:t>
            </w:r>
          </w:p>
        </w:tc>
        <w:tc>
          <w:tcPr>
            <w:tcW w:w="1628" w:type="dxa"/>
            <w:vAlign w:val="center"/>
          </w:tcPr>
          <w:p w14:paraId="010A959A" w14:textId="77777777" w:rsidR="00FD3D6B" w:rsidRPr="009B4FC9" w:rsidRDefault="00FD3D6B" w:rsidP="0042196A">
            <w:pPr>
              <w:pStyle w:val="4-DoanVB"/>
              <w:spacing w:line="360" w:lineRule="auto"/>
              <w:ind w:firstLine="0"/>
              <w:jc w:val="center"/>
              <w:rPr>
                <w:b/>
                <w:bCs/>
              </w:rPr>
            </w:pPr>
            <w:r w:rsidRPr="009B4FC9">
              <w:rPr>
                <w:color w:val="000000"/>
                <w:szCs w:val="28"/>
              </w:rPr>
              <w:t>2.0634</w:t>
            </w:r>
          </w:p>
        </w:tc>
        <w:tc>
          <w:tcPr>
            <w:tcW w:w="1560" w:type="dxa"/>
            <w:vAlign w:val="center"/>
          </w:tcPr>
          <w:p w14:paraId="0E19F3BD" w14:textId="77777777" w:rsidR="00FD3D6B" w:rsidRPr="009B4FC9" w:rsidRDefault="00FD3D6B" w:rsidP="0042196A">
            <w:pPr>
              <w:pStyle w:val="4-DoanVB"/>
              <w:spacing w:line="360" w:lineRule="auto"/>
              <w:ind w:firstLine="0"/>
              <w:jc w:val="center"/>
              <w:rPr>
                <w:b/>
                <w:bCs/>
              </w:rPr>
            </w:pPr>
            <w:r w:rsidRPr="009B4FC9">
              <w:rPr>
                <w:color w:val="000000"/>
                <w:szCs w:val="28"/>
              </w:rPr>
              <w:t>3.0448</w:t>
            </w:r>
          </w:p>
        </w:tc>
        <w:tc>
          <w:tcPr>
            <w:tcW w:w="1559" w:type="dxa"/>
            <w:vAlign w:val="center"/>
          </w:tcPr>
          <w:p w14:paraId="14A85562" w14:textId="77777777" w:rsidR="00FD3D6B" w:rsidRPr="009B4FC9" w:rsidRDefault="00FD3D6B" w:rsidP="0042196A">
            <w:pPr>
              <w:pStyle w:val="4-DoanVB"/>
              <w:spacing w:line="360" w:lineRule="auto"/>
              <w:ind w:firstLine="0"/>
              <w:jc w:val="center"/>
              <w:rPr>
                <w:b/>
                <w:bCs/>
              </w:rPr>
            </w:pPr>
            <w:r w:rsidRPr="009B4FC9">
              <w:rPr>
                <w:color w:val="000000"/>
                <w:szCs w:val="28"/>
              </w:rPr>
              <w:t>0.9198</w:t>
            </w:r>
          </w:p>
        </w:tc>
      </w:tr>
    </w:tbl>
    <w:p w14:paraId="0E39C3CE" w14:textId="77777777" w:rsidR="00EB4EB6" w:rsidRDefault="00C959A1" w:rsidP="00645B03">
      <w:pPr>
        <w:pStyle w:val="4-DoanVB"/>
        <w:numPr>
          <w:ilvl w:val="0"/>
          <w:numId w:val="35"/>
        </w:numPr>
        <w:spacing w:line="360" w:lineRule="auto"/>
        <w:jc w:val="left"/>
      </w:pPr>
      <w:r w:rsidRPr="009B4FC9">
        <w:t>MAE: 2.0634</w:t>
      </w:r>
    </w:p>
    <w:p w14:paraId="5F60472C" w14:textId="414B5851" w:rsidR="00C959A1" w:rsidRPr="009B4FC9" w:rsidRDefault="00EB4EB6" w:rsidP="00EB4EB6">
      <w:pPr>
        <w:pStyle w:val="4-DoanVB"/>
        <w:spacing w:line="360" w:lineRule="auto"/>
        <w:ind w:left="720" w:firstLine="0"/>
        <w:jc w:val="left"/>
      </w:pPr>
      <w:r>
        <w:t xml:space="preserve">+ </w:t>
      </w:r>
      <w:r w:rsidR="00C959A1" w:rsidRPr="009B4FC9">
        <w:t>Trung bình sai số tuyệt đối giữa giá trị dự đoán và thực tế là khoảng 2.06 đơn vị.</w:t>
      </w:r>
    </w:p>
    <w:p w14:paraId="0B973FAD" w14:textId="1BB075EE" w:rsidR="00C959A1" w:rsidRPr="009B4FC9" w:rsidRDefault="00C959A1" w:rsidP="00645B03">
      <w:pPr>
        <w:pStyle w:val="4-DoanVB"/>
        <w:numPr>
          <w:ilvl w:val="0"/>
          <w:numId w:val="35"/>
        </w:numPr>
        <w:spacing w:line="360" w:lineRule="auto"/>
        <w:jc w:val="left"/>
      </w:pPr>
      <w:r w:rsidRPr="009B4FC9">
        <w:lastRenderedPageBreak/>
        <w:t>MSE: 9.2711</w:t>
      </w:r>
      <w:r w:rsidRPr="009B4FC9">
        <w:br/>
      </w:r>
      <w:r w:rsidR="00995301">
        <w:t xml:space="preserve">+ </w:t>
      </w:r>
      <w:r w:rsidRPr="009B4FC9">
        <w:t>Sai số bình phương trung bình tương đối thấp, cho thấy ít xuất hiện các sai số lớn.</w:t>
      </w:r>
    </w:p>
    <w:p w14:paraId="747F8AF2" w14:textId="77777777" w:rsidR="00EB4EB6" w:rsidRDefault="00C959A1" w:rsidP="00645B03">
      <w:pPr>
        <w:pStyle w:val="4-DoanVB"/>
        <w:numPr>
          <w:ilvl w:val="0"/>
          <w:numId w:val="35"/>
        </w:numPr>
        <w:spacing w:line="360" w:lineRule="auto"/>
        <w:jc w:val="left"/>
      </w:pPr>
      <w:r w:rsidRPr="009B4FC9">
        <w:t>RMSE: 3.0448</w:t>
      </w:r>
    </w:p>
    <w:p w14:paraId="765BCD62" w14:textId="60DE1832" w:rsidR="00C959A1" w:rsidRPr="009B4FC9" w:rsidRDefault="00EB4EB6" w:rsidP="00EB4EB6">
      <w:pPr>
        <w:pStyle w:val="4-DoanVB"/>
        <w:spacing w:line="360" w:lineRule="auto"/>
        <w:ind w:left="720" w:firstLine="0"/>
        <w:jc w:val="left"/>
      </w:pPr>
      <w:r>
        <w:t xml:space="preserve">+ </w:t>
      </w:r>
      <w:r w:rsidR="00C959A1" w:rsidRPr="009B4FC9">
        <w:t>Sai số căn trung bình khoảng 3 đơn vị, giúp hình dung trực quan hơn về mức độ chênh lệch dự đoán.</w:t>
      </w:r>
    </w:p>
    <w:p w14:paraId="11DD27C3" w14:textId="77777777" w:rsidR="00995301" w:rsidRDefault="00C959A1" w:rsidP="00645B03">
      <w:pPr>
        <w:pStyle w:val="4-DoanVB"/>
        <w:numPr>
          <w:ilvl w:val="0"/>
          <w:numId w:val="35"/>
        </w:numPr>
        <w:spacing w:line="360" w:lineRule="auto"/>
        <w:jc w:val="left"/>
      </w:pPr>
      <w:r w:rsidRPr="009B4FC9">
        <w:t>R²: 0.9198</w:t>
      </w:r>
    </w:p>
    <w:p w14:paraId="3AE32B6D" w14:textId="19B2FA1D" w:rsidR="00C959A1" w:rsidRPr="009B4FC9" w:rsidRDefault="00995301" w:rsidP="00995301">
      <w:pPr>
        <w:pStyle w:val="4-DoanVB"/>
        <w:spacing w:line="360" w:lineRule="auto"/>
        <w:ind w:left="720" w:firstLine="0"/>
        <w:jc w:val="left"/>
      </w:pPr>
      <w:r>
        <w:t xml:space="preserve">+ </w:t>
      </w:r>
      <w:r w:rsidR="00C959A1" w:rsidRPr="009B4FC9">
        <w:t>Mô hình giải thích được 91.98% phương sai của biến mục tiêu, phản ánh mức độ khớp tốt giữa dự đoán và thực tế.</w:t>
      </w:r>
    </w:p>
    <w:p w14:paraId="3805D422" w14:textId="77777777" w:rsidR="00C959A1" w:rsidRPr="009B4FC9" w:rsidRDefault="00C959A1" w:rsidP="0042196A">
      <w:pPr>
        <w:pStyle w:val="4-DoanVB"/>
        <w:spacing w:line="360" w:lineRule="auto"/>
        <w:ind w:firstLine="567"/>
      </w:pPr>
      <w:r w:rsidRPr="009B4FC9">
        <w:t>Phân tích hiệu quả: Random Forest cải thiện đáng kể độ chính xác so với Linear Regression. Với R² đạt 0.9198, mô hình có khả năng giải thích đến 91.98% phương sai của dữ liệu đầu ra, chứng tỏ mô hình học được các mối quan hệ phi tuyến và có độ khái quát hóa tốt. Việc sử dụng nhiều cây với kỹ thuật bagging giúp giảm thiểu hiện tượng overfitting, đồng thời tạo nên một mô hình mạnh mẽ và ổn định.</w:t>
      </w:r>
    </w:p>
    <w:p w14:paraId="7225FAC8" w14:textId="301D0A63" w:rsidR="002C4187" w:rsidRPr="00995301" w:rsidRDefault="002C4187" w:rsidP="0042196A">
      <w:pPr>
        <w:pStyle w:val="4-DoanVB"/>
        <w:spacing w:line="360" w:lineRule="auto"/>
        <w:ind w:firstLine="567"/>
      </w:pPr>
      <w:r w:rsidRPr="00995301">
        <w:t xml:space="preserve">* Feature Importance trong mô hình Random Forest </w:t>
      </w:r>
    </w:p>
    <w:p w14:paraId="5928CF11" w14:textId="1DD12D54" w:rsidR="002C4187" w:rsidRPr="009B4FC9" w:rsidRDefault="002C4187" w:rsidP="0042196A">
      <w:pPr>
        <w:pStyle w:val="4-DoanVB"/>
        <w:spacing w:line="360" w:lineRule="auto"/>
        <w:ind w:firstLine="567"/>
        <w:rPr>
          <w:b/>
          <w:bCs/>
        </w:rPr>
      </w:pPr>
      <w:r w:rsidRPr="009B4FC9">
        <w:rPr>
          <w:b/>
          <w:bCs/>
          <w:noProof/>
        </w:rPr>
        <w:drawing>
          <wp:inline distT="0" distB="0" distL="0" distR="0" wp14:anchorId="7CC4BABE" wp14:editId="24CC7D6F">
            <wp:extent cx="5478780" cy="3609975"/>
            <wp:effectExtent l="0" t="0" r="7620" b="9525"/>
            <wp:docPr id="1767877568" name="Picture 1" descr="A graph with a bar and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77568" name="Picture 1" descr="A graph with a bar and a number of blue squares&#10;&#10;AI-generated content may be incorrect."/>
                    <pic:cNvPicPr/>
                  </pic:nvPicPr>
                  <pic:blipFill>
                    <a:blip r:embed="rId27"/>
                    <a:stretch>
                      <a:fillRect/>
                    </a:stretch>
                  </pic:blipFill>
                  <pic:spPr>
                    <a:xfrm>
                      <a:off x="0" y="0"/>
                      <a:ext cx="5478780" cy="3609975"/>
                    </a:xfrm>
                    <a:prstGeom prst="rect">
                      <a:avLst/>
                    </a:prstGeom>
                  </pic:spPr>
                </pic:pic>
              </a:graphicData>
            </a:graphic>
          </wp:inline>
        </w:drawing>
      </w:r>
    </w:p>
    <w:p w14:paraId="74B211CE" w14:textId="0A95C02B" w:rsidR="002C4187" w:rsidRPr="009B4FC9" w:rsidRDefault="002C4187" w:rsidP="0042196A">
      <w:pPr>
        <w:pStyle w:val="Caption"/>
        <w:spacing w:line="360" w:lineRule="auto"/>
        <w:rPr>
          <w:i w:val="0"/>
          <w:iCs w:val="0"/>
        </w:rPr>
      </w:pPr>
      <w:bookmarkStart w:id="52" w:name="_Toc199717843"/>
      <w:r w:rsidRPr="009B4FC9">
        <w:rPr>
          <w:i w:val="0"/>
          <w:iCs w:val="0"/>
        </w:rPr>
        <w:t>Hình 2.</w:t>
      </w:r>
      <w:r w:rsidRPr="009B4FC9">
        <w:rPr>
          <w:i w:val="0"/>
          <w:iCs w:val="0"/>
        </w:rPr>
        <w:fldChar w:fldCharType="begin"/>
      </w:r>
      <w:r w:rsidRPr="009B4FC9">
        <w:rPr>
          <w:i w:val="0"/>
          <w:iCs w:val="0"/>
        </w:rPr>
        <w:instrText xml:space="preserve"> SEQ Hình_2. \* ARABIC </w:instrText>
      </w:r>
      <w:r w:rsidRPr="009B4FC9">
        <w:rPr>
          <w:i w:val="0"/>
          <w:iCs w:val="0"/>
        </w:rPr>
        <w:fldChar w:fldCharType="separate"/>
      </w:r>
      <w:r w:rsidR="005B59AD">
        <w:rPr>
          <w:i w:val="0"/>
          <w:iCs w:val="0"/>
          <w:noProof/>
        </w:rPr>
        <w:t>11</w:t>
      </w:r>
      <w:r w:rsidRPr="009B4FC9">
        <w:rPr>
          <w:i w:val="0"/>
          <w:iCs w:val="0"/>
        </w:rPr>
        <w:fldChar w:fldCharType="end"/>
      </w:r>
      <w:r w:rsidRPr="009B4FC9">
        <w:rPr>
          <w:i w:val="0"/>
          <w:iCs w:val="0"/>
        </w:rPr>
        <w:t xml:space="preserve"> Feature Importance</w:t>
      </w:r>
      <w:r w:rsidR="00B67021" w:rsidRPr="009B4FC9">
        <w:rPr>
          <w:i w:val="0"/>
          <w:iCs w:val="0"/>
        </w:rPr>
        <w:t xml:space="preserve"> </w:t>
      </w:r>
      <w:r w:rsidR="0059750E" w:rsidRPr="009B4FC9">
        <w:rPr>
          <w:i w:val="0"/>
          <w:iCs w:val="0"/>
        </w:rPr>
        <w:t>(Random Forest)</w:t>
      </w:r>
      <w:bookmarkEnd w:id="52"/>
    </w:p>
    <w:p w14:paraId="00285934" w14:textId="10235A56" w:rsidR="00342027" w:rsidRPr="009B4FC9" w:rsidRDefault="00342027" w:rsidP="0042196A">
      <w:pPr>
        <w:spacing w:line="360" w:lineRule="auto"/>
        <w:ind w:firstLine="567"/>
      </w:pPr>
      <w:r w:rsidRPr="009B4FC9">
        <w:lastRenderedPageBreak/>
        <w:t>Có thể thấy rõ rằng “country_name” là đặc trưng có tầm quan trọng cao nhất trong mô hình Random Forest để dự đoán tỷ lệ thất nghiệp:</w:t>
      </w:r>
    </w:p>
    <w:p w14:paraId="26F2CB93" w14:textId="77777777" w:rsidR="00342027" w:rsidRPr="009B4FC9" w:rsidRDefault="00342027" w:rsidP="00645B03">
      <w:pPr>
        <w:pStyle w:val="ListParagraph"/>
        <w:numPr>
          <w:ilvl w:val="0"/>
          <w:numId w:val="13"/>
        </w:numPr>
        <w:spacing w:line="360" w:lineRule="auto"/>
      </w:pPr>
      <w:r w:rsidRPr="009B4FC9">
        <w:t>Sự khác biệt kinh tế và xã hội: Tỷ lệ thất nghiệp phụ thuộc rất nhiều vào tình hình kinh tế, chính sách của chính phủ, cấu trúc thị trường lao động, và các yếu tố xã hội đặc thù của từng quốc gia. Mỗi quốc gia có những đặc điểm riêng biệt ảnh hưởng đến tỷ lệ thất nghiệp của họ.</w:t>
      </w:r>
    </w:p>
    <w:p w14:paraId="4B789C45" w14:textId="77777777" w:rsidR="00342027" w:rsidRPr="009B4FC9" w:rsidRDefault="00342027" w:rsidP="00645B03">
      <w:pPr>
        <w:pStyle w:val="ListParagraph"/>
        <w:numPr>
          <w:ilvl w:val="0"/>
          <w:numId w:val="13"/>
        </w:numPr>
        <w:spacing w:line="360" w:lineRule="auto"/>
      </w:pPr>
      <w:r w:rsidRPr="009B4FC9">
        <w:t>Biến động theo quốc gia: Mức độ và xu hướng biến động của tỷ lệ thất nghiệp khác nhau đáng kể giữa các quốc gia. Một mô hình dự đoán tỷ lệ thất nghiệp sẽ tìm thấy rằng việc biết quốc gia cụ thể là cực kỳ hữu ích để phân loại và dự đoán tỷ lệ thất nghiệp một cách chính xác.</w:t>
      </w:r>
    </w:p>
    <w:p w14:paraId="6D0FF16F" w14:textId="77777777" w:rsidR="00342027" w:rsidRPr="009B4FC9" w:rsidRDefault="00342027" w:rsidP="00645B03">
      <w:pPr>
        <w:pStyle w:val="ListParagraph"/>
        <w:numPr>
          <w:ilvl w:val="0"/>
          <w:numId w:val="13"/>
        </w:numPr>
        <w:spacing w:line="360" w:lineRule="auto"/>
      </w:pPr>
      <w:r w:rsidRPr="009B4FC9">
        <w:t>Mô hình hoạt động: Random Forest hoạt động bằng cách tạo ra nhiều cây quyết định. Trong quá trình xây dựng cây, mô hình tìm kiếm các đặc trưng giúp phân chia dữ liệu thành các nhóm đồng nhất nhất (giảm sự "không tinh khiết" - impurity). Nếu tên quốc gia là một yếu tố mạnh mẽ giúp phân tách dữ liệu về tỷ lệ thất nghiệp, nó sẽ được sử dụng thường xuyên và ở các vị trí cao trong các cây quyết định, từ đó có điểm tầm quan trọng cao.</w:t>
      </w:r>
    </w:p>
    <w:p w14:paraId="52A7E688" w14:textId="1E8864CA" w:rsidR="00C959A1" w:rsidRPr="00995301" w:rsidRDefault="00C959A1" w:rsidP="0042196A">
      <w:pPr>
        <w:pStyle w:val="4-DoanVB"/>
        <w:spacing w:line="360" w:lineRule="auto"/>
        <w:ind w:firstLine="567"/>
      </w:pPr>
      <w:r w:rsidRPr="00995301">
        <w:t>c. Mô hình XGBoost Regressor</w:t>
      </w:r>
    </w:p>
    <w:p w14:paraId="0E43C281" w14:textId="77777777" w:rsidR="00C959A1" w:rsidRPr="009B4FC9" w:rsidRDefault="00C959A1" w:rsidP="0042196A">
      <w:pPr>
        <w:pStyle w:val="4-DoanVB"/>
        <w:spacing w:line="360" w:lineRule="auto"/>
        <w:ind w:firstLine="567"/>
      </w:pPr>
      <w:r w:rsidRPr="009B4FC9">
        <w:t>XGBoost (Extreme Gradient Boosting) là một trong những thuật toán học máy thuộc nhóm boosting, nổi bật bởi tính hiệu quả, khả năng mở rộng và độ chính xác cao. Boosting là một kỹ thuật học có giám sát trong đó nhiều mô hình học yếu, thường là cây quyết định nông (shallow decision trees), được kết hợp tuần tự nhằm tạo ra một mô hình mạnh.</w:t>
      </w:r>
    </w:p>
    <w:p w14:paraId="58899332" w14:textId="77777777" w:rsidR="00C959A1" w:rsidRPr="009B4FC9" w:rsidRDefault="00C959A1" w:rsidP="0042196A">
      <w:pPr>
        <w:pStyle w:val="4-DoanVB"/>
        <w:spacing w:line="360" w:lineRule="auto"/>
        <w:ind w:firstLine="567"/>
      </w:pPr>
      <w:r w:rsidRPr="009B4FC9">
        <w:t>Khác với Random Forest – nơi các cây được xây dựng song song và độc lập – XGBoost xây dựng các cây liên tiếp theo cách tuần tự, trong đó mỗi cây mới được huấn luyện để sửa chữa sai số của mô hình tổng hợp trước đó. Cụ thể, các cây kế tiếp học từ phần dư (residuals) – tức là chênh lệch giữa giá trị thực và dự đoán trước đó – và nhờ đó, dần cải thiện hiệu suất mô hình.</w:t>
      </w:r>
    </w:p>
    <w:p w14:paraId="30E0D82E" w14:textId="77777777" w:rsidR="00C959A1" w:rsidRPr="009B4FC9" w:rsidRDefault="00C959A1" w:rsidP="0042196A">
      <w:pPr>
        <w:pStyle w:val="4-DoanVB"/>
        <w:spacing w:line="360" w:lineRule="auto"/>
        <w:ind w:firstLine="567"/>
      </w:pPr>
      <w:r w:rsidRPr="009B4FC9">
        <w:t>Điểm nổi bật của XGBoost không chỉ nằm ở phương pháp boosting mà còn ở các kỹ thuật tối ưu được tích hợp sẵn, bao gồm:</w:t>
      </w:r>
    </w:p>
    <w:p w14:paraId="3CD22F95" w14:textId="77777777" w:rsidR="00C959A1" w:rsidRPr="009B4FC9" w:rsidRDefault="00C959A1" w:rsidP="008D5C88">
      <w:pPr>
        <w:pStyle w:val="4-DoanVB"/>
        <w:numPr>
          <w:ilvl w:val="0"/>
          <w:numId w:val="7"/>
        </w:numPr>
        <w:spacing w:line="360" w:lineRule="auto"/>
      </w:pPr>
      <w:r w:rsidRPr="009B4FC9">
        <w:lastRenderedPageBreak/>
        <w:t>Regularization (L1 và L2): Giúp kiểm soát độ phức tạp của mô hình, giảm nguy cơ quá khớp (overfitting).</w:t>
      </w:r>
    </w:p>
    <w:p w14:paraId="66783CEB" w14:textId="77777777" w:rsidR="00C959A1" w:rsidRPr="009B4FC9" w:rsidRDefault="00C959A1" w:rsidP="008D5C88">
      <w:pPr>
        <w:pStyle w:val="4-DoanVB"/>
        <w:numPr>
          <w:ilvl w:val="0"/>
          <w:numId w:val="7"/>
        </w:numPr>
        <w:spacing w:line="360" w:lineRule="auto"/>
      </w:pPr>
      <w:r w:rsidRPr="009B4FC9">
        <w:t>Shrinkage (learning rate): Điều chỉnh mức độ đóng góp của mỗi cây mới trong mô hình tổng hợp, giúp mô hình học chậm và chính xác hơn.</w:t>
      </w:r>
    </w:p>
    <w:p w14:paraId="2DC602C0" w14:textId="77777777" w:rsidR="00C959A1" w:rsidRPr="009B4FC9" w:rsidRDefault="00C959A1" w:rsidP="008D5C88">
      <w:pPr>
        <w:pStyle w:val="4-DoanVB"/>
        <w:numPr>
          <w:ilvl w:val="0"/>
          <w:numId w:val="7"/>
        </w:numPr>
        <w:spacing w:line="360" w:lineRule="auto"/>
      </w:pPr>
      <w:r w:rsidRPr="009B4FC9">
        <w:t>Pruning sớm (early stopping): Ngừng huấn luyện sớm nếu mô hình không cải thiện trên tập kiểm tra, tiết kiệm thời gian và tài nguyên tính toán.</w:t>
      </w:r>
    </w:p>
    <w:p w14:paraId="20645180" w14:textId="77777777" w:rsidR="00C959A1" w:rsidRPr="009B4FC9" w:rsidRDefault="00C959A1" w:rsidP="008D5C88">
      <w:pPr>
        <w:pStyle w:val="4-DoanVB"/>
        <w:numPr>
          <w:ilvl w:val="0"/>
          <w:numId w:val="7"/>
        </w:numPr>
        <w:spacing w:line="360" w:lineRule="auto"/>
      </w:pPr>
      <w:r w:rsidRPr="009B4FC9">
        <w:t>Xử lý giá trị thiếu tự động: XGBoost có cơ chế riêng để xử lý missing values mà không cần phải tiền xử lý thủ công.</w:t>
      </w:r>
    </w:p>
    <w:p w14:paraId="4397557F" w14:textId="77777777" w:rsidR="00C959A1" w:rsidRPr="009B4FC9" w:rsidRDefault="00C959A1" w:rsidP="008D5C88">
      <w:pPr>
        <w:pStyle w:val="4-DoanVB"/>
        <w:numPr>
          <w:ilvl w:val="0"/>
          <w:numId w:val="7"/>
        </w:numPr>
        <w:spacing w:line="360" w:lineRule="auto"/>
      </w:pPr>
      <w:r w:rsidRPr="009B4FC9">
        <w:t>Song song hóa và tối ưu hóa bộ nhớ: Giúp tăng tốc quá trình huấn luyện trên tập dữ liệu lớn.</w:t>
      </w:r>
    </w:p>
    <w:p w14:paraId="1FB7B33E" w14:textId="77777777" w:rsidR="00C959A1" w:rsidRPr="00995301" w:rsidRDefault="00C959A1" w:rsidP="00995301">
      <w:pPr>
        <w:pStyle w:val="4-DoanVB"/>
        <w:spacing w:line="360" w:lineRule="auto"/>
        <w:ind w:firstLine="567"/>
      </w:pPr>
      <w:r w:rsidRPr="00995301">
        <w:t>Tham số tối ưu tìm được:</w:t>
      </w:r>
    </w:p>
    <w:p w14:paraId="65641DA6" w14:textId="77777777" w:rsidR="00C959A1" w:rsidRPr="009B4FC9" w:rsidRDefault="00C959A1" w:rsidP="0042196A">
      <w:pPr>
        <w:pStyle w:val="4-DoanVB"/>
        <w:spacing w:line="360" w:lineRule="auto"/>
        <w:ind w:firstLine="567"/>
      </w:pPr>
      <w:r w:rsidRPr="009B4FC9">
        <w:t>Thông qua quá trình tìm kiếm và điều chỉnh siêu tham số (hyperparameter tuning), mô hình XGBoost Regressor được cấu hình với các giá trị tối ưu như sau:</w:t>
      </w:r>
    </w:p>
    <w:p w14:paraId="4CD25820" w14:textId="77777777" w:rsidR="00C959A1" w:rsidRPr="009B4FC9" w:rsidRDefault="00C959A1" w:rsidP="0042196A">
      <w:pPr>
        <w:pStyle w:val="4-DoanVB"/>
        <w:spacing w:line="360" w:lineRule="auto"/>
        <w:ind w:firstLine="567"/>
      </w:pPr>
      <w:r w:rsidRPr="009B4FC9">
        <w:t>‘n_estimators’=200</w:t>
      </w:r>
      <w:r w:rsidRPr="009B4FC9">
        <w:br/>
        <w:t xml:space="preserve">        Số lượng cây (số vòng boosting). Việc sử dụng 200 vòng cho phép mô hình có đủ khả năng học sâu từ dữ liệu nhưng vẫn nằm trong kiểm soát nhờ các kỹ thuật regularization.</w:t>
      </w:r>
    </w:p>
    <w:p w14:paraId="3C8B8FE7" w14:textId="77777777" w:rsidR="00C959A1" w:rsidRPr="009B4FC9" w:rsidRDefault="00C959A1" w:rsidP="0042196A">
      <w:pPr>
        <w:pStyle w:val="4-DoanVB"/>
        <w:spacing w:line="360" w:lineRule="auto"/>
        <w:ind w:firstLine="567"/>
      </w:pPr>
      <w:r w:rsidRPr="009B4FC9">
        <w:t>‘</w:t>
      </w:r>
      <w:proofErr w:type="gramStart"/>
      <w:r w:rsidRPr="009B4FC9">
        <w:t>max</w:t>
      </w:r>
      <w:proofErr w:type="gramEnd"/>
      <w:r w:rsidRPr="009B4FC9">
        <w:t>_depth’=7</w:t>
      </w:r>
      <w:r w:rsidRPr="009B4FC9">
        <w:br/>
        <w:t xml:space="preserve">        Độ sâu tối đa của mỗi cây quyết định. Độ sâu vừa phải giúp mô hình học đủ độ chi tiết mà không gây ra hiện tượng quá khớp.</w:t>
      </w:r>
    </w:p>
    <w:p w14:paraId="511C674F" w14:textId="77777777" w:rsidR="00C959A1" w:rsidRPr="009B4FC9" w:rsidRDefault="00C959A1" w:rsidP="0042196A">
      <w:pPr>
        <w:pStyle w:val="4-DoanVB"/>
        <w:spacing w:line="360" w:lineRule="auto"/>
        <w:ind w:firstLine="567"/>
      </w:pPr>
      <w:r w:rsidRPr="009B4FC9">
        <w:t>‘</w:t>
      </w:r>
      <w:proofErr w:type="gramStart"/>
      <w:r w:rsidRPr="009B4FC9">
        <w:t>learning</w:t>
      </w:r>
      <w:proofErr w:type="gramEnd"/>
      <w:r w:rsidRPr="009B4FC9">
        <w:t>_rate’=0.2</w:t>
      </w:r>
      <w:r w:rsidRPr="009B4FC9">
        <w:br/>
        <w:t xml:space="preserve">        Tốc độ học (shrinkage). Đây là tham số kiểm soát mức độ mỗi cây mới đóng góp vào mô hình tổng hợp. Learning rate thấp giúp học chậm hơn nhưng ổn định hơn, trong khi 0.2 là mức trung bình hợp lý để cân bằng giữa hiệu quả và tốc độ hội tụ.</w:t>
      </w:r>
    </w:p>
    <w:p w14:paraId="49B42C19" w14:textId="77777777" w:rsidR="00C959A1" w:rsidRPr="009B4FC9" w:rsidRDefault="00C959A1" w:rsidP="0042196A">
      <w:pPr>
        <w:pStyle w:val="4-DoanVB"/>
        <w:spacing w:line="360" w:lineRule="auto"/>
        <w:ind w:left="567" w:firstLine="0"/>
      </w:pPr>
      <w:r w:rsidRPr="009B4FC9">
        <w:t>‘subsample’=0.9</w:t>
      </w:r>
    </w:p>
    <w:p w14:paraId="200C923A" w14:textId="77777777" w:rsidR="00C959A1" w:rsidRPr="009B4FC9" w:rsidRDefault="00C959A1" w:rsidP="0042196A">
      <w:pPr>
        <w:pStyle w:val="4-DoanVB"/>
        <w:spacing w:line="360" w:lineRule="auto"/>
        <w:ind w:firstLine="567"/>
      </w:pPr>
      <w:r w:rsidRPr="009B4FC9">
        <w:t>Tỷ lệ dữ liệu sử dụng cho mỗi cây. Giúp giảm phương sai và tăng tính ngẫu nhiên, từ đó nâng cao khả năng khái quát hóa.</w:t>
      </w:r>
    </w:p>
    <w:p w14:paraId="1D527810" w14:textId="77777777" w:rsidR="00C959A1" w:rsidRPr="009B4FC9" w:rsidRDefault="00C959A1" w:rsidP="0042196A">
      <w:pPr>
        <w:pStyle w:val="4-DoanVB"/>
        <w:spacing w:line="360" w:lineRule="auto"/>
        <w:ind w:firstLine="567"/>
      </w:pPr>
      <w:r w:rsidRPr="009B4FC9">
        <w:lastRenderedPageBreak/>
        <w:t>‘</w:t>
      </w:r>
      <w:proofErr w:type="gramStart"/>
      <w:r w:rsidRPr="009B4FC9">
        <w:t>colsample</w:t>
      </w:r>
      <w:proofErr w:type="gramEnd"/>
      <w:r w:rsidRPr="009B4FC9">
        <w:t>_bytree’=0.8</w:t>
      </w:r>
      <w:r w:rsidRPr="009B4FC9">
        <w:br/>
      </w:r>
      <w:r w:rsidRPr="009B4FC9">
        <w:tab/>
        <w:t>Tỷ lệ đặc trưng được sử dụng tại mỗi cây. Kỹ thuật này tương tự với Random Forest, giúp giảm mối tương quan giữa các cây và cải thiện khả năng tổng quát của mô hình.</w:t>
      </w:r>
    </w:p>
    <w:p w14:paraId="7FD4D21A" w14:textId="77777777" w:rsidR="00C959A1" w:rsidRPr="009B4FC9" w:rsidRDefault="00C959A1" w:rsidP="0042196A">
      <w:pPr>
        <w:pStyle w:val="4-DoanVB"/>
        <w:spacing w:line="360" w:lineRule="auto"/>
        <w:ind w:firstLine="567"/>
      </w:pPr>
      <w:r w:rsidRPr="009B4FC9">
        <w:t>Việc phối hợp các tham số trên đã tạo ra một mô hình cân bằng giữa độ chính xác cao và khả năng khái quát tốt trên dữ liệu chưa từng thấy.</w:t>
      </w:r>
    </w:p>
    <w:p w14:paraId="1F668E17" w14:textId="0EB2DA15" w:rsidR="00C959A1" w:rsidRDefault="00C959A1" w:rsidP="0042196A">
      <w:pPr>
        <w:pStyle w:val="4-DoanVB"/>
        <w:spacing w:line="360" w:lineRule="auto"/>
        <w:ind w:firstLine="567"/>
      </w:pPr>
      <w:r w:rsidRPr="009B4FC9">
        <w:t>Kết quả đánh giá:</w:t>
      </w:r>
    </w:p>
    <w:p w14:paraId="54424BCD" w14:textId="6CEB8524" w:rsidR="003E0D1C" w:rsidRPr="003E0D1C" w:rsidRDefault="003E0D1C" w:rsidP="003E0D1C">
      <w:pPr>
        <w:pStyle w:val="Caption"/>
        <w:spacing w:line="360" w:lineRule="auto"/>
        <w:rPr>
          <w:i w:val="0"/>
          <w:iCs w:val="0"/>
        </w:rPr>
      </w:pPr>
      <w:bookmarkStart w:id="53" w:name="_Toc199717811"/>
      <w:r w:rsidRPr="009B4FC9">
        <w:rPr>
          <w:i w:val="0"/>
          <w:iCs w:val="0"/>
        </w:rPr>
        <w:t>Bảng 2.</w:t>
      </w:r>
      <w:r w:rsidRPr="009B4FC9">
        <w:rPr>
          <w:i w:val="0"/>
          <w:iCs w:val="0"/>
        </w:rPr>
        <w:fldChar w:fldCharType="begin"/>
      </w:r>
      <w:r w:rsidRPr="009B4FC9">
        <w:rPr>
          <w:i w:val="0"/>
          <w:iCs w:val="0"/>
        </w:rPr>
        <w:instrText xml:space="preserve"> SEQ Bảng_2. \* ARABIC </w:instrText>
      </w:r>
      <w:r w:rsidRPr="009B4FC9">
        <w:rPr>
          <w:i w:val="0"/>
          <w:iCs w:val="0"/>
        </w:rPr>
        <w:fldChar w:fldCharType="separate"/>
      </w:r>
      <w:r w:rsidR="005B59AD">
        <w:rPr>
          <w:i w:val="0"/>
          <w:iCs w:val="0"/>
          <w:noProof/>
        </w:rPr>
        <w:t>6</w:t>
      </w:r>
      <w:r w:rsidRPr="009B4FC9">
        <w:rPr>
          <w:i w:val="0"/>
          <w:iCs w:val="0"/>
        </w:rPr>
        <w:fldChar w:fldCharType="end"/>
      </w:r>
      <w:r w:rsidRPr="009B4FC9">
        <w:rPr>
          <w:i w:val="0"/>
          <w:iCs w:val="0"/>
        </w:rPr>
        <w:t xml:space="preserve"> Kết quả mô hình XGBoost</w:t>
      </w:r>
      <w:bookmarkEnd w:id="53"/>
    </w:p>
    <w:tbl>
      <w:tblPr>
        <w:tblStyle w:val="TableGrid"/>
        <w:tblW w:w="0" w:type="auto"/>
        <w:jc w:val="center"/>
        <w:tblLook w:val="04A0" w:firstRow="1" w:lastRow="0" w:firstColumn="1" w:lastColumn="0" w:noHBand="0" w:noVBand="1"/>
      </w:tblPr>
      <w:tblGrid>
        <w:gridCol w:w="2336"/>
        <w:gridCol w:w="1628"/>
        <w:gridCol w:w="1560"/>
        <w:gridCol w:w="1560"/>
        <w:gridCol w:w="1559"/>
      </w:tblGrid>
      <w:tr w:rsidR="00CD0C40" w:rsidRPr="009B4FC9" w14:paraId="7B927A4A" w14:textId="77777777" w:rsidTr="00D13144">
        <w:trPr>
          <w:jc w:val="center"/>
        </w:trPr>
        <w:tc>
          <w:tcPr>
            <w:tcW w:w="2336" w:type="dxa"/>
            <w:vAlign w:val="center"/>
          </w:tcPr>
          <w:p w14:paraId="1038FA24" w14:textId="77777777" w:rsidR="00CD0C40" w:rsidRPr="00126020" w:rsidRDefault="00CD0C40" w:rsidP="0042196A">
            <w:pPr>
              <w:pStyle w:val="4-DoanVB"/>
              <w:spacing w:line="360" w:lineRule="auto"/>
              <w:ind w:firstLine="0"/>
              <w:jc w:val="center"/>
            </w:pPr>
            <w:r w:rsidRPr="00126020">
              <w:rPr>
                <w:color w:val="000000"/>
                <w:szCs w:val="28"/>
              </w:rPr>
              <w:t>Mô hình</w:t>
            </w:r>
          </w:p>
        </w:tc>
        <w:tc>
          <w:tcPr>
            <w:tcW w:w="1628" w:type="dxa"/>
            <w:vAlign w:val="center"/>
          </w:tcPr>
          <w:p w14:paraId="74E0FA10" w14:textId="77777777" w:rsidR="00CD0C40" w:rsidRPr="00126020" w:rsidRDefault="00CD0C40" w:rsidP="0042196A">
            <w:pPr>
              <w:pStyle w:val="4-DoanVB"/>
              <w:spacing w:line="360" w:lineRule="auto"/>
              <w:ind w:firstLine="0"/>
              <w:jc w:val="center"/>
            </w:pPr>
            <w:r w:rsidRPr="00126020">
              <w:rPr>
                <w:color w:val="000000"/>
                <w:szCs w:val="28"/>
              </w:rPr>
              <w:t>MAE</w:t>
            </w:r>
          </w:p>
        </w:tc>
        <w:tc>
          <w:tcPr>
            <w:tcW w:w="1560" w:type="dxa"/>
          </w:tcPr>
          <w:p w14:paraId="16847691" w14:textId="51217187" w:rsidR="00CD0C40" w:rsidRPr="00126020" w:rsidRDefault="00CD0C40" w:rsidP="0042196A">
            <w:pPr>
              <w:pStyle w:val="4-DoanVB"/>
              <w:spacing w:line="360" w:lineRule="auto"/>
              <w:ind w:firstLine="0"/>
              <w:jc w:val="center"/>
              <w:rPr>
                <w:color w:val="000000"/>
                <w:szCs w:val="28"/>
              </w:rPr>
            </w:pPr>
            <w:r w:rsidRPr="00126020">
              <w:rPr>
                <w:color w:val="000000"/>
                <w:szCs w:val="28"/>
              </w:rPr>
              <w:t>MSE</w:t>
            </w:r>
          </w:p>
        </w:tc>
        <w:tc>
          <w:tcPr>
            <w:tcW w:w="1560" w:type="dxa"/>
            <w:vAlign w:val="center"/>
          </w:tcPr>
          <w:p w14:paraId="75E6207C" w14:textId="1B3D3770" w:rsidR="00CD0C40" w:rsidRPr="00126020" w:rsidRDefault="00CD0C40" w:rsidP="0042196A">
            <w:pPr>
              <w:pStyle w:val="4-DoanVB"/>
              <w:spacing w:line="360" w:lineRule="auto"/>
              <w:ind w:firstLine="0"/>
              <w:jc w:val="center"/>
            </w:pPr>
            <w:r w:rsidRPr="00126020">
              <w:rPr>
                <w:color w:val="000000"/>
                <w:szCs w:val="28"/>
              </w:rPr>
              <w:t>RMSE</w:t>
            </w:r>
          </w:p>
        </w:tc>
        <w:tc>
          <w:tcPr>
            <w:tcW w:w="1559" w:type="dxa"/>
            <w:vAlign w:val="center"/>
          </w:tcPr>
          <w:p w14:paraId="18792BD0" w14:textId="77777777" w:rsidR="00CD0C40" w:rsidRPr="00126020" w:rsidRDefault="00CD0C40" w:rsidP="0042196A">
            <w:pPr>
              <w:pStyle w:val="4-DoanVB"/>
              <w:spacing w:line="360" w:lineRule="auto"/>
              <w:ind w:firstLine="0"/>
              <w:jc w:val="center"/>
            </w:pPr>
            <w:r w:rsidRPr="00126020">
              <w:rPr>
                <w:color w:val="000000"/>
                <w:szCs w:val="28"/>
              </w:rPr>
              <w:t>R²</w:t>
            </w:r>
          </w:p>
        </w:tc>
      </w:tr>
      <w:tr w:rsidR="00CD0C40" w:rsidRPr="009B4FC9" w14:paraId="5AB3AC27" w14:textId="77777777" w:rsidTr="00D13144">
        <w:trPr>
          <w:jc w:val="center"/>
        </w:trPr>
        <w:tc>
          <w:tcPr>
            <w:tcW w:w="2336" w:type="dxa"/>
            <w:vAlign w:val="center"/>
          </w:tcPr>
          <w:p w14:paraId="0ECEC6F0" w14:textId="77777777" w:rsidR="00CD0C40" w:rsidRPr="009B4FC9" w:rsidRDefault="00CD0C40" w:rsidP="0042196A">
            <w:pPr>
              <w:pStyle w:val="4-DoanVB"/>
              <w:spacing w:line="360" w:lineRule="auto"/>
              <w:ind w:firstLine="0"/>
              <w:rPr>
                <w:b/>
                <w:bCs/>
              </w:rPr>
            </w:pPr>
            <w:r w:rsidRPr="009B4FC9">
              <w:rPr>
                <w:color w:val="000000"/>
                <w:szCs w:val="28"/>
              </w:rPr>
              <w:t>XGBoost</w:t>
            </w:r>
          </w:p>
        </w:tc>
        <w:tc>
          <w:tcPr>
            <w:tcW w:w="1628" w:type="dxa"/>
            <w:vAlign w:val="center"/>
          </w:tcPr>
          <w:p w14:paraId="2DB28EC6" w14:textId="77777777" w:rsidR="00CD0C40" w:rsidRPr="009B4FC9" w:rsidRDefault="00CD0C40" w:rsidP="0042196A">
            <w:pPr>
              <w:pStyle w:val="4-DoanVB"/>
              <w:spacing w:line="360" w:lineRule="auto"/>
              <w:ind w:firstLine="0"/>
              <w:jc w:val="center"/>
              <w:rPr>
                <w:b/>
                <w:bCs/>
              </w:rPr>
            </w:pPr>
            <w:r w:rsidRPr="009B4FC9">
              <w:rPr>
                <w:color w:val="000000"/>
                <w:szCs w:val="28"/>
              </w:rPr>
              <w:t>1.1703</w:t>
            </w:r>
          </w:p>
        </w:tc>
        <w:tc>
          <w:tcPr>
            <w:tcW w:w="1560" w:type="dxa"/>
          </w:tcPr>
          <w:p w14:paraId="17F2CFBA" w14:textId="16A9E5AF" w:rsidR="00CD0C40" w:rsidRPr="009B4FC9" w:rsidRDefault="00CD0C40" w:rsidP="0042196A">
            <w:pPr>
              <w:pStyle w:val="4-DoanVB"/>
              <w:spacing w:line="360" w:lineRule="auto"/>
              <w:ind w:firstLine="0"/>
              <w:jc w:val="center"/>
              <w:rPr>
                <w:color w:val="000000"/>
                <w:szCs w:val="28"/>
              </w:rPr>
            </w:pPr>
            <w:r w:rsidRPr="009B4FC9">
              <w:rPr>
                <w:color w:val="000000"/>
                <w:szCs w:val="28"/>
              </w:rPr>
              <w:t>3.2570</w:t>
            </w:r>
          </w:p>
        </w:tc>
        <w:tc>
          <w:tcPr>
            <w:tcW w:w="1560" w:type="dxa"/>
            <w:vAlign w:val="center"/>
          </w:tcPr>
          <w:p w14:paraId="361C1480" w14:textId="72C558F6" w:rsidR="00CD0C40" w:rsidRPr="009B4FC9" w:rsidRDefault="00CD0C40" w:rsidP="0042196A">
            <w:pPr>
              <w:pStyle w:val="4-DoanVB"/>
              <w:spacing w:line="360" w:lineRule="auto"/>
              <w:ind w:firstLine="0"/>
              <w:jc w:val="center"/>
              <w:rPr>
                <w:b/>
                <w:bCs/>
              </w:rPr>
            </w:pPr>
            <w:r w:rsidRPr="009B4FC9">
              <w:rPr>
                <w:color w:val="000000"/>
                <w:szCs w:val="28"/>
              </w:rPr>
              <w:t>1.8047</w:t>
            </w:r>
          </w:p>
        </w:tc>
        <w:tc>
          <w:tcPr>
            <w:tcW w:w="1559" w:type="dxa"/>
            <w:vAlign w:val="center"/>
          </w:tcPr>
          <w:p w14:paraId="6E4B52C8" w14:textId="77777777" w:rsidR="00CD0C40" w:rsidRPr="009B4FC9" w:rsidRDefault="00CD0C40" w:rsidP="0042196A">
            <w:pPr>
              <w:pStyle w:val="4-DoanVB"/>
              <w:spacing w:line="360" w:lineRule="auto"/>
              <w:ind w:firstLine="0"/>
              <w:jc w:val="center"/>
              <w:rPr>
                <w:b/>
                <w:bCs/>
              </w:rPr>
            </w:pPr>
            <w:r w:rsidRPr="009B4FC9">
              <w:rPr>
                <w:color w:val="000000"/>
                <w:szCs w:val="28"/>
              </w:rPr>
              <w:t>0.9718</w:t>
            </w:r>
          </w:p>
        </w:tc>
      </w:tr>
    </w:tbl>
    <w:p w14:paraId="3C65BADC" w14:textId="77777777" w:rsidR="00C959A1" w:rsidRPr="009B4FC9" w:rsidRDefault="00C959A1" w:rsidP="00645B03">
      <w:pPr>
        <w:pStyle w:val="4-DoanVB"/>
        <w:numPr>
          <w:ilvl w:val="0"/>
          <w:numId w:val="36"/>
        </w:numPr>
        <w:spacing w:line="360" w:lineRule="auto"/>
      </w:pPr>
      <w:r w:rsidRPr="009B4FC9">
        <w:t>MAE đạt giá trị 1.1703, cho thấy sai số tuyệt đối trung bình giữa giá trị dự đoán và giá trị thực tế là rất nhỏ – chỉ vào khoảng 1.17 đơn vị. Điều này chứng tỏ mô hình có khả năng đưa ra các dự đoán gần sát với thực tế trong hầu hết các trường hợp.</w:t>
      </w:r>
    </w:p>
    <w:p w14:paraId="25BE4DBC" w14:textId="77777777" w:rsidR="00C959A1" w:rsidRPr="009B4FC9" w:rsidRDefault="00C959A1" w:rsidP="00645B03">
      <w:pPr>
        <w:pStyle w:val="4-DoanVB"/>
        <w:numPr>
          <w:ilvl w:val="0"/>
          <w:numId w:val="36"/>
        </w:numPr>
        <w:spacing w:line="360" w:lineRule="auto"/>
      </w:pPr>
      <w:r w:rsidRPr="009B4FC9">
        <w:t>MSE giá trị 3.2570, phản ánh sai số bình phương trung bình giữa các dự đoán và giá trị thực. Chỉ số này càng nhỏ càng tốt vì nó nhấn mạnh vào các sai số lớn. Với kết quả này, ta có thể nhận định rằng mô hình ít gặp các dự đoán sai nghiêm trọng.</w:t>
      </w:r>
    </w:p>
    <w:p w14:paraId="10B8E789" w14:textId="77777777" w:rsidR="00C959A1" w:rsidRPr="009B4FC9" w:rsidRDefault="00C959A1" w:rsidP="00645B03">
      <w:pPr>
        <w:pStyle w:val="4-DoanVB"/>
        <w:numPr>
          <w:ilvl w:val="0"/>
          <w:numId w:val="36"/>
        </w:numPr>
        <w:spacing w:line="360" w:lineRule="auto"/>
      </w:pPr>
      <w:r w:rsidRPr="009B4FC9">
        <w:t>RMSE – giá trị căn bậc hai của MSE – là 1.8047. Đây là một chỉ số trực quan hơn vì nó cùng đơn vị với biến mục tiêu, giúp hình dung sai số trung bình một cách dễ hiểu. Với RMSE chỉ khoảng 1.8, mô hình cho thấy mức độ sai lệch trung bình nhỏ giữa dự đoán và thực tế, thể hiện tính ổn định và chính xác cao.</w:t>
      </w:r>
    </w:p>
    <w:p w14:paraId="20973C20" w14:textId="77777777" w:rsidR="00C959A1" w:rsidRPr="009B4FC9" w:rsidRDefault="00C959A1" w:rsidP="00645B03">
      <w:pPr>
        <w:pStyle w:val="4-DoanVB"/>
        <w:numPr>
          <w:ilvl w:val="0"/>
          <w:numId w:val="36"/>
        </w:numPr>
        <w:spacing w:line="360" w:lineRule="auto"/>
      </w:pPr>
      <w:r w:rsidRPr="009B4FC9">
        <w:t xml:space="preserve">R² (hệ số xác định) đạt giá trị rất cao là 0.9718. Điều này có nghĩa là mô hình có thể giải thích tới 97.18% phương sai của biến mục tiêu. Đây là chỉ số quan trọng phản ánh mức độ phù hợp của mô hình với dữ liệu: giá trị càng gần 1 thì mô hình càng hiệu quả trong việc mô tả mối quan hệ giữa các biến đầu vào </w:t>
      </w:r>
      <w:r w:rsidRPr="009B4FC9">
        <w:lastRenderedPageBreak/>
        <w:t>và biến đầu ra. Với R² đạt mức này, có thể khẳng định XGBoost đã học được gần như toàn bộ cấu trúc ẩn trong dữ liệu.</w:t>
      </w:r>
    </w:p>
    <w:p w14:paraId="64EA6ACB" w14:textId="77777777" w:rsidR="00C959A1" w:rsidRPr="009B4FC9" w:rsidRDefault="00C959A1" w:rsidP="0042196A">
      <w:pPr>
        <w:pStyle w:val="4-DoanVB"/>
        <w:spacing w:line="360" w:lineRule="auto"/>
        <w:ind w:firstLine="567"/>
      </w:pPr>
      <w:r w:rsidRPr="009B4FC9">
        <w:t>Phân tích hiệu quả: XGBoost là mô hình hoạt động tốt nhất trong cả ba mô hình. Với R² đạt tới 0.9718, mô hình có thể giải thích tới 97.18% phương sai của dữ liệu, và sai số rất thấp (RMSE chỉ 1.8). Đây là bằng chứng cho thấy XGBoost có khả năng học tốt từ dữ liệu phức tạp và ít bị ảnh hưởng bởi overfitting, nhờ các cơ chế regularization và boosting có kiểm soát. Ngoài ra, mô hình cũng có khả năng xử lý tốt dữ liệu mất mát và không cần quá nhiều xử lý đặc biệt cho dữ liệu đầu vào.</w:t>
      </w:r>
    </w:p>
    <w:p w14:paraId="0B29BA79" w14:textId="709E98F6" w:rsidR="0059750E" w:rsidRPr="009B4FC9" w:rsidRDefault="0059750E" w:rsidP="0042196A">
      <w:pPr>
        <w:pStyle w:val="4-DoanVB"/>
        <w:spacing w:line="360" w:lineRule="auto"/>
        <w:ind w:firstLine="567"/>
      </w:pPr>
      <w:r w:rsidRPr="009B4FC9">
        <w:rPr>
          <w:noProof/>
        </w:rPr>
        <w:drawing>
          <wp:inline distT="0" distB="0" distL="0" distR="0" wp14:anchorId="0F5EFEB8" wp14:editId="3D12F443">
            <wp:extent cx="5478780" cy="3559175"/>
            <wp:effectExtent l="0" t="0" r="7620" b="3175"/>
            <wp:docPr id="21283853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8536" name="Picture 1" descr="A graph with blue squares&#10;&#10;AI-generated content may be incorrect."/>
                    <pic:cNvPicPr/>
                  </pic:nvPicPr>
                  <pic:blipFill>
                    <a:blip r:embed="rId28"/>
                    <a:stretch>
                      <a:fillRect/>
                    </a:stretch>
                  </pic:blipFill>
                  <pic:spPr>
                    <a:xfrm>
                      <a:off x="0" y="0"/>
                      <a:ext cx="5478780" cy="3559175"/>
                    </a:xfrm>
                    <a:prstGeom prst="rect">
                      <a:avLst/>
                    </a:prstGeom>
                  </pic:spPr>
                </pic:pic>
              </a:graphicData>
            </a:graphic>
          </wp:inline>
        </w:drawing>
      </w:r>
    </w:p>
    <w:p w14:paraId="53D25A72" w14:textId="792557B2" w:rsidR="0059750E" w:rsidRPr="009B4FC9" w:rsidRDefault="0059750E" w:rsidP="0042196A">
      <w:pPr>
        <w:pStyle w:val="Caption"/>
        <w:spacing w:line="360" w:lineRule="auto"/>
        <w:rPr>
          <w:i w:val="0"/>
          <w:iCs w:val="0"/>
        </w:rPr>
      </w:pPr>
      <w:bookmarkStart w:id="54" w:name="_Toc199717844"/>
      <w:r w:rsidRPr="009B4FC9">
        <w:rPr>
          <w:i w:val="0"/>
          <w:iCs w:val="0"/>
        </w:rPr>
        <w:t>Hình 2.</w:t>
      </w:r>
      <w:r w:rsidRPr="009B4FC9">
        <w:rPr>
          <w:i w:val="0"/>
          <w:iCs w:val="0"/>
        </w:rPr>
        <w:fldChar w:fldCharType="begin"/>
      </w:r>
      <w:r w:rsidRPr="009B4FC9">
        <w:rPr>
          <w:i w:val="0"/>
          <w:iCs w:val="0"/>
        </w:rPr>
        <w:instrText xml:space="preserve"> SEQ Hình_2. \* ARABIC </w:instrText>
      </w:r>
      <w:r w:rsidRPr="009B4FC9">
        <w:rPr>
          <w:i w:val="0"/>
          <w:iCs w:val="0"/>
        </w:rPr>
        <w:fldChar w:fldCharType="separate"/>
      </w:r>
      <w:r w:rsidR="005B59AD">
        <w:rPr>
          <w:i w:val="0"/>
          <w:iCs w:val="0"/>
          <w:noProof/>
        </w:rPr>
        <w:t>12</w:t>
      </w:r>
      <w:r w:rsidRPr="009B4FC9">
        <w:rPr>
          <w:i w:val="0"/>
          <w:iCs w:val="0"/>
        </w:rPr>
        <w:fldChar w:fldCharType="end"/>
      </w:r>
      <w:r w:rsidRPr="009B4FC9">
        <w:rPr>
          <w:i w:val="0"/>
          <w:iCs w:val="0"/>
        </w:rPr>
        <w:t xml:space="preserve"> Feature Importance</w:t>
      </w:r>
      <w:r w:rsidR="00A55893" w:rsidRPr="009B4FC9">
        <w:rPr>
          <w:i w:val="0"/>
          <w:iCs w:val="0"/>
        </w:rPr>
        <w:t xml:space="preserve"> </w:t>
      </w:r>
      <w:r w:rsidRPr="009B4FC9">
        <w:rPr>
          <w:i w:val="0"/>
          <w:iCs w:val="0"/>
        </w:rPr>
        <w:t>(XGBoost)</w:t>
      </w:r>
      <w:bookmarkEnd w:id="54"/>
    </w:p>
    <w:p w14:paraId="209719B1" w14:textId="534F69B4" w:rsidR="00A55893" w:rsidRPr="009B4FC9" w:rsidRDefault="00A55893" w:rsidP="0042196A">
      <w:pPr>
        <w:spacing w:line="360" w:lineRule="auto"/>
        <w:ind w:firstLine="567"/>
      </w:pPr>
      <w:r w:rsidRPr="009B4FC9">
        <w:t>“</w:t>
      </w:r>
      <w:proofErr w:type="gramStart"/>
      <w:r w:rsidRPr="009B4FC9">
        <w:t>age</w:t>
      </w:r>
      <w:proofErr w:type="gramEnd"/>
      <w:r w:rsidRPr="009B4FC9">
        <w:t>_group” và “country_name”: Đây là hai đặc trưng có tầm quan trọng cao nhất và gần như tương đương nhau trong mô hình XGBoost. Điều này cho thấy cả nhóm tuổi và quốc gia đều là những yếu tố cực kỳ quan trọng và có ảnh hưởng lớn đến tỷ lệ thất nghiệp khi mô hình XGBoost đưa ra dự đoán.</w:t>
      </w:r>
    </w:p>
    <w:p w14:paraId="5FC1566B" w14:textId="48F58DA3" w:rsidR="00A55893" w:rsidRPr="009B4FC9" w:rsidRDefault="00A55893" w:rsidP="00645B03">
      <w:pPr>
        <w:pStyle w:val="ListParagraph"/>
        <w:numPr>
          <w:ilvl w:val="0"/>
          <w:numId w:val="37"/>
        </w:numPr>
        <w:spacing w:line="360" w:lineRule="auto"/>
      </w:pPr>
      <w:r w:rsidRPr="009B4FC9">
        <w:t>“</w:t>
      </w:r>
      <w:proofErr w:type="gramStart"/>
      <w:r w:rsidRPr="009B4FC9">
        <w:t>age</w:t>
      </w:r>
      <w:proofErr w:type="gramEnd"/>
      <w:r w:rsidRPr="009B4FC9">
        <w:t>_group”: Tỷ lệ thất nghiệp thường khác nhau đáng kể giữa các nhóm tuổi. Mô hình XGBoost đã học được mối quan hệ này và coi nhóm tuổi là một yếu tố dự báo mạnh mẽ.</w:t>
      </w:r>
    </w:p>
    <w:p w14:paraId="171D2CC7" w14:textId="60ED2219" w:rsidR="00A55893" w:rsidRPr="009B4FC9" w:rsidRDefault="00A55893" w:rsidP="00645B03">
      <w:pPr>
        <w:pStyle w:val="ListParagraph"/>
        <w:numPr>
          <w:ilvl w:val="0"/>
          <w:numId w:val="37"/>
        </w:numPr>
        <w:spacing w:line="360" w:lineRule="auto"/>
      </w:pPr>
      <w:r w:rsidRPr="009B4FC9">
        <w:lastRenderedPageBreak/>
        <w:t>“</w:t>
      </w:r>
      <w:proofErr w:type="gramStart"/>
      <w:r w:rsidRPr="009B4FC9">
        <w:t>country</w:t>
      </w:r>
      <w:proofErr w:type="gramEnd"/>
      <w:r w:rsidRPr="009B4FC9">
        <w:t>_name”: Tương tự như với Random Forest, sự khác biệt về kinh tế, chính sách và thị trường lao động giữa các quốc gia khiến tên quốc gia trở thành một đặc trưng quan trọng.</w:t>
      </w:r>
    </w:p>
    <w:p w14:paraId="554B82F7" w14:textId="0F8C3EEE" w:rsidR="00A55893" w:rsidRPr="009B4FC9" w:rsidRDefault="00A55893" w:rsidP="00645B03">
      <w:pPr>
        <w:pStyle w:val="ListParagraph"/>
        <w:numPr>
          <w:ilvl w:val="0"/>
          <w:numId w:val="37"/>
        </w:numPr>
        <w:spacing w:line="360" w:lineRule="auto"/>
      </w:pPr>
      <w:r w:rsidRPr="009B4FC9">
        <w:t>“sex”: Đặc trưng này có tầm quan trọng thấp hơn đáng kể so với nhóm tuổi và quốc gia. Điều này ngụ ý rằng giới tính có ảnh hưởng đến tỷ lệ thất nghiệp, nhưng mức độ ảnh hưởng không mạnh mẽ bằng nhóm tuổi hoặc quốc gia trong mô hình XGBoost này.</w:t>
      </w:r>
    </w:p>
    <w:p w14:paraId="4CEC322B" w14:textId="0190D7FC" w:rsidR="00A55893" w:rsidRPr="009B4FC9" w:rsidRDefault="00A55893" w:rsidP="00645B03">
      <w:pPr>
        <w:pStyle w:val="ListParagraph"/>
        <w:numPr>
          <w:ilvl w:val="0"/>
          <w:numId w:val="37"/>
        </w:numPr>
        <w:spacing w:line="360" w:lineRule="auto"/>
      </w:pPr>
      <w:r w:rsidRPr="009B4FC9">
        <w:t>“year”: Đặc trưng năm có tầm quan trọng thấp nhất trong số các đặc trưng được phân tích. Điều này có thể chỉ ra rằng, sau khi tính đến quốc gia và nhóm tuổi, yếu tố thời gian (năm) đóng vai trò ít quan trọng hơn trong việc dự đoán tỷ lệ thất nghiệp trong phạm vi dữ liệu này.</w:t>
      </w:r>
    </w:p>
    <w:p w14:paraId="508F16CB" w14:textId="11B035BF" w:rsidR="00070457" w:rsidRPr="009B4FC9" w:rsidRDefault="008564F3" w:rsidP="0042196A">
      <w:pPr>
        <w:pStyle w:val="Heading3"/>
        <w:numPr>
          <w:ilvl w:val="0"/>
          <w:numId w:val="0"/>
        </w:numPr>
        <w:spacing w:line="360" w:lineRule="auto"/>
        <w:ind w:left="720"/>
        <w:rPr>
          <w:i/>
          <w:iCs w:val="0"/>
        </w:rPr>
      </w:pPr>
      <w:bookmarkStart w:id="55" w:name="_Toc199717887"/>
      <w:r w:rsidRPr="009B4FC9">
        <w:rPr>
          <w:iCs w:val="0"/>
        </w:rPr>
        <w:t>2.2.2</w:t>
      </w:r>
      <w:r w:rsidR="00F90D96" w:rsidRPr="009B4FC9">
        <w:rPr>
          <w:iCs w:val="0"/>
        </w:rPr>
        <w:t xml:space="preserve"> </w:t>
      </w:r>
      <w:r w:rsidRPr="009B4FC9">
        <w:rPr>
          <w:iCs w:val="0"/>
        </w:rPr>
        <w:t>Mô</w:t>
      </w:r>
      <w:r w:rsidR="00F90D96" w:rsidRPr="009B4FC9">
        <w:rPr>
          <w:iCs w:val="0"/>
        </w:rPr>
        <w:t xml:space="preserve"> </w:t>
      </w:r>
      <w:r w:rsidRPr="009B4FC9">
        <w:rPr>
          <w:iCs w:val="0"/>
        </w:rPr>
        <w:t>hình</w:t>
      </w:r>
      <w:r w:rsidR="00F90D96" w:rsidRPr="009B4FC9">
        <w:rPr>
          <w:iCs w:val="0"/>
        </w:rPr>
        <w:t xml:space="preserve"> </w:t>
      </w:r>
      <w:r w:rsidRPr="009B4FC9">
        <w:rPr>
          <w:iCs w:val="0"/>
        </w:rPr>
        <w:t>Deep</w:t>
      </w:r>
      <w:r w:rsidR="00F90D96" w:rsidRPr="009B4FC9">
        <w:rPr>
          <w:iCs w:val="0"/>
        </w:rPr>
        <w:t xml:space="preserve"> </w:t>
      </w:r>
      <w:r w:rsidRPr="009B4FC9">
        <w:rPr>
          <w:iCs w:val="0"/>
        </w:rPr>
        <w:t>Learning</w:t>
      </w:r>
      <w:r w:rsidR="00F90D96" w:rsidRPr="009B4FC9">
        <w:rPr>
          <w:iCs w:val="0"/>
        </w:rPr>
        <w:t xml:space="preserve"> </w:t>
      </w:r>
      <w:r w:rsidRPr="009B4FC9">
        <w:rPr>
          <w:iCs w:val="0"/>
        </w:rPr>
        <w:t>(LSTM)</w:t>
      </w:r>
      <w:bookmarkEnd w:id="49"/>
      <w:bookmarkEnd w:id="55"/>
    </w:p>
    <w:p w14:paraId="0C279A5A" w14:textId="01D5BC0F" w:rsidR="00F44608" w:rsidRPr="009B4FC9" w:rsidRDefault="00F44608" w:rsidP="0042196A">
      <w:pPr>
        <w:spacing w:line="360" w:lineRule="auto"/>
        <w:ind w:firstLine="567"/>
      </w:pPr>
      <w:r w:rsidRPr="009B4FC9">
        <w:t>Sau</w:t>
      </w:r>
      <w:r w:rsidR="00F90D96" w:rsidRPr="009B4FC9">
        <w:t xml:space="preserve"> </w:t>
      </w:r>
      <w:r w:rsidRPr="009B4FC9">
        <w:t>khi</w:t>
      </w:r>
      <w:r w:rsidR="00F90D96" w:rsidRPr="009B4FC9">
        <w:t xml:space="preserve"> </w:t>
      </w:r>
      <w:r w:rsidRPr="009B4FC9">
        <w:t>đã</w:t>
      </w:r>
      <w:r w:rsidR="00F90D96" w:rsidRPr="009B4FC9">
        <w:t xml:space="preserve"> </w:t>
      </w:r>
      <w:r w:rsidRPr="009B4FC9">
        <w:t>triển</w:t>
      </w:r>
      <w:r w:rsidR="00F90D96" w:rsidRPr="009B4FC9">
        <w:t xml:space="preserve"> </w:t>
      </w:r>
      <w:r w:rsidRPr="009B4FC9">
        <w:t>khai</w:t>
      </w:r>
      <w:r w:rsidR="00F90D96" w:rsidRPr="009B4FC9">
        <w:t xml:space="preserve"> </w:t>
      </w:r>
      <w:r w:rsidRPr="009B4FC9">
        <w:t>và</w:t>
      </w:r>
      <w:r w:rsidR="00F90D96" w:rsidRPr="009B4FC9">
        <w:t xml:space="preserve"> </w:t>
      </w:r>
      <w:r w:rsidRPr="009B4FC9">
        <w:t>đánh</w:t>
      </w:r>
      <w:r w:rsidR="00F90D96" w:rsidRPr="009B4FC9">
        <w:t xml:space="preserve"> </w:t>
      </w:r>
      <w:r w:rsidRPr="009B4FC9">
        <w:t>giá</w:t>
      </w:r>
      <w:r w:rsidR="00F90D96" w:rsidRPr="009B4FC9">
        <w:t xml:space="preserve"> </w:t>
      </w:r>
      <w:r w:rsidRPr="009B4FC9">
        <w:t>hiệu</w:t>
      </w:r>
      <w:r w:rsidR="00F90D96" w:rsidRPr="009B4FC9">
        <w:t xml:space="preserve"> </w:t>
      </w:r>
      <w:r w:rsidRPr="009B4FC9">
        <w:t>suất</w:t>
      </w:r>
      <w:r w:rsidR="00F90D96" w:rsidRPr="009B4FC9">
        <w:t xml:space="preserve"> </w:t>
      </w:r>
      <w:r w:rsidRPr="009B4FC9">
        <w:t>của</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máy</w:t>
      </w:r>
      <w:r w:rsidR="00F90D96" w:rsidRPr="009B4FC9">
        <w:t xml:space="preserve"> </w:t>
      </w:r>
      <w:r w:rsidRPr="009B4FC9">
        <w:t>truyền</w:t>
      </w:r>
      <w:r w:rsidR="00F90D96" w:rsidRPr="009B4FC9">
        <w:t xml:space="preserve"> </w:t>
      </w:r>
      <w:r w:rsidRPr="009B4FC9">
        <w:t>thống</w:t>
      </w:r>
      <w:r w:rsidR="00F90D96" w:rsidRPr="009B4FC9">
        <w:t xml:space="preserve"> </w:t>
      </w:r>
      <w:r w:rsidRPr="009B4FC9">
        <w:t>như</w:t>
      </w:r>
      <w:r w:rsidR="00F90D96" w:rsidRPr="009B4FC9">
        <w:t xml:space="preserve"> </w:t>
      </w:r>
      <w:r w:rsidRPr="009B4FC9">
        <w:t>Linear</w:t>
      </w:r>
      <w:r w:rsidR="00F90D96" w:rsidRPr="009B4FC9">
        <w:t xml:space="preserve"> </w:t>
      </w:r>
      <w:r w:rsidRPr="009B4FC9">
        <w:t>Regression,</w:t>
      </w:r>
      <w:r w:rsidR="00F90D96" w:rsidRPr="009B4FC9">
        <w:t xml:space="preserve"> </w:t>
      </w:r>
      <w:r w:rsidRPr="009B4FC9">
        <w:t>Random</w:t>
      </w:r>
      <w:r w:rsidR="00F90D96" w:rsidRPr="009B4FC9">
        <w:t xml:space="preserve"> </w:t>
      </w:r>
      <w:r w:rsidRPr="009B4FC9">
        <w:t>Forest</w:t>
      </w:r>
      <w:r w:rsidR="00F90D96" w:rsidRPr="009B4FC9">
        <w:t xml:space="preserve"> </w:t>
      </w:r>
      <w:r w:rsidRPr="009B4FC9">
        <w:t>và</w:t>
      </w:r>
      <w:r w:rsidR="00F90D96" w:rsidRPr="009B4FC9">
        <w:t xml:space="preserve"> </w:t>
      </w:r>
      <w:r w:rsidRPr="009B4FC9">
        <w:t>XGBoost</w:t>
      </w:r>
      <w:r w:rsidR="00F90D96" w:rsidRPr="009B4FC9">
        <w:t xml:space="preserve"> </w:t>
      </w:r>
      <w:r w:rsidRPr="009B4FC9">
        <w:t>–</w:t>
      </w:r>
      <w:r w:rsidR="00F90D96" w:rsidRPr="009B4FC9">
        <w:t xml:space="preserve"> </w:t>
      </w:r>
      <w:r w:rsidRPr="009B4FC9">
        <w:t>những</w:t>
      </w:r>
      <w:r w:rsidR="00F90D96" w:rsidRPr="009B4FC9">
        <w:t xml:space="preserve"> </w:t>
      </w:r>
      <w:r w:rsidRPr="009B4FC9">
        <w:t>mô</w:t>
      </w:r>
      <w:r w:rsidR="00F90D96" w:rsidRPr="009B4FC9">
        <w:t xml:space="preserve"> </w:t>
      </w:r>
      <w:r w:rsidRPr="009B4FC9">
        <w:t>hình</w:t>
      </w:r>
      <w:r w:rsidR="00F90D96" w:rsidRPr="009B4FC9">
        <w:t xml:space="preserve"> </w:t>
      </w:r>
      <w:r w:rsidRPr="009B4FC9">
        <w:t>chủ</w:t>
      </w:r>
      <w:r w:rsidR="00F90D96" w:rsidRPr="009B4FC9">
        <w:t xml:space="preserve"> </w:t>
      </w:r>
      <w:r w:rsidRPr="009B4FC9">
        <w:t>yếu</w:t>
      </w:r>
      <w:r w:rsidR="00F90D96" w:rsidRPr="009B4FC9">
        <w:t xml:space="preserve"> </w:t>
      </w:r>
      <w:r w:rsidRPr="009B4FC9">
        <w:t>dựa</w:t>
      </w:r>
      <w:r w:rsidR="00F90D96" w:rsidRPr="009B4FC9">
        <w:t xml:space="preserve"> </w:t>
      </w:r>
      <w:r w:rsidRPr="009B4FC9">
        <w:t>trên</w:t>
      </w:r>
      <w:r w:rsidR="00F90D96" w:rsidRPr="009B4FC9">
        <w:t xml:space="preserve"> </w:t>
      </w:r>
      <w:r w:rsidRPr="009B4FC9">
        <w:t>giả</w:t>
      </w:r>
      <w:r w:rsidR="00F90D96" w:rsidRPr="009B4FC9">
        <w:t xml:space="preserve"> </w:t>
      </w:r>
      <w:r w:rsidRPr="009B4FC9">
        <w:t>định</w:t>
      </w:r>
      <w:r w:rsidR="00F90D96" w:rsidRPr="009B4FC9">
        <w:t xml:space="preserve"> </w:t>
      </w:r>
      <w:r w:rsidRPr="009B4FC9">
        <w:t>về</w:t>
      </w:r>
      <w:r w:rsidR="00F90D96" w:rsidRPr="009B4FC9">
        <w:t xml:space="preserve"> </w:t>
      </w:r>
      <w:r w:rsidRPr="009B4FC9">
        <w:t>mối</w:t>
      </w:r>
      <w:r w:rsidR="00F90D96" w:rsidRPr="009B4FC9">
        <w:t xml:space="preserve"> </w:t>
      </w:r>
      <w:r w:rsidRPr="009B4FC9">
        <w:t>quan</w:t>
      </w:r>
      <w:r w:rsidR="00F90D96" w:rsidRPr="009B4FC9">
        <w:t xml:space="preserve"> </w:t>
      </w:r>
      <w:r w:rsidRPr="009B4FC9">
        <w:t>hệ</w:t>
      </w:r>
      <w:r w:rsidR="00F90D96" w:rsidRPr="009B4FC9">
        <w:t xml:space="preserve"> </w:t>
      </w:r>
      <w:r w:rsidRPr="009B4FC9">
        <w:t>tĩnh</w:t>
      </w:r>
      <w:r w:rsidR="00F90D96" w:rsidRPr="009B4FC9">
        <w:t xml:space="preserve"> </w:t>
      </w:r>
      <w:r w:rsidRPr="009B4FC9">
        <w:t>giữa</w:t>
      </w:r>
      <w:r w:rsidR="00F90D96" w:rsidRPr="009B4FC9">
        <w:t xml:space="preserve"> </w:t>
      </w:r>
      <w:r w:rsidRPr="009B4FC9">
        <w:t>các</w:t>
      </w:r>
      <w:r w:rsidR="00F90D96" w:rsidRPr="009B4FC9">
        <w:t xml:space="preserve"> </w:t>
      </w:r>
      <w:r w:rsidRPr="009B4FC9">
        <w:t>đặc</w:t>
      </w:r>
      <w:r w:rsidR="00F90D96" w:rsidRPr="009B4FC9">
        <w:t xml:space="preserve"> </w:t>
      </w:r>
      <w:r w:rsidRPr="009B4FC9">
        <w:t>trưng</w:t>
      </w:r>
      <w:r w:rsidR="00F90D96" w:rsidRPr="009B4FC9">
        <w:t xml:space="preserve"> </w:t>
      </w:r>
      <w:r w:rsidRPr="009B4FC9">
        <w:t>đầu</w:t>
      </w:r>
      <w:r w:rsidR="00F90D96" w:rsidRPr="009B4FC9">
        <w:t xml:space="preserve"> </w:t>
      </w:r>
      <w:r w:rsidRPr="009B4FC9">
        <w:t>vào</w:t>
      </w:r>
      <w:r w:rsidR="00F90D96" w:rsidRPr="009B4FC9">
        <w:t xml:space="preserve"> </w:t>
      </w:r>
      <w:r w:rsidRPr="009B4FC9">
        <w:t>và</w:t>
      </w:r>
      <w:r w:rsidR="00F90D96" w:rsidRPr="009B4FC9">
        <w:t xml:space="preserve"> </w:t>
      </w:r>
      <w:r w:rsidRPr="009B4FC9">
        <w:t>đầu</w:t>
      </w:r>
      <w:r w:rsidR="00F90D96" w:rsidRPr="009B4FC9">
        <w:t xml:space="preserve"> </w:t>
      </w:r>
      <w:r w:rsidRPr="009B4FC9">
        <w:t>ra</w:t>
      </w:r>
      <w:r w:rsidR="002E4F64" w:rsidRPr="009B4FC9">
        <w:t>. M</w:t>
      </w:r>
      <w:r w:rsidRPr="009B4FC9">
        <w:t>ở</w:t>
      </w:r>
      <w:r w:rsidR="00F90D96" w:rsidRPr="009B4FC9">
        <w:t xml:space="preserve"> </w:t>
      </w:r>
      <w:r w:rsidRPr="009B4FC9">
        <w:t>rộng</w:t>
      </w:r>
      <w:r w:rsidR="00F90D96" w:rsidRPr="009B4FC9">
        <w:t xml:space="preserve"> </w:t>
      </w:r>
      <w:r w:rsidRPr="009B4FC9">
        <w:t>hướng</w:t>
      </w:r>
      <w:r w:rsidR="00F90D96" w:rsidRPr="009B4FC9">
        <w:t xml:space="preserve"> </w:t>
      </w:r>
      <w:r w:rsidRPr="009B4FC9">
        <w:t>nghiên</w:t>
      </w:r>
      <w:r w:rsidR="00F90D96" w:rsidRPr="009B4FC9">
        <w:t xml:space="preserve"> </w:t>
      </w:r>
      <w:r w:rsidRPr="009B4FC9">
        <w:t>cứu</w:t>
      </w:r>
      <w:r w:rsidR="00F90D96" w:rsidRPr="009B4FC9">
        <w:t xml:space="preserve"> </w:t>
      </w:r>
      <w:r w:rsidRPr="009B4FC9">
        <w:t>bằng</w:t>
      </w:r>
      <w:r w:rsidR="00F90D96" w:rsidRPr="009B4FC9">
        <w:t xml:space="preserve"> </w:t>
      </w:r>
      <w:r w:rsidRPr="009B4FC9">
        <w:t>cách</w:t>
      </w:r>
      <w:r w:rsidR="00F90D96" w:rsidRPr="009B4FC9">
        <w:t xml:space="preserve"> </w:t>
      </w:r>
      <w:r w:rsidRPr="009B4FC9">
        <w:t>ứng</w:t>
      </w:r>
      <w:r w:rsidR="00F90D96" w:rsidRPr="009B4FC9">
        <w:t xml:space="preserve"> </w:t>
      </w:r>
      <w:r w:rsidRPr="009B4FC9">
        <w:t>dụng</w:t>
      </w:r>
      <w:r w:rsidR="00F90D96" w:rsidRPr="009B4FC9">
        <w:t xml:space="preserve"> </w:t>
      </w:r>
      <w:r w:rsidRPr="009B4FC9">
        <w:t>học</w:t>
      </w:r>
      <w:r w:rsidR="00F90D96" w:rsidRPr="009B4FC9">
        <w:t xml:space="preserve"> </w:t>
      </w:r>
      <w:r w:rsidRPr="009B4FC9">
        <w:t>sâu</w:t>
      </w:r>
      <w:r w:rsidR="00F90D96" w:rsidRPr="009B4FC9">
        <w:t xml:space="preserve"> </w:t>
      </w:r>
      <w:r w:rsidRPr="009B4FC9">
        <w:t>cụ</w:t>
      </w:r>
      <w:r w:rsidR="00F90D96" w:rsidRPr="009B4FC9">
        <w:t xml:space="preserve"> </w:t>
      </w:r>
      <w:r w:rsidRPr="009B4FC9">
        <w:t>thể</w:t>
      </w:r>
      <w:r w:rsidR="00F90D96" w:rsidRPr="009B4FC9">
        <w:t xml:space="preserve"> </w:t>
      </w:r>
      <w:r w:rsidRPr="009B4FC9">
        <w:t>là</w:t>
      </w:r>
      <w:r w:rsidR="00F90D96" w:rsidRPr="009B4FC9">
        <w:t xml:space="preserve"> </w:t>
      </w:r>
      <w:r w:rsidRPr="009B4FC9">
        <w:t>sử</w:t>
      </w:r>
      <w:r w:rsidR="00F90D96" w:rsidRPr="009B4FC9">
        <w:t xml:space="preserve"> </w:t>
      </w:r>
      <w:r w:rsidRPr="009B4FC9">
        <w:t>dụng</w:t>
      </w:r>
      <w:r w:rsidR="00F90D96" w:rsidRPr="009B4FC9">
        <w:t xml:space="preserve"> </w:t>
      </w:r>
      <w:r w:rsidRPr="009B4FC9">
        <w:t>mạng</w:t>
      </w:r>
      <w:r w:rsidR="00F90D96" w:rsidRPr="009B4FC9">
        <w:t xml:space="preserve"> </w:t>
      </w:r>
      <w:r w:rsidRPr="009B4FC9">
        <w:t>nơ-ron</w:t>
      </w:r>
      <w:r w:rsidR="00F90D96" w:rsidRPr="009B4FC9">
        <w:t xml:space="preserve"> </w:t>
      </w:r>
      <w:r w:rsidRPr="009B4FC9">
        <w:t>hồi</w:t>
      </w:r>
      <w:r w:rsidR="00F90D96" w:rsidRPr="009B4FC9">
        <w:t xml:space="preserve"> </w:t>
      </w:r>
      <w:r w:rsidRPr="009B4FC9">
        <w:t>tiếp</w:t>
      </w:r>
      <w:r w:rsidR="00F90D96" w:rsidRPr="009B4FC9">
        <w:t xml:space="preserve"> </w:t>
      </w:r>
      <w:r w:rsidRPr="009B4FC9">
        <w:t>LSTM</w:t>
      </w:r>
      <w:r w:rsidR="009D0182" w:rsidRPr="009B4FC9">
        <w:t>.</w:t>
      </w:r>
    </w:p>
    <w:p w14:paraId="2DD03793" w14:textId="49A727CC" w:rsidR="002E4F64" w:rsidRPr="009B4FC9" w:rsidRDefault="00F44608" w:rsidP="0042196A">
      <w:pPr>
        <w:spacing w:line="360" w:lineRule="auto"/>
        <w:ind w:firstLine="567"/>
      </w:pPr>
      <w:r w:rsidRPr="009B4FC9">
        <w:t>Mục</w:t>
      </w:r>
      <w:r w:rsidR="00F90D96" w:rsidRPr="009B4FC9">
        <w:t xml:space="preserve"> </w:t>
      </w:r>
      <w:r w:rsidRPr="009B4FC9">
        <w:t>tiêu</w:t>
      </w:r>
      <w:r w:rsidR="00F90D96" w:rsidRPr="009B4FC9">
        <w:t xml:space="preserve"> </w:t>
      </w:r>
      <w:r w:rsidRPr="009B4FC9">
        <w:t>chính</w:t>
      </w:r>
      <w:r w:rsidR="00F90D96" w:rsidRPr="009B4FC9">
        <w:t xml:space="preserve"> </w:t>
      </w:r>
      <w:r w:rsidRPr="009B4FC9">
        <w:t>của</w:t>
      </w:r>
      <w:r w:rsidR="00F90D96" w:rsidRPr="009B4FC9">
        <w:t xml:space="preserve"> </w:t>
      </w:r>
      <w:r w:rsidRPr="009B4FC9">
        <w:t>bước</w:t>
      </w:r>
      <w:r w:rsidR="00F90D96" w:rsidRPr="009B4FC9">
        <w:t xml:space="preserve"> </w:t>
      </w:r>
      <w:r w:rsidRPr="009B4FC9">
        <w:t>phát</w:t>
      </w:r>
      <w:r w:rsidR="00F90D96" w:rsidRPr="009B4FC9">
        <w:t xml:space="preserve"> </w:t>
      </w:r>
      <w:r w:rsidRPr="009B4FC9">
        <w:t>triển</w:t>
      </w:r>
      <w:r w:rsidR="00F90D96" w:rsidRPr="009B4FC9">
        <w:t xml:space="preserve"> </w:t>
      </w:r>
      <w:r w:rsidRPr="009B4FC9">
        <w:t>này</w:t>
      </w:r>
      <w:r w:rsidR="00F90D96" w:rsidRPr="009B4FC9">
        <w:t xml:space="preserve"> </w:t>
      </w:r>
      <w:r w:rsidRPr="009B4FC9">
        <w:t>là</w:t>
      </w:r>
      <w:r w:rsidR="00F90D96" w:rsidRPr="009B4FC9">
        <w:t xml:space="preserve"> </w:t>
      </w:r>
      <w:r w:rsidRPr="009B4FC9">
        <w:t>khai</w:t>
      </w:r>
      <w:r w:rsidR="00F90D96" w:rsidRPr="009B4FC9">
        <w:t xml:space="preserve"> </w:t>
      </w:r>
      <w:r w:rsidRPr="009B4FC9">
        <w:t>thác</w:t>
      </w:r>
      <w:r w:rsidR="00F90D96" w:rsidRPr="009B4FC9">
        <w:t xml:space="preserve"> </w:t>
      </w:r>
      <w:r w:rsidRPr="009B4FC9">
        <w:t>bản</w:t>
      </w:r>
      <w:r w:rsidR="00F90D96" w:rsidRPr="009B4FC9">
        <w:t xml:space="preserve"> </w:t>
      </w:r>
      <w:r w:rsidRPr="009B4FC9">
        <w:t>chất</w:t>
      </w:r>
      <w:r w:rsidR="00F90D96" w:rsidRPr="009B4FC9">
        <w:t xml:space="preserve"> </w:t>
      </w:r>
      <w:r w:rsidRPr="009B4FC9">
        <w:t>chuỗi</w:t>
      </w:r>
      <w:r w:rsidR="00F90D96" w:rsidRPr="009B4FC9">
        <w:t xml:space="preserve"> </w:t>
      </w:r>
      <w:r w:rsidRPr="009B4FC9">
        <w:t>thời</w:t>
      </w:r>
      <w:r w:rsidR="00F90D96" w:rsidRPr="009B4FC9">
        <w:t xml:space="preserve"> </w:t>
      </w:r>
      <w:r w:rsidRPr="009B4FC9">
        <w:t>gian</w:t>
      </w:r>
      <w:r w:rsidR="00F90D96" w:rsidRPr="009B4FC9">
        <w:t xml:space="preserve"> </w:t>
      </w:r>
      <w:r w:rsidRPr="009B4FC9">
        <w:t>(temporal</w:t>
      </w:r>
      <w:r w:rsidR="00F90D96" w:rsidRPr="009B4FC9">
        <w:t xml:space="preserve"> </w:t>
      </w:r>
      <w:r w:rsidRPr="009B4FC9">
        <w:t>nature)</w:t>
      </w:r>
      <w:r w:rsidR="00F90D96" w:rsidRPr="009B4FC9">
        <w:t xml:space="preserve"> </w:t>
      </w:r>
      <w:r w:rsidRPr="009B4FC9">
        <w:t>của</w:t>
      </w:r>
      <w:r w:rsidR="00F90D96" w:rsidRPr="009B4FC9">
        <w:t xml:space="preserve"> </w:t>
      </w:r>
      <w:r w:rsidRPr="009B4FC9">
        <w:t>dữ</w:t>
      </w:r>
      <w:r w:rsidR="00F90D96" w:rsidRPr="009B4FC9">
        <w:t xml:space="preserve"> </w:t>
      </w:r>
      <w:r w:rsidRPr="009B4FC9">
        <w:t>liệu</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toàn</w:t>
      </w:r>
      <w:r w:rsidR="00F90D96" w:rsidRPr="009B4FC9">
        <w:t xml:space="preserve"> </w:t>
      </w:r>
      <w:r w:rsidRPr="009B4FC9">
        <w:t>cầu,</w:t>
      </w:r>
      <w:r w:rsidR="00F90D96" w:rsidRPr="009B4FC9">
        <w:t xml:space="preserve"> </w:t>
      </w:r>
      <w:r w:rsidRPr="009B4FC9">
        <w:t>vốn</w:t>
      </w:r>
      <w:r w:rsidR="00F90D96" w:rsidRPr="009B4FC9">
        <w:t xml:space="preserve"> </w:t>
      </w:r>
      <w:r w:rsidRPr="009B4FC9">
        <w:t>có</w:t>
      </w:r>
      <w:r w:rsidR="00F90D96" w:rsidRPr="009B4FC9">
        <w:t xml:space="preserve"> </w:t>
      </w:r>
      <w:r w:rsidRPr="009B4FC9">
        <w:t>sự</w:t>
      </w:r>
      <w:r w:rsidR="00F90D96" w:rsidRPr="009B4FC9">
        <w:t xml:space="preserve"> </w:t>
      </w:r>
      <w:r w:rsidRPr="009B4FC9">
        <w:t>phụ</w:t>
      </w:r>
      <w:r w:rsidR="00F90D96" w:rsidRPr="009B4FC9">
        <w:t xml:space="preserve"> </w:t>
      </w:r>
      <w:r w:rsidRPr="009B4FC9">
        <w:t>thuộc</w:t>
      </w:r>
      <w:r w:rsidR="00F90D96" w:rsidRPr="009B4FC9">
        <w:t xml:space="preserve"> </w:t>
      </w:r>
      <w:r w:rsidRPr="009B4FC9">
        <w:t>chặt</w:t>
      </w:r>
      <w:r w:rsidR="00F90D96" w:rsidRPr="009B4FC9">
        <w:t xml:space="preserve"> </w:t>
      </w:r>
      <w:r w:rsidRPr="009B4FC9">
        <w:t>chẽ</w:t>
      </w:r>
      <w:r w:rsidR="00F90D96" w:rsidRPr="009B4FC9">
        <w:t xml:space="preserve"> </w:t>
      </w:r>
      <w:r w:rsidRPr="009B4FC9">
        <w:t>vào</w:t>
      </w:r>
      <w:r w:rsidR="00F90D96" w:rsidRPr="009B4FC9">
        <w:t xml:space="preserve"> </w:t>
      </w:r>
      <w:r w:rsidRPr="009B4FC9">
        <w:t>các</w:t>
      </w:r>
      <w:r w:rsidR="00F90D96" w:rsidRPr="009B4FC9">
        <w:t xml:space="preserve"> </w:t>
      </w:r>
      <w:r w:rsidRPr="009B4FC9">
        <w:t>yếu</w:t>
      </w:r>
      <w:r w:rsidR="00F90D96" w:rsidRPr="009B4FC9">
        <w:t xml:space="preserve"> </w:t>
      </w:r>
      <w:r w:rsidRPr="009B4FC9">
        <w:t>tố</w:t>
      </w:r>
      <w:r w:rsidR="00F90D96" w:rsidRPr="009B4FC9">
        <w:t xml:space="preserve"> </w:t>
      </w:r>
      <w:r w:rsidRPr="009B4FC9">
        <w:t>theo</w:t>
      </w:r>
      <w:r w:rsidR="00F90D96" w:rsidRPr="009B4FC9">
        <w:t xml:space="preserve"> </w:t>
      </w:r>
      <w:r w:rsidRPr="009B4FC9">
        <w:t>thời</w:t>
      </w:r>
      <w:r w:rsidR="00F90D96" w:rsidRPr="009B4FC9">
        <w:t xml:space="preserve"> </w:t>
      </w:r>
      <w:r w:rsidRPr="009B4FC9">
        <w:t>gian</w:t>
      </w:r>
      <w:r w:rsidR="00F90D96" w:rsidRPr="009B4FC9">
        <w:t xml:space="preserve"> </w:t>
      </w:r>
      <w:r w:rsidRPr="009B4FC9">
        <w:t>như</w:t>
      </w:r>
      <w:r w:rsidR="00F90D96" w:rsidRPr="009B4FC9">
        <w:t xml:space="preserve"> </w:t>
      </w:r>
      <w:r w:rsidRPr="009B4FC9">
        <w:t>chu</w:t>
      </w:r>
      <w:r w:rsidR="00F90D96" w:rsidRPr="009B4FC9">
        <w:t xml:space="preserve"> </w:t>
      </w:r>
      <w:r w:rsidRPr="009B4FC9">
        <w:t>kỳ</w:t>
      </w:r>
      <w:r w:rsidR="00F90D96" w:rsidRPr="009B4FC9">
        <w:t xml:space="preserve"> </w:t>
      </w:r>
      <w:r w:rsidRPr="009B4FC9">
        <w:t>kinh</w:t>
      </w:r>
      <w:r w:rsidR="00F90D96" w:rsidRPr="009B4FC9">
        <w:t xml:space="preserve"> </w:t>
      </w:r>
      <w:r w:rsidRPr="009B4FC9">
        <w:t>tế,</w:t>
      </w:r>
      <w:r w:rsidR="00F90D96" w:rsidRPr="009B4FC9">
        <w:t xml:space="preserve"> </w:t>
      </w:r>
      <w:r w:rsidRPr="009B4FC9">
        <w:t>chính</w:t>
      </w:r>
      <w:r w:rsidR="00F90D96" w:rsidRPr="009B4FC9">
        <w:t xml:space="preserve"> </w:t>
      </w:r>
      <w:r w:rsidRPr="009B4FC9">
        <w:t>sách</w:t>
      </w:r>
      <w:r w:rsidR="00F90D96" w:rsidRPr="009B4FC9">
        <w:t xml:space="preserve"> </w:t>
      </w:r>
      <w:r w:rsidRPr="009B4FC9">
        <w:t>xã</w:t>
      </w:r>
      <w:r w:rsidR="00F90D96" w:rsidRPr="009B4FC9">
        <w:t xml:space="preserve"> </w:t>
      </w:r>
      <w:r w:rsidRPr="009B4FC9">
        <w:t>hội,</w:t>
      </w:r>
      <w:r w:rsidR="00F90D96" w:rsidRPr="009B4FC9">
        <w:t xml:space="preserve"> </w:t>
      </w:r>
      <w:r w:rsidRPr="009B4FC9">
        <w:t>và</w:t>
      </w:r>
      <w:r w:rsidR="00F90D96" w:rsidRPr="009B4FC9">
        <w:t xml:space="preserve"> </w:t>
      </w:r>
      <w:r w:rsidRPr="009B4FC9">
        <w:t>các</w:t>
      </w:r>
      <w:r w:rsidR="00F90D96" w:rsidRPr="009B4FC9">
        <w:t xml:space="preserve"> </w:t>
      </w:r>
      <w:r w:rsidRPr="009B4FC9">
        <w:t>biến</w:t>
      </w:r>
      <w:r w:rsidR="00F90D96" w:rsidRPr="009B4FC9">
        <w:t xml:space="preserve"> </w:t>
      </w:r>
      <w:r w:rsidRPr="009B4FC9">
        <w:t>cố</w:t>
      </w:r>
      <w:r w:rsidR="00F90D96" w:rsidRPr="009B4FC9">
        <w:t xml:space="preserve"> </w:t>
      </w:r>
      <w:r w:rsidRPr="009B4FC9">
        <w:t>toàn</w:t>
      </w:r>
      <w:r w:rsidR="00F90D96" w:rsidRPr="009B4FC9">
        <w:t xml:space="preserve"> </w:t>
      </w:r>
      <w:r w:rsidRPr="009B4FC9">
        <w:t>cầu</w:t>
      </w:r>
      <w:r w:rsidR="00F90D96" w:rsidRPr="009B4FC9">
        <w:t xml:space="preserve"> </w:t>
      </w:r>
      <w:r w:rsidRPr="009B4FC9">
        <w:t>(đại</w:t>
      </w:r>
      <w:r w:rsidR="00F90D96" w:rsidRPr="009B4FC9">
        <w:t xml:space="preserve"> </w:t>
      </w:r>
      <w:r w:rsidRPr="009B4FC9">
        <w:t>dịch,</w:t>
      </w:r>
      <w:r w:rsidR="00F90D96" w:rsidRPr="009B4FC9">
        <w:t xml:space="preserve"> </w:t>
      </w:r>
      <w:r w:rsidRPr="009B4FC9">
        <w:t>khủng</w:t>
      </w:r>
      <w:r w:rsidR="00F90D96" w:rsidRPr="009B4FC9">
        <w:t xml:space="preserve"> </w:t>
      </w:r>
      <w:r w:rsidRPr="009B4FC9">
        <w:t>hoảng</w:t>
      </w:r>
      <w:r w:rsidR="00F90D96" w:rsidRPr="009B4FC9">
        <w:t xml:space="preserve"> </w:t>
      </w:r>
      <w:r w:rsidRPr="009B4FC9">
        <w:t>tài</w:t>
      </w:r>
      <w:r w:rsidR="00F90D96" w:rsidRPr="009B4FC9">
        <w:t xml:space="preserve"> </w:t>
      </w:r>
      <w:r w:rsidRPr="009B4FC9">
        <w:t>chính).</w:t>
      </w:r>
    </w:p>
    <w:p w14:paraId="0704A6B1" w14:textId="38578F46" w:rsidR="00F44608" w:rsidRPr="00126020" w:rsidRDefault="002875FA" w:rsidP="0042196A">
      <w:pPr>
        <w:spacing w:line="360" w:lineRule="auto"/>
        <w:ind w:firstLine="567"/>
        <w:jc w:val="left"/>
      </w:pPr>
      <w:r w:rsidRPr="00126020">
        <w:t>Tổng quan về</w:t>
      </w:r>
      <w:r w:rsidR="00F90D96" w:rsidRPr="00126020">
        <w:t xml:space="preserve"> </w:t>
      </w:r>
      <w:r w:rsidR="00F44608" w:rsidRPr="00126020">
        <w:t>mô</w:t>
      </w:r>
      <w:r w:rsidR="00F90D96" w:rsidRPr="00126020">
        <w:t xml:space="preserve"> </w:t>
      </w:r>
      <w:r w:rsidR="00F44608" w:rsidRPr="00126020">
        <w:t>hình</w:t>
      </w:r>
      <w:r w:rsidR="00F90D96" w:rsidRPr="00126020">
        <w:t xml:space="preserve"> </w:t>
      </w:r>
      <w:r w:rsidR="00F44608" w:rsidRPr="00126020">
        <w:t>LSTM</w:t>
      </w:r>
      <w:r w:rsidRPr="00126020">
        <w:t>:</w:t>
      </w:r>
    </w:p>
    <w:p w14:paraId="587B84EE" w14:textId="6E5780A5" w:rsidR="00F44608" w:rsidRPr="009B4FC9" w:rsidRDefault="00F44608" w:rsidP="0042196A">
      <w:pPr>
        <w:spacing w:line="360" w:lineRule="auto"/>
        <w:ind w:firstLine="567"/>
      </w:pPr>
      <w:r w:rsidRPr="009B4FC9">
        <w:t>LSTM</w:t>
      </w:r>
      <w:r w:rsidR="00F90D96" w:rsidRPr="009B4FC9">
        <w:t xml:space="preserve"> </w:t>
      </w:r>
      <w:r w:rsidRPr="009B4FC9">
        <w:t>là</w:t>
      </w:r>
      <w:r w:rsidR="00F90D96" w:rsidRPr="009B4FC9">
        <w:t xml:space="preserve"> </w:t>
      </w:r>
      <w:r w:rsidRPr="009B4FC9">
        <w:t>một</w:t>
      </w:r>
      <w:r w:rsidR="00F90D96" w:rsidRPr="009B4FC9">
        <w:t xml:space="preserve"> </w:t>
      </w:r>
      <w:r w:rsidRPr="009B4FC9">
        <w:t>biến</w:t>
      </w:r>
      <w:r w:rsidR="00F90D96" w:rsidRPr="009B4FC9">
        <w:t xml:space="preserve"> </w:t>
      </w:r>
      <w:r w:rsidRPr="009B4FC9">
        <w:t>thể</w:t>
      </w:r>
      <w:r w:rsidR="00F90D96" w:rsidRPr="009B4FC9">
        <w:t xml:space="preserve"> </w:t>
      </w:r>
      <w:r w:rsidRPr="009B4FC9">
        <w:t>đặc</w:t>
      </w:r>
      <w:r w:rsidR="00F90D96" w:rsidRPr="009B4FC9">
        <w:t xml:space="preserve"> </w:t>
      </w:r>
      <w:r w:rsidRPr="009B4FC9">
        <w:t>biệt</w:t>
      </w:r>
      <w:r w:rsidR="00F90D96" w:rsidRPr="009B4FC9">
        <w:t xml:space="preserve"> </w:t>
      </w:r>
      <w:r w:rsidRPr="009B4FC9">
        <w:t>của</w:t>
      </w:r>
      <w:r w:rsidR="00F90D96" w:rsidRPr="009B4FC9">
        <w:t xml:space="preserve"> </w:t>
      </w:r>
      <w:r w:rsidRPr="009B4FC9">
        <w:t>mạng</w:t>
      </w:r>
      <w:r w:rsidR="00F90D96" w:rsidRPr="009B4FC9">
        <w:t xml:space="preserve"> </w:t>
      </w:r>
      <w:r w:rsidRPr="009B4FC9">
        <w:t>nơ-ron</w:t>
      </w:r>
      <w:r w:rsidR="00F90D96" w:rsidRPr="009B4FC9">
        <w:t xml:space="preserve"> </w:t>
      </w:r>
      <w:r w:rsidRPr="009B4FC9">
        <w:t>hồi</w:t>
      </w:r>
      <w:r w:rsidR="00F90D96" w:rsidRPr="009B4FC9">
        <w:t xml:space="preserve"> </w:t>
      </w:r>
      <w:r w:rsidRPr="009B4FC9">
        <w:t>tiếp</w:t>
      </w:r>
      <w:r w:rsidR="009F707E" w:rsidRPr="009B4FC9">
        <w:t xml:space="preserve"> </w:t>
      </w:r>
      <w:r w:rsidR="00C959A1" w:rsidRPr="009B4FC9">
        <w:t>(</w:t>
      </w:r>
      <w:r w:rsidRPr="009B4FC9">
        <w:t>RNN),</w:t>
      </w:r>
      <w:r w:rsidR="00F90D96" w:rsidRPr="009B4FC9">
        <w:t xml:space="preserve"> </w:t>
      </w:r>
      <w:r w:rsidRPr="009B4FC9">
        <w:t>được</w:t>
      </w:r>
      <w:r w:rsidR="00F90D96" w:rsidRPr="009B4FC9">
        <w:t xml:space="preserve"> </w:t>
      </w:r>
      <w:r w:rsidRPr="009B4FC9">
        <w:t>thiết</w:t>
      </w:r>
      <w:r w:rsidR="00F90D96" w:rsidRPr="009B4FC9">
        <w:t xml:space="preserve"> </w:t>
      </w:r>
      <w:r w:rsidRPr="009B4FC9">
        <w:t>kế</w:t>
      </w:r>
      <w:r w:rsidR="00F90D96" w:rsidRPr="009B4FC9">
        <w:t xml:space="preserve"> </w:t>
      </w:r>
      <w:r w:rsidRPr="009B4FC9">
        <w:t>để</w:t>
      </w:r>
      <w:r w:rsidR="00F90D96" w:rsidRPr="009B4FC9">
        <w:t xml:space="preserve"> </w:t>
      </w:r>
      <w:r w:rsidRPr="009B4FC9">
        <w:t>giải</w:t>
      </w:r>
      <w:r w:rsidR="00F90D96" w:rsidRPr="009B4FC9">
        <w:t xml:space="preserve"> </w:t>
      </w:r>
      <w:r w:rsidRPr="009B4FC9">
        <w:t>quyết</w:t>
      </w:r>
      <w:r w:rsidR="00F90D96" w:rsidRPr="009B4FC9">
        <w:t xml:space="preserve"> </w:t>
      </w:r>
      <w:r w:rsidRPr="009B4FC9">
        <w:t>các</w:t>
      </w:r>
      <w:r w:rsidR="00F90D96" w:rsidRPr="009B4FC9">
        <w:t xml:space="preserve"> </w:t>
      </w:r>
      <w:r w:rsidRPr="009B4FC9">
        <w:t>vấn</w:t>
      </w:r>
      <w:r w:rsidR="00F90D96" w:rsidRPr="009B4FC9">
        <w:t xml:space="preserve"> </w:t>
      </w:r>
      <w:r w:rsidRPr="009B4FC9">
        <w:t>đề</w:t>
      </w:r>
      <w:r w:rsidR="00F90D96" w:rsidRPr="009B4FC9">
        <w:t xml:space="preserve"> </w:t>
      </w:r>
      <w:r w:rsidRPr="009B4FC9">
        <w:t>về</w:t>
      </w:r>
      <w:r w:rsidR="00F90D96" w:rsidRPr="009B4FC9">
        <w:t xml:space="preserve"> </w:t>
      </w:r>
      <w:r w:rsidRPr="009B4FC9">
        <w:t>độ</w:t>
      </w:r>
      <w:r w:rsidR="00F90D96" w:rsidRPr="009B4FC9">
        <w:t xml:space="preserve"> </w:t>
      </w:r>
      <w:r w:rsidRPr="009B4FC9">
        <w:t>dài</w:t>
      </w:r>
      <w:r w:rsidR="00F90D96" w:rsidRPr="009B4FC9">
        <w:t xml:space="preserve"> </w:t>
      </w:r>
      <w:r w:rsidRPr="009B4FC9">
        <w:t>phụ</w:t>
      </w:r>
      <w:r w:rsidR="00F90D96" w:rsidRPr="009B4FC9">
        <w:t xml:space="preserve"> </w:t>
      </w:r>
      <w:r w:rsidRPr="009B4FC9">
        <w:t>thuộc</w:t>
      </w:r>
      <w:r w:rsidR="00F90D96" w:rsidRPr="009B4FC9">
        <w:t xml:space="preserve"> </w:t>
      </w:r>
      <w:r w:rsidRPr="009B4FC9">
        <w:t>dài</w:t>
      </w:r>
      <w:r w:rsidR="00F90D96" w:rsidRPr="009B4FC9">
        <w:t xml:space="preserve"> </w:t>
      </w:r>
      <w:r w:rsidRPr="009B4FC9">
        <w:t>hạn</w:t>
      </w:r>
      <w:r w:rsidR="00F90D96" w:rsidRPr="009B4FC9">
        <w:t xml:space="preserve"> </w:t>
      </w:r>
      <w:r w:rsidRPr="009B4FC9">
        <w:t>mà</w:t>
      </w:r>
      <w:r w:rsidR="00F90D96" w:rsidRPr="009B4FC9">
        <w:t xml:space="preserve"> </w:t>
      </w:r>
      <w:r w:rsidRPr="009B4FC9">
        <w:t>các</w:t>
      </w:r>
      <w:r w:rsidR="00F90D96" w:rsidRPr="009B4FC9">
        <w:t xml:space="preserve"> </w:t>
      </w:r>
      <w:r w:rsidRPr="009B4FC9">
        <w:t>RNN</w:t>
      </w:r>
      <w:r w:rsidR="00F90D96" w:rsidRPr="009B4FC9">
        <w:t xml:space="preserve"> </w:t>
      </w:r>
      <w:r w:rsidRPr="009B4FC9">
        <w:t>truyền</w:t>
      </w:r>
      <w:r w:rsidR="00F90D96" w:rsidRPr="009B4FC9">
        <w:t xml:space="preserve"> </w:t>
      </w:r>
      <w:r w:rsidRPr="009B4FC9">
        <w:t>thống</w:t>
      </w:r>
      <w:r w:rsidR="00F90D96" w:rsidRPr="009B4FC9">
        <w:t xml:space="preserve"> </w:t>
      </w:r>
      <w:r w:rsidRPr="009B4FC9">
        <w:t>thường</w:t>
      </w:r>
      <w:r w:rsidR="00F90D96" w:rsidRPr="009B4FC9">
        <w:t xml:space="preserve"> </w:t>
      </w:r>
      <w:r w:rsidRPr="009B4FC9">
        <w:t>gặp</w:t>
      </w:r>
      <w:r w:rsidR="00F90D96" w:rsidRPr="009B4FC9">
        <w:t xml:space="preserve"> </w:t>
      </w:r>
      <w:r w:rsidRPr="009B4FC9">
        <w:t>phải</w:t>
      </w:r>
      <w:r w:rsidR="00F90D96" w:rsidRPr="009B4FC9">
        <w:t xml:space="preserve"> </w:t>
      </w:r>
      <w:r w:rsidRPr="009B4FC9">
        <w:t>(mất</w:t>
      </w:r>
      <w:r w:rsidR="00F90D96" w:rsidRPr="009B4FC9">
        <w:t xml:space="preserve"> </w:t>
      </w:r>
      <w:r w:rsidRPr="009B4FC9">
        <w:t>mát</w:t>
      </w:r>
      <w:r w:rsidR="00F90D96" w:rsidRPr="009B4FC9">
        <w:t xml:space="preserve"> </w:t>
      </w:r>
      <w:r w:rsidRPr="009B4FC9">
        <w:t>thông</w:t>
      </w:r>
      <w:r w:rsidR="00F90D96" w:rsidRPr="009B4FC9">
        <w:t xml:space="preserve"> </w:t>
      </w:r>
      <w:r w:rsidRPr="009B4FC9">
        <w:t>tin</w:t>
      </w:r>
      <w:r w:rsidR="00F90D96" w:rsidRPr="009B4FC9">
        <w:t xml:space="preserve"> </w:t>
      </w:r>
      <w:r w:rsidRPr="009B4FC9">
        <w:t>theo</w:t>
      </w:r>
      <w:r w:rsidR="00F90D96" w:rsidRPr="009B4FC9">
        <w:t xml:space="preserve"> </w:t>
      </w:r>
      <w:r w:rsidRPr="009B4FC9">
        <w:t>thời</w:t>
      </w:r>
      <w:r w:rsidR="00F90D96" w:rsidRPr="009B4FC9">
        <w:t xml:space="preserve"> </w:t>
      </w:r>
      <w:r w:rsidRPr="009B4FC9">
        <w:t>gian).</w:t>
      </w:r>
      <w:r w:rsidR="00F90D96" w:rsidRPr="009B4FC9">
        <w:t xml:space="preserve"> </w:t>
      </w:r>
      <w:r w:rsidRPr="009B4FC9">
        <w:t>Cơ</w:t>
      </w:r>
      <w:r w:rsidR="00F90D96" w:rsidRPr="009B4FC9">
        <w:t xml:space="preserve"> </w:t>
      </w:r>
      <w:r w:rsidRPr="009B4FC9">
        <w:t>chế</w:t>
      </w:r>
      <w:r w:rsidR="00F90D96" w:rsidRPr="009B4FC9">
        <w:t xml:space="preserve"> </w:t>
      </w:r>
      <w:r w:rsidRPr="009B4FC9">
        <w:t>chính</w:t>
      </w:r>
      <w:r w:rsidR="00F90D96" w:rsidRPr="009B4FC9">
        <w:t xml:space="preserve"> </w:t>
      </w:r>
      <w:r w:rsidRPr="009B4FC9">
        <w:t>của</w:t>
      </w:r>
      <w:r w:rsidR="00F90D96" w:rsidRPr="009B4FC9">
        <w:t xml:space="preserve"> </w:t>
      </w:r>
      <w:r w:rsidRPr="009B4FC9">
        <w:t>LSTM</w:t>
      </w:r>
      <w:r w:rsidR="00F90D96" w:rsidRPr="009B4FC9">
        <w:t xml:space="preserve"> </w:t>
      </w:r>
      <w:r w:rsidRPr="009B4FC9">
        <w:t>là</w:t>
      </w:r>
      <w:r w:rsidR="00F90D96" w:rsidRPr="009B4FC9">
        <w:t xml:space="preserve"> </w:t>
      </w:r>
      <w:r w:rsidRPr="009B4FC9">
        <w:t>sử</w:t>
      </w:r>
      <w:r w:rsidR="00F90D96" w:rsidRPr="009B4FC9">
        <w:t xml:space="preserve"> </w:t>
      </w:r>
      <w:r w:rsidRPr="009B4FC9">
        <w:t>dụng</w:t>
      </w:r>
      <w:r w:rsidR="00F90D96" w:rsidRPr="009B4FC9">
        <w:t xml:space="preserve"> </w:t>
      </w:r>
      <w:r w:rsidRPr="009B4FC9">
        <w:t>các</w:t>
      </w:r>
      <w:r w:rsidR="00F90D96" w:rsidRPr="009B4FC9">
        <w:t xml:space="preserve"> </w:t>
      </w:r>
      <w:r w:rsidRPr="009B4FC9">
        <w:t>"bộ</w:t>
      </w:r>
      <w:r w:rsidR="00F90D96" w:rsidRPr="009B4FC9">
        <w:t xml:space="preserve"> </w:t>
      </w:r>
      <w:r w:rsidRPr="009B4FC9">
        <w:t>nhớ</w:t>
      </w:r>
      <w:r w:rsidR="00F90D96" w:rsidRPr="009B4FC9">
        <w:t xml:space="preserve"> </w:t>
      </w:r>
      <w:r w:rsidRPr="009B4FC9">
        <w:t>có</w:t>
      </w:r>
      <w:r w:rsidR="00F90D96" w:rsidRPr="009B4FC9">
        <w:t xml:space="preserve"> </w:t>
      </w:r>
      <w:r w:rsidRPr="009B4FC9">
        <w:t>cổng"</w:t>
      </w:r>
      <w:r w:rsidR="00F90D96" w:rsidRPr="009B4FC9">
        <w:t xml:space="preserve"> </w:t>
      </w:r>
      <w:r w:rsidRPr="009B4FC9">
        <w:t>để</w:t>
      </w:r>
      <w:r w:rsidR="00F90D96" w:rsidRPr="009B4FC9">
        <w:t xml:space="preserve"> </w:t>
      </w:r>
      <w:r w:rsidRPr="009B4FC9">
        <w:t>điều</w:t>
      </w:r>
      <w:r w:rsidR="00F90D96" w:rsidRPr="009B4FC9">
        <w:t xml:space="preserve"> </w:t>
      </w:r>
      <w:r w:rsidRPr="009B4FC9">
        <w:t>chỉnh</w:t>
      </w:r>
      <w:r w:rsidR="00F90D96" w:rsidRPr="009B4FC9">
        <w:t xml:space="preserve"> </w:t>
      </w:r>
      <w:r w:rsidRPr="009B4FC9">
        <w:t>quá</w:t>
      </w:r>
      <w:r w:rsidR="00F90D96" w:rsidRPr="009B4FC9">
        <w:t xml:space="preserve"> </w:t>
      </w:r>
      <w:r w:rsidRPr="009B4FC9">
        <w:t>trình</w:t>
      </w:r>
      <w:r w:rsidR="00F90D96" w:rsidRPr="009B4FC9">
        <w:t xml:space="preserve"> </w:t>
      </w:r>
      <w:r w:rsidRPr="009B4FC9">
        <w:t>lưu</w:t>
      </w:r>
      <w:r w:rsidR="00F90D96" w:rsidRPr="009B4FC9">
        <w:t xml:space="preserve"> </w:t>
      </w:r>
      <w:r w:rsidRPr="009B4FC9">
        <w:t>trữ</w:t>
      </w:r>
      <w:r w:rsidR="00F90D96" w:rsidRPr="009B4FC9">
        <w:t xml:space="preserve"> </w:t>
      </w:r>
      <w:r w:rsidRPr="009B4FC9">
        <w:t>và</w:t>
      </w:r>
      <w:r w:rsidR="00F90D96" w:rsidRPr="009B4FC9">
        <w:t xml:space="preserve"> </w:t>
      </w:r>
      <w:r w:rsidRPr="009B4FC9">
        <w:t>quên</w:t>
      </w:r>
      <w:r w:rsidR="00F90D96" w:rsidRPr="009B4FC9">
        <w:t xml:space="preserve"> </w:t>
      </w:r>
      <w:r w:rsidRPr="009B4FC9">
        <w:t>thông</w:t>
      </w:r>
      <w:r w:rsidR="00F90D96" w:rsidRPr="009B4FC9">
        <w:t xml:space="preserve"> </w:t>
      </w:r>
      <w:r w:rsidRPr="009B4FC9">
        <w:t>tin</w:t>
      </w:r>
      <w:r w:rsidR="00F90D96" w:rsidRPr="009B4FC9">
        <w:t xml:space="preserve"> </w:t>
      </w:r>
      <w:r w:rsidRPr="009B4FC9">
        <w:t>trong</w:t>
      </w:r>
      <w:r w:rsidR="00F90D96" w:rsidRPr="009B4FC9">
        <w:t xml:space="preserve"> </w:t>
      </w:r>
      <w:r w:rsidRPr="009B4FC9">
        <w:t>chuỗi</w:t>
      </w:r>
      <w:r w:rsidR="00F90D96" w:rsidRPr="009B4FC9">
        <w:t xml:space="preserve"> </w:t>
      </w:r>
      <w:r w:rsidRPr="009B4FC9">
        <w:t>dữ</w:t>
      </w:r>
      <w:r w:rsidR="00F90D96" w:rsidRPr="009B4FC9">
        <w:t xml:space="preserve"> </w:t>
      </w:r>
      <w:r w:rsidRPr="009B4FC9">
        <w:t>liệu.</w:t>
      </w:r>
    </w:p>
    <w:p w14:paraId="15A773E2" w14:textId="1F1D47E7" w:rsidR="00F44608" w:rsidRPr="009B4FC9" w:rsidRDefault="00F44608" w:rsidP="0042196A">
      <w:pPr>
        <w:spacing w:line="360" w:lineRule="auto"/>
        <w:ind w:firstLine="567"/>
      </w:pPr>
      <w:r w:rsidRPr="009B4FC9">
        <w:t>Điều</w:t>
      </w:r>
      <w:r w:rsidR="00F90D96" w:rsidRPr="009B4FC9">
        <w:t xml:space="preserve"> </w:t>
      </w:r>
      <w:r w:rsidRPr="009B4FC9">
        <w:t>này</w:t>
      </w:r>
      <w:r w:rsidR="00F90D96" w:rsidRPr="009B4FC9">
        <w:t xml:space="preserve"> </w:t>
      </w:r>
      <w:r w:rsidRPr="009B4FC9">
        <w:t>khiến</w:t>
      </w:r>
      <w:r w:rsidR="00F90D96" w:rsidRPr="009B4FC9">
        <w:t xml:space="preserve"> </w:t>
      </w:r>
      <w:r w:rsidRPr="009B4FC9">
        <w:t>LSTM</w:t>
      </w:r>
      <w:r w:rsidR="00F90D96" w:rsidRPr="009B4FC9">
        <w:t xml:space="preserve"> </w:t>
      </w:r>
      <w:r w:rsidRPr="009B4FC9">
        <w:t>đặc</w:t>
      </w:r>
      <w:r w:rsidR="00F90D96" w:rsidRPr="009B4FC9">
        <w:t xml:space="preserve"> </w:t>
      </w:r>
      <w:r w:rsidRPr="009B4FC9">
        <w:t>biệt</w:t>
      </w:r>
      <w:r w:rsidR="00F90D96" w:rsidRPr="009B4FC9">
        <w:t xml:space="preserve"> </w:t>
      </w:r>
      <w:r w:rsidRPr="009B4FC9">
        <w:t>phù</w:t>
      </w:r>
      <w:r w:rsidR="00F90D96" w:rsidRPr="009B4FC9">
        <w:t xml:space="preserve"> </w:t>
      </w:r>
      <w:r w:rsidRPr="009B4FC9">
        <w:t>hợp</w:t>
      </w:r>
      <w:r w:rsidR="00F90D96" w:rsidRPr="009B4FC9">
        <w:t xml:space="preserve"> </w:t>
      </w:r>
      <w:r w:rsidRPr="009B4FC9">
        <w:t>với</w:t>
      </w:r>
      <w:r w:rsidR="00F90D96" w:rsidRPr="009B4FC9">
        <w:t xml:space="preserve"> </w:t>
      </w:r>
      <w:r w:rsidRPr="009B4FC9">
        <w:t>các</w:t>
      </w:r>
      <w:r w:rsidR="00F90D96" w:rsidRPr="009B4FC9">
        <w:t xml:space="preserve"> </w:t>
      </w:r>
      <w:r w:rsidRPr="009B4FC9">
        <w:t>bài</w:t>
      </w:r>
      <w:r w:rsidR="00F90D96" w:rsidRPr="009B4FC9">
        <w:t xml:space="preserve"> </w:t>
      </w:r>
      <w:r w:rsidRPr="009B4FC9">
        <w:t>toán</w:t>
      </w:r>
      <w:r w:rsidR="00F90D96" w:rsidRPr="009B4FC9">
        <w:t xml:space="preserve"> </w:t>
      </w:r>
      <w:r w:rsidRPr="009B4FC9">
        <w:t>có</w:t>
      </w:r>
      <w:r w:rsidR="00F90D96" w:rsidRPr="009B4FC9">
        <w:t xml:space="preserve"> </w:t>
      </w:r>
      <w:r w:rsidRPr="009B4FC9">
        <w:t>dữ</w:t>
      </w:r>
      <w:r w:rsidR="00F90D96" w:rsidRPr="009B4FC9">
        <w:t xml:space="preserve"> </w:t>
      </w:r>
      <w:r w:rsidRPr="009B4FC9">
        <w:t>liệu</w:t>
      </w:r>
      <w:r w:rsidR="00F90D96" w:rsidRPr="009B4FC9">
        <w:t xml:space="preserve"> </w:t>
      </w:r>
      <w:r w:rsidRPr="009B4FC9">
        <w:t>dạng</w:t>
      </w:r>
      <w:r w:rsidR="00F90D96" w:rsidRPr="009B4FC9">
        <w:t xml:space="preserve"> </w:t>
      </w:r>
      <w:r w:rsidRPr="009B4FC9">
        <w:t>chuỗi</w:t>
      </w:r>
      <w:r w:rsidR="00F90D96" w:rsidRPr="009B4FC9">
        <w:t xml:space="preserve"> </w:t>
      </w:r>
      <w:r w:rsidRPr="009B4FC9">
        <w:t>như:</w:t>
      </w:r>
    </w:p>
    <w:p w14:paraId="54155B46" w14:textId="4EB4B507" w:rsidR="00F44608" w:rsidRPr="009B4FC9" w:rsidRDefault="00F44608" w:rsidP="00645B03">
      <w:pPr>
        <w:pStyle w:val="ListParagraph"/>
        <w:numPr>
          <w:ilvl w:val="0"/>
          <w:numId w:val="38"/>
        </w:numPr>
        <w:spacing w:line="360" w:lineRule="auto"/>
      </w:pPr>
      <w:r w:rsidRPr="009B4FC9">
        <w:lastRenderedPageBreak/>
        <w:t>Dự</w:t>
      </w:r>
      <w:r w:rsidR="00F90D96" w:rsidRPr="009B4FC9">
        <w:t xml:space="preserve"> </w:t>
      </w:r>
      <w:r w:rsidRPr="009B4FC9">
        <w:t>báo</w:t>
      </w:r>
      <w:r w:rsidR="00F90D96" w:rsidRPr="009B4FC9">
        <w:t xml:space="preserve"> </w:t>
      </w:r>
      <w:r w:rsidRPr="009B4FC9">
        <w:t>tài</w:t>
      </w:r>
      <w:r w:rsidR="00F90D96" w:rsidRPr="009B4FC9">
        <w:t xml:space="preserve"> </w:t>
      </w:r>
      <w:r w:rsidRPr="009B4FC9">
        <w:t>chính,</w:t>
      </w:r>
    </w:p>
    <w:p w14:paraId="525B72C8" w14:textId="4D9AFC42" w:rsidR="00F44608" w:rsidRPr="009B4FC9" w:rsidRDefault="00F44608" w:rsidP="00645B03">
      <w:pPr>
        <w:pStyle w:val="ListParagraph"/>
        <w:numPr>
          <w:ilvl w:val="0"/>
          <w:numId w:val="38"/>
        </w:numPr>
        <w:spacing w:line="360" w:lineRule="auto"/>
      </w:pPr>
      <w:r w:rsidRPr="009B4FC9">
        <w:t>Phân</w:t>
      </w:r>
      <w:r w:rsidR="00F90D96" w:rsidRPr="009B4FC9">
        <w:t xml:space="preserve"> </w:t>
      </w:r>
      <w:r w:rsidRPr="009B4FC9">
        <w:t>tích</w:t>
      </w:r>
      <w:r w:rsidR="00F90D96" w:rsidRPr="009B4FC9">
        <w:t xml:space="preserve"> </w:t>
      </w:r>
      <w:r w:rsidRPr="009B4FC9">
        <w:t>xu</w:t>
      </w:r>
      <w:r w:rsidR="00F90D96" w:rsidRPr="009B4FC9">
        <w:t xml:space="preserve"> </w:t>
      </w:r>
      <w:r w:rsidRPr="009B4FC9">
        <w:t>hướng</w:t>
      </w:r>
      <w:r w:rsidR="00F90D96" w:rsidRPr="009B4FC9">
        <w:t xml:space="preserve"> </w:t>
      </w:r>
      <w:r w:rsidRPr="009B4FC9">
        <w:t>thị</w:t>
      </w:r>
      <w:r w:rsidR="00F90D96" w:rsidRPr="009B4FC9">
        <w:t xml:space="preserve"> </w:t>
      </w:r>
      <w:r w:rsidRPr="009B4FC9">
        <w:t>trường,</w:t>
      </w:r>
    </w:p>
    <w:p w14:paraId="194F4125" w14:textId="31BDA4C3" w:rsidR="00F44608" w:rsidRPr="009B4FC9" w:rsidRDefault="00F44608" w:rsidP="00645B03">
      <w:pPr>
        <w:pStyle w:val="ListParagraph"/>
        <w:numPr>
          <w:ilvl w:val="0"/>
          <w:numId w:val="38"/>
        </w:numPr>
        <w:spacing w:line="360" w:lineRule="auto"/>
      </w:pPr>
      <w:r w:rsidRPr="009B4FC9">
        <w:t>Dự</w:t>
      </w:r>
      <w:r w:rsidR="00F90D96" w:rsidRPr="009B4FC9">
        <w:t xml:space="preserve"> </w:t>
      </w:r>
      <w:r w:rsidRPr="009B4FC9">
        <w:t>đoán</w:t>
      </w:r>
      <w:r w:rsidR="00F90D96" w:rsidRPr="009B4FC9">
        <w:t xml:space="preserve"> </w:t>
      </w:r>
      <w:r w:rsidRPr="009B4FC9">
        <w:t>nhu</w:t>
      </w:r>
      <w:r w:rsidR="00F90D96" w:rsidRPr="009B4FC9">
        <w:t xml:space="preserve"> </w:t>
      </w:r>
      <w:r w:rsidRPr="009B4FC9">
        <w:t>cầu</w:t>
      </w:r>
      <w:r w:rsidR="00F90D96" w:rsidRPr="009B4FC9">
        <w:t xml:space="preserve"> </w:t>
      </w:r>
      <w:r w:rsidRPr="009B4FC9">
        <w:t>lao</w:t>
      </w:r>
      <w:r w:rsidR="00F90D96" w:rsidRPr="009B4FC9">
        <w:t xml:space="preserve"> </w:t>
      </w:r>
      <w:r w:rsidRPr="009B4FC9">
        <w:t>động,</w:t>
      </w:r>
    </w:p>
    <w:p w14:paraId="1082DDCB" w14:textId="16AB59A6" w:rsidR="00F44608" w:rsidRPr="009B4FC9" w:rsidRDefault="00F44608" w:rsidP="00645B03">
      <w:pPr>
        <w:pStyle w:val="ListParagraph"/>
        <w:numPr>
          <w:ilvl w:val="0"/>
          <w:numId w:val="38"/>
        </w:numPr>
        <w:spacing w:line="360" w:lineRule="auto"/>
      </w:pPr>
      <w:r w:rsidRPr="009B4FC9">
        <w:t>Và</w:t>
      </w:r>
      <w:r w:rsidR="00F90D96" w:rsidRPr="009B4FC9">
        <w:t xml:space="preserve"> </w:t>
      </w:r>
      <w:r w:rsidRPr="009B4FC9">
        <w:t>trong</w:t>
      </w:r>
      <w:r w:rsidR="00F90D96" w:rsidRPr="009B4FC9">
        <w:t xml:space="preserve"> </w:t>
      </w:r>
      <w:r w:rsidRPr="009B4FC9">
        <w:t>trường</w:t>
      </w:r>
      <w:r w:rsidR="00F90D96" w:rsidRPr="009B4FC9">
        <w:t xml:space="preserve"> </w:t>
      </w:r>
      <w:r w:rsidRPr="009B4FC9">
        <w:t>hợp</w:t>
      </w:r>
      <w:r w:rsidR="00F90D96" w:rsidRPr="009B4FC9">
        <w:t xml:space="preserve"> </w:t>
      </w:r>
      <w:r w:rsidRPr="009B4FC9">
        <w:t>này</w:t>
      </w:r>
      <w:r w:rsidR="00F90D96" w:rsidRPr="009B4FC9">
        <w:t xml:space="preserve"> </w:t>
      </w:r>
      <w:r w:rsidRPr="009B4FC9">
        <w:t>–</w:t>
      </w:r>
      <w:r w:rsidR="00F90D96" w:rsidRPr="009B4FC9">
        <w:t xml:space="preserve"> </w:t>
      </w:r>
      <w:r w:rsidRPr="009B4FC9">
        <w:t>dự</w:t>
      </w:r>
      <w:r w:rsidR="00F90D96" w:rsidRPr="009B4FC9">
        <w:t xml:space="preserve"> </w:t>
      </w:r>
      <w:r w:rsidRPr="009B4FC9">
        <w:t>đoán</w:t>
      </w:r>
      <w:r w:rsidR="00F90D96" w:rsidRPr="009B4FC9">
        <w:t xml:space="preserve"> </w:t>
      </w:r>
      <w:r w:rsidRPr="009B4FC9">
        <w:t>và</w:t>
      </w:r>
      <w:r w:rsidR="00F90D96" w:rsidRPr="009B4FC9">
        <w:t xml:space="preserve"> </w:t>
      </w:r>
      <w:r w:rsidRPr="009B4FC9">
        <w:t>mô</w:t>
      </w:r>
      <w:r w:rsidR="00F90D96" w:rsidRPr="009B4FC9">
        <w:t xml:space="preserve"> </w:t>
      </w:r>
      <w:r w:rsidRPr="009B4FC9">
        <w:t>hình</w:t>
      </w:r>
      <w:r w:rsidR="00F90D96" w:rsidRPr="009B4FC9">
        <w:t xml:space="preserve"> </w:t>
      </w:r>
      <w:r w:rsidRPr="009B4FC9">
        <w:t>hóa</w:t>
      </w:r>
      <w:r w:rsidR="00F90D96" w:rsidRPr="009B4FC9">
        <w:t xml:space="preserve"> </w:t>
      </w:r>
      <w:r w:rsidRPr="009B4FC9">
        <w:t>chuỗi</w:t>
      </w:r>
      <w:r w:rsidR="00F90D96" w:rsidRPr="009B4FC9">
        <w:t xml:space="preserve"> </w:t>
      </w:r>
      <w:r w:rsidRPr="009B4FC9">
        <w:t>thời</w:t>
      </w:r>
      <w:r w:rsidR="00F90D96" w:rsidRPr="009B4FC9">
        <w:t xml:space="preserve"> </w:t>
      </w:r>
      <w:r w:rsidRPr="009B4FC9">
        <w:t>gian</w:t>
      </w:r>
      <w:r w:rsidR="00F90D96" w:rsidRPr="009B4FC9">
        <w:t xml:space="preserve"> </w:t>
      </w:r>
      <w:r w:rsidRPr="009B4FC9">
        <w:t>của</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toàn</w:t>
      </w:r>
      <w:r w:rsidR="00F90D96" w:rsidRPr="009B4FC9">
        <w:t xml:space="preserve"> </w:t>
      </w:r>
      <w:r w:rsidRPr="009B4FC9">
        <w:t>cầu.</w:t>
      </w:r>
    </w:p>
    <w:p w14:paraId="12AA1020" w14:textId="7425388A" w:rsidR="000F7C40" w:rsidRPr="00126020" w:rsidRDefault="000F7C40" w:rsidP="0042196A">
      <w:pPr>
        <w:spacing w:line="360" w:lineRule="auto"/>
        <w:ind w:firstLine="567"/>
        <w:jc w:val="left"/>
      </w:pPr>
      <w:r w:rsidRPr="00126020">
        <w:t>a.</w:t>
      </w:r>
      <w:r w:rsidR="00F90D96" w:rsidRPr="00126020">
        <w:t xml:space="preserve"> </w:t>
      </w:r>
      <w:r w:rsidRPr="00126020">
        <w:t>Tiền</w:t>
      </w:r>
      <w:r w:rsidR="00F90D96" w:rsidRPr="00126020">
        <w:t xml:space="preserve"> </w:t>
      </w:r>
      <w:r w:rsidRPr="00126020">
        <w:t>xử</w:t>
      </w:r>
      <w:r w:rsidR="00F90D96" w:rsidRPr="00126020">
        <w:t xml:space="preserve"> </w:t>
      </w:r>
      <w:r w:rsidRPr="00126020">
        <w:t>lý</w:t>
      </w:r>
      <w:r w:rsidR="00F90D96" w:rsidRPr="00126020">
        <w:t xml:space="preserve"> </w:t>
      </w:r>
      <w:r w:rsidRPr="00126020">
        <w:t>dữ</w:t>
      </w:r>
      <w:r w:rsidR="00F90D96" w:rsidRPr="00126020">
        <w:t xml:space="preserve"> </w:t>
      </w:r>
      <w:r w:rsidRPr="00126020">
        <w:t>liệu</w:t>
      </w:r>
      <w:r w:rsidR="00F90D96" w:rsidRPr="00126020">
        <w:t xml:space="preserve"> </w:t>
      </w:r>
      <w:r w:rsidRPr="00126020">
        <w:t>cho</w:t>
      </w:r>
      <w:r w:rsidR="00F90D96" w:rsidRPr="00126020">
        <w:t xml:space="preserve"> </w:t>
      </w:r>
      <w:r w:rsidRPr="00126020">
        <w:t>LSTM</w:t>
      </w:r>
    </w:p>
    <w:p w14:paraId="3B1AFF4B" w14:textId="77777777" w:rsidR="008D5C88" w:rsidRDefault="000F7C40" w:rsidP="008D5C88">
      <w:pPr>
        <w:spacing w:line="360" w:lineRule="auto"/>
        <w:ind w:firstLine="567"/>
        <w:jc w:val="left"/>
      </w:pPr>
      <w:r w:rsidRPr="002E358C">
        <w:t>Dữ</w:t>
      </w:r>
      <w:r w:rsidR="00F90D96" w:rsidRPr="002E358C">
        <w:t xml:space="preserve"> </w:t>
      </w:r>
      <w:r w:rsidRPr="002E358C">
        <w:t>liệu</w:t>
      </w:r>
      <w:r w:rsidR="00F90D96" w:rsidRPr="002E358C">
        <w:t xml:space="preserve"> </w:t>
      </w:r>
      <w:r w:rsidRPr="002E358C">
        <w:t>ban</w:t>
      </w:r>
      <w:r w:rsidR="00F90D96" w:rsidRPr="002E358C">
        <w:t xml:space="preserve"> </w:t>
      </w:r>
      <w:r w:rsidRPr="002E358C">
        <w:t>đầu</w:t>
      </w:r>
      <w:r w:rsidR="00F90D96" w:rsidRPr="002E358C">
        <w:t xml:space="preserve"> </w:t>
      </w:r>
      <w:r w:rsidRPr="002E358C">
        <w:t>được</w:t>
      </w:r>
      <w:r w:rsidR="00F90D96" w:rsidRPr="002E358C">
        <w:t xml:space="preserve"> </w:t>
      </w:r>
      <w:r w:rsidRPr="002E358C">
        <w:t>xử</w:t>
      </w:r>
      <w:r w:rsidR="00F90D96" w:rsidRPr="002E358C">
        <w:t xml:space="preserve"> </w:t>
      </w:r>
      <w:r w:rsidRPr="002E358C">
        <w:t>lý</w:t>
      </w:r>
      <w:r w:rsidR="00F90D96" w:rsidRPr="002E358C">
        <w:t xml:space="preserve"> </w:t>
      </w:r>
      <w:r w:rsidRPr="002E358C">
        <w:t>và</w:t>
      </w:r>
      <w:r w:rsidR="00F90D96" w:rsidRPr="002E358C">
        <w:t xml:space="preserve"> </w:t>
      </w:r>
      <w:r w:rsidRPr="002E358C">
        <w:t>biến</w:t>
      </w:r>
      <w:r w:rsidR="00F90D96" w:rsidRPr="002E358C">
        <w:t xml:space="preserve"> </w:t>
      </w:r>
      <w:r w:rsidRPr="002E358C">
        <w:t>đổi</w:t>
      </w:r>
      <w:r w:rsidR="00F90D96" w:rsidRPr="002E358C">
        <w:t xml:space="preserve"> </w:t>
      </w:r>
      <w:r w:rsidRPr="002E358C">
        <w:t>từ</w:t>
      </w:r>
      <w:r w:rsidR="00F90D96" w:rsidRPr="002E358C">
        <w:t xml:space="preserve"> </w:t>
      </w:r>
      <w:r w:rsidRPr="002E358C">
        <w:t>định</w:t>
      </w:r>
      <w:r w:rsidR="00F90D96" w:rsidRPr="002E358C">
        <w:t xml:space="preserve"> </w:t>
      </w:r>
      <w:r w:rsidRPr="002E358C">
        <w:t>dạng</w:t>
      </w:r>
      <w:r w:rsidR="00F90D96" w:rsidRPr="002E358C">
        <w:t xml:space="preserve"> </w:t>
      </w:r>
      <w:r w:rsidRPr="002E358C">
        <w:t>rộng</w:t>
      </w:r>
      <w:r w:rsidR="00F90D96" w:rsidRPr="002E358C">
        <w:t xml:space="preserve"> </w:t>
      </w:r>
      <w:r w:rsidRPr="002E358C">
        <w:t>(wide)</w:t>
      </w:r>
      <w:r w:rsidR="00F90D96" w:rsidRPr="002E358C">
        <w:t xml:space="preserve"> </w:t>
      </w:r>
      <w:r w:rsidRPr="002E358C">
        <w:t>sang</w:t>
      </w:r>
      <w:r w:rsidR="00F90D96" w:rsidRPr="002E358C">
        <w:t xml:space="preserve"> </w:t>
      </w:r>
      <w:r w:rsidRPr="002E358C">
        <w:t>định</w:t>
      </w:r>
      <w:r w:rsidR="00F90D96" w:rsidRPr="002E358C">
        <w:t xml:space="preserve"> </w:t>
      </w:r>
      <w:r w:rsidRPr="002E358C">
        <w:t>dạng</w:t>
      </w:r>
      <w:r w:rsidR="00F90D96" w:rsidRPr="002E358C">
        <w:t xml:space="preserve"> </w:t>
      </w:r>
      <w:r w:rsidRPr="002E358C">
        <w:t>dài</w:t>
      </w:r>
      <w:r w:rsidR="00F90D96" w:rsidRPr="002E358C">
        <w:t xml:space="preserve"> </w:t>
      </w:r>
      <w:r w:rsidRPr="002E358C">
        <w:t>(long)</w:t>
      </w:r>
      <w:r w:rsidR="00F90D96" w:rsidRPr="002E358C">
        <w:t xml:space="preserve"> </w:t>
      </w:r>
      <w:r w:rsidRPr="002E358C">
        <w:t>để</w:t>
      </w:r>
      <w:r w:rsidR="00F90D96" w:rsidRPr="002E358C">
        <w:t xml:space="preserve"> </w:t>
      </w:r>
      <w:r w:rsidRPr="002E358C">
        <w:t>phù</w:t>
      </w:r>
      <w:r w:rsidR="00F90D96" w:rsidRPr="002E358C">
        <w:t xml:space="preserve"> </w:t>
      </w:r>
      <w:r w:rsidRPr="002E358C">
        <w:t>hợp</w:t>
      </w:r>
      <w:r w:rsidR="00F90D96" w:rsidRPr="002E358C">
        <w:t xml:space="preserve"> </w:t>
      </w:r>
      <w:r w:rsidRPr="002E358C">
        <w:t>với</w:t>
      </w:r>
      <w:r w:rsidR="00F90D96" w:rsidRPr="002E358C">
        <w:t xml:space="preserve"> </w:t>
      </w:r>
      <w:r w:rsidRPr="002E358C">
        <w:t>bài</w:t>
      </w:r>
      <w:r w:rsidR="00F90D96" w:rsidRPr="002E358C">
        <w:t xml:space="preserve"> </w:t>
      </w:r>
      <w:r w:rsidRPr="002E358C">
        <w:t>toán</w:t>
      </w:r>
      <w:r w:rsidR="00F90D96" w:rsidRPr="002E358C">
        <w:t xml:space="preserve"> </w:t>
      </w:r>
      <w:r w:rsidRPr="002E358C">
        <w:t>chuỗi</w:t>
      </w:r>
      <w:r w:rsidR="00F90D96" w:rsidRPr="002E358C">
        <w:t xml:space="preserve"> </w:t>
      </w:r>
      <w:r w:rsidRPr="002E358C">
        <w:t>thời</w:t>
      </w:r>
      <w:r w:rsidR="00F90D96" w:rsidRPr="002E358C">
        <w:t xml:space="preserve"> </w:t>
      </w:r>
      <w:r w:rsidRPr="002E358C">
        <w:t>gian.</w:t>
      </w:r>
      <w:r w:rsidR="00F90D96" w:rsidRPr="002E358C">
        <w:t xml:space="preserve"> </w:t>
      </w:r>
      <w:r w:rsidRPr="002E358C">
        <w:t>Các</w:t>
      </w:r>
      <w:r w:rsidR="00F90D96" w:rsidRPr="002E358C">
        <w:t xml:space="preserve"> </w:t>
      </w:r>
      <w:r w:rsidRPr="002E358C">
        <w:t>bước</w:t>
      </w:r>
      <w:r w:rsidR="00F90D96" w:rsidRPr="002E358C">
        <w:t xml:space="preserve"> </w:t>
      </w:r>
      <w:r w:rsidRPr="002E358C">
        <w:t>chính</w:t>
      </w:r>
      <w:r w:rsidR="00F90D96" w:rsidRPr="002E358C">
        <w:t xml:space="preserve"> </w:t>
      </w:r>
      <w:r w:rsidRPr="002E358C">
        <w:t>bao</w:t>
      </w:r>
      <w:r w:rsidR="00F90D96" w:rsidRPr="002E358C">
        <w:t xml:space="preserve"> </w:t>
      </w:r>
      <w:r w:rsidRPr="002E358C">
        <w:t>gồm:</w:t>
      </w:r>
    </w:p>
    <w:p w14:paraId="1CA8FBE2" w14:textId="77777777" w:rsidR="008D5C88" w:rsidRDefault="000F7C40" w:rsidP="00645B03">
      <w:pPr>
        <w:pStyle w:val="ListParagraph"/>
        <w:numPr>
          <w:ilvl w:val="0"/>
          <w:numId w:val="38"/>
        </w:numPr>
        <w:spacing w:line="360" w:lineRule="auto"/>
        <w:jc w:val="left"/>
      </w:pPr>
      <w:r w:rsidRPr="002E358C">
        <w:t>Loại</w:t>
      </w:r>
      <w:r w:rsidR="00F90D96" w:rsidRPr="002E358C">
        <w:t xml:space="preserve"> </w:t>
      </w:r>
      <w:r w:rsidRPr="002E358C">
        <w:t>bỏ</w:t>
      </w:r>
      <w:r w:rsidR="00F90D96" w:rsidRPr="002E358C">
        <w:t xml:space="preserve"> </w:t>
      </w:r>
      <w:r w:rsidRPr="002E358C">
        <w:t>giá</w:t>
      </w:r>
      <w:r w:rsidR="00F90D96" w:rsidRPr="002E358C">
        <w:t xml:space="preserve"> </w:t>
      </w:r>
      <w:r w:rsidRPr="002E358C">
        <w:t>trị</w:t>
      </w:r>
      <w:r w:rsidR="00F90D96" w:rsidRPr="002E358C">
        <w:t xml:space="preserve"> </w:t>
      </w:r>
      <w:r w:rsidRPr="002E358C">
        <w:t>thiếu</w:t>
      </w:r>
      <w:r w:rsidR="00F90D96" w:rsidRPr="002E358C">
        <w:t xml:space="preserve"> </w:t>
      </w:r>
      <w:r w:rsidRPr="002E358C">
        <w:t>và</w:t>
      </w:r>
      <w:r w:rsidR="00F90D96" w:rsidRPr="002E358C">
        <w:t xml:space="preserve"> </w:t>
      </w:r>
      <w:r w:rsidRPr="002E358C">
        <w:t>outliers</w:t>
      </w:r>
      <w:r w:rsidR="00F90D96" w:rsidRPr="002E358C">
        <w:t xml:space="preserve"> </w:t>
      </w:r>
      <w:r w:rsidRPr="002E358C">
        <w:t>bằng</w:t>
      </w:r>
      <w:r w:rsidR="00F90D96" w:rsidRPr="002E358C">
        <w:t xml:space="preserve"> </w:t>
      </w:r>
      <w:r w:rsidRPr="002E358C">
        <w:t>phương</w:t>
      </w:r>
      <w:r w:rsidR="00F90D96" w:rsidRPr="002E358C">
        <w:t xml:space="preserve"> </w:t>
      </w:r>
      <w:r w:rsidRPr="002E358C">
        <w:t>pháp</w:t>
      </w:r>
      <w:r w:rsidR="00F90D96" w:rsidRPr="002E358C">
        <w:t xml:space="preserve"> </w:t>
      </w:r>
      <w:r w:rsidRPr="002E358C">
        <w:t>IQR.</w:t>
      </w:r>
    </w:p>
    <w:p w14:paraId="7A34A7E6" w14:textId="77777777" w:rsidR="008D5C88" w:rsidRDefault="000F7C40" w:rsidP="00645B03">
      <w:pPr>
        <w:pStyle w:val="ListParagraph"/>
        <w:numPr>
          <w:ilvl w:val="0"/>
          <w:numId w:val="38"/>
        </w:numPr>
        <w:spacing w:line="360" w:lineRule="auto"/>
        <w:jc w:val="left"/>
      </w:pPr>
      <w:r w:rsidRPr="002E358C">
        <w:t>Mã</w:t>
      </w:r>
      <w:r w:rsidR="00F90D96" w:rsidRPr="002E358C">
        <w:t xml:space="preserve"> </w:t>
      </w:r>
      <w:r w:rsidRPr="002E358C">
        <w:t>hóa</w:t>
      </w:r>
      <w:r w:rsidR="00F90D96" w:rsidRPr="002E358C">
        <w:t xml:space="preserve"> </w:t>
      </w:r>
      <w:r w:rsidRPr="002E358C">
        <w:t>các</w:t>
      </w:r>
      <w:r w:rsidR="00F90D96" w:rsidRPr="002E358C">
        <w:t xml:space="preserve"> </w:t>
      </w:r>
      <w:r w:rsidRPr="002E358C">
        <w:t>biến</w:t>
      </w:r>
      <w:r w:rsidR="00F90D96" w:rsidRPr="002E358C">
        <w:t xml:space="preserve"> </w:t>
      </w:r>
      <w:r w:rsidRPr="002E358C">
        <w:t>phân</w:t>
      </w:r>
      <w:r w:rsidR="00F90D96" w:rsidRPr="002E358C">
        <w:t xml:space="preserve"> </w:t>
      </w:r>
      <w:r w:rsidRPr="002E358C">
        <w:t>loại</w:t>
      </w:r>
      <w:r w:rsidR="00F90D96" w:rsidRPr="002E358C">
        <w:t xml:space="preserve"> </w:t>
      </w:r>
      <w:r w:rsidRPr="002E358C">
        <w:t>như</w:t>
      </w:r>
      <w:r w:rsidR="00F90D96" w:rsidRPr="002E358C">
        <w:t xml:space="preserve"> </w:t>
      </w:r>
      <w:r w:rsidRPr="002E358C">
        <w:t>quốc</w:t>
      </w:r>
      <w:r w:rsidR="00F90D96" w:rsidRPr="002E358C">
        <w:t xml:space="preserve"> </w:t>
      </w:r>
      <w:r w:rsidRPr="002E358C">
        <w:t>gia,</w:t>
      </w:r>
      <w:r w:rsidR="00F90D96" w:rsidRPr="002E358C">
        <w:t xml:space="preserve"> </w:t>
      </w:r>
      <w:r w:rsidRPr="002E358C">
        <w:t>giới</w:t>
      </w:r>
      <w:r w:rsidR="00F90D96" w:rsidRPr="002E358C">
        <w:t xml:space="preserve"> </w:t>
      </w:r>
      <w:r w:rsidRPr="002E358C">
        <w:t>tính</w:t>
      </w:r>
      <w:r w:rsidR="00F90D96" w:rsidRPr="002E358C">
        <w:t xml:space="preserve"> </w:t>
      </w:r>
      <w:r w:rsidRPr="002E358C">
        <w:t>và</w:t>
      </w:r>
      <w:r w:rsidR="00F90D96" w:rsidRPr="002E358C">
        <w:t xml:space="preserve"> </w:t>
      </w:r>
      <w:r w:rsidRPr="002E358C">
        <w:t>nhóm</w:t>
      </w:r>
      <w:r w:rsidR="00F90D96" w:rsidRPr="002E358C">
        <w:t xml:space="preserve"> </w:t>
      </w:r>
      <w:r w:rsidRPr="002E358C">
        <w:t>tuổi</w:t>
      </w:r>
      <w:r w:rsidR="00F90D96" w:rsidRPr="002E358C">
        <w:t xml:space="preserve"> </w:t>
      </w:r>
      <w:r w:rsidRPr="002E358C">
        <w:t>bằng</w:t>
      </w:r>
      <w:r w:rsidR="00F90D96" w:rsidRPr="002E358C">
        <w:t xml:space="preserve"> </w:t>
      </w:r>
      <w:r w:rsidRPr="002E358C">
        <w:t>LabelEncoder.</w:t>
      </w:r>
    </w:p>
    <w:p w14:paraId="119DD1A5" w14:textId="73FC5446" w:rsidR="008D5C88" w:rsidRDefault="000F7C40" w:rsidP="00645B03">
      <w:pPr>
        <w:pStyle w:val="ListParagraph"/>
        <w:numPr>
          <w:ilvl w:val="0"/>
          <w:numId w:val="38"/>
        </w:numPr>
        <w:spacing w:line="360" w:lineRule="auto"/>
        <w:jc w:val="left"/>
      </w:pPr>
      <w:r w:rsidRPr="002E358C">
        <w:t>Chuẩn</w:t>
      </w:r>
      <w:r w:rsidR="00F90D96" w:rsidRPr="002E358C">
        <w:t xml:space="preserve"> </w:t>
      </w:r>
      <w:r w:rsidRPr="002E358C">
        <w:t>hóa</w:t>
      </w:r>
      <w:r w:rsidR="00F90D96" w:rsidRPr="002E358C">
        <w:t xml:space="preserve"> </w:t>
      </w:r>
      <w:r w:rsidRPr="002E358C">
        <w:t>dữ</w:t>
      </w:r>
      <w:r w:rsidR="00F90D96" w:rsidRPr="002E358C">
        <w:t xml:space="preserve"> </w:t>
      </w:r>
      <w:r w:rsidRPr="002E358C">
        <w:t>liệu</w:t>
      </w:r>
      <w:r w:rsidR="00F90D96" w:rsidRPr="002E358C">
        <w:t xml:space="preserve"> </w:t>
      </w:r>
      <w:r w:rsidRPr="002E358C">
        <w:t>bằng</w:t>
      </w:r>
      <w:r w:rsidR="00F90D96" w:rsidRPr="002E358C">
        <w:t xml:space="preserve"> </w:t>
      </w:r>
      <w:r w:rsidRPr="002E358C">
        <w:t>MinMaxScaler</w:t>
      </w:r>
      <w:r w:rsidR="00F90D96" w:rsidRPr="002E358C">
        <w:t xml:space="preserve"> </w:t>
      </w:r>
      <w:r w:rsidRPr="002E358C">
        <w:t>cho</w:t>
      </w:r>
      <w:r w:rsidR="00F90D96" w:rsidRPr="002E358C">
        <w:t xml:space="preserve"> </w:t>
      </w:r>
      <w:r w:rsidRPr="002E358C">
        <w:t>cả</w:t>
      </w:r>
      <w:r w:rsidR="00F90D96" w:rsidRPr="002E358C">
        <w:t xml:space="preserve"> </w:t>
      </w:r>
      <w:r w:rsidRPr="002E358C">
        <w:t>biến</w:t>
      </w:r>
      <w:r w:rsidR="00F90D96" w:rsidRPr="002E358C">
        <w:t xml:space="preserve"> </w:t>
      </w:r>
      <w:r w:rsidRPr="002E358C">
        <w:t>mục</w:t>
      </w:r>
      <w:r w:rsidR="00F90D96" w:rsidRPr="002E358C">
        <w:t xml:space="preserve"> </w:t>
      </w:r>
      <w:r w:rsidRPr="002E358C">
        <w:t>tiêu</w:t>
      </w:r>
      <w:r w:rsidR="00F90D96" w:rsidRPr="002E358C">
        <w:t xml:space="preserve"> </w:t>
      </w:r>
      <w:r w:rsidRPr="002E358C">
        <w:t>và</w:t>
      </w:r>
      <w:r w:rsidR="00F90D96" w:rsidRPr="002E358C">
        <w:t xml:space="preserve"> </w:t>
      </w:r>
      <w:r w:rsidRPr="002E358C">
        <w:t>biến</w:t>
      </w:r>
      <w:r w:rsidR="00F90D96" w:rsidRPr="002E358C">
        <w:t xml:space="preserve"> </w:t>
      </w:r>
      <w:r w:rsidRPr="002E358C">
        <w:t>thời</w:t>
      </w:r>
      <w:r w:rsidR="00F90D96" w:rsidRPr="002E358C">
        <w:t xml:space="preserve"> </w:t>
      </w:r>
      <w:r w:rsidRPr="002E358C">
        <w:t>gian</w:t>
      </w:r>
      <w:r w:rsidR="00F90D96" w:rsidRPr="002E358C">
        <w:t xml:space="preserve"> </w:t>
      </w:r>
      <w:r w:rsidRPr="002E358C">
        <w:t>để</w:t>
      </w:r>
      <w:r w:rsidR="00F90D96" w:rsidRPr="002E358C">
        <w:t xml:space="preserve"> </w:t>
      </w:r>
      <w:r w:rsidRPr="002E358C">
        <w:t>mô</w:t>
      </w:r>
      <w:r w:rsidR="00F90D96" w:rsidRPr="002E358C">
        <w:t xml:space="preserve"> </w:t>
      </w:r>
      <w:r w:rsidRPr="002E358C">
        <w:t>hình</w:t>
      </w:r>
      <w:r w:rsidR="00F90D96" w:rsidRPr="002E358C">
        <w:t xml:space="preserve"> </w:t>
      </w:r>
      <w:r w:rsidRPr="002E358C">
        <w:t>học</w:t>
      </w:r>
      <w:r w:rsidR="00F90D96" w:rsidRPr="002E358C">
        <w:t xml:space="preserve"> </w:t>
      </w:r>
      <w:r w:rsidRPr="002E358C">
        <w:t>hiệu</w:t>
      </w:r>
      <w:r w:rsidR="00F90D96" w:rsidRPr="002E358C">
        <w:t xml:space="preserve"> </w:t>
      </w:r>
      <w:r w:rsidRPr="002E358C">
        <w:t>quả</w:t>
      </w:r>
      <w:r w:rsidR="00F90D96" w:rsidRPr="002E358C">
        <w:t xml:space="preserve"> </w:t>
      </w:r>
      <w:r w:rsidRPr="002E358C">
        <w:t>hơn.</w:t>
      </w:r>
    </w:p>
    <w:p w14:paraId="2D1EC0E0" w14:textId="77777777" w:rsidR="00066CED" w:rsidRDefault="000F7C40" w:rsidP="00066CED">
      <w:pPr>
        <w:spacing w:line="360" w:lineRule="auto"/>
        <w:ind w:firstLine="567"/>
        <w:jc w:val="left"/>
      </w:pPr>
      <w:r w:rsidRPr="009B4FC9">
        <w:t>Sau</w:t>
      </w:r>
      <w:r w:rsidR="00F90D96" w:rsidRPr="009B4FC9">
        <w:t xml:space="preserve"> </w:t>
      </w:r>
      <w:r w:rsidRPr="009B4FC9">
        <w:t>xử</w:t>
      </w:r>
      <w:r w:rsidR="00F90D96" w:rsidRPr="009B4FC9">
        <w:t xml:space="preserve"> </w:t>
      </w:r>
      <w:r w:rsidRPr="009B4FC9">
        <w:t>lý,</w:t>
      </w:r>
      <w:r w:rsidR="00F90D96" w:rsidRPr="009B4FC9">
        <w:t xml:space="preserve"> </w:t>
      </w:r>
      <w:r w:rsidRPr="009B4FC9">
        <w:t>dữ</w:t>
      </w:r>
      <w:r w:rsidR="00F90D96" w:rsidRPr="009B4FC9">
        <w:t xml:space="preserve"> </w:t>
      </w:r>
      <w:r w:rsidRPr="009B4FC9">
        <w:t>liệu</w:t>
      </w:r>
      <w:r w:rsidR="00F90D96" w:rsidRPr="009B4FC9">
        <w:t xml:space="preserve"> </w:t>
      </w:r>
      <w:r w:rsidRPr="009B4FC9">
        <w:t>được</w:t>
      </w:r>
      <w:r w:rsidR="00F90D96" w:rsidRPr="009B4FC9">
        <w:t xml:space="preserve"> </w:t>
      </w:r>
      <w:r w:rsidRPr="009B4FC9">
        <w:t>chuyển</w:t>
      </w:r>
      <w:r w:rsidR="00F90D96" w:rsidRPr="009B4FC9">
        <w:t xml:space="preserve"> </w:t>
      </w:r>
      <w:r w:rsidRPr="009B4FC9">
        <w:t>đổi</w:t>
      </w:r>
      <w:r w:rsidR="00F90D96" w:rsidRPr="009B4FC9">
        <w:t xml:space="preserve"> </w:t>
      </w:r>
      <w:r w:rsidRPr="009B4FC9">
        <w:t>thành</w:t>
      </w:r>
      <w:r w:rsidR="00F90D96" w:rsidRPr="009B4FC9">
        <w:t xml:space="preserve"> </w:t>
      </w:r>
      <w:r w:rsidRPr="009B4FC9">
        <w:t>các</w:t>
      </w:r>
      <w:r w:rsidR="00F90D96" w:rsidRPr="009B4FC9">
        <w:t xml:space="preserve"> </w:t>
      </w:r>
      <w:r w:rsidR="00F25068" w:rsidRPr="009B4FC9">
        <w:t xml:space="preserve">giá trị “time_steps = 5” được xác định sau quá trình kiểm thử, giúp mạng LSTM học đủ bối cảnh ngắn hạn của chuỗi thất nghiệp </w:t>
      </w:r>
      <w:r w:rsidRPr="009B4FC9">
        <w:t>và</w:t>
      </w:r>
      <w:r w:rsidR="00F90D96" w:rsidRPr="009B4FC9">
        <w:t xml:space="preserve"> </w:t>
      </w:r>
      <w:r w:rsidR="00F25068" w:rsidRPr="009B4FC9">
        <w:t>thêm Gaussian noise với “noise_level=0.01” trong code LSTM là một kỹ thuật tăng cường dữ liệu. Nó hoạt động bằng cách:</w:t>
      </w:r>
    </w:p>
    <w:p w14:paraId="48640C55" w14:textId="77777777" w:rsidR="00066CED" w:rsidRDefault="00F25068" w:rsidP="00645B03">
      <w:pPr>
        <w:pStyle w:val="ListParagraph"/>
        <w:numPr>
          <w:ilvl w:val="0"/>
          <w:numId w:val="38"/>
        </w:numPr>
        <w:spacing w:line="360" w:lineRule="auto"/>
        <w:jc w:val="left"/>
      </w:pPr>
      <w:r w:rsidRPr="009B4FC9">
        <w:t>Thêm một lượng nhiễu ngẫu nhiên nhỏ (từ phân phối chuẩn với độ lệch chuẩn 0.01 trên dữ liệu đã chuẩn hóa) vào mỗi chuỗi dữ liệu huấn luyện gốc.</w:t>
      </w:r>
    </w:p>
    <w:p w14:paraId="1AFA67BE" w14:textId="48218124" w:rsidR="00F25068" w:rsidRPr="009B4FC9" w:rsidRDefault="00F25068" w:rsidP="00645B03">
      <w:pPr>
        <w:pStyle w:val="ListParagraph"/>
        <w:numPr>
          <w:ilvl w:val="0"/>
          <w:numId w:val="38"/>
        </w:numPr>
        <w:spacing w:line="360" w:lineRule="auto"/>
        <w:jc w:val="left"/>
      </w:pPr>
      <w:r w:rsidRPr="009B4FC9">
        <w:t>Tạo ra các phiên bản "hơi khác" của dữ liệu huấn luyện.</w:t>
      </w:r>
    </w:p>
    <w:p w14:paraId="136AAA62" w14:textId="5A32D33A" w:rsidR="00F25068" w:rsidRPr="00066CED" w:rsidRDefault="00F25068" w:rsidP="0042196A">
      <w:pPr>
        <w:spacing w:line="360" w:lineRule="auto"/>
        <w:ind w:left="567"/>
      </w:pPr>
      <w:r w:rsidRPr="00066CED">
        <w:t>* Mục đích chính là:</w:t>
      </w:r>
    </w:p>
    <w:p w14:paraId="7E173A94" w14:textId="77777777" w:rsidR="00F25068" w:rsidRPr="009B4FC9" w:rsidRDefault="00F25068" w:rsidP="00645B03">
      <w:pPr>
        <w:pStyle w:val="ListParagraph"/>
        <w:numPr>
          <w:ilvl w:val="0"/>
          <w:numId w:val="39"/>
        </w:numPr>
        <w:spacing w:line="360" w:lineRule="auto"/>
      </w:pPr>
      <w:r w:rsidRPr="009B4FC9">
        <w:t>Tăng dữ liệu huấn luyện: Nhân đôi số lượng mẫu huấn luyện (mẫu gốc + mẫu nhiễu).</w:t>
      </w:r>
    </w:p>
    <w:p w14:paraId="5C2F3CD2" w14:textId="77777777" w:rsidR="00F25068" w:rsidRPr="009B4FC9" w:rsidRDefault="00F25068" w:rsidP="00645B03">
      <w:pPr>
        <w:pStyle w:val="ListParagraph"/>
        <w:numPr>
          <w:ilvl w:val="0"/>
          <w:numId w:val="39"/>
        </w:numPr>
        <w:spacing w:line="360" w:lineRule="auto"/>
      </w:pPr>
      <w:r w:rsidRPr="009B4FC9">
        <w:t>Tăng tính mạnh mẽ của mô hình: Giúp mô hình ít bị ảnh hưởng bởi sai số nhỏ trong dữ liệu.</w:t>
      </w:r>
    </w:p>
    <w:p w14:paraId="3CF11138" w14:textId="77777777" w:rsidR="00F25068" w:rsidRPr="009B4FC9" w:rsidRDefault="00F25068" w:rsidP="00645B03">
      <w:pPr>
        <w:pStyle w:val="ListParagraph"/>
        <w:numPr>
          <w:ilvl w:val="0"/>
          <w:numId w:val="39"/>
        </w:numPr>
        <w:spacing w:line="360" w:lineRule="auto"/>
      </w:pPr>
      <w:r w:rsidRPr="009B4FC9">
        <w:t>Chống overfitting: Ngăn mô hình "ghi nhớ" quá kỹ dữ liệu huấn luyện, giúp nó dự đoán tốt hơn trên dữ liệu mới.</w:t>
      </w:r>
    </w:p>
    <w:p w14:paraId="50080A1A" w14:textId="1C300A60" w:rsidR="00F25068" w:rsidRPr="009B4FC9" w:rsidRDefault="00F25068" w:rsidP="0042196A">
      <w:pPr>
        <w:spacing w:line="360" w:lineRule="auto"/>
        <w:ind w:firstLine="567"/>
      </w:pPr>
      <w:r w:rsidRPr="009B4FC9">
        <w:lastRenderedPageBreak/>
        <w:t>Đây là cách làm cho mô hình học từ nhiều biến thể dữ liệu hơn, giúp nó trở nên đáng tin cậy và tổng quát hóa tốt hơn.</w:t>
      </w:r>
    </w:p>
    <w:p w14:paraId="3142CB99" w14:textId="24F4173B" w:rsidR="000F7C40" w:rsidRPr="00066CED" w:rsidRDefault="000F7C40" w:rsidP="0042196A">
      <w:pPr>
        <w:spacing w:line="360" w:lineRule="auto"/>
        <w:ind w:firstLine="567"/>
        <w:jc w:val="left"/>
      </w:pPr>
      <w:r w:rsidRPr="00066CED">
        <w:t>b.</w:t>
      </w:r>
      <w:r w:rsidR="00F90D96" w:rsidRPr="00066CED">
        <w:t xml:space="preserve"> </w:t>
      </w:r>
      <w:r w:rsidRPr="00066CED">
        <w:t>Kiến</w:t>
      </w:r>
      <w:r w:rsidR="00F90D96" w:rsidRPr="00066CED">
        <w:t xml:space="preserve"> </w:t>
      </w:r>
      <w:r w:rsidRPr="00066CED">
        <w:t>trúc</w:t>
      </w:r>
      <w:r w:rsidR="00F90D96" w:rsidRPr="00066CED">
        <w:t xml:space="preserve"> </w:t>
      </w:r>
      <w:r w:rsidRPr="00066CED">
        <w:t>mô</w:t>
      </w:r>
      <w:r w:rsidR="00F90D96" w:rsidRPr="00066CED">
        <w:t xml:space="preserve"> </w:t>
      </w:r>
      <w:r w:rsidRPr="00066CED">
        <w:t>hình</w:t>
      </w:r>
      <w:r w:rsidR="00F90D96" w:rsidRPr="00066CED">
        <w:t xml:space="preserve"> </w:t>
      </w:r>
      <w:r w:rsidRPr="00066CED">
        <w:t>LSTM</w:t>
      </w:r>
    </w:p>
    <w:p w14:paraId="079499C2" w14:textId="77777777" w:rsidR="00DA2E87" w:rsidRPr="009B4FC9" w:rsidRDefault="000F7C40" w:rsidP="0042196A">
      <w:pPr>
        <w:spacing w:line="360" w:lineRule="auto"/>
        <w:ind w:firstLine="567"/>
      </w:pPr>
      <w:r w:rsidRPr="009B4FC9">
        <w:t>Mô</w:t>
      </w:r>
      <w:r w:rsidR="00F90D96" w:rsidRPr="009B4FC9">
        <w:t xml:space="preserve"> </w:t>
      </w:r>
      <w:r w:rsidRPr="009B4FC9">
        <w:t>hình</w:t>
      </w:r>
      <w:r w:rsidR="00F90D96" w:rsidRPr="009B4FC9">
        <w:t xml:space="preserve"> </w:t>
      </w:r>
      <w:r w:rsidRPr="009B4FC9">
        <w:t>được</w:t>
      </w:r>
      <w:r w:rsidR="00F90D96" w:rsidRPr="009B4FC9">
        <w:t xml:space="preserve"> </w:t>
      </w:r>
      <w:r w:rsidRPr="009B4FC9">
        <w:t>thiết</w:t>
      </w:r>
      <w:r w:rsidR="00F90D96" w:rsidRPr="009B4FC9">
        <w:t xml:space="preserve"> </w:t>
      </w:r>
      <w:r w:rsidRPr="009B4FC9">
        <w:t>kế</w:t>
      </w:r>
      <w:r w:rsidR="00F90D96" w:rsidRPr="009B4FC9">
        <w:t xml:space="preserve"> </w:t>
      </w:r>
      <w:r w:rsidRPr="009B4FC9">
        <w:t>dưới</w:t>
      </w:r>
      <w:r w:rsidR="00F90D96" w:rsidRPr="009B4FC9">
        <w:t xml:space="preserve"> </w:t>
      </w:r>
      <w:r w:rsidRPr="009B4FC9">
        <w:t>dạng</w:t>
      </w:r>
      <w:r w:rsidR="00F90D96" w:rsidRPr="009B4FC9">
        <w:t xml:space="preserve"> </w:t>
      </w:r>
      <w:r w:rsidRPr="009B4FC9">
        <w:t>Bidirectional</w:t>
      </w:r>
      <w:r w:rsidR="00F90D96" w:rsidRPr="009B4FC9">
        <w:t xml:space="preserve"> </w:t>
      </w:r>
      <w:r w:rsidRPr="009B4FC9">
        <w:t>LSTM</w:t>
      </w:r>
      <w:r w:rsidR="00F90D96" w:rsidRPr="009B4FC9">
        <w:t xml:space="preserve"> </w:t>
      </w:r>
      <w:r w:rsidRPr="009B4FC9">
        <w:t>nhiều</w:t>
      </w:r>
      <w:r w:rsidR="00F90D96" w:rsidRPr="009B4FC9">
        <w:t xml:space="preserve"> </w:t>
      </w:r>
      <w:r w:rsidRPr="009B4FC9">
        <w:t>lớp,</w:t>
      </w:r>
      <w:r w:rsidR="00F90D96" w:rsidRPr="009B4FC9">
        <w:t xml:space="preserve"> </w:t>
      </w:r>
      <w:r w:rsidRPr="009B4FC9">
        <w:t>kết</w:t>
      </w:r>
      <w:r w:rsidR="00F90D96" w:rsidRPr="009B4FC9">
        <w:t xml:space="preserve"> </w:t>
      </w:r>
      <w:r w:rsidRPr="009B4FC9">
        <w:t>hợp</w:t>
      </w:r>
      <w:r w:rsidR="00F90D96" w:rsidRPr="009B4FC9">
        <w:t xml:space="preserve"> </w:t>
      </w:r>
      <w:r w:rsidRPr="009B4FC9">
        <w:t>các</w:t>
      </w:r>
      <w:r w:rsidR="00F90D96" w:rsidRPr="009B4FC9">
        <w:t xml:space="preserve"> </w:t>
      </w:r>
      <w:r w:rsidRPr="009B4FC9">
        <w:t>kỹ</w:t>
      </w:r>
      <w:r w:rsidR="00F90D96" w:rsidRPr="009B4FC9">
        <w:t xml:space="preserve"> </w:t>
      </w:r>
      <w:r w:rsidRPr="009B4FC9">
        <w:t>thuật</w:t>
      </w:r>
      <w:r w:rsidR="00F90D96" w:rsidRPr="009B4FC9">
        <w:t xml:space="preserve"> </w:t>
      </w:r>
      <w:r w:rsidRPr="009B4FC9">
        <w:t>Dropout,</w:t>
      </w:r>
      <w:r w:rsidR="00F90D96" w:rsidRPr="009B4FC9">
        <w:t xml:space="preserve"> </w:t>
      </w:r>
      <w:r w:rsidRPr="009B4FC9">
        <w:t>Batch</w:t>
      </w:r>
      <w:r w:rsidR="00F90D96" w:rsidRPr="009B4FC9">
        <w:t xml:space="preserve"> </w:t>
      </w:r>
      <w:r w:rsidRPr="009B4FC9">
        <w:t>Normalization</w:t>
      </w:r>
      <w:r w:rsidR="00F90D96" w:rsidRPr="009B4FC9">
        <w:t xml:space="preserve"> </w:t>
      </w:r>
      <w:r w:rsidRPr="009B4FC9">
        <w:t>và</w:t>
      </w:r>
      <w:r w:rsidR="00F90D96" w:rsidRPr="009B4FC9">
        <w:t xml:space="preserve"> </w:t>
      </w:r>
      <w:r w:rsidRPr="009B4FC9">
        <w:t>Dense</w:t>
      </w:r>
      <w:r w:rsidR="00F90D96" w:rsidRPr="009B4FC9">
        <w:t xml:space="preserve"> </w:t>
      </w:r>
      <w:r w:rsidRPr="009B4FC9">
        <w:t>layers</w:t>
      </w:r>
      <w:r w:rsidR="00F90D96" w:rsidRPr="009B4FC9">
        <w:t xml:space="preserve"> </w:t>
      </w:r>
      <w:r w:rsidRPr="009B4FC9">
        <w:t>nhằm</w:t>
      </w:r>
      <w:r w:rsidR="00F90D96" w:rsidRPr="009B4FC9">
        <w:t xml:space="preserve"> </w:t>
      </w:r>
      <w:r w:rsidRPr="009B4FC9">
        <w:t>tăng</w:t>
      </w:r>
      <w:r w:rsidR="00F90D96" w:rsidRPr="009B4FC9">
        <w:t xml:space="preserve"> </w:t>
      </w:r>
      <w:r w:rsidRPr="009B4FC9">
        <w:t>cường</w:t>
      </w:r>
      <w:r w:rsidR="00F90D96" w:rsidRPr="009B4FC9">
        <w:t xml:space="preserve"> </w:t>
      </w:r>
      <w:r w:rsidRPr="009B4FC9">
        <w:t>khả</w:t>
      </w:r>
      <w:r w:rsidR="00F90D96" w:rsidRPr="009B4FC9">
        <w:t xml:space="preserve"> </w:t>
      </w:r>
      <w:r w:rsidRPr="009B4FC9">
        <w:t>năng</w:t>
      </w:r>
      <w:r w:rsidR="00F90D96" w:rsidRPr="009B4FC9">
        <w:t xml:space="preserve"> </w:t>
      </w:r>
      <w:r w:rsidR="00DA2E87" w:rsidRPr="009B4FC9">
        <w:t>học phi tuyến tính và ổn định trong quá trình huấn luyện</w:t>
      </w:r>
    </w:p>
    <w:p w14:paraId="20EB461A" w14:textId="77777777" w:rsidR="00066CED" w:rsidRDefault="000F7C40" w:rsidP="00645B03">
      <w:pPr>
        <w:pStyle w:val="Text"/>
        <w:numPr>
          <w:ilvl w:val="0"/>
          <w:numId w:val="40"/>
        </w:numPr>
        <w:spacing w:line="360" w:lineRule="auto"/>
      </w:pPr>
      <w:r w:rsidRPr="009B4FC9">
        <w:t>3</w:t>
      </w:r>
      <w:r w:rsidR="00F90D96" w:rsidRPr="009B4FC9">
        <w:t xml:space="preserve"> </w:t>
      </w:r>
      <w:r w:rsidRPr="009B4FC9">
        <w:t>lớp</w:t>
      </w:r>
      <w:r w:rsidR="00F90D96" w:rsidRPr="009B4FC9">
        <w:t xml:space="preserve"> </w:t>
      </w:r>
      <w:r w:rsidRPr="009B4FC9">
        <w:t>Bidirectional</w:t>
      </w:r>
      <w:r w:rsidR="00F90D96" w:rsidRPr="009B4FC9">
        <w:t xml:space="preserve"> </w:t>
      </w:r>
      <w:r w:rsidRPr="009B4FC9">
        <w:t>LSTM</w:t>
      </w:r>
      <w:r w:rsidR="00F90D96" w:rsidRPr="009B4FC9">
        <w:t xml:space="preserve"> </w:t>
      </w:r>
      <w:r w:rsidRPr="009B4FC9">
        <w:t>(128,</w:t>
      </w:r>
      <w:r w:rsidR="00F90D96" w:rsidRPr="009B4FC9">
        <w:t xml:space="preserve"> </w:t>
      </w:r>
      <w:r w:rsidRPr="009B4FC9">
        <w:t>64,</w:t>
      </w:r>
      <w:r w:rsidR="00F90D96" w:rsidRPr="009B4FC9">
        <w:t xml:space="preserve"> </w:t>
      </w:r>
      <w:r w:rsidRPr="009B4FC9">
        <w:t>32</w:t>
      </w:r>
      <w:r w:rsidR="00F90D96" w:rsidRPr="009B4FC9">
        <w:t xml:space="preserve"> </w:t>
      </w:r>
      <w:r w:rsidRPr="009B4FC9">
        <w:t>neurons)</w:t>
      </w:r>
      <w:r w:rsidR="00F90D96" w:rsidRPr="009B4FC9">
        <w:t xml:space="preserve"> </w:t>
      </w:r>
      <w:r w:rsidRPr="009B4FC9">
        <w:t>cho</w:t>
      </w:r>
      <w:r w:rsidR="00F90D96" w:rsidRPr="009B4FC9">
        <w:t xml:space="preserve"> </w:t>
      </w:r>
      <w:r w:rsidRPr="009B4FC9">
        <w:t>phép</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cả</w:t>
      </w:r>
      <w:r w:rsidR="00F90D96" w:rsidRPr="009B4FC9">
        <w:t xml:space="preserve"> </w:t>
      </w:r>
      <w:r w:rsidRPr="009B4FC9">
        <w:t>xu</w:t>
      </w:r>
      <w:r w:rsidR="00F90D96" w:rsidRPr="009B4FC9">
        <w:t xml:space="preserve"> </w:t>
      </w:r>
      <w:r w:rsidR="00DA2E87" w:rsidRPr="009B4FC9">
        <w:t>hướng</w:t>
      </w:r>
      <w:r w:rsidR="00C62304" w:rsidRPr="009B4FC9">
        <w:t xml:space="preserve"> </w:t>
      </w:r>
      <w:r w:rsidR="00DA2E87" w:rsidRPr="009B4FC9">
        <w:t>trước</w:t>
      </w:r>
      <w:r w:rsidR="00C62304" w:rsidRPr="009B4FC9">
        <w:t xml:space="preserve"> </w:t>
      </w:r>
      <w:r w:rsidR="00DA2E87" w:rsidRPr="009B4FC9">
        <w:t>và</w:t>
      </w:r>
      <w:r w:rsidR="00C62304" w:rsidRPr="009B4FC9">
        <w:t xml:space="preserve"> </w:t>
      </w:r>
      <w:r w:rsidR="00DA2E87" w:rsidRPr="009B4FC9">
        <w:t>sau</w:t>
      </w:r>
      <w:r w:rsidR="00C62304" w:rsidRPr="009B4FC9">
        <w:t xml:space="preserve"> </w:t>
      </w:r>
      <w:r w:rsidR="00DA2E87" w:rsidRPr="009B4FC9">
        <w:t>trong</w:t>
      </w:r>
      <w:r w:rsidR="00C62304" w:rsidRPr="009B4FC9">
        <w:t xml:space="preserve"> </w:t>
      </w:r>
      <w:r w:rsidR="00DA2E87" w:rsidRPr="009B4FC9">
        <w:t>chuỗi</w:t>
      </w:r>
      <w:r w:rsidR="00C62304" w:rsidRPr="009B4FC9">
        <w:t xml:space="preserve"> </w:t>
      </w:r>
      <w:r w:rsidR="00DA2E87" w:rsidRPr="009B4FC9">
        <w:t>thời</w:t>
      </w:r>
      <w:r w:rsidR="00C62304" w:rsidRPr="009B4FC9">
        <w:t xml:space="preserve"> </w:t>
      </w:r>
      <w:r w:rsidR="00DA2E87" w:rsidRPr="009B4FC9">
        <w:t>gian</w:t>
      </w:r>
    </w:p>
    <w:p w14:paraId="5D14D8B5" w14:textId="77777777" w:rsidR="00066CED" w:rsidRDefault="000F7C40" w:rsidP="00645B03">
      <w:pPr>
        <w:pStyle w:val="Text"/>
        <w:numPr>
          <w:ilvl w:val="0"/>
          <w:numId w:val="40"/>
        </w:numPr>
        <w:spacing w:line="360" w:lineRule="auto"/>
      </w:pPr>
      <w:r w:rsidRPr="009B4FC9">
        <w:t>Các</w:t>
      </w:r>
      <w:r w:rsidR="00F90D96" w:rsidRPr="009B4FC9">
        <w:t xml:space="preserve"> </w:t>
      </w:r>
      <w:r w:rsidRPr="009B4FC9">
        <w:t>lớp</w:t>
      </w:r>
      <w:r w:rsidR="00F90D96" w:rsidRPr="009B4FC9">
        <w:t xml:space="preserve"> </w:t>
      </w:r>
      <w:r w:rsidRPr="009B4FC9">
        <w:t>BatchNormalization</w:t>
      </w:r>
      <w:r w:rsidR="00F90D96" w:rsidRPr="009B4FC9">
        <w:t xml:space="preserve"> </w:t>
      </w:r>
      <w:r w:rsidRPr="009B4FC9">
        <w:t>và</w:t>
      </w:r>
      <w:r w:rsidR="00F90D96" w:rsidRPr="009B4FC9">
        <w:t xml:space="preserve"> </w:t>
      </w:r>
      <w:r w:rsidRPr="009B4FC9">
        <w:t>Dropout</w:t>
      </w:r>
      <w:r w:rsidR="00F90D96" w:rsidRPr="009B4FC9">
        <w:t xml:space="preserve"> </w:t>
      </w:r>
      <w:r w:rsidRPr="009B4FC9">
        <w:t>giúp</w:t>
      </w:r>
      <w:r w:rsidR="00F90D96" w:rsidRPr="009B4FC9">
        <w:t xml:space="preserve"> </w:t>
      </w:r>
      <w:r w:rsidRPr="009B4FC9">
        <w:t>ổn</w:t>
      </w:r>
      <w:r w:rsidR="00F90D96" w:rsidRPr="009B4FC9">
        <w:t xml:space="preserve"> </w:t>
      </w:r>
      <w:r w:rsidRPr="009B4FC9">
        <w:t>định</w:t>
      </w:r>
      <w:r w:rsidR="00F90D96" w:rsidRPr="009B4FC9">
        <w:t xml:space="preserve"> </w:t>
      </w:r>
      <w:r w:rsidRPr="009B4FC9">
        <w:t>quá</w:t>
      </w:r>
      <w:r w:rsidR="00F90D96" w:rsidRPr="009B4FC9">
        <w:t xml:space="preserve"> </w:t>
      </w:r>
      <w:r w:rsidRPr="009B4FC9">
        <w:t>trình</w:t>
      </w:r>
      <w:r w:rsidR="00F90D96" w:rsidRPr="009B4FC9">
        <w:t xml:space="preserve"> </w:t>
      </w:r>
      <w:r w:rsidRPr="009B4FC9">
        <w:t>học</w:t>
      </w:r>
      <w:r w:rsidR="00F90D96" w:rsidRPr="009B4FC9">
        <w:t xml:space="preserve"> </w:t>
      </w:r>
      <w:r w:rsidRPr="009B4FC9">
        <w:t>và</w:t>
      </w:r>
      <w:r w:rsidR="00F90D96" w:rsidRPr="009B4FC9">
        <w:t xml:space="preserve"> </w:t>
      </w:r>
      <w:r w:rsidRPr="009B4FC9">
        <w:t>tránh</w:t>
      </w:r>
      <w:r w:rsidR="00F90D96" w:rsidRPr="009B4FC9">
        <w:t xml:space="preserve"> </w:t>
      </w:r>
      <w:r w:rsidRPr="009B4FC9">
        <w:t>overfitting.</w:t>
      </w:r>
    </w:p>
    <w:p w14:paraId="0D6332D7" w14:textId="77777777" w:rsidR="00066CED" w:rsidRDefault="000F7C40" w:rsidP="00645B03">
      <w:pPr>
        <w:pStyle w:val="Text"/>
        <w:numPr>
          <w:ilvl w:val="0"/>
          <w:numId w:val="40"/>
        </w:numPr>
        <w:spacing w:line="360" w:lineRule="auto"/>
      </w:pPr>
      <w:r w:rsidRPr="009B4FC9">
        <w:t>Lớp</w:t>
      </w:r>
      <w:r w:rsidR="00F90D96" w:rsidRPr="009B4FC9">
        <w:t xml:space="preserve"> </w:t>
      </w:r>
      <w:r w:rsidRPr="009B4FC9">
        <w:t>đầu</w:t>
      </w:r>
      <w:r w:rsidR="00F90D96" w:rsidRPr="009B4FC9">
        <w:t xml:space="preserve"> </w:t>
      </w:r>
      <w:r w:rsidRPr="009B4FC9">
        <w:t>ra</w:t>
      </w:r>
      <w:r w:rsidR="00F90D96" w:rsidRPr="009B4FC9">
        <w:t xml:space="preserve"> </w:t>
      </w:r>
      <w:r w:rsidRPr="009B4FC9">
        <w:t>(output)</w:t>
      </w:r>
      <w:r w:rsidR="00F90D96" w:rsidRPr="009B4FC9">
        <w:t xml:space="preserve"> </w:t>
      </w:r>
      <w:r w:rsidRPr="009B4FC9">
        <w:t>sử</w:t>
      </w:r>
      <w:r w:rsidR="00F90D96" w:rsidRPr="009B4FC9">
        <w:t xml:space="preserve"> </w:t>
      </w:r>
      <w:r w:rsidRPr="009B4FC9">
        <w:t>dụng</w:t>
      </w:r>
      <w:r w:rsidR="00F90D96" w:rsidRPr="009B4FC9">
        <w:t xml:space="preserve"> </w:t>
      </w:r>
      <w:r w:rsidRPr="009B4FC9">
        <w:t>hàm</w:t>
      </w:r>
      <w:r w:rsidR="00F90D96" w:rsidRPr="009B4FC9">
        <w:t xml:space="preserve"> </w:t>
      </w:r>
      <w:r w:rsidRPr="009B4FC9">
        <w:t>kích</w:t>
      </w:r>
      <w:r w:rsidR="00F90D96" w:rsidRPr="009B4FC9">
        <w:t xml:space="preserve"> </w:t>
      </w:r>
      <w:r w:rsidRPr="009B4FC9">
        <w:t>hoạt</w:t>
      </w:r>
      <w:r w:rsidR="00F90D96" w:rsidRPr="009B4FC9">
        <w:t xml:space="preserve"> </w:t>
      </w:r>
      <w:r w:rsidRPr="009B4FC9">
        <w:t>sigmoid</w:t>
      </w:r>
      <w:r w:rsidR="00F90D96" w:rsidRPr="009B4FC9">
        <w:t xml:space="preserve"> </w:t>
      </w:r>
      <w:r w:rsidRPr="009B4FC9">
        <w:t>vì</w:t>
      </w:r>
      <w:r w:rsidR="00F90D96" w:rsidRPr="009B4FC9">
        <w:t xml:space="preserve"> </w:t>
      </w:r>
      <w:r w:rsidRPr="009B4FC9">
        <w:t>dữ</w:t>
      </w:r>
      <w:r w:rsidR="00F90D96" w:rsidRPr="009B4FC9">
        <w:t xml:space="preserve"> </w:t>
      </w:r>
      <w:r w:rsidRPr="009B4FC9">
        <w:t>liệu</w:t>
      </w:r>
      <w:r w:rsidR="00F90D96" w:rsidRPr="009B4FC9">
        <w:t xml:space="preserve"> </w:t>
      </w:r>
      <w:r w:rsidRPr="009B4FC9">
        <w:t>đã</w:t>
      </w:r>
      <w:r w:rsidR="00F90D96" w:rsidRPr="009B4FC9">
        <w:t xml:space="preserve"> </w:t>
      </w:r>
      <w:r w:rsidRPr="009B4FC9">
        <w:t>được</w:t>
      </w:r>
      <w:r w:rsidR="00F90D96" w:rsidRPr="009B4FC9">
        <w:t xml:space="preserve"> </w:t>
      </w:r>
      <w:r w:rsidRPr="009B4FC9">
        <w:t>chuẩn</w:t>
      </w:r>
      <w:r w:rsidR="00F90D96" w:rsidRPr="009B4FC9">
        <w:t xml:space="preserve"> </w:t>
      </w:r>
      <w:r w:rsidRPr="009B4FC9">
        <w:t>hóa</w:t>
      </w:r>
      <w:r w:rsidR="00F90D96" w:rsidRPr="009B4FC9">
        <w:t xml:space="preserve"> </w:t>
      </w:r>
      <w:r w:rsidRPr="009B4FC9">
        <w:t>trong</w:t>
      </w:r>
      <w:r w:rsidR="00F90D96" w:rsidRPr="009B4FC9">
        <w:t xml:space="preserve"> </w:t>
      </w:r>
      <w:r w:rsidRPr="009B4FC9">
        <w:t>khoảng</w:t>
      </w:r>
      <w:r w:rsidR="00F90D96" w:rsidRPr="009B4FC9">
        <w:t xml:space="preserve"> </w:t>
      </w:r>
      <w:r w:rsidRPr="009B4FC9">
        <w:t>[0,</w:t>
      </w:r>
      <w:r w:rsidR="00F90D96" w:rsidRPr="009B4FC9">
        <w:t xml:space="preserve"> </w:t>
      </w:r>
      <w:r w:rsidRPr="009B4FC9">
        <w:t>1].</w:t>
      </w:r>
    </w:p>
    <w:p w14:paraId="6A89787B" w14:textId="0AF5A90E" w:rsidR="000F7C40" w:rsidRPr="009B4FC9" w:rsidRDefault="000F7C40" w:rsidP="00645B03">
      <w:pPr>
        <w:pStyle w:val="Text"/>
        <w:numPr>
          <w:ilvl w:val="0"/>
          <w:numId w:val="40"/>
        </w:numPr>
        <w:spacing w:line="360" w:lineRule="auto"/>
      </w:pPr>
      <w:r w:rsidRPr="009B4FC9">
        <w:t>Mô</w:t>
      </w:r>
      <w:r w:rsidR="00F90D96" w:rsidRPr="009B4FC9">
        <w:t xml:space="preserve"> </w:t>
      </w:r>
      <w:r w:rsidRPr="009B4FC9">
        <w:t>hình</w:t>
      </w:r>
      <w:r w:rsidR="00F90D96" w:rsidRPr="009B4FC9">
        <w:t xml:space="preserve"> </w:t>
      </w:r>
      <w:r w:rsidRPr="009B4FC9">
        <w:t>được</w:t>
      </w:r>
      <w:r w:rsidR="00F90D96" w:rsidRPr="009B4FC9">
        <w:t xml:space="preserve"> </w:t>
      </w:r>
      <w:r w:rsidRPr="009B4FC9">
        <w:t>tối</w:t>
      </w:r>
      <w:r w:rsidR="00F90D96" w:rsidRPr="009B4FC9">
        <w:t xml:space="preserve"> </w:t>
      </w:r>
      <w:r w:rsidRPr="009B4FC9">
        <w:t>ưu</w:t>
      </w:r>
      <w:r w:rsidR="00F90D96" w:rsidRPr="009B4FC9">
        <w:t xml:space="preserve"> </w:t>
      </w:r>
      <w:r w:rsidRPr="009B4FC9">
        <w:t>hóa</w:t>
      </w:r>
      <w:r w:rsidR="00F90D96" w:rsidRPr="009B4FC9">
        <w:t xml:space="preserve"> </w:t>
      </w:r>
      <w:r w:rsidRPr="009B4FC9">
        <w:t>với</w:t>
      </w:r>
      <w:r w:rsidR="00F90D96" w:rsidRPr="009B4FC9">
        <w:t xml:space="preserve"> </w:t>
      </w:r>
      <w:r w:rsidRPr="009B4FC9">
        <w:t>Adam</w:t>
      </w:r>
      <w:r w:rsidR="00F90D96" w:rsidRPr="009B4FC9">
        <w:t xml:space="preserve"> </w:t>
      </w:r>
      <w:r w:rsidRPr="009B4FC9">
        <w:t>Optimizer</w:t>
      </w:r>
      <w:r w:rsidR="00F90D96" w:rsidRPr="009B4FC9">
        <w:t xml:space="preserve"> </w:t>
      </w:r>
      <w:r w:rsidRPr="009B4FC9">
        <w:t>và</w:t>
      </w:r>
      <w:r w:rsidR="00F90D96" w:rsidRPr="009B4FC9">
        <w:t xml:space="preserve"> </w:t>
      </w:r>
      <w:r w:rsidRPr="009B4FC9">
        <w:t>sử</w:t>
      </w:r>
      <w:r w:rsidR="00F90D96" w:rsidRPr="009B4FC9">
        <w:t xml:space="preserve"> </w:t>
      </w:r>
      <w:r w:rsidRPr="009B4FC9">
        <w:t>dụng</w:t>
      </w:r>
      <w:r w:rsidR="00F90D96" w:rsidRPr="009B4FC9">
        <w:t xml:space="preserve"> </w:t>
      </w:r>
      <w:r w:rsidRPr="009B4FC9">
        <w:t>Hàm</w:t>
      </w:r>
      <w:r w:rsidR="00F90D96" w:rsidRPr="009B4FC9">
        <w:t xml:space="preserve"> </w:t>
      </w:r>
      <w:r w:rsidRPr="009B4FC9">
        <w:t>mất</w:t>
      </w:r>
      <w:r w:rsidR="00F90D96" w:rsidRPr="009B4FC9">
        <w:t xml:space="preserve"> </w:t>
      </w:r>
      <w:r w:rsidRPr="009B4FC9">
        <w:t>mát</w:t>
      </w:r>
      <w:r w:rsidR="00F90D96" w:rsidRPr="009B4FC9">
        <w:t xml:space="preserve"> </w:t>
      </w:r>
      <w:r w:rsidRPr="009B4FC9">
        <w:t>Huber</w:t>
      </w:r>
      <w:r w:rsidR="00F90D96" w:rsidRPr="009B4FC9">
        <w:t xml:space="preserve"> </w:t>
      </w:r>
      <w:r w:rsidRPr="009B4FC9">
        <w:t>nhằm</w:t>
      </w:r>
      <w:r w:rsidR="00F90D96" w:rsidRPr="009B4FC9">
        <w:t xml:space="preserve"> </w:t>
      </w:r>
      <w:r w:rsidRPr="009B4FC9">
        <w:t>kết</w:t>
      </w:r>
      <w:r w:rsidR="00F90D96" w:rsidRPr="009B4FC9">
        <w:t xml:space="preserve"> </w:t>
      </w:r>
      <w:r w:rsidRPr="009B4FC9">
        <w:t>hợp</w:t>
      </w:r>
      <w:r w:rsidR="00F90D96" w:rsidRPr="009B4FC9">
        <w:t xml:space="preserve"> </w:t>
      </w:r>
      <w:r w:rsidRPr="009B4FC9">
        <w:t>lợi</w:t>
      </w:r>
      <w:r w:rsidR="00F90D96" w:rsidRPr="009B4FC9">
        <w:t xml:space="preserve"> </w:t>
      </w:r>
      <w:r w:rsidRPr="009B4FC9">
        <w:t>ích</w:t>
      </w:r>
      <w:r w:rsidR="00F90D96" w:rsidRPr="009B4FC9">
        <w:t xml:space="preserve"> </w:t>
      </w:r>
      <w:r w:rsidRPr="009B4FC9">
        <w:t>giữa</w:t>
      </w:r>
      <w:r w:rsidR="00F90D96" w:rsidRPr="009B4FC9">
        <w:t xml:space="preserve"> </w:t>
      </w:r>
      <w:r w:rsidRPr="009B4FC9">
        <w:t>MSE</w:t>
      </w:r>
      <w:r w:rsidR="00F90D96" w:rsidRPr="009B4FC9">
        <w:t xml:space="preserve"> </w:t>
      </w:r>
      <w:r w:rsidRPr="009B4FC9">
        <w:t>và</w:t>
      </w:r>
      <w:r w:rsidR="00F90D96" w:rsidRPr="009B4FC9">
        <w:t xml:space="preserve"> </w:t>
      </w:r>
      <w:r w:rsidRPr="009B4FC9">
        <w:t>MAE.</w:t>
      </w:r>
    </w:p>
    <w:p w14:paraId="36E006F6" w14:textId="11A1461A" w:rsidR="000F7C40" w:rsidRPr="00B40F05" w:rsidRDefault="000F7C40" w:rsidP="0042196A">
      <w:pPr>
        <w:spacing w:line="360" w:lineRule="auto"/>
        <w:ind w:firstLine="567"/>
        <w:jc w:val="left"/>
      </w:pPr>
      <w:r w:rsidRPr="00B40F05">
        <w:t>c.</w:t>
      </w:r>
      <w:r w:rsidR="00F90D96" w:rsidRPr="00B40F05">
        <w:t xml:space="preserve"> </w:t>
      </w:r>
      <w:r w:rsidRPr="00B40F05">
        <w:t>Huấn</w:t>
      </w:r>
      <w:r w:rsidR="00F90D96" w:rsidRPr="00B40F05">
        <w:t xml:space="preserve"> </w:t>
      </w:r>
      <w:r w:rsidRPr="00B40F05">
        <w:t>luyện</w:t>
      </w:r>
      <w:r w:rsidR="00F90D96" w:rsidRPr="00B40F05">
        <w:t xml:space="preserve"> </w:t>
      </w:r>
      <w:r w:rsidRPr="00B40F05">
        <w:t>mô</w:t>
      </w:r>
      <w:r w:rsidR="00F90D96" w:rsidRPr="00B40F05">
        <w:t xml:space="preserve"> </w:t>
      </w:r>
      <w:r w:rsidRPr="00B40F05">
        <w:t>hình</w:t>
      </w:r>
    </w:p>
    <w:p w14:paraId="76E45523" w14:textId="77777777" w:rsidR="00B40F05" w:rsidRDefault="000F7C40" w:rsidP="0042196A">
      <w:pPr>
        <w:spacing w:line="360" w:lineRule="auto"/>
        <w:ind w:firstLine="567"/>
      </w:pPr>
      <w:r w:rsidRPr="009B4FC9">
        <w:t>Việc</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mô</w:t>
      </w:r>
      <w:r w:rsidR="00F90D96" w:rsidRPr="009B4FC9">
        <w:t xml:space="preserve"> </w:t>
      </w:r>
      <w:r w:rsidRPr="009B4FC9">
        <w:t>hình</w:t>
      </w:r>
      <w:r w:rsidR="00F90D96" w:rsidRPr="009B4FC9">
        <w:t xml:space="preserve"> </w:t>
      </w:r>
      <w:r w:rsidRPr="009B4FC9">
        <w:t>sử</w:t>
      </w:r>
      <w:r w:rsidR="00F90D96" w:rsidRPr="009B4FC9">
        <w:t xml:space="preserve"> </w:t>
      </w:r>
      <w:r w:rsidRPr="009B4FC9">
        <w:t>dụng</w:t>
      </w:r>
      <w:r w:rsidR="00F90D96" w:rsidRPr="009B4FC9">
        <w:t xml:space="preserve"> </w:t>
      </w:r>
      <w:r w:rsidRPr="009B4FC9">
        <w:t>các</w:t>
      </w:r>
      <w:r w:rsidR="00F90D96" w:rsidRPr="009B4FC9">
        <w:t xml:space="preserve"> </w:t>
      </w:r>
      <w:r w:rsidRPr="009B4FC9">
        <w:t>kỹ</w:t>
      </w:r>
      <w:r w:rsidR="00F90D96" w:rsidRPr="009B4FC9">
        <w:t xml:space="preserve"> </w:t>
      </w:r>
      <w:r w:rsidRPr="009B4FC9">
        <w:t>thuật</w:t>
      </w:r>
      <w:r w:rsidR="00F90D96" w:rsidRPr="009B4FC9">
        <w:t xml:space="preserve"> </w:t>
      </w:r>
      <w:r w:rsidRPr="009B4FC9">
        <w:t>hiện</w:t>
      </w:r>
      <w:r w:rsidR="00F90D96" w:rsidRPr="009B4FC9">
        <w:t xml:space="preserve"> </w:t>
      </w:r>
      <w:r w:rsidRPr="009B4FC9">
        <w:t>đại:</w:t>
      </w:r>
    </w:p>
    <w:p w14:paraId="76D2CA25" w14:textId="77777777" w:rsidR="00B40F05" w:rsidRDefault="000F7C40" w:rsidP="00645B03">
      <w:pPr>
        <w:pStyle w:val="ListParagraph"/>
        <w:numPr>
          <w:ilvl w:val="0"/>
          <w:numId w:val="41"/>
        </w:numPr>
        <w:spacing w:line="360" w:lineRule="auto"/>
      </w:pPr>
      <w:r w:rsidRPr="009B4FC9">
        <w:t>EarlyStopping:</w:t>
      </w:r>
      <w:r w:rsidR="00F90D96" w:rsidRPr="009B4FC9">
        <w:t xml:space="preserve"> </w:t>
      </w:r>
      <w:r w:rsidRPr="009B4FC9">
        <w:t>Dừng</w:t>
      </w:r>
      <w:r w:rsidR="00F90D96" w:rsidRPr="009B4FC9">
        <w:t xml:space="preserve"> </w:t>
      </w:r>
      <w:r w:rsidRPr="009B4FC9">
        <w:t>sớm</w:t>
      </w:r>
      <w:r w:rsidR="00F90D96" w:rsidRPr="009B4FC9">
        <w:t xml:space="preserve"> </w:t>
      </w:r>
      <w:r w:rsidRPr="009B4FC9">
        <w:t>nếu</w:t>
      </w:r>
      <w:r w:rsidR="00F90D96" w:rsidRPr="009B4FC9">
        <w:t xml:space="preserve"> </w:t>
      </w:r>
      <w:r w:rsidRPr="009B4FC9">
        <w:t>không</w:t>
      </w:r>
      <w:r w:rsidR="00F90D96" w:rsidRPr="009B4FC9">
        <w:t xml:space="preserve"> </w:t>
      </w:r>
      <w:r w:rsidRPr="009B4FC9">
        <w:t>còn</w:t>
      </w:r>
      <w:r w:rsidR="00F90D96" w:rsidRPr="009B4FC9">
        <w:t xml:space="preserve"> </w:t>
      </w:r>
      <w:r w:rsidRPr="009B4FC9">
        <w:t>cải</w:t>
      </w:r>
      <w:r w:rsidR="00F90D96" w:rsidRPr="009B4FC9">
        <w:t xml:space="preserve"> </w:t>
      </w:r>
      <w:r w:rsidRPr="009B4FC9">
        <w:t>thiện</w:t>
      </w:r>
      <w:r w:rsidR="00F90D96" w:rsidRPr="009B4FC9">
        <w:t xml:space="preserve"> </w:t>
      </w:r>
      <w:r w:rsidRPr="009B4FC9">
        <w:t>trên</w:t>
      </w:r>
      <w:r w:rsidR="00F90D96" w:rsidRPr="009B4FC9">
        <w:t xml:space="preserve"> </w:t>
      </w:r>
      <w:r w:rsidRPr="009B4FC9">
        <w:t>tập</w:t>
      </w:r>
      <w:r w:rsidR="00F90D96" w:rsidRPr="009B4FC9">
        <w:t xml:space="preserve"> </w:t>
      </w:r>
      <w:r w:rsidRPr="009B4FC9">
        <w:t>validation.</w:t>
      </w:r>
    </w:p>
    <w:p w14:paraId="4AEC1F94" w14:textId="77777777" w:rsidR="00B15EBC" w:rsidRDefault="000F7C40" w:rsidP="00645B03">
      <w:pPr>
        <w:pStyle w:val="ListParagraph"/>
        <w:numPr>
          <w:ilvl w:val="0"/>
          <w:numId w:val="41"/>
        </w:numPr>
        <w:spacing w:line="360" w:lineRule="auto"/>
      </w:pPr>
      <w:r w:rsidRPr="009B4FC9">
        <w:t>ReduceLROnPlateau:</w:t>
      </w:r>
      <w:r w:rsidR="00F90D96" w:rsidRPr="009B4FC9">
        <w:t xml:space="preserve"> </w:t>
      </w:r>
      <w:r w:rsidRPr="009B4FC9">
        <w:t>Giảm</w:t>
      </w:r>
      <w:r w:rsidR="00F90D96" w:rsidRPr="009B4FC9">
        <w:t xml:space="preserve"> </w:t>
      </w:r>
      <w:r w:rsidRPr="009B4FC9">
        <w:t>learning</w:t>
      </w:r>
      <w:r w:rsidR="00F90D96" w:rsidRPr="009B4FC9">
        <w:t xml:space="preserve"> </w:t>
      </w:r>
      <w:r w:rsidRPr="009B4FC9">
        <w:t>rate</w:t>
      </w:r>
      <w:r w:rsidR="00F90D96" w:rsidRPr="009B4FC9">
        <w:t xml:space="preserve"> </w:t>
      </w:r>
      <w:r w:rsidRPr="009B4FC9">
        <w:t>nếu</w:t>
      </w:r>
      <w:r w:rsidR="00F90D96" w:rsidRPr="009B4FC9">
        <w:t xml:space="preserve"> </w:t>
      </w:r>
      <w:r w:rsidRPr="009B4FC9">
        <w:t>loss</w:t>
      </w:r>
      <w:r w:rsidR="00F90D96" w:rsidRPr="009B4FC9">
        <w:t xml:space="preserve"> </w:t>
      </w:r>
      <w:r w:rsidRPr="009B4FC9">
        <w:t>không</w:t>
      </w:r>
      <w:r w:rsidR="00F90D96" w:rsidRPr="009B4FC9">
        <w:t xml:space="preserve"> </w:t>
      </w:r>
      <w:r w:rsidRPr="009B4FC9">
        <w:t>cải</w:t>
      </w:r>
      <w:r w:rsidR="00F90D96" w:rsidRPr="009B4FC9">
        <w:t xml:space="preserve"> </w:t>
      </w:r>
      <w:r w:rsidRPr="009B4FC9">
        <w:t>thiện.</w:t>
      </w:r>
    </w:p>
    <w:p w14:paraId="06DC6A0F" w14:textId="77777777" w:rsidR="00B15EBC" w:rsidRDefault="000F7C40" w:rsidP="00645B03">
      <w:pPr>
        <w:pStyle w:val="ListParagraph"/>
        <w:numPr>
          <w:ilvl w:val="0"/>
          <w:numId w:val="41"/>
        </w:numPr>
        <w:spacing w:line="360" w:lineRule="auto"/>
      </w:pPr>
      <w:r w:rsidRPr="009B4FC9">
        <w:t>ModelCheckpoint:</w:t>
      </w:r>
      <w:r w:rsidR="00F90D96" w:rsidRPr="009B4FC9">
        <w:t xml:space="preserve"> </w:t>
      </w:r>
      <w:r w:rsidRPr="009B4FC9">
        <w:t>Lưu</w:t>
      </w:r>
      <w:r w:rsidR="00F90D96" w:rsidRPr="009B4FC9">
        <w:t xml:space="preserve"> </w:t>
      </w:r>
      <w:r w:rsidRPr="009B4FC9">
        <w:t>lại</w:t>
      </w:r>
      <w:r w:rsidR="00F90D96" w:rsidRPr="009B4FC9">
        <w:t xml:space="preserve"> </w:t>
      </w:r>
      <w:r w:rsidRPr="009B4FC9">
        <w:t>mô</w:t>
      </w:r>
      <w:r w:rsidR="00F90D96" w:rsidRPr="009B4FC9">
        <w:t xml:space="preserve"> </w:t>
      </w:r>
      <w:r w:rsidRPr="009B4FC9">
        <w:t>hình</w:t>
      </w:r>
      <w:r w:rsidR="00F90D96" w:rsidRPr="009B4FC9">
        <w:t xml:space="preserve"> </w:t>
      </w:r>
      <w:r w:rsidRPr="009B4FC9">
        <w:t>tốt</w:t>
      </w:r>
      <w:r w:rsidR="00F90D96" w:rsidRPr="009B4FC9">
        <w:t xml:space="preserve"> </w:t>
      </w:r>
      <w:r w:rsidRPr="009B4FC9">
        <w:t>nhất</w:t>
      </w:r>
      <w:r w:rsidR="00F90D96" w:rsidRPr="009B4FC9">
        <w:t xml:space="preserve"> </w:t>
      </w:r>
      <w:r w:rsidRPr="009B4FC9">
        <w:t>dựa</w:t>
      </w:r>
      <w:r w:rsidR="00F90D96" w:rsidRPr="009B4FC9">
        <w:t xml:space="preserve"> </w:t>
      </w:r>
      <w:r w:rsidRPr="009B4FC9">
        <w:t>trên</w:t>
      </w:r>
      <w:r w:rsidR="00F90D96" w:rsidRPr="009B4FC9">
        <w:t xml:space="preserve"> </w:t>
      </w:r>
      <w:r w:rsidRPr="009B4FC9">
        <w:t>val_loss.</w:t>
      </w:r>
    </w:p>
    <w:p w14:paraId="4B77E402" w14:textId="20C37E99" w:rsidR="000F7C40" w:rsidRPr="009B4FC9" w:rsidRDefault="000F7C40" w:rsidP="00B15EBC">
      <w:pPr>
        <w:spacing w:line="360" w:lineRule="auto"/>
        <w:ind w:firstLine="567"/>
      </w:pPr>
      <w:r w:rsidRPr="009B4FC9">
        <w:t>Kết</w:t>
      </w:r>
      <w:r w:rsidR="00F90D96" w:rsidRPr="009B4FC9">
        <w:t xml:space="preserve"> </w:t>
      </w:r>
      <w:r w:rsidRPr="009B4FC9">
        <w:t>quả</w:t>
      </w:r>
      <w:r w:rsidR="00F90D96" w:rsidRPr="009B4FC9">
        <w:t xml:space="preserve"> </w:t>
      </w:r>
      <w:r w:rsidRPr="009B4FC9">
        <w:t>quá</w:t>
      </w:r>
      <w:r w:rsidR="00F90D96" w:rsidRPr="009B4FC9">
        <w:t xml:space="preserve"> </w:t>
      </w:r>
      <w:r w:rsidRPr="009B4FC9">
        <w:t>trình</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cho</w:t>
      </w:r>
      <w:r w:rsidR="00F90D96" w:rsidRPr="009B4FC9">
        <w:t xml:space="preserve"> </w:t>
      </w:r>
      <w:r w:rsidRPr="009B4FC9">
        <w:t>thấy</w:t>
      </w:r>
      <w:r w:rsidR="00F90D96" w:rsidRPr="009B4FC9">
        <w:t xml:space="preserve"> </w:t>
      </w:r>
      <w:r w:rsidRPr="009B4FC9">
        <w:t>mô</w:t>
      </w:r>
      <w:r w:rsidR="00F90D96" w:rsidRPr="009B4FC9">
        <w:t xml:space="preserve"> </w:t>
      </w:r>
      <w:r w:rsidRPr="009B4FC9">
        <w:t>hình</w:t>
      </w:r>
      <w:r w:rsidR="00F90D96" w:rsidRPr="009B4FC9">
        <w:t xml:space="preserve"> </w:t>
      </w:r>
      <w:r w:rsidRPr="009B4FC9">
        <w:t>hội</w:t>
      </w:r>
      <w:r w:rsidR="00F90D96" w:rsidRPr="009B4FC9">
        <w:t xml:space="preserve"> </w:t>
      </w:r>
      <w:r w:rsidRPr="009B4FC9">
        <w:t>tụ</w:t>
      </w:r>
      <w:r w:rsidR="00F90D96" w:rsidRPr="009B4FC9">
        <w:t xml:space="preserve"> </w:t>
      </w:r>
      <w:r w:rsidRPr="009B4FC9">
        <w:t>tốt</w:t>
      </w:r>
      <w:r w:rsidR="00F90D96" w:rsidRPr="009B4FC9">
        <w:t xml:space="preserve"> </w:t>
      </w:r>
      <w:r w:rsidRPr="009B4FC9">
        <w:t>và</w:t>
      </w:r>
      <w:r w:rsidR="00F90D96" w:rsidRPr="009B4FC9">
        <w:t xml:space="preserve"> </w:t>
      </w:r>
      <w:r w:rsidRPr="009B4FC9">
        <w:t>tránh</w:t>
      </w:r>
      <w:r w:rsidR="00F90D96" w:rsidRPr="009B4FC9">
        <w:t xml:space="preserve"> </w:t>
      </w:r>
      <w:r w:rsidRPr="009B4FC9">
        <w:t>được</w:t>
      </w:r>
      <w:r w:rsidR="00F90D96" w:rsidRPr="009B4FC9">
        <w:t xml:space="preserve"> </w:t>
      </w:r>
      <w:r w:rsidRPr="009B4FC9">
        <w:t>hiện</w:t>
      </w:r>
      <w:r w:rsidR="00F90D96" w:rsidRPr="009B4FC9">
        <w:t xml:space="preserve"> </w:t>
      </w:r>
      <w:r w:rsidRPr="009B4FC9">
        <w:t>tượng</w:t>
      </w:r>
      <w:r w:rsidR="00F90D96" w:rsidRPr="009B4FC9">
        <w:t xml:space="preserve"> </w:t>
      </w:r>
      <w:r w:rsidRPr="009B4FC9">
        <w:t>overfitting.</w:t>
      </w:r>
    </w:p>
    <w:p w14:paraId="5172F5FF" w14:textId="1E2B3E36" w:rsidR="000F7C40" w:rsidRPr="00B15EBC" w:rsidRDefault="000F7C40" w:rsidP="0042196A">
      <w:pPr>
        <w:spacing w:line="360" w:lineRule="auto"/>
        <w:jc w:val="left"/>
      </w:pPr>
      <w:r w:rsidRPr="00B15EBC">
        <w:t>d.</w:t>
      </w:r>
      <w:r w:rsidR="00F90D96" w:rsidRPr="00B15EBC">
        <w:t xml:space="preserve"> </w:t>
      </w:r>
      <w:r w:rsidRPr="00B15EBC">
        <w:t>Đánh</w:t>
      </w:r>
      <w:r w:rsidR="00F90D96" w:rsidRPr="00B15EBC">
        <w:t xml:space="preserve"> </w:t>
      </w:r>
      <w:r w:rsidRPr="00B15EBC">
        <w:t>giá</w:t>
      </w:r>
      <w:r w:rsidR="00F90D96" w:rsidRPr="00B15EBC">
        <w:t xml:space="preserve"> </w:t>
      </w:r>
      <w:r w:rsidRPr="00B15EBC">
        <w:t>hiệu</w:t>
      </w:r>
      <w:r w:rsidR="00F90D96" w:rsidRPr="00B15EBC">
        <w:t xml:space="preserve"> </w:t>
      </w:r>
      <w:r w:rsidRPr="00B15EBC">
        <w:t>suất</w:t>
      </w:r>
      <w:r w:rsidR="00F90D96" w:rsidRPr="00B15EBC">
        <w:t xml:space="preserve"> </w:t>
      </w:r>
      <w:r w:rsidRPr="00B15EBC">
        <w:t>mô</w:t>
      </w:r>
      <w:r w:rsidR="00F90D96" w:rsidRPr="00B15EBC">
        <w:t xml:space="preserve"> </w:t>
      </w:r>
      <w:r w:rsidRPr="00B15EBC">
        <w:t>hình</w:t>
      </w:r>
    </w:p>
    <w:p w14:paraId="08038A21" w14:textId="77777777" w:rsidR="00B15EBC" w:rsidRDefault="000F7C40" w:rsidP="00B15EBC">
      <w:pPr>
        <w:spacing w:line="360" w:lineRule="auto"/>
        <w:ind w:firstLine="567"/>
      </w:pPr>
      <w:r w:rsidRPr="009B4FC9">
        <w:t>Sau</w:t>
      </w:r>
      <w:r w:rsidR="00F90D96" w:rsidRPr="009B4FC9">
        <w:t xml:space="preserve"> </w:t>
      </w:r>
      <w:r w:rsidRPr="009B4FC9">
        <w:t>khi</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mô</w:t>
      </w:r>
      <w:r w:rsidR="00F90D96" w:rsidRPr="009B4FC9">
        <w:t xml:space="preserve"> </w:t>
      </w:r>
      <w:r w:rsidRPr="009B4FC9">
        <w:t>hình</w:t>
      </w:r>
      <w:r w:rsidR="00F90D96" w:rsidRPr="009B4FC9">
        <w:t xml:space="preserve"> </w:t>
      </w:r>
      <w:r w:rsidRPr="009B4FC9">
        <w:t>được</w:t>
      </w:r>
      <w:r w:rsidR="00F90D96" w:rsidRPr="009B4FC9">
        <w:t xml:space="preserve"> </w:t>
      </w:r>
      <w:r w:rsidRPr="009B4FC9">
        <w:t>đánh</w:t>
      </w:r>
      <w:r w:rsidR="00F90D96" w:rsidRPr="009B4FC9">
        <w:t xml:space="preserve"> </w:t>
      </w:r>
      <w:r w:rsidRPr="009B4FC9">
        <w:t>giá</w:t>
      </w:r>
      <w:r w:rsidR="00F90D96" w:rsidRPr="009B4FC9">
        <w:t xml:space="preserve"> </w:t>
      </w:r>
      <w:r w:rsidRPr="009B4FC9">
        <w:t>trên</w:t>
      </w:r>
      <w:r w:rsidR="00F90D96" w:rsidRPr="009B4FC9">
        <w:t xml:space="preserve"> </w:t>
      </w:r>
      <w:r w:rsidRPr="009B4FC9">
        <w:t>tập</w:t>
      </w:r>
      <w:r w:rsidR="00F90D96" w:rsidRPr="009B4FC9">
        <w:t xml:space="preserve"> </w:t>
      </w:r>
      <w:r w:rsidRPr="009B4FC9">
        <w:t>kiểm</w:t>
      </w:r>
      <w:r w:rsidR="00F90D96" w:rsidRPr="009B4FC9">
        <w:t xml:space="preserve"> </w:t>
      </w:r>
      <w:r w:rsidRPr="009B4FC9">
        <w:t>tra:</w:t>
      </w:r>
    </w:p>
    <w:p w14:paraId="21AC6666" w14:textId="77777777" w:rsidR="004D599A" w:rsidRDefault="008B6FB8" w:rsidP="00B15EBC">
      <w:pPr>
        <w:spacing w:line="360" w:lineRule="auto"/>
      </w:pPr>
      <w:r>
        <w:t xml:space="preserve">+ </w:t>
      </w:r>
      <w:r w:rsidR="000F7C40" w:rsidRPr="009B4FC9">
        <w:t>MAE:</w:t>
      </w:r>
      <w:r w:rsidR="00F90D96" w:rsidRPr="009B4FC9">
        <w:t xml:space="preserve"> </w:t>
      </w:r>
      <w:r w:rsidR="000F7C40" w:rsidRPr="009B4FC9">
        <w:t>0.9847</w:t>
      </w:r>
      <w:r w:rsidR="000F7C40" w:rsidRPr="009B4FC9">
        <w:br/>
      </w:r>
      <w:r>
        <w:t xml:space="preserve">+ </w:t>
      </w:r>
      <w:r w:rsidR="000F7C40" w:rsidRPr="009B4FC9">
        <w:t>MSE:</w:t>
      </w:r>
      <w:r w:rsidR="00F90D96" w:rsidRPr="009B4FC9">
        <w:t xml:space="preserve"> </w:t>
      </w:r>
      <w:r w:rsidR="000F7C40" w:rsidRPr="009B4FC9">
        <w:t>2.4961</w:t>
      </w:r>
      <w:r w:rsidR="000F7C40" w:rsidRPr="009B4FC9">
        <w:br/>
      </w:r>
      <w:r>
        <w:t xml:space="preserve">+ </w:t>
      </w:r>
      <w:r w:rsidR="000F7C40" w:rsidRPr="009B4FC9">
        <w:t>RMSE:</w:t>
      </w:r>
      <w:r w:rsidR="00F90D96" w:rsidRPr="009B4FC9">
        <w:t xml:space="preserve"> </w:t>
      </w:r>
      <w:r w:rsidR="000F7C40" w:rsidRPr="009B4FC9">
        <w:t>1.5793</w:t>
      </w:r>
      <w:r w:rsidR="000F7C40" w:rsidRPr="009B4FC9">
        <w:br/>
      </w:r>
      <w:r>
        <w:t xml:space="preserve">+ </w:t>
      </w:r>
      <w:r w:rsidR="000F7C40" w:rsidRPr="009B4FC9">
        <w:t>R²:</w:t>
      </w:r>
      <w:r w:rsidR="00F90D96" w:rsidRPr="009B4FC9">
        <w:t xml:space="preserve"> </w:t>
      </w:r>
      <w:r w:rsidR="000F7C40" w:rsidRPr="009B4FC9">
        <w:t>0.9804</w:t>
      </w:r>
    </w:p>
    <w:p w14:paraId="4254063D" w14:textId="2C5706CB" w:rsidR="000F7C40" w:rsidRPr="009B4FC9" w:rsidRDefault="000F7C40" w:rsidP="004D599A">
      <w:pPr>
        <w:spacing w:line="360" w:lineRule="auto"/>
        <w:ind w:firstLine="567"/>
      </w:pPr>
      <w:r w:rsidRPr="009B4FC9">
        <w:lastRenderedPageBreak/>
        <w:t>Đây</w:t>
      </w:r>
      <w:r w:rsidR="00F90D96" w:rsidRPr="009B4FC9">
        <w:t xml:space="preserve"> </w:t>
      </w:r>
      <w:r w:rsidRPr="009B4FC9">
        <w:t>là</w:t>
      </w:r>
      <w:r w:rsidR="00F90D96" w:rsidRPr="009B4FC9">
        <w:t xml:space="preserve"> </w:t>
      </w:r>
      <w:r w:rsidRPr="009B4FC9">
        <w:t>các</w:t>
      </w:r>
      <w:r w:rsidR="00F90D96" w:rsidRPr="009B4FC9">
        <w:t xml:space="preserve"> </w:t>
      </w:r>
      <w:r w:rsidRPr="009B4FC9">
        <w:t>kết</w:t>
      </w:r>
      <w:r w:rsidR="00F90D96" w:rsidRPr="009B4FC9">
        <w:t xml:space="preserve"> </w:t>
      </w:r>
      <w:r w:rsidRPr="009B4FC9">
        <w:t>quả</w:t>
      </w:r>
      <w:r w:rsidR="00F90D96" w:rsidRPr="009B4FC9">
        <w:t xml:space="preserve"> </w:t>
      </w:r>
      <w:r w:rsidRPr="009B4FC9">
        <w:t>rất</w:t>
      </w:r>
      <w:r w:rsidR="00F90D96" w:rsidRPr="009B4FC9">
        <w:t xml:space="preserve"> </w:t>
      </w:r>
      <w:r w:rsidRPr="009B4FC9">
        <w:t>tốt,</w:t>
      </w:r>
      <w:r w:rsidR="00F90D96" w:rsidRPr="009B4FC9">
        <w:t xml:space="preserve"> </w:t>
      </w:r>
      <w:r w:rsidRPr="009B4FC9">
        <w:t>thể</w:t>
      </w:r>
      <w:r w:rsidR="00F90D96" w:rsidRPr="009B4FC9">
        <w:t xml:space="preserve"> </w:t>
      </w:r>
      <w:r w:rsidRPr="009B4FC9">
        <w:t>hiện</w:t>
      </w:r>
      <w:r w:rsidR="00F90D96" w:rsidRPr="009B4FC9">
        <w:t xml:space="preserve"> </w:t>
      </w:r>
      <w:r w:rsidRPr="009B4FC9">
        <w:t>mô</w:t>
      </w:r>
      <w:r w:rsidR="00F90D96" w:rsidRPr="009B4FC9">
        <w:t xml:space="preserve"> </w:t>
      </w:r>
      <w:r w:rsidRPr="009B4FC9">
        <w:t>hình</w:t>
      </w:r>
      <w:r w:rsidR="00F90D96" w:rsidRPr="009B4FC9">
        <w:t xml:space="preserve"> </w:t>
      </w:r>
      <w:r w:rsidRPr="009B4FC9">
        <w:t>có</w:t>
      </w:r>
      <w:r w:rsidR="00F90D96" w:rsidRPr="009B4FC9">
        <w:t xml:space="preserve"> </w:t>
      </w:r>
      <w:r w:rsidRPr="009B4FC9">
        <w:t>khả</w:t>
      </w:r>
      <w:r w:rsidR="00F90D96" w:rsidRPr="009B4FC9">
        <w:t xml:space="preserve"> </w:t>
      </w:r>
      <w:r w:rsidRPr="009B4FC9">
        <w:t>năng</w:t>
      </w:r>
      <w:r w:rsidR="00F90D96" w:rsidRPr="009B4FC9">
        <w:t xml:space="preserve"> </w:t>
      </w:r>
      <w:r w:rsidRPr="009B4FC9">
        <w:t>dự</w:t>
      </w:r>
      <w:r w:rsidR="00F90D96" w:rsidRPr="009B4FC9">
        <w:t xml:space="preserve"> </w:t>
      </w:r>
      <w:r w:rsidRPr="009B4FC9">
        <w:t>đoán</w:t>
      </w:r>
      <w:r w:rsidR="00F90D96" w:rsidRPr="009B4FC9">
        <w:t xml:space="preserve"> </w:t>
      </w:r>
      <w:r w:rsidRPr="009B4FC9">
        <w:t>chính</w:t>
      </w:r>
      <w:r w:rsidR="00F90D96" w:rsidRPr="009B4FC9">
        <w:t xml:space="preserve"> </w:t>
      </w:r>
      <w:r w:rsidRPr="009B4FC9">
        <w:t>xác</w:t>
      </w:r>
      <w:r w:rsidR="00F90D96" w:rsidRPr="009B4FC9">
        <w:t xml:space="preserve"> </w:t>
      </w:r>
      <w:r w:rsidRPr="009B4FC9">
        <w:t>cao,</w:t>
      </w:r>
      <w:r w:rsidR="00F90D96" w:rsidRPr="009B4FC9">
        <w:t xml:space="preserve"> </w:t>
      </w:r>
      <w:r w:rsidRPr="009B4FC9">
        <w:t>thậm</w:t>
      </w:r>
      <w:r w:rsidR="00F90D96" w:rsidRPr="009B4FC9">
        <w:t xml:space="preserve"> </w:t>
      </w:r>
      <w:r w:rsidRPr="009B4FC9">
        <w:t>chí</w:t>
      </w:r>
      <w:r w:rsidR="00F90D96" w:rsidRPr="009B4FC9">
        <w:t xml:space="preserve"> </w:t>
      </w:r>
      <w:r w:rsidRPr="009B4FC9">
        <w:t>vượt</w:t>
      </w:r>
      <w:r w:rsidR="00F90D96" w:rsidRPr="009B4FC9">
        <w:t xml:space="preserve"> </w:t>
      </w:r>
      <w:r w:rsidRPr="009B4FC9">
        <w:t>qua</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máy</w:t>
      </w:r>
      <w:r w:rsidR="00F90D96" w:rsidRPr="009B4FC9">
        <w:t xml:space="preserve"> </w:t>
      </w:r>
      <w:r w:rsidRPr="009B4FC9">
        <w:t>như</w:t>
      </w:r>
      <w:r w:rsidR="00F90D96" w:rsidRPr="009B4FC9">
        <w:t xml:space="preserve"> </w:t>
      </w:r>
      <w:r w:rsidRPr="009B4FC9">
        <w:t>XGBoost</w:t>
      </w:r>
      <w:r w:rsidR="00F90D96" w:rsidRPr="009B4FC9">
        <w:t xml:space="preserve"> </w:t>
      </w:r>
      <w:r w:rsidRPr="009B4FC9">
        <w:t>về</w:t>
      </w:r>
      <w:r w:rsidR="00F90D96" w:rsidRPr="009B4FC9">
        <w:t xml:space="preserve"> </w:t>
      </w:r>
      <w:r w:rsidRPr="009B4FC9">
        <w:t>độ</w:t>
      </w:r>
      <w:r w:rsidR="00F90D96" w:rsidRPr="009B4FC9">
        <w:t xml:space="preserve"> </w:t>
      </w:r>
      <w:r w:rsidRPr="009B4FC9">
        <w:t>khái</w:t>
      </w:r>
      <w:r w:rsidR="00F90D96" w:rsidRPr="009B4FC9">
        <w:t xml:space="preserve"> </w:t>
      </w:r>
      <w:r w:rsidRPr="009B4FC9">
        <w:t>quát</w:t>
      </w:r>
      <w:r w:rsidR="00F90D96" w:rsidRPr="009B4FC9">
        <w:t xml:space="preserve"> </w:t>
      </w:r>
      <w:r w:rsidRPr="009B4FC9">
        <w:t>hóa.</w:t>
      </w:r>
    </w:p>
    <w:p w14:paraId="7D77533F" w14:textId="1578F254" w:rsidR="000F7C40" w:rsidRPr="00283618" w:rsidRDefault="000F7C40" w:rsidP="00645B03">
      <w:pPr>
        <w:pStyle w:val="ListParagraph"/>
        <w:numPr>
          <w:ilvl w:val="0"/>
          <w:numId w:val="42"/>
        </w:numPr>
        <w:spacing w:line="360" w:lineRule="auto"/>
      </w:pPr>
      <w:r w:rsidRPr="00283618">
        <w:t>Phân</w:t>
      </w:r>
      <w:r w:rsidR="00F90D96" w:rsidRPr="00283618">
        <w:t xml:space="preserve"> </w:t>
      </w:r>
      <w:r w:rsidRPr="00283618">
        <w:t>tích</w:t>
      </w:r>
      <w:r w:rsidR="00F90D96" w:rsidRPr="00283618">
        <w:t xml:space="preserve"> </w:t>
      </w:r>
      <w:r w:rsidRPr="00283618">
        <w:t>biểu</w:t>
      </w:r>
      <w:r w:rsidR="00F90D96" w:rsidRPr="00283618">
        <w:t xml:space="preserve"> </w:t>
      </w:r>
      <w:r w:rsidRPr="00283618">
        <w:t>đồ</w:t>
      </w:r>
      <w:r w:rsidR="00F90D96" w:rsidRPr="00283618">
        <w:t xml:space="preserve"> </w:t>
      </w:r>
      <w:r w:rsidRPr="00283618">
        <w:t>huấn</w:t>
      </w:r>
      <w:r w:rsidR="00F90D96" w:rsidRPr="00283618">
        <w:t xml:space="preserve"> </w:t>
      </w:r>
      <w:r w:rsidRPr="00283618">
        <w:t>luyện:</w:t>
      </w:r>
    </w:p>
    <w:p w14:paraId="687F23F6" w14:textId="709374DF" w:rsidR="00CC76E9" w:rsidRPr="009B4FC9" w:rsidRDefault="000F7C40" w:rsidP="0042196A">
      <w:pPr>
        <w:spacing w:before="0" w:after="0" w:line="360" w:lineRule="auto"/>
        <w:ind w:firstLine="567"/>
        <w:jc w:val="left"/>
      </w:pPr>
      <w:r w:rsidRPr="009B4FC9">
        <w:t>Hình</w:t>
      </w:r>
      <w:r w:rsidR="00F90D96" w:rsidRPr="009B4FC9">
        <w:t xml:space="preserve"> </w:t>
      </w:r>
      <w:r w:rsidRPr="009B4FC9">
        <w:t>ảnh</w:t>
      </w:r>
      <w:r w:rsidR="00F90D96" w:rsidRPr="009B4FC9">
        <w:t xml:space="preserve"> </w:t>
      </w:r>
      <w:r w:rsidRPr="009B4FC9">
        <w:t>dưới</w:t>
      </w:r>
      <w:r w:rsidR="00F90D96" w:rsidRPr="009B4FC9">
        <w:t xml:space="preserve"> </w:t>
      </w:r>
      <w:r w:rsidRPr="009B4FC9">
        <w:t>đây</w:t>
      </w:r>
      <w:r w:rsidR="00F90D96" w:rsidRPr="009B4FC9">
        <w:t xml:space="preserve"> </w:t>
      </w:r>
      <w:r w:rsidRPr="009B4FC9">
        <w:t>thể</w:t>
      </w:r>
      <w:r w:rsidR="00F90D96" w:rsidRPr="009B4FC9">
        <w:t xml:space="preserve"> </w:t>
      </w:r>
      <w:r w:rsidRPr="009B4FC9">
        <w:t>hiện</w:t>
      </w:r>
      <w:r w:rsidR="00F90D96" w:rsidRPr="009B4FC9">
        <w:t xml:space="preserve"> </w:t>
      </w:r>
      <w:r w:rsidRPr="009B4FC9">
        <w:t>quá</w:t>
      </w:r>
      <w:r w:rsidR="00F90D96" w:rsidRPr="009B4FC9">
        <w:t xml:space="preserve"> </w:t>
      </w:r>
      <w:r w:rsidRPr="009B4FC9">
        <w:t>trình</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mô</w:t>
      </w:r>
      <w:r w:rsidR="00F90D96" w:rsidRPr="009B4FC9">
        <w:t xml:space="preserve"> </w:t>
      </w:r>
      <w:r w:rsidRPr="009B4FC9">
        <w:t>hình</w:t>
      </w:r>
      <w:r w:rsidR="00F90D96" w:rsidRPr="009B4FC9">
        <w:t xml:space="preserve"> </w:t>
      </w:r>
      <w:r w:rsidRPr="009B4FC9">
        <w:t>qua</w:t>
      </w:r>
      <w:r w:rsidR="00F90D96" w:rsidRPr="009B4FC9">
        <w:t xml:space="preserve"> </w:t>
      </w:r>
      <w:r w:rsidRPr="009B4FC9">
        <w:t>50</w:t>
      </w:r>
      <w:r w:rsidR="00F90D96" w:rsidRPr="009B4FC9">
        <w:t xml:space="preserve"> </w:t>
      </w:r>
      <w:r w:rsidRPr="009B4FC9">
        <w:t>epoch,</w:t>
      </w:r>
      <w:r w:rsidR="00F90D96" w:rsidRPr="009B4FC9">
        <w:t xml:space="preserve"> </w:t>
      </w:r>
      <w:r w:rsidRPr="009B4FC9">
        <w:t>bao</w:t>
      </w:r>
      <w:r w:rsidR="00F90D96" w:rsidRPr="009B4FC9">
        <w:t xml:space="preserve"> </w:t>
      </w:r>
      <w:r w:rsidRPr="009B4FC9">
        <w:t>gồm</w:t>
      </w:r>
      <w:r w:rsidR="00F90D96" w:rsidRPr="009B4FC9">
        <w:t xml:space="preserve"> </w:t>
      </w:r>
      <w:r w:rsidRPr="009B4FC9">
        <w:t>biểu</w:t>
      </w:r>
      <w:r w:rsidR="00F90D96" w:rsidRPr="009B4FC9">
        <w:t xml:space="preserve"> </w:t>
      </w:r>
      <w:r w:rsidRPr="009B4FC9">
        <w:t>đồ</w:t>
      </w:r>
      <w:r w:rsidR="00F90D96" w:rsidRPr="009B4FC9">
        <w:t xml:space="preserve"> </w:t>
      </w:r>
      <w:r w:rsidRPr="009B4FC9">
        <w:t>Loss</w:t>
      </w:r>
      <w:r w:rsidR="00F90D96" w:rsidRPr="009B4FC9">
        <w:t xml:space="preserve"> </w:t>
      </w:r>
      <w:r w:rsidRPr="009B4FC9">
        <w:t>và</w:t>
      </w:r>
      <w:r w:rsidR="00F90D96" w:rsidRPr="009B4FC9">
        <w:t xml:space="preserve"> </w:t>
      </w:r>
      <w:r w:rsidRPr="009B4FC9">
        <w:t>MAE</w:t>
      </w:r>
      <w:r w:rsidR="00F90D96" w:rsidRPr="009B4FC9">
        <w:t xml:space="preserve"> </w:t>
      </w:r>
      <w:r w:rsidRPr="009B4FC9">
        <w:t>(Mean</w:t>
      </w:r>
      <w:r w:rsidR="00F90D96" w:rsidRPr="009B4FC9">
        <w:t xml:space="preserve"> </w:t>
      </w:r>
      <w:r w:rsidRPr="009B4FC9">
        <w:t>Absolute</w:t>
      </w:r>
      <w:r w:rsidR="00F90D96" w:rsidRPr="009B4FC9">
        <w:t xml:space="preserve"> </w:t>
      </w:r>
      <w:r w:rsidRPr="009B4FC9">
        <w:t>Error)</w:t>
      </w:r>
      <w:r w:rsidR="00F90D96" w:rsidRPr="009B4FC9">
        <w:t xml:space="preserve"> </w:t>
      </w:r>
      <w:r w:rsidRPr="009B4FC9">
        <w:t>cho</w:t>
      </w:r>
      <w:r w:rsidR="00F90D96" w:rsidRPr="009B4FC9">
        <w:t xml:space="preserve"> </w:t>
      </w:r>
      <w:r w:rsidRPr="009B4FC9">
        <w:t>cả</w:t>
      </w:r>
      <w:r w:rsidR="00F90D96" w:rsidRPr="009B4FC9">
        <w:t xml:space="preserve"> </w:t>
      </w:r>
      <w:r w:rsidRPr="009B4FC9">
        <w:t>tập</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và</w:t>
      </w:r>
      <w:r w:rsidR="00F90D96" w:rsidRPr="009B4FC9">
        <w:t xml:space="preserve"> </w:t>
      </w:r>
      <w:r w:rsidRPr="009B4FC9">
        <w:t>tập</w:t>
      </w:r>
      <w:r w:rsidR="00F90D96" w:rsidRPr="009B4FC9">
        <w:t xml:space="preserve"> </w:t>
      </w:r>
      <w:r w:rsidRPr="009B4FC9">
        <w:t>kiểm</w:t>
      </w:r>
      <w:r w:rsidR="00F90D96" w:rsidRPr="009B4FC9">
        <w:t xml:space="preserve"> </w:t>
      </w:r>
      <w:r w:rsidRPr="009B4FC9">
        <w:t>tra</w:t>
      </w:r>
      <w:r w:rsidR="00F90D96" w:rsidRPr="009B4FC9">
        <w:t xml:space="preserve"> </w:t>
      </w:r>
      <w:r w:rsidRPr="009B4FC9">
        <w:t>(validation):</w:t>
      </w:r>
    </w:p>
    <w:p w14:paraId="49814C10" w14:textId="2D0D0B81" w:rsidR="000F7C40" w:rsidRPr="009B4FC9" w:rsidRDefault="000F7C40" w:rsidP="0042196A">
      <w:pPr>
        <w:spacing w:before="0" w:after="0" w:line="360" w:lineRule="auto"/>
        <w:ind w:firstLine="567"/>
        <w:jc w:val="left"/>
      </w:pPr>
      <w:r w:rsidRPr="009B4FC9">
        <w:rPr>
          <w:noProof/>
        </w:rPr>
        <w:drawing>
          <wp:inline distT="0" distB="0" distL="0" distR="0" wp14:anchorId="2717758C" wp14:editId="539410AA">
            <wp:extent cx="5486400" cy="2116078"/>
            <wp:effectExtent l="0" t="0" r="0" b="0"/>
            <wp:docPr id="316207606" name="Picture 31620760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07606" name="Picture 316207606" descr="A screenshot of a graph&#10;&#10;AI-generated content may be incorrect."/>
                    <pic:cNvPicPr/>
                  </pic:nvPicPr>
                  <pic:blipFill>
                    <a:blip r:embed="rId29"/>
                    <a:stretch>
                      <a:fillRect/>
                    </a:stretch>
                  </pic:blipFill>
                  <pic:spPr>
                    <a:xfrm>
                      <a:off x="0" y="0"/>
                      <a:ext cx="5486400" cy="2116078"/>
                    </a:xfrm>
                    <a:prstGeom prst="rect">
                      <a:avLst/>
                    </a:prstGeom>
                  </pic:spPr>
                </pic:pic>
              </a:graphicData>
            </a:graphic>
          </wp:inline>
        </w:drawing>
      </w:r>
    </w:p>
    <w:p w14:paraId="1DD1FCAB" w14:textId="7FA85DC1" w:rsidR="00964679" w:rsidRPr="009B4FC9" w:rsidRDefault="00964679" w:rsidP="0042196A">
      <w:pPr>
        <w:pStyle w:val="Caption"/>
        <w:spacing w:line="360" w:lineRule="auto"/>
        <w:rPr>
          <w:i w:val="0"/>
          <w:iCs w:val="0"/>
        </w:rPr>
      </w:pPr>
      <w:bookmarkStart w:id="56" w:name="_Toc199717845"/>
      <w:r w:rsidRPr="009B4FC9">
        <w:rPr>
          <w:i w:val="0"/>
          <w:iCs w:val="0"/>
        </w:rPr>
        <w:t>Hình 2.</w:t>
      </w:r>
      <w:r w:rsidRPr="009B4FC9">
        <w:rPr>
          <w:i w:val="0"/>
          <w:iCs w:val="0"/>
        </w:rPr>
        <w:fldChar w:fldCharType="begin"/>
      </w:r>
      <w:r w:rsidRPr="009B4FC9">
        <w:rPr>
          <w:i w:val="0"/>
          <w:iCs w:val="0"/>
        </w:rPr>
        <w:instrText xml:space="preserve"> SEQ Hình_2. \* ARABIC </w:instrText>
      </w:r>
      <w:r w:rsidRPr="009B4FC9">
        <w:rPr>
          <w:i w:val="0"/>
          <w:iCs w:val="0"/>
        </w:rPr>
        <w:fldChar w:fldCharType="separate"/>
      </w:r>
      <w:r w:rsidR="005B59AD">
        <w:rPr>
          <w:i w:val="0"/>
          <w:iCs w:val="0"/>
          <w:noProof/>
        </w:rPr>
        <w:t>13</w:t>
      </w:r>
      <w:r w:rsidRPr="009B4FC9">
        <w:rPr>
          <w:i w:val="0"/>
          <w:iCs w:val="0"/>
        </w:rPr>
        <w:fldChar w:fldCharType="end"/>
      </w:r>
      <w:r w:rsidRPr="009B4FC9">
        <w:rPr>
          <w:i w:val="0"/>
          <w:iCs w:val="0"/>
        </w:rPr>
        <w:t xml:space="preserve"> Biểu đồ huấn luyện LSTM</w:t>
      </w:r>
      <w:bookmarkEnd w:id="56"/>
    </w:p>
    <w:p w14:paraId="3A443FCA" w14:textId="33B125FD" w:rsidR="00964679" w:rsidRPr="009B4FC9" w:rsidRDefault="000F7C40" w:rsidP="00283618">
      <w:pPr>
        <w:pStyle w:val="ListParagraph"/>
        <w:numPr>
          <w:ilvl w:val="0"/>
          <w:numId w:val="8"/>
        </w:numPr>
        <w:spacing w:line="360" w:lineRule="auto"/>
        <w:jc w:val="left"/>
      </w:pPr>
      <w:r w:rsidRPr="00283618">
        <w:t>Biểu</w:t>
      </w:r>
      <w:r w:rsidR="00F90D96" w:rsidRPr="00283618">
        <w:t xml:space="preserve"> </w:t>
      </w:r>
      <w:r w:rsidRPr="00283618">
        <w:t>đồ</w:t>
      </w:r>
      <w:r w:rsidR="00F90D96" w:rsidRPr="00283618">
        <w:t xml:space="preserve"> </w:t>
      </w:r>
      <w:r w:rsidRPr="00283618">
        <w:t>bên</w:t>
      </w:r>
      <w:r w:rsidR="00F90D96" w:rsidRPr="00283618">
        <w:t xml:space="preserve"> </w:t>
      </w:r>
      <w:r w:rsidRPr="00283618">
        <w:t>trái</w:t>
      </w:r>
      <w:r w:rsidR="00F90D96" w:rsidRPr="00283618">
        <w:t xml:space="preserve"> </w:t>
      </w:r>
      <w:r w:rsidRPr="00283618">
        <w:t>(Model</w:t>
      </w:r>
      <w:r w:rsidR="00F90D96" w:rsidRPr="00283618">
        <w:t xml:space="preserve"> </w:t>
      </w:r>
      <w:r w:rsidRPr="00283618">
        <w:t>Loss):</w:t>
      </w:r>
      <w:r w:rsidRPr="00283618">
        <w:rPr>
          <w:b/>
          <w:bCs/>
        </w:rPr>
        <w:br/>
      </w:r>
      <w:r w:rsidR="00F90D96" w:rsidRPr="009B4FC9">
        <w:t xml:space="preserve"> </w:t>
      </w:r>
      <w:r w:rsidR="00964679" w:rsidRPr="009B4FC9">
        <w:t>+ Đ</w:t>
      </w:r>
      <w:r w:rsidRPr="009B4FC9">
        <w:t>ường</w:t>
      </w:r>
      <w:r w:rsidR="00F90D96" w:rsidRPr="009B4FC9">
        <w:t xml:space="preserve"> </w:t>
      </w:r>
      <w:r w:rsidRPr="009B4FC9">
        <w:t>Loss</w:t>
      </w:r>
      <w:r w:rsidR="00F90D96" w:rsidRPr="009B4FC9">
        <w:t xml:space="preserve"> </w:t>
      </w:r>
      <w:r w:rsidRPr="009B4FC9">
        <w:t>trên</w:t>
      </w:r>
      <w:r w:rsidR="00F90D96" w:rsidRPr="009B4FC9">
        <w:t xml:space="preserve"> </w:t>
      </w:r>
      <w:r w:rsidRPr="009B4FC9">
        <w:t>tập</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(màu</w:t>
      </w:r>
      <w:r w:rsidR="00F90D96" w:rsidRPr="009B4FC9">
        <w:t xml:space="preserve"> </w:t>
      </w:r>
      <w:r w:rsidRPr="009B4FC9">
        <w:t>xanh)</w:t>
      </w:r>
      <w:r w:rsidR="00F90D96" w:rsidRPr="009B4FC9">
        <w:t xml:space="preserve"> </w:t>
      </w:r>
      <w:r w:rsidRPr="009B4FC9">
        <w:t>và</w:t>
      </w:r>
      <w:r w:rsidR="00F90D96" w:rsidRPr="009B4FC9">
        <w:t xml:space="preserve"> </w:t>
      </w:r>
      <w:r w:rsidRPr="009B4FC9">
        <w:t>tập</w:t>
      </w:r>
      <w:r w:rsidR="00F90D96" w:rsidRPr="009B4FC9">
        <w:t xml:space="preserve"> </w:t>
      </w:r>
      <w:r w:rsidRPr="009B4FC9">
        <w:t>kiểm</w:t>
      </w:r>
      <w:r w:rsidR="00F90D96" w:rsidRPr="009B4FC9">
        <w:t xml:space="preserve"> </w:t>
      </w:r>
      <w:r w:rsidRPr="009B4FC9">
        <w:t>tra</w:t>
      </w:r>
      <w:r w:rsidR="00F90D96" w:rsidRPr="009B4FC9">
        <w:t xml:space="preserve"> </w:t>
      </w:r>
      <w:r w:rsidRPr="009B4FC9">
        <w:t>(màu</w:t>
      </w:r>
      <w:r w:rsidR="00F90D96" w:rsidRPr="009B4FC9">
        <w:t xml:space="preserve"> </w:t>
      </w:r>
      <w:r w:rsidRPr="009B4FC9">
        <w:t>cam)</w:t>
      </w:r>
      <w:r w:rsidR="00F90D96" w:rsidRPr="009B4FC9">
        <w:t xml:space="preserve"> </w:t>
      </w:r>
      <w:r w:rsidRPr="009B4FC9">
        <w:t>đều</w:t>
      </w:r>
      <w:r w:rsidR="00F90D96" w:rsidRPr="009B4FC9">
        <w:t xml:space="preserve"> </w:t>
      </w:r>
      <w:r w:rsidRPr="009B4FC9">
        <w:t>giảm</w:t>
      </w:r>
      <w:r w:rsidR="00F90D96" w:rsidRPr="009B4FC9">
        <w:t xml:space="preserve"> </w:t>
      </w:r>
      <w:r w:rsidRPr="009B4FC9">
        <w:t>mạnh</w:t>
      </w:r>
      <w:r w:rsidR="00F90D96" w:rsidRPr="009B4FC9">
        <w:t xml:space="preserve"> </w:t>
      </w:r>
      <w:r w:rsidRPr="009B4FC9">
        <w:t>trong</w:t>
      </w:r>
      <w:r w:rsidR="00F90D96" w:rsidRPr="009B4FC9">
        <w:t xml:space="preserve"> </w:t>
      </w:r>
      <w:r w:rsidRPr="009B4FC9">
        <w:t>10</w:t>
      </w:r>
      <w:r w:rsidR="00F90D96" w:rsidRPr="009B4FC9">
        <w:t xml:space="preserve"> </w:t>
      </w:r>
      <w:r w:rsidRPr="009B4FC9">
        <w:t>epoch</w:t>
      </w:r>
      <w:r w:rsidR="00F90D96" w:rsidRPr="009B4FC9">
        <w:t xml:space="preserve"> </w:t>
      </w:r>
      <w:r w:rsidRPr="009B4FC9">
        <w:t>đầu</w:t>
      </w:r>
      <w:r w:rsidR="00F90D96" w:rsidRPr="009B4FC9">
        <w:t xml:space="preserve"> </w:t>
      </w:r>
      <w:r w:rsidRPr="009B4FC9">
        <w:t>tiên</w:t>
      </w:r>
      <w:r w:rsidR="00F90D96" w:rsidRPr="009B4FC9">
        <w:t xml:space="preserve"> </w:t>
      </w:r>
      <w:r w:rsidRPr="009B4FC9">
        <w:t>và</w:t>
      </w:r>
      <w:r w:rsidR="00F90D96" w:rsidRPr="009B4FC9">
        <w:t xml:space="preserve"> </w:t>
      </w:r>
      <w:r w:rsidRPr="009B4FC9">
        <w:t>dần</w:t>
      </w:r>
      <w:r w:rsidR="00F90D96" w:rsidRPr="009B4FC9">
        <w:t xml:space="preserve"> </w:t>
      </w:r>
      <w:r w:rsidRPr="009B4FC9">
        <w:t>hội</w:t>
      </w:r>
      <w:r w:rsidR="00F90D96" w:rsidRPr="009B4FC9">
        <w:t xml:space="preserve"> </w:t>
      </w:r>
      <w:r w:rsidRPr="009B4FC9">
        <w:t>tụ</w:t>
      </w:r>
      <w:r w:rsidR="00F90D96" w:rsidRPr="009B4FC9">
        <w:t xml:space="preserve"> </w:t>
      </w:r>
      <w:r w:rsidRPr="009B4FC9">
        <w:t>về</w:t>
      </w:r>
      <w:r w:rsidR="00F90D96" w:rsidRPr="009B4FC9">
        <w:t xml:space="preserve"> </w:t>
      </w:r>
      <w:r w:rsidRPr="009B4FC9">
        <w:t>gần</w:t>
      </w:r>
      <w:r w:rsidR="00F90D96" w:rsidRPr="009B4FC9">
        <w:t xml:space="preserve"> </w:t>
      </w:r>
      <w:r w:rsidRPr="009B4FC9">
        <w:t>0.</w:t>
      </w:r>
      <w:r w:rsidRPr="009B4FC9">
        <w:br/>
      </w:r>
      <w:r w:rsidR="00F90D96" w:rsidRPr="009B4FC9">
        <w:t xml:space="preserve"> </w:t>
      </w:r>
      <w:r w:rsidR="00964679" w:rsidRPr="009B4FC9">
        <w:t xml:space="preserve">+ </w:t>
      </w:r>
      <w:r w:rsidRPr="009B4FC9">
        <w:t>Loss</w:t>
      </w:r>
      <w:r w:rsidR="00F90D96" w:rsidRPr="009B4FC9">
        <w:t xml:space="preserve"> </w:t>
      </w:r>
      <w:r w:rsidRPr="009B4FC9">
        <w:t>validation</w:t>
      </w:r>
      <w:r w:rsidR="00F90D96" w:rsidRPr="009B4FC9">
        <w:t xml:space="preserve"> </w:t>
      </w:r>
      <w:r w:rsidRPr="009B4FC9">
        <w:t>có</w:t>
      </w:r>
      <w:r w:rsidR="00F90D96" w:rsidRPr="009B4FC9">
        <w:t xml:space="preserve"> </w:t>
      </w:r>
      <w:r w:rsidRPr="009B4FC9">
        <w:t>một</w:t>
      </w:r>
      <w:r w:rsidR="00F90D96" w:rsidRPr="009B4FC9">
        <w:t xml:space="preserve"> </w:t>
      </w:r>
      <w:r w:rsidRPr="009B4FC9">
        <w:t>số</w:t>
      </w:r>
      <w:r w:rsidR="00F90D96" w:rsidRPr="009B4FC9">
        <w:t xml:space="preserve"> </w:t>
      </w:r>
      <w:r w:rsidRPr="009B4FC9">
        <w:t>dao</w:t>
      </w:r>
      <w:r w:rsidR="00F90D96" w:rsidRPr="009B4FC9">
        <w:t xml:space="preserve"> </w:t>
      </w:r>
      <w:r w:rsidRPr="009B4FC9">
        <w:t>động</w:t>
      </w:r>
      <w:r w:rsidR="00F90D96" w:rsidRPr="009B4FC9">
        <w:t xml:space="preserve"> </w:t>
      </w:r>
      <w:r w:rsidRPr="009B4FC9">
        <w:t>nhẹ</w:t>
      </w:r>
      <w:r w:rsidR="00F90D96" w:rsidRPr="009B4FC9">
        <w:t xml:space="preserve"> </w:t>
      </w:r>
      <w:r w:rsidRPr="009B4FC9">
        <w:t>ở</w:t>
      </w:r>
      <w:r w:rsidR="00F90D96" w:rsidRPr="009B4FC9">
        <w:t xml:space="preserve"> </w:t>
      </w:r>
      <w:r w:rsidRPr="009B4FC9">
        <w:t>giữa</w:t>
      </w:r>
      <w:r w:rsidR="00F90D96" w:rsidRPr="009B4FC9">
        <w:t xml:space="preserve"> </w:t>
      </w:r>
      <w:r w:rsidRPr="009B4FC9">
        <w:t>quá</w:t>
      </w:r>
      <w:r w:rsidR="00F90D96" w:rsidRPr="009B4FC9">
        <w:t xml:space="preserve"> </w:t>
      </w:r>
      <w:r w:rsidRPr="009B4FC9">
        <w:t>trình</w:t>
      </w:r>
      <w:r w:rsidR="00F90D96" w:rsidRPr="009B4FC9">
        <w:t xml:space="preserve"> </w:t>
      </w:r>
      <w:r w:rsidRPr="009B4FC9">
        <w:t>học,</w:t>
      </w:r>
      <w:r w:rsidR="00F90D96" w:rsidRPr="009B4FC9">
        <w:t xml:space="preserve"> </w:t>
      </w:r>
      <w:r w:rsidRPr="009B4FC9">
        <w:t>nhưng</w:t>
      </w:r>
      <w:r w:rsidR="00F90D96" w:rsidRPr="009B4FC9">
        <w:t xml:space="preserve"> </w:t>
      </w:r>
      <w:r w:rsidRPr="009B4FC9">
        <w:t>nhìn</w:t>
      </w:r>
      <w:r w:rsidR="00F90D96" w:rsidRPr="009B4FC9">
        <w:t xml:space="preserve"> </w:t>
      </w:r>
      <w:r w:rsidRPr="009B4FC9">
        <w:t>chung</w:t>
      </w:r>
      <w:r w:rsidR="00F90D96" w:rsidRPr="009B4FC9">
        <w:t xml:space="preserve"> </w:t>
      </w:r>
      <w:r w:rsidRPr="009B4FC9">
        <w:t>vẫn</w:t>
      </w:r>
      <w:r w:rsidR="00F90D96" w:rsidRPr="009B4FC9">
        <w:t xml:space="preserve"> </w:t>
      </w:r>
      <w:r w:rsidRPr="009B4FC9">
        <w:t>duy</w:t>
      </w:r>
      <w:r w:rsidR="00F90D96" w:rsidRPr="009B4FC9">
        <w:t xml:space="preserve"> </w:t>
      </w:r>
      <w:r w:rsidRPr="009B4FC9">
        <w:t>trì</w:t>
      </w:r>
      <w:r w:rsidR="00F90D96" w:rsidRPr="009B4FC9">
        <w:t xml:space="preserve"> </w:t>
      </w:r>
      <w:r w:rsidRPr="009B4FC9">
        <w:t>xu</w:t>
      </w:r>
      <w:r w:rsidR="00F90D96" w:rsidRPr="009B4FC9">
        <w:t xml:space="preserve"> </w:t>
      </w:r>
      <w:r w:rsidRPr="009B4FC9">
        <w:t>hướng</w:t>
      </w:r>
      <w:r w:rsidR="00F90D96" w:rsidRPr="009B4FC9">
        <w:t xml:space="preserve"> </w:t>
      </w:r>
      <w:r w:rsidRPr="009B4FC9">
        <w:t>giảm</w:t>
      </w:r>
      <w:r w:rsidR="00F90D96" w:rsidRPr="009B4FC9">
        <w:t xml:space="preserve"> </w:t>
      </w:r>
      <w:r w:rsidRPr="009B4FC9">
        <w:t>và</w:t>
      </w:r>
      <w:r w:rsidR="00F90D96" w:rsidRPr="009B4FC9">
        <w:t xml:space="preserve"> </w:t>
      </w:r>
      <w:r w:rsidRPr="009B4FC9">
        <w:t>ổn</w:t>
      </w:r>
      <w:r w:rsidR="00F90D96" w:rsidRPr="009B4FC9">
        <w:t xml:space="preserve"> </w:t>
      </w:r>
      <w:r w:rsidRPr="009B4FC9">
        <w:t>định.</w:t>
      </w:r>
      <w:r w:rsidRPr="009B4FC9">
        <w:br/>
      </w:r>
      <w:r w:rsidR="00F90D96" w:rsidRPr="009B4FC9">
        <w:t xml:space="preserve"> </w:t>
      </w:r>
      <w:r w:rsidR="00964679" w:rsidRPr="009B4FC9">
        <w:t xml:space="preserve">+ </w:t>
      </w:r>
      <w:r w:rsidRPr="009B4FC9">
        <w:t>Điều</w:t>
      </w:r>
      <w:r w:rsidR="00F90D96" w:rsidRPr="009B4FC9">
        <w:t xml:space="preserve"> </w:t>
      </w:r>
      <w:r w:rsidRPr="009B4FC9">
        <w:t>này</w:t>
      </w:r>
      <w:r w:rsidR="00F90D96" w:rsidRPr="009B4FC9">
        <w:t xml:space="preserve"> </w:t>
      </w:r>
      <w:r w:rsidRPr="009B4FC9">
        <w:t>cho</w:t>
      </w:r>
      <w:r w:rsidR="00F90D96" w:rsidRPr="009B4FC9">
        <w:t xml:space="preserve"> </w:t>
      </w:r>
      <w:r w:rsidRPr="009B4FC9">
        <w:t>thấy</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được</w:t>
      </w:r>
      <w:r w:rsidR="00F90D96" w:rsidRPr="009B4FC9">
        <w:t xml:space="preserve"> </w:t>
      </w:r>
      <w:r w:rsidRPr="009B4FC9">
        <w:t>xu</w:t>
      </w:r>
      <w:r w:rsidR="00F90D96" w:rsidRPr="009B4FC9">
        <w:t xml:space="preserve"> </w:t>
      </w:r>
      <w:r w:rsidRPr="009B4FC9">
        <w:t>hướng</w:t>
      </w:r>
      <w:r w:rsidR="00F90D96" w:rsidRPr="009B4FC9">
        <w:t xml:space="preserve"> </w:t>
      </w:r>
      <w:r w:rsidRPr="009B4FC9">
        <w:t>tốt</w:t>
      </w:r>
      <w:r w:rsidR="00F90D96" w:rsidRPr="009B4FC9">
        <w:t xml:space="preserve"> </w:t>
      </w:r>
      <w:r w:rsidRPr="009B4FC9">
        <w:t>từ</w:t>
      </w:r>
      <w:r w:rsidR="00F90D96" w:rsidRPr="009B4FC9">
        <w:t xml:space="preserve"> </w:t>
      </w:r>
      <w:r w:rsidRPr="009B4FC9">
        <w:t>dữ</w:t>
      </w:r>
      <w:r w:rsidR="00F90D96" w:rsidRPr="009B4FC9">
        <w:t xml:space="preserve"> </w:t>
      </w:r>
      <w:r w:rsidRPr="009B4FC9">
        <w:t>liệu</w:t>
      </w:r>
      <w:r w:rsidR="00F90D96" w:rsidRPr="009B4FC9">
        <w:t xml:space="preserve"> </w:t>
      </w:r>
      <w:r w:rsidRPr="009B4FC9">
        <w:t>và</w:t>
      </w:r>
      <w:r w:rsidR="00F90D96" w:rsidRPr="009B4FC9">
        <w:t xml:space="preserve"> </w:t>
      </w:r>
      <w:r w:rsidRPr="009B4FC9">
        <w:t>không</w:t>
      </w:r>
      <w:r w:rsidR="00F90D96" w:rsidRPr="009B4FC9">
        <w:t xml:space="preserve"> </w:t>
      </w:r>
      <w:r w:rsidRPr="009B4FC9">
        <w:t>xảy</w:t>
      </w:r>
      <w:r w:rsidR="00F90D96" w:rsidRPr="009B4FC9">
        <w:t xml:space="preserve"> </w:t>
      </w:r>
      <w:r w:rsidRPr="009B4FC9">
        <w:t>ra</w:t>
      </w:r>
      <w:r w:rsidR="00F90D96" w:rsidRPr="009B4FC9">
        <w:t xml:space="preserve"> </w:t>
      </w:r>
      <w:r w:rsidRPr="009B4FC9">
        <w:t>overfitting</w:t>
      </w:r>
      <w:r w:rsidR="00F90D96" w:rsidRPr="009B4FC9">
        <w:t xml:space="preserve"> </w:t>
      </w:r>
      <w:r w:rsidRPr="009B4FC9">
        <w:t>nghiêm</w:t>
      </w:r>
      <w:r w:rsidR="00F90D96" w:rsidRPr="009B4FC9">
        <w:t xml:space="preserve"> </w:t>
      </w:r>
      <w:r w:rsidRPr="009B4FC9">
        <w:t>trọng.</w:t>
      </w:r>
    </w:p>
    <w:p w14:paraId="4DFA7C75" w14:textId="77777777" w:rsidR="00283618" w:rsidRDefault="000F7C40" w:rsidP="00283618">
      <w:pPr>
        <w:pStyle w:val="ListParagraph"/>
        <w:numPr>
          <w:ilvl w:val="0"/>
          <w:numId w:val="8"/>
        </w:numPr>
        <w:spacing w:line="360" w:lineRule="auto"/>
        <w:jc w:val="left"/>
      </w:pPr>
      <w:r w:rsidRPr="00283618">
        <w:t>Biểu</w:t>
      </w:r>
      <w:r w:rsidR="00F90D96" w:rsidRPr="00283618">
        <w:t xml:space="preserve"> </w:t>
      </w:r>
      <w:r w:rsidRPr="00283618">
        <w:t>đồ</w:t>
      </w:r>
      <w:r w:rsidR="00F90D96" w:rsidRPr="00283618">
        <w:t xml:space="preserve"> </w:t>
      </w:r>
      <w:r w:rsidRPr="00283618">
        <w:t>bên</w:t>
      </w:r>
      <w:r w:rsidR="00F90D96" w:rsidRPr="00283618">
        <w:t xml:space="preserve"> </w:t>
      </w:r>
      <w:r w:rsidRPr="00283618">
        <w:t>phải</w:t>
      </w:r>
      <w:r w:rsidR="00F90D96" w:rsidRPr="00283618">
        <w:t xml:space="preserve"> </w:t>
      </w:r>
      <w:r w:rsidRPr="00283618">
        <w:t>(Model</w:t>
      </w:r>
      <w:r w:rsidR="00F90D96" w:rsidRPr="00283618">
        <w:t xml:space="preserve"> </w:t>
      </w:r>
      <w:r w:rsidRPr="00283618">
        <w:t>MAE):</w:t>
      </w:r>
    </w:p>
    <w:p w14:paraId="0B65931E" w14:textId="77777777" w:rsidR="00283618" w:rsidRDefault="00283618" w:rsidP="00283618">
      <w:pPr>
        <w:pStyle w:val="ListParagraph"/>
        <w:spacing w:line="360" w:lineRule="auto"/>
        <w:jc w:val="left"/>
      </w:pPr>
      <w:r>
        <w:t xml:space="preserve">+ </w:t>
      </w:r>
      <w:r w:rsidR="000F7C40" w:rsidRPr="009B4FC9">
        <w:t>MAE</w:t>
      </w:r>
      <w:r w:rsidR="00F90D96" w:rsidRPr="009B4FC9">
        <w:t xml:space="preserve"> </w:t>
      </w:r>
      <w:r w:rsidR="000F7C40" w:rsidRPr="009B4FC9">
        <w:t>của</w:t>
      </w:r>
      <w:r w:rsidR="00F90D96" w:rsidRPr="009B4FC9">
        <w:t xml:space="preserve"> </w:t>
      </w:r>
      <w:r w:rsidR="000F7C40" w:rsidRPr="009B4FC9">
        <w:t>tập</w:t>
      </w:r>
      <w:r w:rsidR="00F90D96" w:rsidRPr="009B4FC9">
        <w:t xml:space="preserve"> </w:t>
      </w:r>
      <w:r w:rsidR="000F7C40" w:rsidRPr="009B4FC9">
        <w:t>huấn</w:t>
      </w:r>
      <w:r w:rsidR="00F90D96" w:rsidRPr="009B4FC9">
        <w:t xml:space="preserve"> </w:t>
      </w:r>
      <w:r w:rsidR="000F7C40" w:rsidRPr="009B4FC9">
        <w:t>luyện</w:t>
      </w:r>
      <w:r w:rsidR="00F90D96" w:rsidRPr="009B4FC9">
        <w:t xml:space="preserve"> </w:t>
      </w:r>
      <w:r w:rsidR="000F7C40" w:rsidRPr="009B4FC9">
        <w:t>giảm</w:t>
      </w:r>
      <w:r w:rsidR="00F90D96" w:rsidRPr="009B4FC9">
        <w:t xml:space="preserve"> </w:t>
      </w:r>
      <w:r w:rsidR="000F7C40" w:rsidRPr="009B4FC9">
        <w:t>đều</w:t>
      </w:r>
      <w:r w:rsidR="00F90D96" w:rsidRPr="009B4FC9">
        <w:t xml:space="preserve"> </w:t>
      </w:r>
      <w:r w:rsidR="000F7C40" w:rsidRPr="009B4FC9">
        <w:t>và</w:t>
      </w:r>
      <w:r w:rsidR="00F90D96" w:rsidRPr="009B4FC9">
        <w:t xml:space="preserve"> </w:t>
      </w:r>
      <w:r w:rsidR="000F7C40" w:rsidRPr="009B4FC9">
        <w:t>mượt</w:t>
      </w:r>
      <w:r w:rsidR="00F90D96" w:rsidRPr="009B4FC9">
        <w:t xml:space="preserve"> </w:t>
      </w:r>
      <w:r w:rsidR="000F7C40" w:rsidRPr="009B4FC9">
        <w:t>mà,</w:t>
      </w:r>
      <w:r w:rsidR="00F90D96" w:rsidRPr="009B4FC9">
        <w:t xml:space="preserve"> </w:t>
      </w:r>
      <w:r w:rsidR="000F7C40" w:rsidRPr="009B4FC9">
        <w:t>phản</w:t>
      </w:r>
      <w:r w:rsidR="00F90D96" w:rsidRPr="009B4FC9">
        <w:t xml:space="preserve"> </w:t>
      </w:r>
      <w:r w:rsidR="000F7C40" w:rsidRPr="009B4FC9">
        <w:t>ánh</w:t>
      </w:r>
      <w:r w:rsidR="00F90D96" w:rsidRPr="009B4FC9">
        <w:t xml:space="preserve"> </w:t>
      </w:r>
      <w:r w:rsidR="000F7C40" w:rsidRPr="009B4FC9">
        <w:t>quá</w:t>
      </w:r>
      <w:r w:rsidR="00F90D96" w:rsidRPr="009B4FC9">
        <w:t xml:space="preserve"> </w:t>
      </w:r>
      <w:r w:rsidR="000F7C40" w:rsidRPr="009B4FC9">
        <w:t>trình</w:t>
      </w:r>
      <w:r w:rsidR="00F90D96" w:rsidRPr="009B4FC9">
        <w:t xml:space="preserve"> </w:t>
      </w:r>
      <w:r w:rsidR="000F7C40" w:rsidRPr="009B4FC9">
        <w:t>tối</w:t>
      </w:r>
      <w:r w:rsidR="00F90D96" w:rsidRPr="009B4FC9">
        <w:t xml:space="preserve"> </w:t>
      </w:r>
      <w:r w:rsidR="000F7C40" w:rsidRPr="009B4FC9">
        <w:t>ưu</w:t>
      </w:r>
      <w:r w:rsidR="00F90D96" w:rsidRPr="009B4FC9">
        <w:t xml:space="preserve"> </w:t>
      </w:r>
      <w:r w:rsidR="000F7C40" w:rsidRPr="009B4FC9">
        <w:t>hóa</w:t>
      </w:r>
      <w:r w:rsidR="00F90D96" w:rsidRPr="009B4FC9">
        <w:t xml:space="preserve"> </w:t>
      </w:r>
      <w:r w:rsidR="000F7C40" w:rsidRPr="009B4FC9">
        <w:t>hiệu</w:t>
      </w:r>
      <w:r w:rsidR="00F90D96" w:rsidRPr="009B4FC9">
        <w:t xml:space="preserve"> </w:t>
      </w:r>
      <w:r w:rsidR="000F7C40" w:rsidRPr="009B4FC9">
        <w:t>quả.</w:t>
      </w:r>
    </w:p>
    <w:p w14:paraId="6132C6F4" w14:textId="77777777" w:rsidR="00283618" w:rsidRDefault="00283618" w:rsidP="00283618">
      <w:pPr>
        <w:pStyle w:val="ListParagraph"/>
        <w:spacing w:line="360" w:lineRule="auto"/>
        <w:jc w:val="left"/>
      </w:pPr>
      <w:r>
        <w:t xml:space="preserve">+ </w:t>
      </w:r>
      <w:r w:rsidR="000F7C40" w:rsidRPr="009B4FC9">
        <w:t>MAE</w:t>
      </w:r>
      <w:r w:rsidR="00F90D96" w:rsidRPr="009B4FC9">
        <w:t xml:space="preserve"> </w:t>
      </w:r>
      <w:r w:rsidR="000F7C40" w:rsidRPr="009B4FC9">
        <w:t>validation</w:t>
      </w:r>
      <w:r w:rsidR="00F90D96" w:rsidRPr="009B4FC9">
        <w:t xml:space="preserve"> </w:t>
      </w:r>
      <w:r w:rsidR="000F7C40" w:rsidRPr="009B4FC9">
        <w:t>giảm</w:t>
      </w:r>
      <w:r w:rsidR="00F90D96" w:rsidRPr="009B4FC9">
        <w:t xml:space="preserve"> </w:t>
      </w:r>
      <w:r w:rsidR="000F7C40" w:rsidRPr="009B4FC9">
        <w:t>mạnh</w:t>
      </w:r>
      <w:r w:rsidR="00F90D96" w:rsidRPr="009B4FC9">
        <w:t xml:space="preserve"> </w:t>
      </w:r>
      <w:r w:rsidR="000F7C40" w:rsidRPr="009B4FC9">
        <w:t>trong</w:t>
      </w:r>
      <w:r w:rsidR="00F90D96" w:rsidRPr="009B4FC9">
        <w:t xml:space="preserve"> </w:t>
      </w:r>
      <w:r w:rsidR="000F7C40" w:rsidRPr="009B4FC9">
        <w:t>những</w:t>
      </w:r>
      <w:r w:rsidR="00F90D96" w:rsidRPr="009B4FC9">
        <w:t xml:space="preserve"> </w:t>
      </w:r>
      <w:r w:rsidR="000F7C40" w:rsidRPr="009B4FC9">
        <w:t>epoch</w:t>
      </w:r>
      <w:r w:rsidR="00F90D96" w:rsidRPr="009B4FC9">
        <w:t xml:space="preserve"> </w:t>
      </w:r>
      <w:r w:rsidR="000F7C40" w:rsidRPr="009B4FC9">
        <w:t>đầu</w:t>
      </w:r>
      <w:r w:rsidR="00F90D96" w:rsidRPr="009B4FC9">
        <w:t xml:space="preserve"> </w:t>
      </w:r>
      <w:r w:rsidR="000F7C40" w:rsidRPr="009B4FC9">
        <w:t>và</w:t>
      </w:r>
      <w:r w:rsidR="00F90D96" w:rsidRPr="009B4FC9">
        <w:t xml:space="preserve"> </w:t>
      </w:r>
      <w:r w:rsidR="000F7C40" w:rsidRPr="009B4FC9">
        <w:t>sau</w:t>
      </w:r>
      <w:r w:rsidR="00F90D96" w:rsidRPr="009B4FC9">
        <w:t xml:space="preserve"> </w:t>
      </w:r>
      <w:r w:rsidR="000F7C40" w:rsidRPr="009B4FC9">
        <w:t>đó</w:t>
      </w:r>
      <w:r w:rsidR="00F90D96" w:rsidRPr="009B4FC9">
        <w:t xml:space="preserve"> </w:t>
      </w:r>
      <w:r w:rsidR="000F7C40" w:rsidRPr="009B4FC9">
        <w:t>dao</w:t>
      </w:r>
      <w:r w:rsidR="00F90D96" w:rsidRPr="009B4FC9">
        <w:t xml:space="preserve"> </w:t>
      </w:r>
      <w:r w:rsidR="000F7C40" w:rsidRPr="009B4FC9">
        <w:t>động,</w:t>
      </w:r>
      <w:r w:rsidR="00F90D96" w:rsidRPr="009B4FC9">
        <w:t xml:space="preserve"> </w:t>
      </w:r>
      <w:r w:rsidR="000F7C40" w:rsidRPr="009B4FC9">
        <w:t>tuy</w:t>
      </w:r>
      <w:r w:rsidR="00F90D96" w:rsidRPr="009B4FC9">
        <w:t xml:space="preserve"> </w:t>
      </w:r>
      <w:r w:rsidR="000F7C40" w:rsidRPr="009B4FC9">
        <w:t>nhiên</w:t>
      </w:r>
      <w:r w:rsidR="00F90D96" w:rsidRPr="009B4FC9">
        <w:t xml:space="preserve"> </w:t>
      </w:r>
      <w:r w:rsidR="000F7C40" w:rsidRPr="009B4FC9">
        <w:t>vẫn</w:t>
      </w:r>
      <w:r w:rsidR="00F90D96" w:rsidRPr="009B4FC9">
        <w:t xml:space="preserve"> </w:t>
      </w:r>
      <w:r w:rsidR="000F7C40" w:rsidRPr="009B4FC9">
        <w:t>có</w:t>
      </w:r>
      <w:r w:rsidR="00F90D96" w:rsidRPr="009B4FC9">
        <w:t xml:space="preserve"> </w:t>
      </w:r>
      <w:r w:rsidR="000F7C40" w:rsidRPr="009B4FC9">
        <w:t>xu</w:t>
      </w:r>
      <w:r w:rsidR="00F90D96" w:rsidRPr="009B4FC9">
        <w:t xml:space="preserve"> </w:t>
      </w:r>
      <w:r w:rsidR="000F7C40" w:rsidRPr="009B4FC9">
        <w:t>hướng</w:t>
      </w:r>
      <w:r w:rsidR="00F90D96" w:rsidRPr="009B4FC9">
        <w:t xml:space="preserve"> </w:t>
      </w:r>
      <w:r w:rsidR="000F7C40" w:rsidRPr="009B4FC9">
        <w:t>giảm</w:t>
      </w:r>
      <w:r w:rsidR="00F90D96" w:rsidRPr="009B4FC9">
        <w:t xml:space="preserve"> </w:t>
      </w:r>
      <w:r w:rsidR="000F7C40" w:rsidRPr="009B4FC9">
        <w:t>dần</w:t>
      </w:r>
      <w:r w:rsidR="00F90D96" w:rsidRPr="009B4FC9">
        <w:t xml:space="preserve"> </w:t>
      </w:r>
      <w:r w:rsidR="000F7C40" w:rsidRPr="009B4FC9">
        <w:t>về</w:t>
      </w:r>
      <w:r w:rsidR="00F90D96" w:rsidRPr="009B4FC9">
        <w:t xml:space="preserve"> </w:t>
      </w:r>
      <w:r w:rsidR="000F7C40" w:rsidRPr="009B4FC9">
        <w:t>cuối.</w:t>
      </w:r>
    </w:p>
    <w:p w14:paraId="004FE492" w14:textId="58F13752" w:rsidR="000F7C40" w:rsidRPr="009B4FC9" w:rsidRDefault="00283618" w:rsidP="00283618">
      <w:pPr>
        <w:pStyle w:val="ListParagraph"/>
        <w:spacing w:line="360" w:lineRule="auto"/>
        <w:jc w:val="left"/>
      </w:pPr>
      <w:r>
        <w:t xml:space="preserve">+ </w:t>
      </w:r>
      <w:r w:rsidR="000F7C40" w:rsidRPr="009B4FC9">
        <w:t>Mặc</w:t>
      </w:r>
      <w:r w:rsidR="00F90D96" w:rsidRPr="009B4FC9">
        <w:t xml:space="preserve"> </w:t>
      </w:r>
      <w:r w:rsidR="000F7C40" w:rsidRPr="009B4FC9">
        <w:t>dù</w:t>
      </w:r>
      <w:r w:rsidR="00F90D96" w:rsidRPr="009B4FC9">
        <w:t xml:space="preserve"> </w:t>
      </w:r>
      <w:r w:rsidR="000F7C40" w:rsidRPr="009B4FC9">
        <w:t>validation</w:t>
      </w:r>
      <w:r w:rsidR="00F90D96" w:rsidRPr="009B4FC9">
        <w:t xml:space="preserve"> </w:t>
      </w:r>
      <w:r w:rsidR="000F7C40" w:rsidRPr="009B4FC9">
        <w:t>MAE</w:t>
      </w:r>
      <w:r w:rsidR="00F90D96" w:rsidRPr="009B4FC9">
        <w:t xml:space="preserve"> </w:t>
      </w:r>
      <w:r w:rsidR="000F7C40" w:rsidRPr="009B4FC9">
        <w:t>dao</w:t>
      </w:r>
      <w:r w:rsidR="00F90D96" w:rsidRPr="009B4FC9">
        <w:t xml:space="preserve"> </w:t>
      </w:r>
      <w:r w:rsidR="000F7C40" w:rsidRPr="009B4FC9">
        <w:t>động,</w:t>
      </w:r>
      <w:r w:rsidR="00F90D96" w:rsidRPr="009B4FC9">
        <w:t xml:space="preserve"> </w:t>
      </w:r>
      <w:r w:rsidR="000F7C40" w:rsidRPr="009B4FC9">
        <w:t>nhưng</w:t>
      </w:r>
      <w:r w:rsidR="00F90D96" w:rsidRPr="009B4FC9">
        <w:t xml:space="preserve"> </w:t>
      </w:r>
      <w:r w:rsidR="000F7C40" w:rsidRPr="009B4FC9">
        <w:t>không</w:t>
      </w:r>
      <w:r w:rsidR="00F90D96" w:rsidRPr="009B4FC9">
        <w:t xml:space="preserve"> </w:t>
      </w:r>
      <w:r w:rsidR="000F7C40" w:rsidRPr="009B4FC9">
        <w:t>có</w:t>
      </w:r>
      <w:r w:rsidR="00F90D96" w:rsidRPr="009B4FC9">
        <w:t xml:space="preserve"> </w:t>
      </w:r>
      <w:r w:rsidR="000F7C40" w:rsidRPr="009B4FC9">
        <w:t>dấu</w:t>
      </w:r>
      <w:r w:rsidR="00F90D96" w:rsidRPr="009B4FC9">
        <w:t xml:space="preserve"> </w:t>
      </w:r>
      <w:r w:rsidR="000F7C40" w:rsidRPr="009B4FC9">
        <w:t>hiệu</w:t>
      </w:r>
      <w:r w:rsidR="00F90D96" w:rsidRPr="009B4FC9">
        <w:t xml:space="preserve"> </w:t>
      </w:r>
      <w:r w:rsidR="000F7C40" w:rsidRPr="009B4FC9">
        <w:t>tăng</w:t>
      </w:r>
      <w:r w:rsidR="00F90D96" w:rsidRPr="009B4FC9">
        <w:t xml:space="preserve"> </w:t>
      </w:r>
      <w:r w:rsidR="000F7C40" w:rsidRPr="009B4FC9">
        <w:t>dài</w:t>
      </w:r>
      <w:r w:rsidR="00F90D96" w:rsidRPr="009B4FC9">
        <w:t xml:space="preserve"> </w:t>
      </w:r>
      <w:r w:rsidR="000F7C40" w:rsidRPr="009B4FC9">
        <w:t>hạn,</w:t>
      </w:r>
      <w:r w:rsidR="00F90D96" w:rsidRPr="009B4FC9">
        <w:t xml:space="preserve"> </w:t>
      </w:r>
      <w:r w:rsidR="000F7C40" w:rsidRPr="009B4FC9">
        <w:t>cho</w:t>
      </w:r>
      <w:r w:rsidR="00F90D96" w:rsidRPr="009B4FC9">
        <w:t xml:space="preserve"> </w:t>
      </w:r>
      <w:r w:rsidR="000F7C40" w:rsidRPr="009B4FC9">
        <w:t>thấy</w:t>
      </w:r>
      <w:r w:rsidR="00F90D96" w:rsidRPr="009B4FC9">
        <w:t xml:space="preserve"> </w:t>
      </w:r>
      <w:r w:rsidR="000F7C40" w:rsidRPr="009B4FC9">
        <w:t>mô</w:t>
      </w:r>
      <w:r w:rsidR="00F90D96" w:rsidRPr="009B4FC9">
        <w:t xml:space="preserve"> </w:t>
      </w:r>
      <w:r w:rsidR="000F7C40" w:rsidRPr="009B4FC9">
        <w:t>hình</w:t>
      </w:r>
      <w:r w:rsidR="00F90D96" w:rsidRPr="009B4FC9">
        <w:t xml:space="preserve"> </w:t>
      </w:r>
      <w:r w:rsidR="000F7C40" w:rsidRPr="009B4FC9">
        <w:t>vẫn</w:t>
      </w:r>
      <w:r w:rsidR="00F90D96" w:rsidRPr="009B4FC9">
        <w:t xml:space="preserve"> </w:t>
      </w:r>
      <w:r w:rsidR="000F7C40" w:rsidRPr="009B4FC9">
        <w:t>duy</w:t>
      </w:r>
      <w:r w:rsidR="00F90D96" w:rsidRPr="009B4FC9">
        <w:t xml:space="preserve"> </w:t>
      </w:r>
      <w:r w:rsidR="000F7C40" w:rsidRPr="009B4FC9">
        <w:t>trì</w:t>
      </w:r>
      <w:r w:rsidR="00F90D96" w:rsidRPr="009B4FC9">
        <w:t xml:space="preserve"> </w:t>
      </w:r>
      <w:r w:rsidR="000F7C40" w:rsidRPr="009B4FC9">
        <w:t>khả</w:t>
      </w:r>
      <w:r w:rsidR="00F90D96" w:rsidRPr="009B4FC9">
        <w:t xml:space="preserve"> </w:t>
      </w:r>
      <w:r w:rsidR="000F7C40" w:rsidRPr="009B4FC9">
        <w:t>năng</w:t>
      </w:r>
      <w:r w:rsidR="00F90D96" w:rsidRPr="009B4FC9">
        <w:t xml:space="preserve"> </w:t>
      </w:r>
      <w:r w:rsidR="000F7C40" w:rsidRPr="009B4FC9">
        <w:t>tổng</w:t>
      </w:r>
      <w:r w:rsidR="00F90D96" w:rsidRPr="009B4FC9">
        <w:t xml:space="preserve"> </w:t>
      </w:r>
      <w:r w:rsidR="000F7C40" w:rsidRPr="009B4FC9">
        <w:t>quát</w:t>
      </w:r>
      <w:r w:rsidR="00F90D96" w:rsidRPr="009B4FC9">
        <w:t xml:space="preserve"> </w:t>
      </w:r>
      <w:r w:rsidR="000F7C40" w:rsidRPr="009B4FC9">
        <w:t>hóa</w:t>
      </w:r>
      <w:r w:rsidR="00F90D96" w:rsidRPr="009B4FC9">
        <w:t xml:space="preserve"> </w:t>
      </w:r>
      <w:r w:rsidR="000F7C40" w:rsidRPr="009B4FC9">
        <w:t>tốt.</w:t>
      </w:r>
    </w:p>
    <w:p w14:paraId="140077F4" w14:textId="41BDFBFA" w:rsidR="000F7C40" w:rsidRPr="009B4FC9" w:rsidRDefault="000F7C40" w:rsidP="0042196A">
      <w:pPr>
        <w:spacing w:line="360" w:lineRule="auto"/>
        <w:ind w:firstLine="567"/>
        <w:jc w:val="left"/>
      </w:pPr>
      <w:r w:rsidRPr="009B4FC9">
        <w:lastRenderedPageBreak/>
        <w:t>Biểu</w:t>
      </w:r>
      <w:r w:rsidR="00F90D96" w:rsidRPr="009B4FC9">
        <w:t xml:space="preserve"> </w:t>
      </w:r>
      <w:r w:rsidRPr="009B4FC9">
        <w:t>đồ</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thể</w:t>
      </w:r>
      <w:r w:rsidR="00F90D96" w:rsidRPr="009B4FC9">
        <w:t xml:space="preserve"> </w:t>
      </w:r>
      <w:r w:rsidRPr="009B4FC9">
        <w:t>hiện</w:t>
      </w:r>
      <w:r w:rsidR="00F90D96" w:rsidRPr="009B4FC9">
        <w:t xml:space="preserve"> </w:t>
      </w:r>
      <w:r w:rsidRPr="009B4FC9">
        <w:t>rõ</w:t>
      </w:r>
      <w:r w:rsidR="00F90D96" w:rsidRPr="009B4FC9">
        <w:t xml:space="preserve"> </w:t>
      </w:r>
      <w:r w:rsidRPr="009B4FC9">
        <w:t>ràng</w:t>
      </w:r>
      <w:r w:rsidR="00F90D96" w:rsidRPr="009B4FC9">
        <w:t xml:space="preserve"> </w:t>
      </w:r>
      <w:r w:rsidRPr="009B4FC9">
        <w:t>rằng</w:t>
      </w:r>
      <w:r w:rsidR="00F90D96" w:rsidRPr="009B4FC9">
        <w:t xml:space="preserve"> </w:t>
      </w:r>
      <w:r w:rsidRPr="009B4FC9">
        <w:t>mô</w:t>
      </w:r>
      <w:r w:rsidR="00F90D96" w:rsidRPr="009B4FC9">
        <w:t xml:space="preserve"> </w:t>
      </w:r>
      <w:r w:rsidRPr="009B4FC9">
        <w:t>hình</w:t>
      </w:r>
      <w:r w:rsidR="00F90D96" w:rsidRPr="009B4FC9">
        <w:t xml:space="preserve"> </w:t>
      </w:r>
      <w:r w:rsidRPr="009B4FC9">
        <w:t>hội</w:t>
      </w:r>
      <w:r w:rsidR="00F90D96" w:rsidRPr="009B4FC9">
        <w:t xml:space="preserve"> </w:t>
      </w:r>
      <w:r w:rsidRPr="009B4FC9">
        <w:t>tụ</w:t>
      </w:r>
      <w:r w:rsidR="00F90D96" w:rsidRPr="009B4FC9">
        <w:t xml:space="preserve"> </w:t>
      </w:r>
      <w:r w:rsidRPr="009B4FC9">
        <w:t>tốt,</w:t>
      </w:r>
      <w:r w:rsidR="00F90D96" w:rsidRPr="009B4FC9">
        <w:t xml:space="preserve"> </w:t>
      </w:r>
      <w:r w:rsidRPr="009B4FC9">
        <w:t>có</w:t>
      </w:r>
      <w:r w:rsidR="00F90D96" w:rsidRPr="009B4FC9">
        <w:t xml:space="preserve"> </w:t>
      </w:r>
      <w:r w:rsidRPr="009B4FC9">
        <w:t>thể</w:t>
      </w:r>
      <w:r w:rsidR="00F90D96" w:rsidRPr="009B4FC9">
        <w:t xml:space="preserve"> </w:t>
      </w:r>
      <w:r w:rsidRPr="009B4FC9">
        <w:t>học</w:t>
      </w:r>
      <w:r w:rsidR="00F90D96" w:rsidRPr="009B4FC9">
        <w:t xml:space="preserve"> </w:t>
      </w:r>
      <w:r w:rsidRPr="009B4FC9">
        <w:t>được</w:t>
      </w:r>
      <w:r w:rsidR="00F90D96" w:rsidRPr="009B4FC9">
        <w:t xml:space="preserve"> </w:t>
      </w:r>
      <w:r w:rsidRPr="009B4FC9">
        <w:t>từ</w:t>
      </w:r>
      <w:r w:rsidR="00F90D96" w:rsidRPr="009B4FC9">
        <w:t xml:space="preserve"> </w:t>
      </w:r>
      <w:r w:rsidRPr="009B4FC9">
        <w:t>dữ</w:t>
      </w:r>
      <w:r w:rsidR="00F90D96" w:rsidRPr="009B4FC9">
        <w:t xml:space="preserve"> </w:t>
      </w:r>
      <w:r w:rsidRPr="009B4FC9">
        <w:t>liệu</w:t>
      </w:r>
      <w:r w:rsidR="00F90D96" w:rsidRPr="009B4FC9">
        <w:t xml:space="preserve"> </w:t>
      </w:r>
      <w:r w:rsidRPr="009B4FC9">
        <w:t>một</w:t>
      </w:r>
      <w:r w:rsidR="00F90D96" w:rsidRPr="009B4FC9">
        <w:t xml:space="preserve"> </w:t>
      </w:r>
      <w:r w:rsidRPr="009B4FC9">
        <w:t>cách</w:t>
      </w:r>
      <w:r w:rsidR="00F90D96" w:rsidRPr="009B4FC9">
        <w:t xml:space="preserve"> </w:t>
      </w:r>
      <w:r w:rsidRPr="009B4FC9">
        <w:t>hiệu</w:t>
      </w:r>
      <w:r w:rsidR="00F90D96" w:rsidRPr="009B4FC9">
        <w:t xml:space="preserve"> </w:t>
      </w:r>
      <w:r w:rsidRPr="009B4FC9">
        <w:t>quả</w:t>
      </w:r>
      <w:r w:rsidR="00F90D96" w:rsidRPr="009B4FC9">
        <w:t xml:space="preserve"> </w:t>
      </w:r>
      <w:r w:rsidRPr="009B4FC9">
        <w:t>mà</w:t>
      </w:r>
      <w:r w:rsidR="00F90D96" w:rsidRPr="009B4FC9">
        <w:t xml:space="preserve"> </w:t>
      </w:r>
      <w:r w:rsidRPr="009B4FC9">
        <w:t>không</w:t>
      </w:r>
      <w:r w:rsidR="00F90D96" w:rsidRPr="009B4FC9">
        <w:t xml:space="preserve"> </w:t>
      </w:r>
      <w:r w:rsidRPr="009B4FC9">
        <w:t>bị</w:t>
      </w:r>
      <w:r w:rsidR="00F90D96" w:rsidRPr="009B4FC9">
        <w:t xml:space="preserve"> </w:t>
      </w:r>
      <w:r w:rsidRPr="009B4FC9">
        <w:t>overfitting.</w:t>
      </w:r>
      <w:r w:rsidR="00F90D96" w:rsidRPr="009B4FC9">
        <w:t xml:space="preserve"> </w:t>
      </w:r>
      <w:r w:rsidRPr="009B4FC9">
        <w:t>Những</w:t>
      </w:r>
      <w:r w:rsidR="00F90D96" w:rsidRPr="009B4FC9">
        <w:t xml:space="preserve"> </w:t>
      </w:r>
      <w:r w:rsidRPr="009B4FC9">
        <w:t>dao</w:t>
      </w:r>
      <w:r w:rsidR="00F90D96" w:rsidRPr="009B4FC9">
        <w:t xml:space="preserve"> </w:t>
      </w:r>
      <w:r w:rsidRPr="009B4FC9">
        <w:t>động</w:t>
      </w:r>
      <w:r w:rsidR="00F90D96" w:rsidRPr="009B4FC9">
        <w:t xml:space="preserve"> </w:t>
      </w:r>
      <w:r w:rsidRPr="009B4FC9">
        <w:t>nhẹ</w:t>
      </w:r>
      <w:r w:rsidR="00F90D96" w:rsidRPr="009B4FC9">
        <w:t xml:space="preserve"> </w:t>
      </w:r>
      <w:r w:rsidRPr="009B4FC9">
        <w:t>trong</w:t>
      </w:r>
      <w:r w:rsidR="00F90D96" w:rsidRPr="009B4FC9">
        <w:t xml:space="preserve"> </w:t>
      </w:r>
      <w:r w:rsidRPr="009B4FC9">
        <w:t>MAE</w:t>
      </w:r>
      <w:r w:rsidR="00F90D96" w:rsidRPr="009B4FC9">
        <w:t xml:space="preserve"> </w:t>
      </w:r>
      <w:r w:rsidRPr="009B4FC9">
        <w:t>và</w:t>
      </w:r>
      <w:r w:rsidR="00F90D96" w:rsidRPr="009B4FC9">
        <w:t xml:space="preserve"> </w:t>
      </w:r>
      <w:r w:rsidRPr="009B4FC9">
        <w:t>Loss</w:t>
      </w:r>
      <w:r w:rsidR="00F90D96" w:rsidRPr="009B4FC9">
        <w:t xml:space="preserve"> </w:t>
      </w:r>
      <w:r w:rsidRPr="009B4FC9">
        <w:t>validation</w:t>
      </w:r>
      <w:r w:rsidR="00F90D96" w:rsidRPr="009B4FC9">
        <w:t xml:space="preserve"> </w:t>
      </w:r>
      <w:r w:rsidRPr="009B4FC9">
        <w:t>là</w:t>
      </w:r>
      <w:r w:rsidR="00F90D96" w:rsidRPr="009B4FC9">
        <w:t xml:space="preserve"> </w:t>
      </w:r>
      <w:r w:rsidRPr="009B4FC9">
        <w:t>hoàn</w:t>
      </w:r>
      <w:r w:rsidR="00F90D96" w:rsidRPr="009B4FC9">
        <w:t xml:space="preserve"> </w:t>
      </w:r>
      <w:r w:rsidRPr="009B4FC9">
        <w:t>toàn</w:t>
      </w:r>
      <w:r w:rsidR="00F90D96" w:rsidRPr="009B4FC9">
        <w:t xml:space="preserve"> </w:t>
      </w:r>
      <w:r w:rsidRPr="009B4FC9">
        <w:t>bình</w:t>
      </w:r>
      <w:r w:rsidR="00F90D96" w:rsidRPr="009B4FC9">
        <w:t xml:space="preserve"> </w:t>
      </w:r>
      <w:r w:rsidRPr="009B4FC9">
        <w:t>thường</w:t>
      </w:r>
      <w:r w:rsidR="00F90D96" w:rsidRPr="009B4FC9">
        <w:t xml:space="preserve"> </w:t>
      </w:r>
      <w:r w:rsidRPr="009B4FC9">
        <w:t>trong</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sâu</w:t>
      </w:r>
      <w:r w:rsidR="00F90D96" w:rsidRPr="009B4FC9">
        <w:t xml:space="preserve"> </w:t>
      </w:r>
      <w:r w:rsidRPr="009B4FC9">
        <w:t>với</w:t>
      </w:r>
      <w:r w:rsidR="00F90D96" w:rsidRPr="009B4FC9">
        <w:t xml:space="preserve"> </w:t>
      </w:r>
      <w:r w:rsidRPr="009B4FC9">
        <w:t>dữ</w:t>
      </w:r>
      <w:r w:rsidR="00F90D96" w:rsidRPr="009B4FC9">
        <w:t xml:space="preserve"> </w:t>
      </w:r>
      <w:r w:rsidRPr="009B4FC9">
        <w:t>liệu</w:t>
      </w:r>
      <w:r w:rsidR="00F90D96" w:rsidRPr="009B4FC9">
        <w:t xml:space="preserve"> </w:t>
      </w:r>
      <w:r w:rsidRPr="009B4FC9">
        <w:t>thực</w:t>
      </w:r>
      <w:r w:rsidR="00F90D96" w:rsidRPr="009B4FC9">
        <w:t xml:space="preserve"> </w:t>
      </w:r>
      <w:r w:rsidRPr="009B4FC9">
        <w:t>tế,</w:t>
      </w:r>
      <w:r w:rsidR="00F90D96" w:rsidRPr="009B4FC9">
        <w:t xml:space="preserve"> </w:t>
      </w:r>
      <w:r w:rsidRPr="009B4FC9">
        <w:t>đặc</w:t>
      </w:r>
      <w:r w:rsidR="00F90D96" w:rsidRPr="009B4FC9">
        <w:t xml:space="preserve"> </w:t>
      </w:r>
      <w:r w:rsidRPr="009B4FC9">
        <w:t>biệt</w:t>
      </w:r>
      <w:r w:rsidR="00F90D96" w:rsidRPr="009B4FC9">
        <w:t xml:space="preserve"> </w:t>
      </w:r>
      <w:r w:rsidRPr="009B4FC9">
        <w:t>là</w:t>
      </w:r>
      <w:r w:rsidR="00F90D96" w:rsidRPr="009B4FC9">
        <w:t xml:space="preserve"> </w:t>
      </w:r>
      <w:r w:rsidRPr="009B4FC9">
        <w:t>chuỗi</w:t>
      </w:r>
      <w:r w:rsidR="00F90D96" w:rsidRPr="009B4FC9">
        <w:t xml:space="preserve"> </w:t>
      </w:r>
      <w:r w:rsidRPr="009B4FC9">
        <w:t>thời</w:t>
      </w:r>
      <w:r w:rsidR="00F90D96" w:rsidRPr="009B4FC9">
        <w:t xml:space="preserve"> </w:t>
      </w:r>
      <w:r w:rsidRPr="009B4FC9">
        <w:t>gian</w:t>
      </w:r>
      <w:r w:rsidR="00F90D96" w:rsidRPr="009B4FC9">
        <w:t xml:space="preserve"> </w:t>
      </w:r>
      <w:r w:rsidRPr="009B4FC9">
        <w:t>phức</w:t>
      </w:r>
      <w:r w:rsidR="00F90D96" w:rsidRPr="009B4FC9">
        <w:t xml:space="preserve"> </w:t>
      </w:r>
      <w:r w:rsidRPr="009B4FC9">
        <w:t>tạp.</w:t>
      </w:r>
    </w:p>
    <w:p w14:paraId="710686FC" w14:textId="6AB43205" w:rsidR="000F7C40" w:rsidRPr="00283618" w:rsidRDefault="000F7C40" w:rsidP="0042196A">
      <w:pPr>
        <w:spacing w:line="360" w:lineRule="auto"/>
        <w:jc w:val="left"/>
        <w:rPr>
          <w:lang w:val="fr-FR"/>
        </w:rPr>
      </w:pPr>
      <w:r w:rsidRPr="00283618">
        <w:rPr>
          <w:lang w:val="fr-FR"/>
        </w:rPr>
        <w:t>e.</w:t>
      </w:r>
      <w:r w:rsidR="00F90D96" w:rsidRPr="00283618">
        <w:rPr>
          <w:lang w:val="fr-FR"/>
        </w:rPr>
        <w:t xml:space="preserve"> </w:t>
      </w:r>
      <w:r w:rsidRPr="00283618">
        <w:rPr>
          <w:lang w:val="fr-FR"/>
        </w:rPr>
        <w:t>Dự</w:t>
      </w:r>
      <w:r w:rsidR="00F90D96" w:rsidRPr="00283618">
        <w:rPr>
          <w:lang w:val="fr-FR"/>
        </w:rPr>
        <w:t xml:space="preserve"> </w:t>
      </w:r>
      <w:r w:rsidRPr="00283618">
        <w:rPr>
          <w:lang w:val="fr-FR"/>
        </w:rPr>
        <w:t>báo</w:t>
      </w:r>
      <w:r w:rsidR="00F90D96" w:rsidRPr="00283618">
        <w:rPr>
          <w:lang w:val="fr-FR"/>
        </w:rPr>
        <w:t xml:space="preserve"> </w:t>
      </w:r>
      <w:r w:rsidRPr="00283618">
        <w:rPr>
          <w:lang w:val="fr-FR"/>
        </w:rPr>
        <w:t>tương</w:t>
      </w:r>
      <w:r w:rsidR="00F90D96" w:rsidRPr="00283618">
        <w:rPr>
          <w:lang w:val="fr-FR"/>
        </w:rPr>
        <w:t xml:space="preserve"> </w:t>
      </w:r>
      <w:r w:rsidRPr="00283618">
        <w:rPr>
          <w:lang w:val="fr-FR"/>
        </w:rPr>
        <w:t>lai</w:t>
      </w:r>
      <w:r w:rsidR="00F90D96" w:rsidRPr="00283618">
        <w:rPr>
          <w:lang w:val="fr-FR"/>
        </w:rPr>
        <w:t xml:space="preserve"> </w:t>
      </w:r>
      <w:r w:rsidRPr="00283618">
        <w:rPr>
          <w:lang w:val="fr-FR"/>
        </w:rPr>
        <w:t>(2025–2029)</w:t>
      </w:r>
    </w:p>
    <w:p w14:paraId="317D024B" w14:textId="77777777" w:rsidR="00BE7C9D" w:rsidRDefault="000F7C40" w:rsidP="00BE7C9D">
      <w:pPr>
        <w:spacing w:line="360" w:lineRule="auto"/>
        <w:ind w:firstLine="567"/>
        <w:jc w:val="left"/>
        <w:rPr>
          <w:lang w:val="fr-FR"/>
        </w:rPr>
      </w:pPr>
      <w:r w:rsidRPr="009B4FC9">
        <w:rPr>
          <w:lang w:val="fr-FR"/>
        </w:rPr>
        <w:t>Tận</w:t>
      </w:r>
      <w:r w:rsidR="00F90D96" w:rsidRPr="009B4FC9">
        <w:rPr>
          <w:lang w:val="fr-FR"/>
        </w:rPr>
        <w:t xml:space="preserve"> </w:t>
      </w:r>
      <w:r w:rsidRPr="009B4FC9">
        <w:rPr>
          <w:lang w:val="fr-FR"/>
        </w:rPr>
        <w:t>dụng</w:t>
      </w:r>
      <w:r w:rsidR="00F90D96" w:rsidRPr="009B4FC9">
        <w:rPr>
          <w:lang w:val="fr-FR"/>
        </w:rPr>
        <w:t xml:space="preserve"> </w:t>
      </w:r>
      <w:r w:rsidRPr="009B4FC9">
        <w:rPr>
          <w:lang w:val="fr-FR"/>
        </w:rPr>
        <w:t>kiến</w:t>
      </w:r>
      <w:r w:rsidR="00F90D96" w:rsidRPr="009B4FC9">
        <w:rPr>
          <w:lang w:val="fr-FR"/>
        </w:rPr>
        <w:t xml:space="preserve"> </w:t>
      </w:r>
      <w:r w:rsidRPr="009B4FC9">
        <w:rPr>
          <w:lang w:val="fr-FR"/>
        </w:rPr>
        <w:t>trúc</w:t>
      </w:r>
      <w:r w:rsidR="00F90D96" w:rsidRPr="009B4FC9">
        <w:rPr>
          <w:lang w:val="fr-FR"/>
        </w:rPr>
        <w:t xml:space="preserve"> </w:t>
      </w:r>
      <w:r w:rsidRPr="009B4FC9">
        <w:rPr>
          <w:lang w:val="fr-FR"/>
        </w:rPr>
        <w:t>chuỗi</w:t>
      </w:r>
      <w:r w:rsidR="00F90D96" w:rsidRPr="009B4FC9">
        <w:rPr>
          <w:lang w:val="fr-FR"/>
        </w:rPr>
        <w:t xml:space="preserve"> </w:t>
      </w:r>
      <w:r w:rsidRPr="009B4FC9">
        <w:rPr>
          <w:lang w:val="fr-FR"/>
        </w:rPr>
        <w:t>thời</w:t>
      </w:r>
      <w:r w:rsidR="00F90D96" w:rsidRPr="009B4FC9">
        <w:rPr>
          <w:lang w:val="fr-FR"/>
        </w:rPr>
        <w:t xml:space="preserve"> </w:t>
      </w:r>
      <w:r w:rsidRPr="009B4FC9">
        <w:rPr>
          <w:lang w:val="fr-FR"/>
        </w:rPr>
        <w:t>gian,</w:t>
      </w:r>
      <w:r w:rsidR="00F90D96" w:rsidRPr="009B4FC9">
        <w:rPr>
          <w:lang w:val="fr-FR"/>
        </w:rPr>
        <w:t xml:space="preserve"> </w:t>
      </w:r>
      <w:r w:rsidRPr="009B4FC9">
        <w:rPr>
          <w:lang w:val="fr-FR"/>
        </w:rPr>
        <w:t>mô</w:t>
      </w:r>
      <w:r w:rsidR="00F90D96" w:rsidRPr="009B4FC9">
        <w:rPr>
          <w:lang w:val="fr-FR"/>
        </w:rPr>
        <w:t xml:space="preserve"> </w:t>
      </w:r>
      <w:r w:rsidRPr="009B4FC9">
        <w:rPr>
          <w:lang w:val="fr-FR"/>
        </w:rPr>
        <w:t>hình</w:t>
      </w:r>
      <w:r w:rsidR="00F90D96" w:rsidRPr="009B4FC9">
        <w:rPr>
          <w:lang w:val="fr-FR"/>
        </w:rPr>
        <w:t xml:space="preserve"> </w:t>
      </w:r>
      <w:r w:rsidRPr="009B4FC9">
        <w:rPr>
          <w:lang w:val="fr-FR"/>
        </w:rPr>
        <w:t>LSTM</w:t>
      </w:r>
      <w:r w:rsidR="00F90D96" w:rsidRPr="009B4FC9">
        <w:rPr>
          <w:lang w:val="fr-FR"/>
        </w:rPr>
        <w:t xml:space="preserve"> </w:t>
      </w:r>
      <w:r w:rsidRPr="009B4FC9">
        <w:rPr>
          <w:lang w:val="fr-FR"/>
        </w:rPr>
        <w:t>được</w:t>
      </w:r>
      <w:r w:rsidR="00F90D96" w:rsidRPr="009B4FC9">
        <w:rPr>
          <w:lang w:val="fr-FR"/>
        </w:rPr>
        <w:t xml:space="preserve"> </w:t>
      </w:r>
      <w:r w:rsidRPr="009B4FC9">
        <w:rPr>
          <w:lang w:val="fr-FR"/>
        </w:rPr>
        <w:t>sử</w:t>
      </w:r>
      <w:r w:rsidR="00F90D96" w:rsidRPr="009B4FC9">
        <w:rPr>
          <w:lang w:val="fr-FR"/>
        </w:rPr>
        <w:t xml:space="preserve"> </w:t>
      </w:r>
      <w:r w:rsidRPr="009B4FC9">
        <w:rPr>
          <w:lang w:val="fr-FR"/>
        </w:rPr>
        <w:t>dụng</w:t>
      </w:r>
      <w:r w:rsidR="00F90D96" w:rsidRPr="009B4FC9">
        <w:rPr>
          <w:lang w:val="fr-FR"/>
        </w:rPr>
        <w:t xml:space="preserve"> </w:t>
      </w:r>
      <w:r w:rsidRPr="009B4FC9">
        <w:rPr>
          <w:lang w:val="fr-FR"/>
        </w:rPr>
        <w:t>để</w:t>
      </w:r>
      <w:r w:rsidR="00F90D96" w:rsidRPr="009B4FC9">
        <w:rPr>
          <w:lang w:val="fr-FR"/>
        </w:rPr>
        <w:t xml:space="preserve"> </w:t>
      </w:r>
      <w:r w:rsidRPr="009B4FC9">
        <w:rPr>
          <w:lang w:val="fr-FR"/>
        </w:rPr>
        <w:t>dự</w:t>
      </w:r>
      <w:r w:rsidR="00F90D96" w:rsidRPr="009B4FC9">
        <w:rPr>
          <w:lang w:val="fr-FR"/>
        </w:rPr>
        <w:t xml:space="preserve"> </w:t>
      </w:r>
      <w:r w:rsidRPr="009B4FC9">
        <w:rPr>
          <w:lang w:val="fr-FR"/>
        </w:rPr>
        <w:t>báo</w:t>
      </w:r>
      <w:r w:rsidR="00F90D96" w:rsidRPr="009B4FC9">
        <w:rPr>
          <w:lang w:val="fr-FR"/>
        </w:rPr>
        <w:t xml:space="preserve"> </w:t>
      </w:r>
      <w:r w:rsidRPr="009B4FC9">
        <w:rPr>
          <w:lang w:val="fr-FR"/>
        </w:rPr>
        <w:t>tỷ</w:t>
      </w:r>
      <w:r w:rsidR="00F90D96" w:rsidRPr="009B4FC9">
        <w:rPr>
          <w:lang w:val="fr-FR"/>
        </w:rPr>
        <w:t xml:space="preserve"> </w:t>
      </w:r>
      <w:r w:rsidRPr="009B4FC9">
        <w:rPr>
          <w:lang w:val="fr-FR"/>
        </w:rPr>
        <w:t>lệ</w:t>
      </w:r>
      <w:r w:rsidR="00F90D96" w:rsidRPr="009B4FC9">
        <w:rPr>
          <w:lang w:val="fr-FR"/>
        </w:rPr>
        <w:t xml:space="preserve"> </w:t>
      </w:r>
      <w:r w:rsidRPr="009B4FC9">
        <w:rPr>
          <w:lang w:val="fr-FR"/>
        </w:rPr>
        <w:t>thất</w:t>
      </w:r>
      <w:r w:rsidR="00F90D96" w:rsidRPr="009B4FC9">
        <w:rPr>
          <w:lang w:val="fr-FR"/>
        </w:rPr>
        <w:t xml:space="preserve"> </w:t>
      </w:r>
      <w:r w:rsidRPr="009B4FC9">
        <w:rPr>
          <w:lang w:val="fr-FR"/>
        </w:rPr>
        <w:t>nghiệp</w:t>
      </w:r>
      <w:r w:rsidR="00F90D96" w:rsidRPr="009B4FC9">
        <w:rPr>
          <w:lang w:val="fr-FR"/>
        </w:rPr>
        <w:t xml:space="preserve"> </w:t>
      </w:r>
      <w:r w:rsidRPr="009B4FC9">
        <w:rPr>
          <w:lang w:val="fr-FR"/>
        </w:rPr>
        <w:t>toàn</w:t>
      </w:r>
      <w:r w:rsidR="00F90D96" w:rsidRPr="009B4FC9">
        <w:rPr>
          <w:lang w:val="fr-FR"/>
        </w:rPr>
        <w:t xml:space="preserve"> </w:t>
      </w:r>
      <w:r w:rsidRPr="009B4FC9">
        <w:rPr>
          <w:lang w:val="fr-FR"/>
        </w:rPr>
        <w:t>cầu</w:t>
      </w:r>
      <w:r w:rsidR="00F90D96" w:rsidRPr="009B4FC9">
        <w:rPr>
          <w:lang w:val="fr-FR"/>
        </w:rPr>
        <w:t xml:space="preserve"> </w:t>
      </w:r>
      <w:r w:rsidRPr="009B4FC9">
        <w:rPr>
          <w:lang w:val="fr-FR"/>
        </w:rPr>
        <w:t>cho</w:t>
      </w:r>
      <w:r w:rsidR="00F90D96" w:rsidRPr="009B4FC9">
        <w:rPr>
          <w:lang w:val="fr-FR"/>
        </w:rPr>
        <w:t xml:space="preserve"> </w:t>
      </w:r>
      <w:r w:rsidRPr="009B4FC9">
        <w:rPr>
          <w:lang w:val="fr-FR"/>
        </w:rPr>
        <w:t>giai</w:t>
      </w:r>
      <w:r w:rsidR="00F90D96" w:rsidRPr="009B4FC9">
        <w:rPr>
          <w:lang w:val="fr-FR"/>
        </w:rPr>
        <w:t xml:space="preserve"> </w:t>
      </w:r>
      <w:r w:rsidRPr="009B4FC9">
        <w:rPr>
          <w:lang w:val="fr-FR"/>
        </w:rPr>
        <w:t>đoạn</w:t>
      </w:r>
      <w:r w:rsidR="00F90D96" w:rsidRPr="009B4FC9">
        <w:rPr>
          <w:lang w:val="fr-FR"/>
        </w:rPr>
        <w:t xml:space="preserve"> </w:t>
      </w:r>
      <w:r w:rsidRPr="009B4FC9">
        <w:rPr>
          <w:lang w:val="fr-FR"/>
        </w:rPr>
        <w:t>2025–2029.</w:t>
      </w:r>
    </w:p>
    <w:p w14:paraId="010BD216" w14:textId="77777777" w:rsidR="00BE7C9D" w:rsidRDefault="000F7C40" w:rsidP="00645B03">
      <w:pPr>
        <w:pStyle w:val="ListParagraph"/>
        <w:numPr>
          <w:ilvl w:val="0"/>
          <w:numId w:val="43"/>
        </w:numPr>
        <w:spacing w:line="360" w:lineRule="auto"/>
        <w:ind w:left="709" w:hanging="425"/>
        <w:jc w:val="left"/>
        <w:rPr>
          <w:lang w:val="fr-FR"/>
        </w:rPr>
      </w:pPr>
      <w:r w:rsidRPr="00BE7C9D">
        <w:rPr>
          <w:lang w:val="fr-FR"/>
        </w:rPr>
        <w:t>Dự</w:t>
      </w:r>
      <w:r w:rsidR="00F90D96" w:rsidRPr="00BE7C9D">
        <w:rPr>
          <w:lang w:val="fr-FR"/>
        </w:rPr>
        <w:t xml:space="preserve"> </w:t>
      </w:r>
      <w:r w:rsidRPr="00BE7C9D">
        <w:rPr>
          <w:lang w:val="fr-FR"/>
        </w:rPr>
        <w:t>đoán</w:t>
      </w:r>
      <w:r w:rsidR="00F90D96" w:rsidRPr="00BE7C9D">
        <w:rPr>
          <w:lang w:val="fr-FR"/>
        </w:rPr>
        <w:t xml:space="preserve"> </w:t>
      </w:r>
      <w:r w:rsidRPr="00BE7C9D">
        <w:rPr>
          <w:lang w:val="fr-FR"/>
        </w:rPr>
        <w:t>được</w:t>
      </w:r>
      <w:r w:rsidR="00F90D96" w:rsidRPr="00BE7C9D">
        <w:rPr>
          <w:lang w:val="fr-FR"/>
        </w:rPr>
        <w:t xml:space="preserve"> </w:t>
      </w:r>
      <w:r w:rsidRPr="00BE7C9D">
        <w:rPr>
          <w:lang w:val="fr-FR"/>
        </w:rPr>
        <w:t>thực</w:t>
      </w:r>
      <w:r w:rsidR="00F90D96" w:rsidRPr="00BE7C9D">
        <w:rPr>
          <w:lang w:val="fr-FR"/>
        </w:rPr>
        <w:t xml:space="preserve"> </w:t>
      </w:r>
      <w:r w:rsidRPr="00BE7C9D">
        <w:rPr>
          <w:lang w:val="fr-FR"/>
        </w:rPr>
        <w:t>hiện</w:t>
      </w:r>
      <w:r w:rsidR="00F90D96" w:rsidRPr="00BE7C9D">
        <w:rPr>
          <w:lang w:val="fr-FR"/>
        </w:rPr>
        <w:t xml:space="preserve"> </w:t>
      </w:r>
      <w:r w:rsidRPr="00BE7C9D">
        <w:rPr>
          <w:lang w:val="fr-FR"/>
        </w:rPr>
        <w:t>cho</w:t>
      </w:r>
      <w:r w:rsidR="00F90D96" w:rsidRPr="00BE7C9D">
        <w:rPr>
          <w:lang w:val="fr-FR"/>
        </w:rPr>
        <w:t xml:space="preserve"> </w:t>
      </w:r>
      <w:r w:rsidRPr="00BE7C9D">
        <w:rPr>
          <w:lang w:val="fr-FR"/>
        </w:rPr>
        <w:t>từng</w:t>
      </w:r>
      <w:r w:rsidR="00F90D96" w:rsidRPr="00BE7C9D">
        <w:rPr>
          <w:lang w:val="fr-FR"/>
        </w:rPr>
        <w:t xml:space="preserve"> </w:t>
      </w:r>
      <w:r w:rsidRPr="00BE7C9D">
        <w:rPr>
          <w:lang w:val="fr-FR"/>
        </w:rPr>
        <w:t>tổ</w:t>
      </w:r>
      <w:r w:rsidR="00F90D96" w:rsidRPr="00BE7C9D">
        <w:rPr>
          <w:lang w:val="fr-FR"/>
        </w:rPr>
        <w:t xml:space="preserve"> </w:t>
      </w:r>
      <w:r w:rsidRPr="00BE7C9D">
        <w:rPr>
          <w:lang w:val="fr-FR"/>
        </w:rPr>
        <w:t>hợp</w:t>
      </w:r>
      <w:r w:rsidR="00F90D96" w:rsidRPr="00BE7C9D">
        <w:rPr>
          <w:lang w:val="fr-FR"/>
        </w:rPr>
        <w:t xml:space="preserve"> </w:t>
      </w:r>
      <w:r w:rsidRPr="00BE7C9D">
        <w:rPr>
          <w:lang w:val="fr-FR"/>
        </w:rPr>
        <w:t>quốc</w:t>
      </w:r>
      <w:r w:rsidR="00F90D96" w:rsidRPr="00BE7C9D">
        <w:rPr>
          <w:lang w:val="fr-FR"/>
        </w:rPr>
        <w:t xml:space="preserve"> </w:t>
      </w:r>
      <w:r w:rsidRPr="00BE7C9D">
        <w:rPr>
          <w:lang w:val="fr-FR"/>
        </w:rPr>
        <w:t>gia,</w:t>
      </w:r>
      <w:r w:rsidR="00F90D96" w:rsidRPr="00BE7C9D">
        <w:rPr>
          <w:lang w:val="fr-FR"/>
        </w:rPr>
        <w:t xml:space="preserve"> </w:t>
      </w:r>
      <w:r w:rsidRPr="00BE7C9D">
        <w:rPr>
          <w:lang w:val="fr-FR"/>
        </w:rPr>
        <w:t>giới</w:t>
      </w:r>
      <w:r w:rsidR="00F90D96" w:rsidRPr="00BE7C9D">
        <w:rPr>
          <w:lang w:val="fr-FR"/>
        </w:rPr>
        <w:t xml:space="preserve"> </w:t>
      </w:r>
      <w:r w:rsidRPr="00BE7C9D">
        <w:rPr>
          <w:lang w:val="fr-FR"/>
        </w:rPr>
        <w:t>tính</w:t>
      </w:r>
      <w:r w:rsidR="00F90D96" w:rsidRPr="00BE7C9D">
        <w:rPr>
          <w:lang w:val="fr-FR"/>
        </w:rPr>
        <w:t xml:space="preserve"> </w:t>
      </w:r>
      <w:r w:rsidRPr="00BE7C9D">
        <w:rPr>
          <w:lang w:val="fr-FR"/>
        </w:rPr>
        <w:t>và</w:t>
      </w:r>
      <w:r w:rsidR="00F90D96" w:rsidRPr="00BE7C9D">
        <w:rPr>
          <w:lang w:val="fr-FR"/>
        </w:rPr>
        <w:t xml:space="preserve"> </w:t>
      </w:r>
      <w:r w:rsidRPr="00BE7C9D">
        <w:rPr>
          <w:lang w:val="fr-FR"/>
        </w:rPr>
        <w:t>nhóm</w:t>
      </w:r>
      <w:r w:rsidR="00F90D96" w:rsidRPr="00BE7C9D">
        <w:rPr>
          <w:lang w:val="fr-FR"/>
        </w:rPr>
        <w:t xml:space="preserve"> </w:t>
      </w:r>
      <w:r w:rsidRPr="00BE7C9D">
        <w:rPr>
          <w:lang w:val="fr-FR"/>
        </w:rPr>
        <w:t>tuổi.</w:t>
      </w:r>
    </w:p>
    <w:p w14:paraId="678B9748" w14:textId="77777777" w:rsidR="00BE7C9D" w:rsidRDefault="000F7C40" w:rsidP="00645B03">
      <w:pPr>
        <w:pStyle w:val="ListParagraph"/>
        <w:numPr>
          <w:ilvl w:val="0"/>
          <w:numId w:val="43"/>
        </w:numPr>
        <w:spacing w:line="360" w:lineRule="auto"/>
        <w:ind w:left="709" w:hanging="425"/>
        <w:jc w:val="left"/>
        <w:rPr>
          <w:lang w:val="fr-FR"/>
        </w:rPr>
      </w:pPr>
      <w:r w:rsidRPr="00BE7C9D">
        <w:rPr>
          <w:lang w:val="fr-FR"/>
        </w:rPr>
        <w:t>Áp</w:t>
      </w:r>
      <w:r w:rsidR="00F90D96" w:rsidRPr="00BE7C9D">
        <w:rPr>
          <w:lang w:val="fr-FR"/>
        </w:rPr>
        <w:t xml:space="preserve"> </w:t>
      </w:r>
      <w:r w:rsidRPr="00BE7C9D">
        <w:rPr>
          <w:lang w:val="fr-FR"/>
        </w:rPr>
        <w:t>dụng</w:t>
      </w:r>
      <w:r w:rsidR="00F90D96" w:rsidRPr="00BE7C9D">
        <w:rPr>
          <w:lang w:val="fr-FR"/>
        </w:rPr>
        <w:t xml:space="preserve"> </w:t>
      </w:r>
      <w:r w:rsidRPr="00BE7C9D">
        <w:rPr>
          <w:lang w:val="fr-FR"/>
        </w:rPr>
        <w:t>ensemble</w:t>
      </w:r>
      <w:r w:rsidR="00F90D96" w:rsidRPr="00BE7C9D">
        <w:rPr>
          <w:lang w:val="fr-FR"/>
        </w:rPr>
        <w:t xml:space="preserve"> </w:t>
      </w:r>
      <w:r w:rsidRPr="00BE7C9D">
        <w:rPr>
          <w:lang w:val="fr-FR"/>
        </w:rPr>
        <w:t>prediction</w:t>
      </w:r>
      <w:r w:rsidR="00F90D96" w:rsidRPr="00BE7C9D">
        <w:rPr>
          <w:lang w:val="fr-FR"/>
        </w:rPr>
        <w:t xml:space="preserve"> </w:t>
      </w:r>
      <w:r w:rsidRPr="00BE7C9D">
        <w:rPr>
          <w:lang w:val="fr-FR"/>
        </w:rPr>
        <w:t>với</w:t>
      </w:r>
      <w:r w:rsidR="00F90D96" w:rsidRPr="00BE7C9D">
        <w:rPr>
          <w:lang w:val="fr-FR"/>
        </w:rPr>
        <w:t xml:space="preserve"> </w:t>
      </w:r>
      <w:r w:rsidRPr="00BE7C9D">
        <w:rPr>
          <w:lang w:val="fr-FR"/>
        </w:rPr>
        <w:t>nhiều</w:t>
      </w:r>
      <w:r w:rsidR="00F90D96" w:rsidRPr="00BE7C9D">
        <w:rPr>
          <w:lang w:val="fr-FR"/>
        </w:rPr>
        <w:t xml:space="preserve"> </w:t>
      </w:r>
      <w:r w:rsidRPr="00BE7C9D">
        <w:rPr>
          <w:lang w:val="fr-FR"/>
        </w:rPr>
        <w:t>mức</w:t>
      </w:r>
      <w:r w:rsidR="00F90D96" w:rsidRPr="00BE7C9D">
        <w:rPr>
          <w:lang w:val="fr-FR"/>
        </w:rPr>
        <w:t xml:space="preserve"> </w:t>
      </w:r>
      <w:r w:rsidRPr="00BE7C9D">
        <w:rPr>
          <w:lang w:val="fr-FR"/>
        </w:rPr>
        <w:t>độ</w:t>
      </w:r>
      <w:r w:rsidR="00F90D96" w:rsidRPr="00BE7C9D">
        <w:rPr>
          <w:lang w:val="fr-FR"/>
        </w:rPr>
        <w:t xml:space="preserve"> </w:t>
      </w:r>
      <w:r w:rsidRPr="00BE7C9D">
        <w:rPr>
          <w:lang w:val="fr-FR"/>
        </w:rPr>
        <w:t>noise</w:t>
      </w:r>
      <w:r w:rsidR="00F90D96" w:rsidRPr="00BE7C9D">
        <w:rPr>
          <w:lang w:val="fr-FR"/>
        </w:rPr>
        <w:t xml:space="preserve"> </w:t>
      </w:r>
      <w:r w:rsidRPr="00BE7C9D">
        <w:rPr>
          <w:lang w:val="fr-FR"/>
        </w:rPr>
        <w:t>giúp</w:t>
      </w:r>
      <w:r w:rsidR="00F90D96" w:rsidRPr="00BE7C9D">
        <w:rPr>
          <w:lang w:val="fr-FR"/>
        </w:rPr>
        <w:t xml:space="preserve"> </w:t>
      </w:r>
      <w:r w:rsidRPr="00BE7C9D">
        <w:rPr>
          <w:lang w:val="fr-FR"/>
        </w:rPr>
        <w:t>tăng</w:t>
      </w:r>
      <w:r w:rsidR="00F90D96" w:rsidRPr="00BE7C9D">
        <w:rPr>
          <w:lang w:val="fr-FR"/>
        </w:rPr>
        <w:t xml:space="preserve"> </w:t>
      </w:r>
      <w:r w:rsidRPr="00BE7C9D">
        <w:rPr>
          <w:lang w:val="fr-FR"/>
        </w:rPr>
        <w:t>độ</w:t>
      </w:r>
      <w:r w:rsidR="00F90D96" w:rsidRPr="00BE7C9D">
        <w:rPr>
          <w:lang w:val="fr-FR"/>
        </w:rPr>
        <w:t xml:space="preserve"> </w:t>
      </w:r>
      <w:r w:rsidRPr="00BE7C9D">
        <w:rPr>
          <w:lang w:val="fr-FR"/>
        </w:rPr>
        <w:t>tin</w:t>
      </w:r>
      <w:r w:rsidR="00F90D96" w:rsidRPr="00BE7C9D">
        <w:rPr>
          <w:lang w:val="fr-FR"/>
        </w:rPr>
        <w:t xml:space="preserve"> </w:t>
      </w:r>
      <w:r w:rsidRPr="00BE7C9D">
        <w:rPr>
          <w:lang w:val="fr-FR"/>
        </w:rPr>
        <w:t>cậy.</w:t>
      </w:r>
    </w:p>
    <w:p w14:paraId="3F670F75" w14:textId="77777777" w:rsidR="00BE7C9D" w:rsidRDefault="000F7C40" w:rsidP="00645B03">
      <w:pPr>
        <w:pStyle w:val="ListParagraph"/>
        <w:numPr>
          <w:ilvl w:val="0"/>
          <w:numId w:val="43"/>
        </w:numPr>
        <w:spacing w:line="360" w:lineRule="auto"/>
        <w:ind w:left="709" w:hanging="425"/>
        <w:jc w:val="left"/>
        <w:rPr>
          <w:lang w:val="fr-FR"/>
        </w:rPr>
      </w:pPr>
      <w:r w:rsidRPr="00BE7C9D">
        <w:rPr>
          <w:lang w:val="fr-FR"/>
        </w:rPr>
        <w:t>Các</w:t>
      </w:r>
      <w:r w:rsidR="00F90D96" w:rsidRPr="00BE7C9D">
        <w:rPr>
          <w:lang w:val="fr-FR"/>
        </w:rPr>
        <w:t xml:space="preserve"> </w:t>
      </w:r>
      <w:r w:rsidRPr="00BE7C9D">
        <w:rPr>
          <w:lang w:val="fr-FR"/>
        </w:rPr>
        <w:t>kết</w:t>
      </w:r>
      <w:r w:rsidR="00F90D96" w:rsidRPr="00BE7C9D">
        <w:rPr>
          <w:lang w:val="fr-FR"/>
        </w:rPr>
        <w:t xml:space="preserve"> </w:t>
      </w:r>
      <w:r w:rsidRPr="00BE7C9D">
        <w:rPr>
          <w:lang w:val="fr-FR"/>
        </w:rPr>
        <w:t>quả</w:t>
      </w:r>
      <w:r w:rsidR="00F90D96" w:rsidRPr="00BE7C9D">
        <w:rPr>
          <w:lang w:val="fr-FR"/>
        </w:rPr>
        <w:t xml:space="preserve"> </w:t>
      </w:r>
      <w:r w:rsidRPr="00BE7C9D">
        <w:rPr>
          <w:lang w:val="fr-FR"/>
        </w:rPr>
        <w:t>dự</w:t>
      </w:r>
      <w:r w:rsidR="00F90D96" w:rsidRPr="00BE7C9D">
        <w:rPr>
          <w:lang w:val="fr-FR"/>
        </w:rPr>
        <w:t xml:space="preserve"> </w:t>
      </w:r>
      <w:r w:rsidRPr="00BE7C9D">
        <w:rPr>
          <w:lang w:val="fr-FR"/>
        </w:rPr>
        <w:t>đoán</w:t>
      </w:r>
      <w:r w:rsidR="00F90D96" w:rsidRPr="00BE7C9D">
        <w:rPr>
          <w:lang w:val="fr-FR"/>
        </w:rPr>
        <w:t xml:space="preserve"> </w:t>
      </w:r>
      <w:r w:rsidRPr="00BE7C9D">
        <w:rPr>
          <w:lang w:val="fr-FR"/>
        </w:rPr>
        <w:t>được</w:t>
      </w:r>
      <w:r w:rsidR="00F90D96" w:rsidRPr="00BE7C9D">
        <w:rPr>
          <w:lang w:val="fr-FR"/>
        </w:rPr>
        <w:t xml:space="preserve"> </w:t>
      </w:r>
      <w:r w:rsidRPr="00BE7C9D">
        <w:rPr>
          <w:lang w:val="fr-FR"/>
        </w:rPr>
        <w:t>chuyển</w:t>
      </w:r>
      <w:r w:rsidR="00F90D96" w:rsidRPr="00BE7C9D">
        <w:rPr>
          <w:lang w:val="fr-FR"/>
        </w:rPr>
        <w:t xml:space="preserve"> </w:t>
      </w:r>
      <w:r w:rsidRPr="00BE7C9D">
        <w:rPr>
          <w:lang w:val="fr-FR"/>
        </w:rPr>
        <w:t>về</w:t>
      </w:r>
      <w:r w:rsidR="00F90D96" w:rsidRPr="00BE7C9D">
        <w:rPr>
          <w:lang w:val="fr-FR"/>
        </w:rPr>
        <w:t xml:space="preserve"> </w:t>
      </w:r>
      <w:r w:rsidRPr="00BE7C9D">
        <w:rPr>
          <w:lang w:val="fr-FR"/>
        </w:rPr>
        <w:t>tỷ</w:t>
      </w:r>
      <w:r w:rsidR="00F90D96" w:rsidRPr="00BE7C9D">
        <w:rPr>
          <w:lang w:val="fr-FR"/>
        </w:rPr>
        <w:t xml:space="preserve"> </w:t>
      </w:r>
      <w:r w:rsidRPr="00BE7C9D">
        <w:rPr>
          <w:lang w:val="fr-FR"/>
        </w:rPr>
        <w:t>lệ</w:t>
      </w:r>
      <w:r w:rsidR="00F90D96" w:rsidRPr="00BE7C9D">
        <w:rPr>
          <w:lang w:val="fr-FR"/>
        </w:rPr>
        <w:t xml:space="preserve"> </w:t>
      </w:r>
      <w:r w:rsidRPr="00BE7C9D">
        <w:rPr>
          <w:lang w:val="fr-FR"/>
        </w:rPr>
        <w:t>gốc</w:t>
      </w:r>
      <w:r w:rsidR="00F90D96" w:rsidRPr="00BE7C9D">
        <w:rPr>
          <w:lang w:val="fr-FR"/>
        </w:rPr>
        <w:t xml:space="preserve"> </w:t>
      </w:r>
      <w:r w:rsidRPr="00BE7C9D">
        <w:rPr>
          <w:lang w:val="fr-FR"/>
        </w:rPr>
        <w:t>và</w:t>
      </w:r>
      <w:r w:rsidR="00F90D96" w:rsidRPr="00BE7C9D">
        <w:rPr>
          <w:lang w:val="fr-FR"/>
        </w:rPr>
        <w:t xml:space="preserve"> </w:t>
      </w:r>
      <w:r w:rsidRPr="00BE7C9D">
        <w:rPr>
          <w:lang w:val="fr-FR"/>
        </w:rPr>
        <w:t>lưu</w:t>
      </w:r>
      <w:r w:rsidR="00F90D96" w:rsidRPr="00BE7C9D">
        <w:rPr>
          <w:lang w:val="fr-FR"/>
        </w:rPr>
        <w:t xml:space="preserve"> </w:t>
      </w:r>
      <w:r w:rsidRPr="00BE7C9D">
        <w:rPr>
          <w:lang w:val="fr-FR"/>
        </w:rPr>
        <w:t>trữ.</w:t>
      </w:r>
    </w:p>
    <w:p w14:paraId="2275545C" w14:textId="35A96A7D" w:rsidR="000F7C40" w:rsidRPr="00BE7C9D" w:rsidRDefault="000F7C40" w:rsidP="00645B03">
      <w:pPr>
        <w:pStyle w:val="ListParagraph"/>
        <w:numPr>
          <w:ilvl w:val="0"/>
          <w:numId w:val="43"/>
        </w:numPr>
        <w:spacing w:line="360" w:lineRule="auto"/>
        <w:ind w:left="709" w:hanging="425"/>
        <w:jc w:val="left"/>
        <w:rPr>
          <w:lang w:val="fr-FR"/>
        </w:rPr>
      </w:pPr>
      <w:r w:rsidRPr="00BE7C9D">
        <w:rPr>
          <w:lang w:val="fr-FR"/>
        </w:rPr>
        <w:t>Biểu</w:t>
      </w:r>
      <w:r w:rsidR="00F90D96" w:rsidRPr="00BE7C9D">
        <w:rPr>
          <w:lang w:val="fr-FR"/>
        </w:rPr>
        <w:t xml:space="preserve"> </w:t>
      </w:r>
      <w:r w:rsidRPr="00BE7C9D">
        <w:rPr>
          <w:lang w:val="fr-FR"/>
        </w:rPr>
        <w:t>đồ</w:t>
      </w:r>
      <w:r w:rsidR="00F90D96" w:rsidRPr="00BE7C9D">
        <w:rPr>
          <w:lang w:val="fr-FR"/>
        </w:rPr>
        <w:t xml:space="preserve"> </w:t>
      </w:r>
      <w:r w:rsidRPr="00BE7C9D">
        <w:rPr>
          <w:lang w:val="fr-FR"/>
        </w:rPr>
        <w:t>minh</w:t>
      </w:r>
      <w:r w:rsidR="00F90D96" w:rsidRPr="00BE7C9D">
        <w:rPr>
          <w:lang w:val="fr-FR"/>
        </w:rPr>
        <w:t xml:space="preserve"> </w:t>
      </w:r>
      <w:r w:rsidRPr="00BE7C9D">
        <w:rPr>
          <w:lang w:val="fr-FR"/>
        </w:rPr>
        <w:t>họa</w:t>
      </w:r>
      <w:r w:rsidR="00F90D96" w:rsidRPr="00BE7C9D">
        <w:rPr>
          <w:lang w:val="fr-FR"/>
        </w:rPr>
        <w:t xml:space="preserve"> </w:t>
      </w:r>
      <w:r w:rsidRPr="00BE7C9D">
        <w:rPr>
          <w:lang w:val="fr-FR"/>
        </w:rPr>
        <w:t>kết</w:t>
      </w:r>
      <w:r w:rsidR="00F90D96" w:rsidRPr="00BE7C9D">
        <w:rPr>
          <w:lang w:val="fr-FR"/>
        </w:rPr>
        <w:t xml:space="preserve"> </w:t>
      </w:r>
      <w:r w:rsidRPr="00BE7C9D">
        <w:rPr>
          <w:lang w:val="fr-FR"/>
        </w:rPr>
        <w:t>quả</w:t>
      </w:r>
      <w:r w:rsidR="00F90D96" w:rsidRPr="00BE7C9D">
        <w:rPr>
          <w:lang w:val="fr-FR"/>
        </w:rPr>
        <w:t xml:space="preserve"> </w:t>
      </w:r>
      <w:r w:rsidRPr="00BE7C9D">
        <w:rPr>
          <w:lang w:val="fr-FR"/>
        </w:rPr>
        <w:t>cho</w:t>
      </w:r>
      <w:r w:rsidR="00F90D96" w:rsidRPr="00BE7C9D">
        <w:rPr>
          <w:lang w:val="fr-FR"/>
        </w:rPr>
        <w:t xml:space="preserve"> </w:t>
      </w:r>
      <w:r w:rsidRPr="00BE7C9D">
        <w:rPr>
          <w:lang w:val="fr-FR"/>
        </w:rPr>
        <w:t>thấy</w:t>
      </w:r>
      <w:r w:rsidR="00F90D96" w:rsidRPr="00BE7C9D">
        <w:rPr>
          <w:lang w:val="fr-FR"/>
        </w:rPr>
        <w:t xml:space="preserve"> </w:t>
      </w:r>
      <w:r w:rsidRPr="00BE7C9D">
        <w:rPr>
          <w:lang w:val="fr-FR"/>
        </w:rPr>
        <w:t>xu</w:t>
      </w:r>
      <w:r w:rsidR="00F90D96" w:rsidRPr="00BE7C9D">
        <w:rPr>
          <w:lang w:val="fr-FR"/>
        </w:rPr>
        <w:t xml:space="preserve"> </w:t>
      </w:r>
      <w:r w:rsidRPr="00BE7C9D">
        <w:rPr>
          <w:lang w:val="fr-FR"/>
        </w:rPr>
        <w:t>hướng</w:t>
      </w:r>
      <w:r w:rsidR="00F90D96" w:rsidRPr="00BE7C9D">
        <w:rPr>
          <w:lang w:val="fr-FR"/>
        </w:rPr>
        <w:t xml:space="preserve"> </w:t>
      </w:r>
      <w:r w:rsidRPr="00BE7C9D">
        <w:rPr>
          <w:lang w:val="fr-FR"/>
        </w:rPr>
        <w:t>dự</w:t>
      </w:r>
      <w:r w:rsidR="00F90D96" w:rsidRPr="00BE7C9D">
        <w:rPr>
          <w:lang w:val="fr-FR"/>
        </w:rPr>
        <w:t xml:space="preserve"> </w:t>
      </w:r>
      <w:r w:rsidRPr="00BE7C9D">
        <w:rPr>
          <w:lang w:val="fr-FR"/>
        </w:rPr>
        <w:t>đoán</w:t>
      </w:r>
      <w:r w:rsidR="00F90D96" w:rsidRPr="00BE7C9D">
        <w:rPr>
          <w:lang w:val="fr-FR"/>
        </w:rPr>
        <w:t xml:space="preserve"> </w:t>
      </w:r>
      <w:r w:rsidRPr="00BE7C9D">
        <w:rPr>
          <w:lang w:val="fr-FR"/>
        </w:rPr>
        <w:t>mượt</w:t>
      </w:r>
      <w:r w:rsidR="00F90D96" w:rsidRPr="00BE7C9D">
        <w:rPr>
          <w:lang w:val="fr-FR"/>
        </w:rPr>
        <w:t xml:space="preserve"> </w:t>
      </w:r>
      <w:r w:rsidRPr="00BE7C9D">
        <w:rPr>
          <w:lang w:val="fr-FR"/>
        </w:rPr>
        <w:t>mà</w:t>
      </w:r>
      <w:r w:rsidR="00F90D96" w:rsidRPr="00BE7C9D">
        <w:rPr>
          <w:lang w:val="fr-FR"/>
        </w:rPr>
        <w:t xml:space="preserve"> </w:t>
      </w:r>
      <w:r w:rsidRPr="00BE7C9D">
        <w:rPr>
          <w:lang w:val="fr-FR"/>
        </w:rPr>
        <w:t>và</w:t>
      </w:r>
      <w:r w:rsidR="00F90D96" w:rsidRPr="00BE7C9D">
        <w:rPr>
          <w:lang w:val="fr-FR"/>
        </w:rPr>
        <w:t xml:space="preserve"> </w:t>
      </w:r>
      <w:r w:rsidRPr="00BE7C9D">
        <w:rPr>
          <w:lang w:val="fr-FR"/>
        </w:rPr>
        <w:t>hợp</w:t>
      </w:r>
      <w:r w:rsidR="00F90D96" w:rsidRPr="00BE7C9D">
        <w:rPr>
          <w:lang w:val="fr-FR"/>
        </w:rPr>
        <w:t xml:space="preserve"> </w:t>
      </w:r>
      <w:r w:rsidRPr="00BE7C9D">
        <w:rPr>
          <w:lang w:val="fr-FR"/>
        </w:rPr>
        <w:t>lý,</w:t>
      </w:r>
      <w:r w:rsidR="00F90D96" w:rsidRPr="00BE7C9D">
        <w:rPr>
          <w:lang w:val="fr-FR"/>
        </w:rPr>
        <w:t xml:space="preserve"> </w:t>
      </w:r>
      <w:r w:rsidRPr="00BE7C9D">
        <w:rPr>
          <w:lang w:val="fr-FR"/>
        </w:rPr>
        <w:t>đồng</w:t>
      </w:r>
      <w:r w:rsidR="00F90D96" w:rsidRPr="00BE7C9D">
        <w:rPr>
          <w:lang w:val="fr-FR"/>
        </w:rPr>
        <w:t xml:space="preserve"> </w:t>
      </w:r>
      <w:r w:rsidRPr="00BE7C9D">
        <w:rPr>
          <w:lang w:val="fr-FR"/>
        </w:rPr>
        <w:t>thời</w:t>
      </w:r>
      <w:r w:rsidR="00F90D96" w:rsidRPr="00BE7C9D">
        <w:rPr>
          <w:lang w:val="fr-FR"/>
        </w:rPr>
        <w:t xml:space="preserve"> </w:t>
      </w:r>
      <w:r w:rsidRPr="00BE7C9D">
        <w:rPr>
          <w:lang w:val="fr-FR"/>
        </w:rPr>
        <w:t>cho</w:t>
      </w:r>
      <w:r w:rsidR="00F90D96" w:rsidRPr="00BE7C9D">
        <w:rPr>
          <w:lang w:val="fr-FR"/>
        </w:rPr>
        <w:t xml:space="preserve"> </w:t>
      </w:r>
      <w:r w:rsidRPr="00BE7C9D">
        <w:rPr>
          <w:lang w:val="fr-FR"/>
        </w:rPr>
        <w:t>phép</w:t>
      </w:r>
      <w:r w:rsidR="00F90D96" w:rsidRPr="00BE7C9D">
        <w:rPr>
          <w:lang w:val="fr-FR"/>
        </w:rPr>
        <w:t xml:space="preserve"> </w:t>
      </w:r>
      <w:r w:rsidRPr="00BE7C9D">
        <w:rPr>
          <w:lang w:val="fr-FR"/>
        </w:rPr>
        <w:t>đánh</w:t>
      </w:r>
      <w:r w:rsidR="00F90D96" w:rsidRPr="00BE7C9D">
        <w:rPr>
          <w:lang w:val="fr-FR"/>
        </w:rPr>
        <w:t xml:space="preserve"> </w:t>
      </w:r>
      <w:r w:rsidRPr="00BE7C9D">
        <w:rPr>
          <w:lang w:val="fr-FR"/>
        </w:rPr>
        <w:t>giá</w:t>
      </w:r>
      <w:r w:rsidR="00F90D96" w:rsidRPr="00BE7C9D">
        <w:rPr>
          <w:lang w:val="fr-FR"/>
        </w:rPr>
        <w:t xml:space="preserve"> </w:t>
      </w:r>
      <w:r w:rsidRPr="00BE7C9D">
        <w:rPr>
          <w:lang w:val="fr-FR"/>
        </w:rPr>
        <w:t>khoảng</w:t>
      </w:r>
      <w:r w:rsidR="00F90D96" w:rsidRPr="00BE7C9D">
        <w:rPr>
          <w:lang w:val="fr-FR"/>
        </w:rPr>
        <w:t xml:space="preserve"> </w:t>
      </w:r>
      <w:r w:rsidRPr="00BE7C9D">
        <w:rPr>
          <w:lang w:val="fr-FR"/>
        </w:rPr>
        <w:t>dao</w:t>
      </w:r>
      <w:r w:rsidR="00F90D96" w:rsidRPr="00BE7C9D">
        <w:rPr>
          <w:lang w:val="fr-FR"/>
        </w:rPr>
        <w:t xml:space="preserve"> </w:t>
      </w:r>
      <w:r w:rsidRPr="00BE7C9D">
        <w:rPr>
          <w:lang w:val="fr-FR"/>
        </w:rPr>
        <w:t>động</w:t>
      </w:r>
      <w:r w:rsidR="00F90D96" w:rsidRPr="00BE7C9D">
        <w:rPr>
          <w:lang w:val="fr-FR"/>
        </w:rPr>
        <w:t xml:space="preserve"> </w:t>
      </w:r>
      <w:r w:rsidRPr="00BE7C9D">
        <w:rPr>
          <w:lang w:val="fr-FR"/>
        </w:rPr>
        <w:t>bằng</w:t>
      </w:r>
      <w:r w:rsidR="00F90D96" w:rsidRPr="00BE7C9D">
        <w:rPr>
          <w:lang w:val="fr-FR"/>
        </w:rPr>
        <w:t xml:space="preserve"> </w:t>
      </w:r>
      <w:r w:rsidRPr="00BE7C9D">
        <w:rPr>
          <w:lang w:val="fr-FR"/>
        </w:rPr>
        <w:t>khoảng</w:t>
      </w:r>
      <w:r w:rsidR="00F90D96" w:rsidRPr="00BE7C9D">
        <w:rPr>
          <w:lang w:val="fr-FR"/>
        </w:rPr>
        <w:t xml:space="preserve"> </w:t>
      </w:r>
      <w:r w:rsidRPr="00BE7C9D">
        <w:rPr>
          <w:lang w:val="fr-FR"/>
        </w:rPr>
        <w:t>tin</w:t>
      </w:r>
      <w:r w:rsidR="00F90D96" w:rsidRPr="00BE7C9D">
        <w:rPr>
          <w:lang w:val="fr-FR"/>
        </w:rPr>
        <w:t xml:space="preserve"> </w:t>
      </w:r>
      <w:r w:rsidRPr="00BE7C9D">
        <w:rPr>
          <w:lang w:val="fr-FR"/>
        </w:rPr>
        <w:t>cậy</w:t>
      </w:r>
      <w:r w:rsidR="00F90D96" w:rsidRPr="00BE7C9D">
        <w:rPr>
          <w:lang w:val="fr-FR"/>
        </w:rPr>
        <w:t xml:space="preserve"> </w:t>
      </w:r>
      <w:r w:rsidRPr="00BE7C9D">
        <w:rPr>
          <w:lang w:val="fr-FR"/>
        </w:rPr>
        <w:t>±10%.</w:t>
      </w:r>
    </w:p>
    <w:p w14:paraId="0A321F2C" w14:textId="14AD739C" w:rsidR="000F7C40" w:rsidRPr="00A96F3C" w:rsidRDefault="000F7C40" w:rsidP="0042196A">
      <w:pPr>
        <w:spacing w:line="360" w:lineRule="auto"/>
        <w:jc w:val="left"/>
        <w:rPr>
          <w:lang w:val="fr-FR"/>
        </w:rPr>
      </w:pPr>
      <w:r w:rsidRPr="00A96F3C">
        <w:rPr>
          <w:lang w:val="fr-FR"/>
        </w:rPr>
        <w:t>f.</w:t>
      </w:r>
      <w:r w:rsidR="00F90D96" w:rsidRPr="00A96F3C">
        <w:rPr>
          <w:lang w:val="fr-FR"/>
        </w:rPr>
        <w:t xml:space="preserve"> </w:t>
      </w:r>
      <w:r w:rsidRPr="00A96F3C">
        <w:rPr>
          <w:lang w:val="fr-FR"/>
        </w:rPr>
        <w:t>Lưu</w:t>
      </w:r>
      <w:r w:rsidR="00F90D96" w:rsidRPr="00A96F3C">
        <w:rPr>
          <w:lang w:val="fr-FR"/>
        </w:rPr>
        <w:t xml:space="preserve"> </w:t>
      </w:r>
      <w:r w:rsidRPr="00A96F3C">
        <w:rPr>
          <w:lang w:val="fr-FR"/>
        </w:rPr>
        <w:t>trữ</w:t>
      </w:r>
      <w:r w:rsidR="00F90D96" w:rsidRPr="00A96F3C">
        <w:rPr>
          <w:lang w:val="fr-FR"/>
        </w:rPr>
        <w:t xml:space="preserve"> </w:t>
      </w:r>
      <w:r w:rsidRPr="00A96F3C">
        <w:rPr>
          <w:lang w:val="fr-FR"/>
        </w:rPr>
        <w:t>và</w:t>
      </w:r>
      <w:r w:rsidR="00F90D96" w:rsidRPr="00A96F3C">
        <w:rPr>
          <w:lang w:val="fr-FR"/>
        </w:rPr>
        <w:t xml:space="preserve"> </w:t>
      </w:r>
      <w:r w:rsidRPr="00A96F3C">
        <w:rPr>
          <w:lang w:val="fr-FR"/>
        </w:rPr>
        <w:t>hiển</w:t>
      </w:r>
      <w:r w:rsidR="00F90D96" w:rsidRPr="00A96F3C">
        <w:rPr>
          <w:lang w:val="fr-FR"/>
        </w:rPr>
        <w:t xml:space="preserve"> </w:t>
      </w:r>
      <w:r w:rsidRPr="00A96F3C">
        <w:rPr>
          <w:lang w:val="fr-FR"/>
        </w:rPr>
        <w:t>thị</w:t>
      </w:r>
      <w:r w:rsidR="00F90D96" w:rsidRPr="00A96F3C">
        <w:rPr>
          <w:lang w:val="fr-FR"/>
        </w:rPr>
        <w:t xml:space="preserve"> </w:t>
      </w:r>
      <w:r w:rsidRPr="00A96F3C">
        <w:rPr>
          <w:lang w:val="fr-FR"/>
        </w:rPr>
        <w:t>kết</w:t>
      </w:r>
      <w:r w:rsidR="00F90D96" w:rsidRPr="00A96F3C">
        <w:rPr>
          <w:lang w:val="fr-FR"/>
        </w:rPr>
        <w:t xml:space="preserve"> </w:t>
      </w:r>
      <w:r w:rsidRPr="00A96F3C">
        <w:rPr>
          <w:lang w:val="fr-FR"/>
        </w:rPr>
        <w:t>quả</w:t>
      </w:r>
    </w:p>
    <w:p w14:paraId="3FE294FB" w14:textId="78E8FA0F" w:rsidR="000F7C40" w:rsidRPr="009B4FC9" w:rsidRDefault="000F7C40" w:rsidP="0042196A">
      <w:pPr>
        <w:spacing w:line="360" w:lineRule="auto"/>
        <w:ind w:firstLine="567"/>
        <w:jc w:val="left"/>
        <w:rPr>
          <w:lang w:val="fr-FR"/>
        </w:rPr>
      </w:pPr>
      <w:r w:rsidRPr="009B4FC9">
        <w:rPr>
          <w:lang w:val="fr-FR"/>
        </w:rPr>
        <w:t>Các</w:t>
      </w:r>
      <w:r w:rsidR="00F90D96" w:rsidRPr="009B4FC9">
        <w:rPr>
          <w:lang w:val="fr-FR"/>
        </w:rPr>
        <w:t xml:space="preserve"> </w:t>
      </w:r>
      <w:r w:rsidRPr="009B4FC9">
        <w:rPr>
          <w:lang w:val="fr-FR"/>
        </w:rPr>
        <w:t>kết</w:t>
      </w:r>
      <w:r w:rsidR="00F90D96" w:rsidRPr="009B4FC9">
        <w:rPr>
          <w:lang w:val="fr-FR"/>
        </w:rPr>
        <w:t xml:space="preserve"> </w:t>
      </w:r>
      <w:r w:rsidRPr="009B4FC9">
        <w:rPr>
          <w:lang w:val="fr-FR"/>
        </w:rPr>
        <w:t>quả</w:t>
      </w:r>
      <w:r w:rsidR="00F90D96" w:rsidRPr="009B4FC9">
        <w:rPr>
          <w:lang w:val="fr-FR"/>
        </w:rPr>
        <w:t xml:space="preserve"> </w:t>
      </w:r>
      <w:r w:rsidRPr="009B4FC9">
        <w:rPr>
          <w:lang w:val="fr-FR"/>
        </w:rPr>
        <w:t>dự</w:t>
      </w:r>
      <w:r w:rsidR="00F90D96" w:rsidRPr="009B4FC9">
        <w:rPr>
          <w:lang w:val="fr-FR"/>
        </w:rPr>
        <w:t xml:space="preserve"> </w:t>
      </w:r>
      <w:r w:rsidRPr="009B4FC9">
        <w:rPr>
          <w:lang w:val="fr-FR"/>
        </w:rPr>
        <w:t>đoán</w:t>
      </w:r>
      <w:r w:rsidR="00F90D96" w:rsidRPr="009B4FC9">
        <w:rPr>
          <w:lang w:val="fr-FR"/>
        </w:rPr>
        <w:t xml:space="preserve"> </w:t>
      </w:r>
      <w:r w:rsidRPr="009B4FC9">
        <w:rPr>
          <w:lang w:val="fr-FR"/>
        </w:rPr>
        <w:t>được</w:t>
      </w:r>
      <w:r w:rsidR="00F90D96" w:rsidRPr="009B4FC9">
        <w:rPr>
          <w:lang w:val="fr-FR"/>
        </w:rPr>
        <w:t xml:space="preserve"> </w:t>
      </w:r>
      <w:r w:rsidRPr="009B4FC9">
        <w:rPr>
          <w:lang w:val="fr-FR"/>
        </w:rPr>
        <w:t>lưu</w:t>
      </w:r>
      <w:r w:rsidR="00F90D96" w:rsidRPr="009B4FC9">
        <w:rPr>
          <w:lang w:val="fr-FR"/>
        </w:rPr>
        <w:t xml:space="preserve"> </w:t>
      </w:r>
      <w:r w:rsidRPr="009B4FC9">
        <w:rPr>
          <w:lang w:val="fr-FR"/>
        </w:rPr>
        <w:t>vào</w:t>
      </w:r>
      <w:r w:rsidR="00F90D96" w:rsidRPr="009B4FC9">
        <w:rPr>
          <w:lang w:val="fr-FR"/>
        </w:rPr>
        <w:t xml:space="preserve"> </w:t>
      </w:r>
      <w:r w:rsidRPr="009B4FC9">
        <w:rPr>
          <w:lang w:val="fr-FR"/>
        </w:rPr>
        <w:t>file</w:t>
      </w:r>
      <w:r w:rsidR="00F90D96" w:rsidRPr="009B4FC9">
        <w:rPr>
          <w:lang w:val="fr-FR"/>
        </w:rPr>
        <w:t xml:space="preserve"> </w:t>
      </w:r>
      <w:r w:rsidRPr="009B4FC9">
        <w:rPr>
          <w:lang w:val="fr-FR"/>
        </w:rPr>
        <w:t>lstm_predictions.csv.</w:t>
      </w:r>
      <w:r w:rsidRPr="009B4FC9">
        <w:rPr>
          <w:lang w:val="fr-FR"/>
        </w:rPr>
        <w:br/>
        <w:t>Biểu</w:t>
      </w:r>
      <w:r w:rsidR="00F90D96" w:rsidRPr="009B4FC9">
        <w:rPr>
          <w:lang w:val="fr-FR"/>
        </w:rPr>
        <w:t xml:space="preserve"> </w:t>
      </w:r>
      <w:r w:rsidRPr="009B4FC9">
        <w:rPr>
          <w:lang w:val="fr-FR"/>
        </w:rPr>
        <w:t>đồ</w:t>
      </w:r>
      <w:r w:rsidR="00F90D96" w:rsidRPr="009B4FC9">
        <w:rPr>
          <w:lang w:val="fr-FR"/>
        </w:rPr>
        <w:t xml:space="preserve"> </w:t>
      </w:r>
      <w:r w:rsidRPr="009B4FC9">
        <w:rPr>
          <w:lang w:val="fr-FR"/>
        </w:rPr>
        <w:t>trực</w:t>
      </w:r>
      <w:r w:rsidR="00F90D96" w:rsidRPr="009B4FC9">
        <w:rPr>
          <w:lang w:val="fr-FR"/>
        </w:rPr>
        <w:t xml:space="preserve"> </w:t>
      </w:r>
      <w:r w:rsidRPr="009B4FC9">
        <w:rPr>
          <w:lang w:val="fr-FR"/>
        </w:rPr>
        <w:t>quan</w:t>
      </w:r>
      <w:r w:rsidR="00F90D96" w:rsidRPr="009B4FC9">
        <w:rPr>
          <w:lang w:val="fr-FR"/>
        </w:rPr>
        <w:t xml:space="preserve"> </w:t>
      </w:r>
      <w:r w:rsidRPr="009B4FC9">
        <w:rPr>
          <w:lang w:val="fr-FR"/>
        </w:rPr>
        <w:t>thể</w:t>
      </w:r>
      <w:r w:rsidR="00F90D96" w:rsidRPr="009B4FC9">
        <w:rPr>
          <w:lang w:val="fr-FR"/>
        </w:rPr>
        <w:t xml:space="preserve"> </w:t>
      </w:r>
      <w:r w:rsidRPr="009B4FC9">
        <w:rPr>
          <w:lang w:val="fr-FR"/>
        </w:rPr>
        <w:t>hiện</w:t>
      </w:r>
      <w:r w:rsidR="00F90D96" w:rsidRPr="009B4FC9">
        <w:rPr>
          <w:lang w:val="fr-FR"/>
        </w:rPr>
        <w:t xml:space="preserve"> </w:t>
      </w:r>
      <w:r w:rsidRPr="009B4FC9">
        <w:rPr>
          <w:lang w:val="fr-FR"/>
        </w:rPr>
        <w:t>xu</w:t>
      </w:r>
      <w:r w:rsidR="00F90D96" w:rsidRPr="009B4FC9">
        <w:rPr>
          <w:lang w:val="fr-FR"/>
        </w:rPr>
        <w:t xml:space="preserve"> </w:t>
      </w:r>
      <w:r w:rsidRPr="009B4FC9">
        <w:rPr>
          <w:lang w:val="fr-FR"/>
        </w:rPr>
        <w:t>hướng</w:t>
      </w:r>
      <w:r w:rsidR="00F90D96" w:rsidRPr="009B4FC9">
        <w:rPr>
          <w:lang w:val="fr-FR"/>
        </w:rPr>
        <w:t xml:space="preserve"> </w:t>
      </w:r>
      <w:r w:rsidRPr="009B4FC9">
        <w:rPr>
          <w:lang w:val="fr-FR"/>
        </w:rPr>
        <w:t>tỷ</w:t>
      </w:r>
      <w:r w:rsidR="00F90D96" w:rsidRPr="009B4FC9">
        <w:rPr>
          <w:lang w:val="fr-FR"/>
        </w:rPr>
        <w:t xml:space="preserve"> </w:t>
      </w:r>
      <w:r w:rsidRPr="009B4FC9">
        <w:rPr>
          <w:lang w:val="fr-FR"/>
        </w:rPr>
        <w:t>lệ</w:t>
      </w:r>
      <w:r w:rsidR="00F90D96" w:rsidRPr="009B4FC9">
        <w:rPr>
          <w:lang w:val="fr-FR"/>
        </w:rPr>
        <w:t xml:space="preserve"> </w:t>
      </w:r>
      <w:r w:rsidRPr="009B4FC9">
        <w:rPr>
          <w:lang w:val="fr-FR"/>
        </w:rPr>
        <w:t>thất</w:t>
      </w:r>
      <w:r w:rsidR="00F90D96" w:rsidRPr="009B4FC9">
        <w:rPr>
          <w:lang w:val="fr-FR"/>
        </w:rPr>
        <w:t xml:space="preserve"> </w:t>
      </w:r>
      <w:r w:rsidRPr="009B4FC9">
        <w:rPr>
          <w:lang w:val="fr-FR"/>
        </w:rPr>
        <w:t>nghiệp</w:t>
      </w:r>
      <w:r w:rsidR="00F90D96" w:rsidRPr="009B4FC9">
        <w:rPr>
          <w:lang w:val="fr-FR"/>
        </w:rPr>
        <w:t xml:space="preserve"> </w:t>
      </w:r>
      <w:r w:rsidRPr="009B4FC9">
        <w:rPr>
          <w:lang w:val="fr-FR"/>
        </w:rPr>
        <w:t>trung</w:t>
      </w:r>
      <w:r w:rsidR="00F90D96" w:rsidRPr="009B4FC9">
        <w:rPr>
          <w:lang w:val="fr-FR"/>
        </w:rPr>
        <w:t xml:space="preserve"> </w:t>
      </w:r>
      <w:r w:rsidRPr="009B4FC9">
        <w:rPr>
          <w:lang w:val="fr-FR"/>
        </w:rPr>
        <w:t>bình</w:t>
      </w:r>
      <w:r w:rsidR="00F90D96" w:rsidRPr="009B4FC9">
        <w:rPr>
          <w:lang w:val="fr-FR"/>
        </w:rPr>
        <w:t xml:space="preserve"> </w:t>
      </w:r>
      <w:r w:rsidRPr="009B4FC9">
        <w:rPr>
          <w:lang w:val="fr-FR"/>
        </w:rPr>
        <w:t>toàn</w:t>
      </w:r>
      <w:r w:rsidR="00F90D96" w:rsidRPr="009B4FC9">
        <w:rPr>
          <w:lang w:val="fr-FR"/>
        </w:rPr>
        <w:t xml:space="preserve"> </w:t>
      </w:r>
      <w:r w:rsidRPr="009B4FC9">
        <w:rPr>
          <w:lang w:val="fr-FR"/>
        </w:rPr>
        <w:t>cầu</w:t>
      </w:r>
      <w:r w:rsidR="00F90D96" w:rsidRPr="009B4FC9">
        <w:rPr>
          <w:lang w:val="fr-FR"/>
        </w:rPr>
        <w:t xml:space="preserve"> </w:t>
      </w:r>
      <w:r w:rsidRPr="009B4FC9">
        <w:rPr>
          <w:lang w:val="fr-FR"/>
        </w:rPr>
        <w:t>qua</w:t>
      </w:r>
      <w:r w:rsidR="00F90D96" w:rsidRPr="009B4FC9">
        <w:rPr>
          <w:lang w:val="fr-FR"/>
        </w:rPr>
        <w:t xml:space="preserve"> </w:t>
      </w:r>
      <w:r w:rsidRPr="009B4FC9">
        <w:rPr>
          <w:lang w:val="fr-FR"/>
        </w:rPr>
        <w:t>các</w:t>
      </w:r>
      <w:r w:rsidR="00F90D96" w:rsidRPr="009B4FC9">
        <w:rPr>
          <w:lang w:val="fr-FR"/>
        </w:rPr>
        <w:t xml:space="preserve"> </w:t>
      </w:r>
      <w:r w:rsidRPr="009B4FC9">
        <w:rPr>
          <w:lang w:val="fr-FR"/>
        </w:rPr>
        <w:t>năm,</w:t>
      </w:r>
      <w:r w:rsidR="00F90D96" w:rsidRPr="009B4FC9">
        <w:rPr>
          <w:lang w:val="fr-FR"/>
        </w:rPr>
        <w:t xml:space="preserve"> </w:t>
      </w:r>
      <w:r w:rsidRPr="009B4FC9">
        <w:rPr>
          <w:lang w:val="fr-FR"/>
        </w:rPr>
        <w:t>cho</w:t>
      </w:r>
      <w:r w:rsidR="00F90D96" w:rsidRPr="009B4FC9">
        <w:rPr>
          <w:lang w:val="fr-FR"/>
        </w:rPr>
        <w:t xml:space="preserve"> </w:t>
      </w:r>
      <w:r w:rsidRPr="009B4FC9">
        <w:rPr>
          <w:lang w:val="fr-FR"/>
        </w:rPr>
        <w:t>thấy</w:t>
      </w:r>
      <w:r w:rsidR="00F90D96" w:rsidRPr="009B4FC9">
        <w:rPr>
          <w:lang w:val="fr-FR"/>
        </w:rPr>
        <w:t xml:space="preserve"> </w:t>
      </w:r>
      <w:r w:rsidRPr="009B4FC9">
        <w:rPr>
          <w:lang w:val="fr-FR"/>
        </w:rPr>
        <w:t>sự</w:t>
      </w:r>
      <w:r w:rsidR="00F90D96" w:rsidRPr="009B4FC9">
        <w:rPr>
          <w:lang w:val="fr-FR"/>
        </w:rPr>
        <w:t xml:space="preserve"> </w:t>
      </w:r>
      <w:r w:rsidRPr="009B4FC9">
        <w:rPr>
          <w:lang w:val="fr-FR"/>
        </w:rPr>
        <w:t>suy</w:t>
      </w:r>
      <w:r w:rsidR="00F90D96" w:rsidRPr="009B4FC9">
        <w:rPr>
          <w:lang w:val="fr-FR"/>
        </w:rPr>
        <w:t xml:space="preserve"> </w:t>
      </w:r>
      <w:r w:rsidRPr="009B4FC9">
        <w:rPr>
          <w:lang w:val="fr-FR"/>
        </w:rPr>
        <w:t>giảm</w:t>
      </w:r>
      <w:r w:rsidR="00F90D96" w:rsidRPr="009B4FC9">
        <w:rPr>
          <w:lang w:val="fr-FR"/>
        </w:rPr>
        <w:t xml:space="preserve"> </w:t>
      </w:r>
      <w:r w:rsidRPr="009B4FC9">
        <w:rPr>
          <w:lang w:val="fr-FR"/>
        </w:rPr>
        <w:t>hoặc</w:t>
      </w:r>
      <w:r w:rsidR="00F90D96" w:rsidRPr="009B4FC9">
        <w:rPr>
          <w:lang w:val="fr-FR"/>
        </w:rPr>
        <w:t xml:space="preserve"> </w:t>
      </w:r>
      <w:r w:rsidRPr="009B4FC9">
        <w:rPr>
          <w:lang w:val="fr-FR"/>
        </w:rPr>
        <w:t>ổn</w:t>
      </w:r>
      <w:r w:rsidR="00F90D96" w:rsidRPr="009B4FC9">
        <w:rPr>
          <w:lang w:val="fr-FR"/>
        </w:rPr>
        <w:t xml:space="preserve"> </w:t>
      </w:r>
      <w:r w:rsidRPr="009B4FC9">
        <w:rPr>
          <w:lang w:val="fr-FR"/>
        </w:rPr>
        <w:t>định</w:t>
      </w:r>
      <w:r w:rsidR="00F90D96" w:rsidRPr="009B4FC9">
        <w:rPr>
          <w:lang w:val="fr-FR"/>
        </w:rPr>
        <w:t xml:space="preserve"> </w:t>
      </w:r>
      <w:r w:rsidRPr="009B4FC9">
        <w:rPr>
          <w:lang w:val="fr-FR"/>
        </w:rPr>
        <w:t>dần</w:t>
      </w:r>
      <w:r w:rsidR="00F90D96" w:rsidRPr="009B4FC9">
        <w:rPr>
          <w:lang w:val="fr-FR"/>
        </w:rPr>
        <w:t xml:space="preserve"> </w:t>
      </w:r>
      <w:r w:rsidRPr="009B4FC9">
        <w:rPr>
          <w:lang w:val="fr-FR"/>
        </w:rPr>
        <w:t>ở</w:t>
      </w:r>
      <w:r w:rsidR="00F90D96" w:rsidRPr="009B4FC9">
        <w:rPr>
          <w:lang w:val="fr-FR"/>
        </w:rPr>
        <w:t xml:space="preserve"> </w:t>
      </w:r>
      <w:r w:rsidRPr="009B4FC9">
        <w:rPr>
          <w:lang w:val="fr-FR"/>
        </w:rPr>
        <w:t>nhiều</w:t>
      </w:r>
      <w:r w:rsidR="00F90D96" w:rsidRPr="009B4FC9">
        <w:rPr>
          <w:lang w:val="fr-FR"/>
        </w:rPr>
        <w:t xml:space="preserve"> </w:t>
      </w:r>
      <w:r w:rsidRPr="009B4FC9">
        <w:rPr>
          <w:lang w:val="fr-FR"/>
        </w:rPr>
        <w:t>khu</w:t>
      </w:r>
      <w:r w:rsidR="00F90D96" w:rsidRPr="009B4FC9">
        <w:rPr>
          <w:lang w:val="fr-FR"/>
        </w:rPr>
        <w:t xml:space="preserve"> </w:t>
      </w:r>
      <w:r w:rsidRPr="009B4FC9">
        <w:rPr>
          <w:lang w:val="fr-FR"/>
        </w:rPr>
        <w:t>vực.</w:t>
      </w:r>
    </w:p>
    <w:p w14:paraId="7C361623" w14:textId="77080A76" w:rsidR="002E4F64" w:rsidRDefault="002E4F64" w:rsidP="0042196A">
      <w:pPr>
        <w:pStyle w:val="Heading2"/>
        <w:spacing w:line="360" w:lineRule="auto"/>
        <w:rPr>
          <w:lang w:val="fr-FR"/>
        </w:rPr>
      </w:pPr>
      <w:bookmarkStart w:id="57" w:name="_Toc199717888"/>
      <w:r w:rsidRPr="009B4FC9">
        <w:rPr>
          <w:lang w:val="fr-FR"/>
        </w:rPr>
        <w:t>So sánh tổng quan hiệu suất các mô hình</w:t>
      </w:r>
      <w:bookmarkEnd w:id="57"/>
    </w:p>
    <w:p w14:paraId="26B8AFFE" w14:textId="13AAF7C7" w:rsidR="003E0D1C" w:rsidRPr="003E0D1C" w:rsidRDefault="003E0D1C" w:rsidP="003E0D1C">
      <w:pPr>
        <w:pStyle w:val="Caption"/>
        <w:spacing w:line="360" w:lineRule="auto"/>
        <w:rPr>
          <w:i w:val="0"/>
          <w:iCs w:val="0"/>
        </w:rPr>
      </w:pPr>
      <w:bookmarkStart w:id="58" w:name="_Toc199717812"/>
      <w:r w:rsidRPr="009B4FC9">
        <w:rPr>
          <w:i w:val="0"/>
          <w:iCs w:val="0"/>
        </w:rPr>
        <w:t>Bảng 2.</w:t>
      </w:r>
      <w:r w:rsidRPr="009B4FC9">
        <w:rPr>
          <w:i w:val="0"/>
          <w:iCs w:val="0"/>
        </w:rPr>
        <w:fldChar w:fldCharType="begin"/>
      </w:r>
      <w:r w:rsidRPr="009B4FC9">
        <w:rPr>
          <w:i w:val="0"/>
          <w:iCs w:val="0"/>
        </w:rPr>
        <w:instrText xml:space="preserve"> SEQ Bảng_2. \* ARABIC </w:instrText>
      </w:r>
      <w:r w:rsidRPr="009B4FC9">
        <w:rPr>
          <w:i w:val="0"/>
          <w:iCs w:val="0"/>
        </w:rPr>
        <w:fldChar w:fldCharType="separate"/>
      </w:r>
      <w:r w:rsidR="005B59AD">
        <w:rPr>
          <w:i w:val="0"/>
          <w:iCs w:val="0"/>
          <w:noProof/>
        </w:rPr>
        <w:t>7</w:t>
      </w:r>
      <w:r w:rsidRPr="009B4FC9">
        <w:rPr>
          <w:i w:val="0"/>
          <w:iCs w:val="0"/>
        </w:rPr>
        <w:fldChar w:fldCharType="end"/>
      </w:r>
      <w:r w:rsidRPr="009B4FC9">
        <w:rPr>
          <w:i w:val="0"/>
          <w:iCs w:val="0"/>
        </w:rPr>
        <w:t xml:space="preserve"> Hiệu suất các mô hình</w:t>
      </w:r>
      <w:bookmarkEnd w:id="58"/>
    </w:p>
    <w:tbl>
      <w:tblPr>
        <w:tblStyle w:val="TableGrid"/>
        <w:tblW w:w="0" w:type="auto"/>
        <w:jc w:val="center"/>
        <w:tblLook w:val="04A0" w:firstRow="1" w:lastRow="0" w:firstColumn="1" w:lastColumn="0" w:noHBand="0" w:noVBand="1"/>
      </w:tblPr>
      <w:tblGrid>
        <w:gridCol w:w="2336"/>
        <w:gridCol w:w="1628"/>
        <w:gridCol w:w="1560"/>
        <w:gridCol w:w="1559"/>
      </w:tblGrid>
      <w:tr w:rsidR="002E4F64" w:rsidRPr="009B4FC9" w14:paraId="6544E236" w14:textId="77777777" w:rsidTr="00CD3890">
        <w:trPr>
          <w:jc w:val="center"/>
        </w:trPr>
        <w:tc>
          <w:tcPr>
            <w:tcW w:w="2336" w:type="dxa"/>
            <w:vAlign w:val="center"/>
          </w:tcPr>
          <w:p w14:paraId="41FC350D" w14:textId="77777777" w:rsidR="002E4F64" w:rsidRPr="00A96F3C" w:rsidRDefault="002E4F64" w:rsidP="0042196A">
            <w:pPr>
              <w:pStyle w:val="4-DoanVB"/>
              <w:spacing w:line="360" w:lineRule="auto"/>
              <w:ind w:firstLine="0"/>
              <w:jc w:val="center"/>
            </w:pPr>
            <w:r w:rsidRPr="00A96F3C">
              <w:rPr>
                <w:color w:val="000000"/>
                <w:szCs w:val="28"/>
              </w:rPr>
              <w:t>Mô hình</w:t>
            </w:r>
          </w:p>
        </w:tc>
        <w:tc>
          <w:tcPr>
            <w:tcW w:w="1628" w:type="dxa"/>
            <w:vAlign w:val="center"/>
          </w:tcPr>
          <w:p w14:paraId="038C02C7" w14:textId="77777777" w:rsidR="002E4F64" w:rsidRPr="00A96F3C" w:rsidRDefault="002E4F64" w:rsidP="0042196A">
            <w:pPr>
              <w:pStyle w:val="4-DoanVB"/>
              <w:spacing w:line="360" w:lineRule="auto"/>
              <w:ind w:firstLine="0"/>
              <w:jc w:val="center"/>
            </w:pPr>
            <w:r w:rsidRPr="00A96F3C">
              <w:rPr>
                <w:color w:val="000000"/>
                <w:szCs w:val="28"/>
              </w:rPr>
              <w:t>MAE</w:t>
            </w:r>
          </w:p>
        </w:tc>
        <w:tc>
          <w:tcPr>
            <w:tcW w:w="1560" w:type="dxa"/>
            <w:vAlign w:val="center"/>
          </w:tcPr>
          <w:p w14:paraId="2D53319C" w14:textId="77777777" w:rsidR="002E4F64" w:rsidRPr="00A96F3C" w:rsidRDefault="002E4F64" w:rsidP="0042196A">
            <w:pPr>
              <w:pStyle w:val="4-DoanVB"/>
              <w:spacing w:line="360" w:lineRule="auto"/>
              <w:ind w:firstLine="0"/>
              <w:jc w:val="center"/>
            </w:pPr>
            <w:r w:rsidRPr="00A96F3C">
              <w:rPr>
                <w:color w:val="000000"/>
                <w:szCs w:val="28"/>
              </w:rPr>
              <w:t>RMSE</w:t>
            </w:r>
          </w:p>
        </w:tc>
        <w:tc>
          <w:tcPr>
            <w:tcW w:w="1559" w:type="dxa"/>
            <w:vAlign w:val="center"/>
          </w:tcPr>
          <w:p w14:paraId="6BA2F2AE" w14:textId="77777777" w:rsidR="002E4F64" w:rsidRPr="00A96F3C" w:rsidRDefault="002E4F64" w:rsidP="0042196A">
            <w:pPr>
              <w:pStyle w:val="4-DoanVB"/>
              <w:spacing w:line="360" w:lineRule="auto"/>
              <w:ind w:firstLine="0"/>
              <w:jc w:val="center"/>
            </w:pPr>
            <w:r w:rsidRPr="00A96F3C">
              <w:rPr>
                <w:color w:val="000000"/>
                <w:szCs w:val="28"/>
              </w:rPr>
              <w:t>R²</w:t>
            </w:r>
          </w:p>
        </w:tc>
      </w:tr>
      <w:tr w:rsidR="002E4F64" w:rsidRPr="009B4FC9" w14:paraId="475F8919" w14:textId="77777777" w:rsidTr="00CD3890">
        <w:trPr>
          <w:jc w:val="center"/>
        </w:trPr>
        <w:tc>
          <w:tcPr>
            <w:tcW w:w="2336" w:type="dxa"/>
            <w:vAlign w:val="center"/>
          </w:tcPr>
          <w:p w14:paraId="1EA72C21" w14:textId="77777777" w:rsidR="002E4F64" w:rsidRPr="009B4FC9" w:rsidRDefault="002E4F64" w:rsidP="0042196A">
            <w:pPr>
              <w:pStyle w:val="4-DoanVB"/>
              <w:spacing w:line="360" w:lineRule="auto"/>
              <w:ind w:firstLine="0"/>
              <w:rPr>
                <w:b/>
                <w:bCs/>
              </w:rPr>
            </w:pPr>
            <w:r w:rsidRPr="009B4FC9">
              <w:rPr>
                <w:color w:val="000000"/>
                <w:szCs w:val="28"/>
              </w:rPr>
              <w:t>Linear Regression</w:t>
            </w:r>
          </w:p>
        </w:tc>
        <w:tc>
          <w:tcPr>
            <w:tcW w:w="1628" w:type="dxa"/>
            <w:vAlign w:val="center"/>
          </w:tcPr>
          <w:p w14:paraId="0E54A0CB" w14:textId="77777777" w:rsidR="002E4F64" w:rsidRPr="009B4FC9" w:rsidRDefault="002E4F64" w:rsidP="0042196A">
            <w:pPr>
              <w:pStyle w:val="4-DoanVB"/>
              <w:spacing w:line="360" w:lineRule="auto"/>
              <w:ind w:firstLine="0"/>
              <w:jc w:val="center"/>
              <w:rPr>
                <w:b/>
                <w:bCs/>
              </w:rPr>
            </w:pPr>
            <w:r w:rsidRPr="009B4FC9">
              <w:rPr>
                <w:color w:val="000000"/>
                <w:szCs w:val="28"/>
              </w:rPr>
              <w:t>7.0459</w:t>
            </w:r>
          </w:p>
        </w:tc>
        <w:tc>
          <w:tcPr>
            <w:tcW w:w="1560" w:type="dxa"/>
            <w:vAlign w:val="center"/>
          </w:tcPr>
          <w:p w14:paraId="5FA94511" w14:textId="77777777" w:rsidR="002E4F64" w:rsidRPr="009B4FC9" w:rsidRDefault="002E4F64" w:rsidP="0042196A">
            <w:pPr>
              <w:pStyle w:val="4-DoanVB"/>
              <w:spacing w:line="360" w:lineRule="auto"/>
              <w:ind w:firstLine="0"/>
              <w:jc w:val="center"/>
              <w:rPr>
                <w:b/>
                <w:bCs/>
              </w:rPr>
            </w:pPr>
            <w:r w:rsidRPr="009B4FC9">
              <w:rPr>
                <w:color w:val="000000"/>
                <w:szCs w:val="28"/>
              </w:rPr>
              <w:t>9.8713</w:t>
            </w:r>
          </w:p>
        </w:tc>
        <w:tc>
          <w:tcPr>
            <w:tcW w:w="1559" w:type="dxa"/>
            <w:vAlign w:val="center"/>
          </w:tcPr>
          <w:p w14:paraId="7BCB754A" w14:textId="77777777" w:rsidR="002E4F64" w:rsidRPr="009B4FC9" w:rsidRDefault="002E4F64" w:rsidP="0042196A">
            <w:pPr>
              <w:pStyle w:val="4-DoanVB"/>
              <w:spacing w:line="360" w:lineRule="auto"/>
              <w:ind w:firstLine="0"/>
              <w:jc w:val="center"/>
              <w:rPr>
                <w:b/>
                <w:bCs/>
              </w:rPr>
            </w:pPr>
            <w:r w:rsidRPr="009B4FC9">
              <w:rPr>
                <w:color w:val="000000"/>
                <w:szCs w:val="28"/>
              </w:rPr>
              <w:t>0.1566</w:t>
            </w:r>
          </w:p>
        </w:tc>
      </w:tr>
      <w:tr w:rsidR="002E4F64" w:rsidRPr="009B4FC9" w14:paraId="103C7B75" w14:textId="77777777" w:rsidTr="00CD3890">
        <w:trPr>
          <w:jc w:val="center"/>
        </w:trPr>
        <w:tc>
          <w:tcPr>
            <w:tcW w:w="2336" w:type="dxa"/>
            <w:vAlign w:val="center"/>
          </w:tcPr>
          <w:p w14:paraId="371B6F9B" w14:textId="77777777" w:rsidR="002E4F64" w:rsidRPr="009B4FC9" w:rsidRDefault="002E4F64" w:rsidP="0042196A">
            <w:pPr>
              <w:pStyle w:val="4-DoanVB"/>
              <w:spacing w:line="360" w:lineRule="auto"/>
              <w:ind w:firstLine="0"/>
              <w:rPr>
                <w:b/>
                <w:bCs/>
              </w:rPr>
            </w:pPr>
            <w:r w:rsidRPr="009B4FC9">
              <w:rPr>
                <w:color w:val="000000"/>
                <w:szCs w:val="28"/>
              </w:rPr>
              <w:t>Random Forest</w:t>
            </w:r>
          </w:p>
        </w:tc>
        <w:tc>
          <w:tcPr>
            <w:tcW w:w="1628" w:type="dxa"/>
            <w:vAlign w:val="center"/>
          </w:tcPr>
          <w:p w14:paraId="329559E3" w14:textId="77777777" w:rsidR="002E4F64" w:rsidRPr="009B4FC9" w:rsidRDefault="002E4F64" w:rsidP="0042196A">
            <w:pPr>
              <w:pStyle w:val="4-DoanVB"/>
              <w:spacing w:line="360" w:lineRule="auto"/>
              <w:ind w:firstLine="0"/>
              <w:jc w:val="center"/>
              <w:rPr>
                <w:b/>
                <w:bCs/>
              </w:rPr>
            </w:pPr>
            <w:r w:rsidRPr="009B4FC9">
              <w:rPr>
                <w:color w:val="000000"/>
                <w:szCs w:val="28"/>
              </w:rPr>
              <w:t>2.0634</w:t>
            </w:r>
          </w:p>
        </w:tc>
        <w:tc>
          <w:tcPr>
            <w:tcW w:w="1560" w:type="dxa"/>
            <w:vAlign w:val="center"/>
          </w:tcPr>
          <w:p w14:paraId="26A6255E" w14:textId="77777777" w:rsidR="002E4F64" w:rsidRPr="009B4FC9" w:rsidRDefault="002E4F64" w:rsidP="0042196A">
            <w:pPr>
              <w:pStyle w:val="4-DoanVB"/>
              <w:spacing w:line="360" w:lineRule="auto"/>
              <w:ind w:firstLine="0"/>
              <w:jc w:val="center"/>
              <w:rPr>
                <w:b/>
                <w:bCs/>
              </w:rPr>
            </w:pPr>
            <w:r w:rsidRPr="009B4FC9">
              <w:rPr>
                <w:color w:val="000000"/>
                <w:szCs w:val="28"/>
              </w:rPr>
              <w:t>3.0448</w:t>
            </w:r>
          </w:p>
        </w:tc>
        <w:tc>
          <w:tcPr>
            <w:tcW w:w="1559" w:type="dxa"/>
            <w:vAlign w:val="center"/>
          </w:tcPr>
          <w:p w14:paraId="4EF46110" w14:textId="77777777" w:rsidR="002E4F64" w:rsidRPr="009B4FC9" w:rsidRDefault="002E4F64" w:rsidP="0042196A">
            <w:pPr>
              <w:pStyle w:val="4-DoanVB"/>
              <w:spacing w:line="360" w:lineRule="auto"/>
              <w:ind w:firstLine="0"/>
              <w:jc w:val="center"/>
              <w:rPr>
                <w:b/>
                <w:bCs/>
              </w:rPr>
            </w:pPr>
            <w:r w:rsidRPr="009B4FC9">
              <w:rPr>
                <w:color w:val="000000"/>
                <w:szCs w:val="28"/>
              </w:rPr>
              <w:t>0.9198</w:t>
            </w:r>
          </w:p>
        </w:tc>
      </w:tr>
      <w:tr w:rsidR="002E4F64" w:rsidRPr="009B4FC9" w14:paraId="594A3AFF" w14:textId="77777777" w:rsidTr="00CD3890">
        <w:trPr>
          <w:jc w:val="center"/>
        </w:trPr>
        <w:tc>
          <w:tcPr>
            <w:tcW w:w="2336" w:type="dxa"/>
            <w:vAlign w:val="center"/>
          </w:tcPr>
          <w:p w14:paraId="7B58E668" w14:textId="77777777" w:rsidR="002E4F64" w:rsidRPr="009B4FC9" w:rsidRDefault="002E4F64" w:rsidP="0042196A">
            <w:pPr>
              <w:pStyle w:val="4-DoanVB"/>
              <w:spacing w:line="360" w:lineRule="auto"/>
              <w:ind w:firstLine="0"/>
              <w:rPr>
                <w:b/>
                <w:bCs/>
              </w:rPr>
            </w:pPr>
            <w:r w:rsidRPr="009B4FC9">
              <w:rPr>
                <w:color w:val="000000"/>
                <w:szCs w:val="28"/>
              </w:rPr>
              <w:t>XGBoost</w:t>
            </w:r>
          </w:p>
        </w:tc>
        <w:tc>
          <w:tcPr>
            <w:tcW w:w="1628" w:type="dxa"/>
            <w:vAlign w:val="center"/>
          </w:tcPr>
          <w:p w14:paraId="1C8C18BF" w14:textId="77777777" w:rsidR="002E4F64" w:rsidRPr="009B4FC9" w:rsidRDefault="002E4F64" w:rsidP="0042196A">
            <w:pPr>
              <w:pStyle w:val="4-DoanVB"/>
              <w:spacing w:line="360" w:lineRule="auto"/>
              <w:ind w:firstLine="0"/>
              <w:jc w:val="center"/>
              <w:rPr>
                <w:b/>
                <w:bCs/>
              </w:rPr>
            </w:pPr>
            <w:r w:rsidRPr="009B4FC9">
              <w:rPr>
                <w:color w:val="000000"/>
                <w:szCs w:val="28"/>
              </w:rPr>
              <w:t>1.1703</w:t>
            </w:r>
          </w:p>
        </w:tc>
        <w:tc>
          <w:tcPr>
            <w:tcW w:w="1560" w:type="dxa"/>
            <w:vAlign w:val="center"/>
          </w:tcPr>
          <w:p w14:paraId="459E1FB1" w14:textId="77777777" w:rsidR="002E4F64" w:rsidRPr="009B4FC9" w:rsidRDefault="002E4F64" w:rsidP="0042196A">
            <w:pPr>
              <w:pStyle w:val="4-DoanVB"/>
              <w:spacing w:line="360" w:lineRule="auto"/>
              <w:ind w:firstLine="0"/>
              <w:jc w:val="center"/>
              <w:rPr>
                <w:b/>
                <w:bCs/>
              </w:rPr>
            </w:pPr>
            <w:r w:rsidRPr="009B4FC9">
              <w:rPr>
                <w:color w:val="000000"/>
                <w:szCs w:val="28"/>
              </w:rPr>
              <w:t>1.8047</w:t>
            </w:r>
          </w:p>
        </w:tc>
        <w:tc>
          <w:tcPr>
            <w:tcW w:w="1559" w:type="dxa"/>
            <w:vAlign w:val="center"/>
          </w:tcPr>
          <w:p w14:paraId="5E32AE01" w14:textId="77777777" w:rsidR="002E4F64" w:rsidRPr="009B4FC9" w:rsidRDefault="002E4F64" w:rsidP="0042196A">
            <w:pPr>
              <w:pStyle w:val="4-DoanVB"/>
              <w:spacing w:line="360" w:lineRule="auto"/>
              <w:ind w:firstLine="0"/>
              <w:jc w:val="center"/>
              <w:rPr>
                <w:b/>
                <w:bCs/>
              </w:rPr>
            </w:pPr>
            <w:r w:rsidRPr="009B4FC9">
              <w:rPr>
                <w:color w:val="000000"/>
                <w:szCs w:val="28"/>
              </w:rPr>
              <w:t>0.9718</w:t>
            </w:r>
          </w:p>
        </w:tc>
      </w:tr>
      <w:tr w:rsidR="001C67AE" w:rsidRPr="009B4FC9" w14:paraId="751663AB" w14:textId="77777777" w:rsidTr="00CD3890">
        <w:trPr>
          <w:jc w:val="center"/>
        </w:trPr>
        <w:tc>
          <w:tcPr>
            <w:tcW w:w="2336" w:type="dxa"/>
            <w:vAlign w:val="center"/>
          </w:tcPr>
          <w:p w14:paraId="4346ADA6" w14:textId="7C29DC7F" w:rsidR="001C67AE" w:rsidRPr="00A96F3C" w:rsidRDefault="001C67AE" w:rsidP="0042196A">
            <w:pPr>
              <w:pStyle w:val="4-DoanVB"/>
              <w:spacing w:line="360" w:lineRule="auto"/>
              <w:ind w:firstLine="0"/>
              <w:rPr>
                <w:color w:val="FF0000"/>
                <w:szCs w:val="28"/>
              </w:rPr>
            </w:pPr>
            <w:r w:rsidRPr="00A96F3C">
              <w:rPr>
                <w:color w:val="FF0000"/>
                <w:szCs w:val="28"/>
              </w:rPr>
              <w:t>LSTM</w:t>
            </w:r>
          </w:p>
        </w:tc>
        <w:tc>
          <w:tcPr>
            <w:tcW w:w="1628" w:type="dxa"/>
            <w:vAlign w:val="center"/>
          </w:tcPr>
          <w:p w14:paraId="0980818A" w14:textId="00D24380" w:rsidR="001C67AE" w:rsidRPr="00A96F3C" w:rsidRDefault="001C67AE" w:rsidP="0042196A">
            <w:pPr>
              <w:pStyle w:val="4-DoanVB"/>
              <w:spacing w:line="360" w:lineRule="auto"/>
              <w:ind w:firstLine="0"/>
              <w:jc w:val="center"/>
              <w:rPr>
                <w:color w:val="FF0000"/>
                <w:szCs w:val="28"/>
              </w:rPr>
            </w:pPr>
            <w:r w:rsidRPr="00A96F3C">
              <w:rPr>
                <w:color w:val="FF0000"/>
              </w:rPr>
              <w:t>0.9847</w:t>
            </w:r>
          </w:p>
        </w:tc>
        <w:tc>
          <w:tcPr>
            <w:tcW w:w="1560" w:type="dxa"/>
            <w:vAlign w:val="center"/>
          </w:tcPr>
          <w:p w14:paraId="21F64282" w14:textId="1D7442CB" w:rsidR="001C67AE" w:rsidRPr="00A96F3C" w:rsidRDefault="001C67AE" w:rsidP="0042196A">
            <w:pPr>
              <w:pStyle w:val="4-DoanVB"/>
              <w:spacing w:line="360" w:lineRule="auto"/>
              <w:ind w:firstLine="0"/>
              <w:jc w:val="center"/>
              <w:rPr>
                <w:color w:val="FF0000"/>
                <w:szCs w:val="28"/>
              </w:rPr>
            </w:pPr>
            <w:r w:rsidRPr="00A96F3C">
              <w:rPr>
                <w:color w:val="FF0000"/>
              </w:rPr>
              <w:t>1.5793</w:t>
            </w:r>
          </w:p>
        </w:tc>
        <w:tc>
          <w:tcPr>
            <w:tcW w:w="1559" w:type="dxa"/>
            <w:vAlign w:val="center"/>
          </w:tcPr>
          <w:p w14:paraId="7F62319D" w14:textId="1AC5C7D2" w:rsidR="001C67AE" w:rsidRPr="00A96F3C" w:rsidRDefault="001C67AE" w:rsidP="0042196A">
            <w:pPr>
              <w:pStyle w:val="4-DoanVB"/>
              <w:spacing w:line="360" w:lineRule="auto"/>
              <w:ind w:firstLine="0"/>
              <w:jc w:val="center"/>
              <w:rPr>
                <w:color w:val="FF0000"/>
                <w:szCs w:val="28"/>
              </w:rPr>
            </w:pPr>
            <w:r w:rsidRPr="00A96F3C">
              <w:rPr>
                <w:color w:val="FF0000"/>
              </w:rPr>
              <w:t>0.9804</w:t>
            </w:r>
          </w:p>
        </w:tc>
      </w:tr>
    </w:tbl>
    <w:p w14:paraId="7B80249A" w14:textId="14A7B478" w:rsidR="00CF0AFF" w:rsidRPr="009B4FC9" w:rsidRDefault="00CF0AFF" w:rsidP="0042196A">
      <w:pPr>
        <w:spacing w:line="360" w:lineRule="auto"/>
        <w:ind w:firstLine="567"/>
      </w:pPr>
      <w:r w:rsidRPr="009B4FC9">
        <w:t xml:space="preserve">Quá trình nghiên cứu đã tiến hành thử nghiệm và đánh giá hiệu suất của bốn mô hình hồi quy, gồm: Linear Regression, Random Forest, XGBoost và LSTM. Việc so sánh được thực hiện trên các chỉ số đánh giá phổ biến như MAE, RMSE và R², </w:t>
      </w:r>
      <w:r w:rsidRPr="009B4FC9">
        <w:lastRenderedPageBreak/>
        <w:t>nhằm xác định mô hình phù hợp nhất cho bài toán dự đoán tỉ lệ thất nghiệp từ dữ liệu kinh tế - xã hội mang tính chuỗi thời gian.</w:t>
      </w:r>
    </w:p>
    <w:p w14:paraId="0F7D3C09" w14:textId="4645F611" w:rsidR="00CF0AFF" w:rsidRPr="009B4FC9" w:rsidRDefault="00C66949" w:rsidP="00645B03">
      <w:pPr>
        <w:pStyle w:val="ListParagraph"/>
        <w:numPr>
          <w:ilvl w:val="0"/>
          <w:numId w:val="10"/>
        </w:numPr>
        <w:spacing w:line="360" w:lineRule="auto"/>
      </w:pPr>
      <w:r w:rsidRPr="009B4FC9">
        <w:t xml:space="preserve">Linear Regression: </w:t>
      </w:r>
      <w:r w:rsidR="00CF0AFF" w:rsidRPr="009B4FC9">
        <w:t>Linear Regression được sử dụng như một mô hình cơ sở (baseline) để đánh giá hiệu quả của các mô hình phức tạp hơn. Tuy nhiên, với R² chỉ đạt 0.1566 và RMSE lên tới 9.8713, mô hình này cho thấy không đủ khả năng nắm bắt mối quan hệ phi tuyến giữa các đặc trưng đầu vào và đầu ra khiến Linear Regression không phù hợp để nắm bắt các quy luật phức tạp.</w:t>
      </w:r>
    </w:p>
    <w:p w14:paraId="738C35D1" w14:textId="77777777" w:rsidR="00A96F3C" w:rsidRDefault="00C66949" w:rsidP="00645B03">
      <w:pPr>
        <w:pStyle w:val="ListParagraph"/>
        <w:numPr>
          <w:ilvl w:val="0"/>
          <w:numId w:val="11"/>
        </w:numPr>
        <w:spacing w:line="360" w:lineRule="auto"/>
      </w:pPr>
      <w:r w:rsidRPr="009B4FC9">
        <w:t xml:space="preserve">Random Forest Regressor: </w:t>
      </w:r>
      <w:r w:rsidR="00CF0AFF" w:rsidRPr="009B4FC9">
        <w:t>Random Forest đạt R² = 0.9198 và RMSE = 3.0448, thể hiện hiệu suất khá tốt trong việc dự đoán và giảm phương sai nhờ vào kỹ thuật bagging và huấn luyện nhiều cây quyết định độc lập. Việc kết hợp kết quả từ nhiều cây giúp mô hình ổn định và ít bị overfitting. Tuy nhiên, do các cây học độc lập với nhau, mô hình không tận dụng được thông tin về sai số của các cây trước để cải thiện kết quả. Điều này khiến Random Forest bị giới hạn trong khả năng học các mối quan hệ phi tuyến phức tạp và chưa tối ưu trong các bài toán cần độ chính xác cao.</w:t>
      </w:r>
    </w:p>
    <w:p w14:paraId="326A72A3" w14:textId="77777777" w:rsidR="00A87873" w:rsidRDefault="00C66949" w:rsidP="00645B03">
      <w:pPr>
        <w:pStyle w:val="ListParagraph"/>
        <w:numPr>
          <w:ilvl w:val="0"/>
          <w:numId w:val="11"/>
        </w:numPr>
        <w:spacing w:line="360" w:lineRule="auto"/>
      </w:pPr>
      <w:r w:rsidRPr="009B4FC9">
        <w:t>XGBoost Regressor</w:t>
      </w:r>
      <w:r w:rsidR="00CF0AFF" w:rsidRPr="009B4FC9">
        <w:t>: cho kết quả nổi bật với R² = 0.9718 và RMSE = 1.8047, cho thấy mô hình giải thích được đến hơn 97% phương sai của dữ liệu và dự đoán gần sát với giá trị thực tế. Khác với Random Forest, XGBoost là một mô hình boosting hiện đại, huấn luyện các cây theo cách tuần tự, trong đó mỗi cây mới sẽ học từ sai số còn lại của tổ hợp các cây trước đó. Nhờ vậy, mô hình liên tục cải thiện hiệu quả dự đoán qua từng bước.</w:t>
      </w:r>
    </w:p>
    <w:p w14:paraId="6F8753FA" w14:textId="6FEB56B6" w:rsidR="00CF0AFF" w:rsidRPr="009B4FC9" w:rsidRDefault="00CF0AFF" w:rsidP="00645B03">
      <w:pPr>
        <w:pStyle w:val="ListParagraph"/>
        <w:numPr>
          <w:ilvl w:val="0"/>
          <w:numId w:val="11"/>
        </w:numPr>
        <w:spacing w:line="360" w:lineRule="auto"/>
      </w:pPr>
      <w:r w:rsidRPr="009B4FC9">
        <w:t>Bên cạnh đó, XGBoost còn tích hợp nhiều kỹ thuật tối ưu như regularization để kiểm soát độ phức tạp, shrinkage (learning rate) để cập nhật mô hình một cách thận trọng, và song song hóa giúp tăng tốc quá trình huấn luyện. Những đặc điểm này giúp XGBoost vượt trội về khả năng tổng quát hóa, kiểm soát overfitting và đặc biệt phù hợp với các bài toán có độ phức tạp cao.</w:t>
      </w:r>
    </w:p>
    <w:p w14:paraId="4173612C" w14:textId="77777777" w:rsidR="008233FC" w:rsidRDefault="00CF0AFF" w:rsidP="008233FC">
      <w:pPr>
        <w:spacing w:line="360" w:lineRule="auto"/>
        <w:ind w:firstLine="567"/>
      </w:pPr>
      <w:r w:rsidRPr="009B4FC9">
        <w:t xml:space="preserve">Tuy nhiên, XGBoost cũng tồn tại một số nhược điểm nhất định. Do có nhiều siêu tham số quan trọng như learning rate, max depth, số lượng </w:t>
      </w:r>
      <w:proofErr w:type="gramStart"/>
      <w:r w:rsidRPr="009B4FC9">
        <w:t>cây,…</w:t>
      </w:r>
      <w:proofErr w:type="gramEnd"/>
      <w:r w:rsidRPr="009B4FC9">
        <w:t xml:space="preserve"> nên việc tinh chỉnh mô hình yêu cầu nhiều thời gian và kinh nghiệm. Bên cạnh đó, nếu không điều </w:t>
      </w:r>
      <w:r w:rsidRPr="009B4FC9">
        <w:lastRenderedPageBreak/>
        <w:t>chỉnh phù hợp, mô hình có thể bị overfitting, đặc biệt khi học quá sâu hoặc áp dụng trên tập dữ liệu nhỏ. Do đó, XGBoost phát huy hiệu quả nhất khi được sử dụng kèm theo quy trình chọn tham số tối ưu và đánh giá chéo chặt chẽ.</w:t>
      </w:r>
    </w:p>
    <w:p w14:paraId="3CDFD39B" w14:textId="3292B696" w:rsidR="003B2ECF" w:rsidRPr="009B4FC9" w:rsidRDefault="00C66949" w:rsidP="008233FC">
      <w:pPr>
        <w:spacing w:line="360" w:lineRule="auto"/>
        <w:ind w:firstLine="567"/>
      </w:pPr>
      <w:r w:rsidRPr="009B4FC9">
        <w:t>LSTM</w:t>
      </w:r>
      <w:r w:rsidR="006C19B8" w:rsidRPr="009B4FC9">
        <w:t xml:space="preserve">: </w:t>
      </w:r>
      <w:r w:rsidRPr="009B4FC9">
        <w:t xml:space="preserve">Mạng nơ-ron hồi quy cho chuỗi thời gian: Đặc biệt, mô hình LSTM đã vượt trội hơn hẳn so với tất cả các mô hình còn lại và đạt hiệu suất tốt nhất. Với MAE thấp nhất (0.9847), RMSE thấp nhất (1.5793) và R2 cao nhất (0.9804), LSTM không chỉ giải thích được 98.04% phương sai của biến mục tiêu mà còn cho thấy sai số dự đoán rất nhỏ. </w:t>
      </w:r>
      <w:r w:rsidR="003B2ECF" w:rsidRPr="009B4FC9">
        <w:t>Điểm mạnh của LSTM đến từ cấu trúc mạng nơ-ron hồi quy có bộ nhớ dài hạn, cho phép lưu giữ và truyền tải thông tin từ nhiều bước thời gian trước đó trong chuỗi dữ liệu. Điều này giúp LSTM đặc biệt phù hợp để xử lý dữ liệu chuỗi thời gian có tính phụ thuộc phức tạp, như các hiện tượng tuần hoàn, xu hướng thay đổi theo mùa, hoặc các yếu tố trễ thời gian ảnh hưởng lâu dài đến giá trị tương lai.</w:t>
      </w:r>
    </w:p>
    <w:p w14:paraId="238CA00A" w14:textId="2F1467D3" w:rsidR="003B2ECF" w:rsidRPr="009B4FC9" w:rsidRDefault="003B2ECF" w:rsidP="008233FC">
      <w:pPr>
        <w:spacing w:line="360" w:lineRule="auto"/>
        <w:ind w:firstLine="567"/>
      </w:pPr>
      <w:r w:rsidRPr="009B4FC9">
        <w:t>Khác với các mô hình truyền thống như Linear Regression, Random Forest hay XGBoost, vốn thường giả định các quan hệ tuyến tính hoặc không có khả năng ghi nhớ thông tin quá khứ xa, LSTM có thể học và tổng hợp các mẫu phụ thuộc phi tuyến tính trong dữ liệu. Nhờ vậy, mô hình này có thể dự đoán chính xác hơn với các chuỗi dữ liệu có tính thời gian đặc thù và phức tạp.</w:t>
      </w:r>
    </w:p>
    <w:p w14:paraId="64E455BB" w14:textId="47B75946" w:rsidR="003B2ECF" w:rsidRPr="009B4FC9" w:rsidRDefault="005B0DBD" w:rsidP="005B0DBD">
      <w:pPr>
        <w:spacing w:line="360" w:lineRule="auto"/>
        <w:ind w:firstLine="567"/>
      </w:pPr>
      <w:r>
        <w:t>N</w:t>
      </w:r>
      <w:r w:rsidR="003B2ECF" w:rsidRPr="009B4FC9">
        <w:t>goài ra, LSTM còn giảm thiểu vấn đề mất mát thông tin do gradient biến mất (vanishing gradient) thường gặp ở mạng hồi quy truyền thống, nhờ cơ chế cổng điều khiển thông tin (gates) trong từng đơn vị nhớ. Đây chính là lý do giúp LSTM không chỉ duy trì hiệu quả học tập trên các chuỗi dữ liệu dài mà còn thích ứng tốt với những đặc điểm riêng biệt của dữ liệu thời gian trong bài toán.</w:t>
      </w:r>
    </w:p>
    <w:p w14:paraId="79A60770" w14:textId="26B9C652" w:rsidR="00C66949" w:rsidRPr="000C0D5E" w:rsidRDefault="00C66949" w:rsidP="0042196A">
      <w:pPr>
        <w:spacing w:line="360" w:lineRule="auto"/>
        <w:ind w:left="567"/>
      </w:pPr>
      <w:r w:rsidRPr="000C0D5E">
        <w:t>Lựa chọn mô hình cuối cùng:</w:t>
      </w:r>
    </w:p>
    <w:p w14:paraId="105E4805" w14:textId="1C0EF170" w:rsidR="00E56468" w:rsidRPr="009B4FC9" w:rsidRDefault="00E56468" w:rsidP="000C0D5E">
      <w:pPr>
        <w:spacing w:line="360" w:lineRule="auto"/>
        <w:ind w:firstLine="567"/>
      </w:pPr>
      <w:r w:rsidRPr="009B4FC9">
        <w:t>Dựa trên kết quả đánh giá các chỉ số hiệu suất, mô hình LSTM và XGBoost đều thể hiện hiệu quả vượt trội so với các mô hình truyền thống khác như Linear Regression và Random Forest. Tuy nhiên, khi so sánh trực tiếp giữa hai mô hình này, ta nhận thấy những điểm khác biệt rõ ràng trong hiệu suất dự báo.</w:t>
      </w:r>
    </w:p>
    <w:p w14:paraId="4F9A63B7" w14:textId="73B6A9D1" w:rsidR="000C0D5E" w:rsidRDefault="000C0D5E" w:rsidP="000C0D5E">
      <w:pPr>
        <w:spacing w:line="360" w:lineRule="auto"/>
        <w:ind w:firstLine="567"/>
      </w:pPr>
      <w:r>
        <w:lastRenderedPageBreak/>
        <w:t xml:space="preserve">+ </w:t>
      </w:r>
      <w:r w:rsidR="00E56468" w:rsidRPr="009B4FC9">
        <w:t>LSTM có MAE = 0.9847, thấp hơn XGBoost (MAE = 1.1703) khoảng 0.1856,</w:t>
      </w:r>
    </w:p>
    <w:p w14:paraId="57F81DFF" w14:textId="58C1132B" w:rsidR="000C0D5E" w:rsidRDefault="000C0D5E" w:rsidP="000C0D5E">
      <w:pPr>
        <w:spacing w:line="360" w:lineRule="auto"/>
        <w:ind w:firstLine="567"/>
      </w:pPr>
      <w:r>
        <w:t xml:space="preserve">+ </w:t>
      </w:r>
      <w:r w:rsidR="00E56468" w:rsidRPr="009B4FC9">
        <w:t>RMSE của LSTM là 1.5793, giảm 0.2254 so với XGBoost (1.8047),</w:t>
      </w:r>
    </w:p>
    <w:p w14:paraId="58A2F929" w14:textId="36B38119" w:rsidR="00E56468" w:rsidRPr="009B4FC9" w:rsidRDefault="000C0D5E" w:rsidP="000C0D5E">
      <w:pPr>
        <w:spacing w:line="360" w:lineRule="auto"/>
        <w:ind w:firstLine="567"/>
      </w:pPr>
      <w:r>
        <w:t xml:space="preserve">+ </w:t>
      </w:r>
      <w:r w:rsidR="00E56468" w:rsidRPr="009B4FC9">
        <w:t>R² của LSTM đạt 0.9804, cao hơn XGBoost (0.9718) khoảng 0.0086.</w:t>
      </w:r>
    </w:p>
    <w:p w14:paraId="1246C6DE" w14:textId="77777777" w:rsidR="0090436D" w:rsidRPr="009B4FC9" w:rsidRDefault="0090436D" w:rsidP="0042196A">
      <w:pPr>
        <w:spacing w:line="360" w:lineRule="auto"/>
        <w:ind w:firstLine="567"/>
      </w:pPr>
      <w:r w:rsidRPr="009B4FC9">
        <w:t>Những con số này cho thấy LSTM cải thiện rõ rệt về sai số tuyệt đối và sai số bình phương trung bình so với XGBoost, đồng thời có khả năng giải thích phương sai của dữ liệu tốt hơn. Điều này khẳng định LSTM phù hợp hơn trong việc nắm bắt các đặc điểm phức tạp và các phụ thuộc dài hạn trong dữ liệu chuỗi thời gian.</w:t>
      </w:r>
    </w:p>
    <w:p w14:paraId="4047EB85" w14:textId="31D80E09" w:rsidR="0090436D" w:rsidRPr="009B4FC9" w:rsidRDefault="0090436D" w:rsidP="0042196A">
      <w:pPr>
        <w:spacing w:line="360" w:lineRule="auto"/>
        <w:ind w:firstLine="567"/>
      </w:pPr>
      <w:r w:rsidRPr="009B4FC9">
        <w:t>Mặc dù XGBoost cũng là mô hình mạnh với hiệu suất rất tốt, sự chênh lệch về các chỉ số hiệu suất cho thấy LSTM đáng tin cậy hơn để đưa ra các dự báo chính xác và ổn định. Vì vậy, LSTM được lựa chọn làm mô hình cuối cùng để áp dụng trong nghiên cứu cũng như tích hợp vào website hỗ trợ dự đoán tỉ lệ thất nghiệp.</w:t>
      </w:r>
    </w:p>
    <w:p w14:paraId="599DB756" w14:textId="4BA7D4A5" w:rsidR="008564F3" w:rsidRPr="009B4FC9" w:rsidRDefault="000F7C40" w:rsidP="0042196A">
      <w:pPr>
        <w:spacing w:line="360" w:lineRule="auto"/>
      </w:pPr>
      <w:r w:rsidRPr="009B4FC9">
        <w:br/>
      </w:r>
    </w:p>
    <w:p w14:paraId="2302EB1E" w14:textId="77777777" w:rsidR="005F22D6" w:rsidRPr="009B4FC9" w:rsidRDefault="005F22D6" w:rsidP="0042196A">
      <w:pPr>
        <w:spacing w:line="360" w:lineRule="auto"/>
      </w:pPr>
    </w:p>
    <w:p w14:paraId="77988128" w14:textId="77777777" w:rsidR="005F22D6" w:rsidRPr="009B4FC9" w:rsidRDefault="005F22D6" w:rsidP="0042196A">
      <w:pPr>
        <w:spacing w:line="360" w:lineRule="auto"/>
      </w:pPr>
    </w:p>
    <w:p w14:paraId="5CC174B3" w14:textId="77777777" w:rsidR="005F22D6" w:rsidRPr="009B4FC9" w:rsidRDefault="005F22D6" w:rsidP="0042196A">
      <w:pPr>
        <w:spacing w:line="360" w:lineRule="auto"/>
      </w:pPr>
    </w:p>
    <w:p w14:paraId="0AAA30CB" w14:textId="77777777" w:rsidR="005F22D6" w:rsidRPr="009B4FC9" w:rsidRDefault="005F22D6" w:rsidP="0042196A">
      <w:pPr>
        <w:spacing w:line="360" w:lineRule="auto"/>
      </w:pPr>
    </w:p>
    <w:p w14:paraId="610474A2" w14:textId="77777777" w:rsidR="005F22D6" w:rsidRPr="009B4FC9" w:rsidRDefault="005F22D6" w:rsidP="0042196A">
      <w:pPr>
        <w:spacing w:line="360" w:lineRule="auto"/>
      </w:pPr>
    </w:p>
    <w:p w14:paraId="66F55F3E" w14:textId="77777777" w:rsidR="005F22D6" w:rsidRPr="009B4FC9" w:rsidRDefault="005F22D6" w:rsidP="0042196A">
      <w:pPr>
        <w:spacing w:line="360" w:lineRule="auto"/>
      </w:pPr>
    </w:p>
    <w:p w14:paraId="6E1B4C55" w14:textId="77777777" w:rsidR="005F22D6" w:rsidRPr="009B4FC9" w:rsidRDefault="005F22D6" w:rsidP="0042196A">
      <w:pPr>
        <w:spacing w:line="360" w:lineRule="auto"/>
      </w:pPr>
    </w:p>
    <w:p w14:paraId="76C6B0A8" w14:textId="77777777" w:rsidR="005F22D6" w:rsidRPr="009B4FC9" w:rsidRDefault="005F22D6" w:rsidP="0042196A">
      <w:pPr>
        <w:spacing w:line="360" w:lineRule="auto"/>
      </w:pPr>
    </w:p>
    <w:p w14:paraId="32EDD69A" w14:textId="77777777" w:rsidR="005F22D6" w:rsidRPr="009B4FC9" w:rsidRDefault="005F22D6" w:rsidP="0042196A">
      <w:pPr>
        <w:spacing w:line="360" w:lineRule="auto"/>
      </w:pPr>
    </w:p>
    <w:p w14:paraId="52F1BFD0" w14:textId="77777777" w:rsidR="005F22D6" w:rsidRPr="009B4FC9" w:rsidRDefault="005F22D6" w:rsidP="0042196A">
      <w:pPr>
        <w:spacing w:line="360" w:lineRule="auto"/>
      </w:pPr>
    </w:p>
    <w:p w14:paraId="5DECC060" w14:textId="77777777" w:rsidR="005F22D6" w:rsidRPr="009B4FC9" w:rsidRDefault="005F22D6" w:rsidP="0042196A">
      <w:pPr>
        <w:spacing w:line="360" w:lineRule="auto"/>
      </w:pPr>
    </w:p>
    <w:p w14:paraId="098E93B7" w14:textId="77777777" w:rsidR="005F22D6" w:rsidRPr="009B4FC9" w:rsidRDefault="005F22D6" w:rsidP="0042196A">
      <w:pPr>
        <w:spacing w:line="360" w:lineRule="auto"/>
      </w:pPr>
    </w:p>
    <w:p w14:paraId="15A00E3D" w14:textId="77777777" w:rsidR="005F22D6" w:rsidRPr="009B4FC9" w:rsidRDefault="005F22D6" w:rsidP="0042196A">
      <w:pPr>
        <w:spacing w:line="360" w:lineRule="auto"/>
      </w:pPr>
    </w:p>
    <w:p w14:paraId="45815843" w14:textId="1F56A459" w:rsidR="00715A3C" w:rsidRPr="009B4FC9" w:rsidRDefault="002733AB" w:rsidP="0042196A">
      <w:pPr>
        <w:pStyle w:val="Heading1"/>
        <w:tabs>
          <w:tab w:val="clear" w:pos="1890"/>
          <w:tab w:val="left" w:pos="1701"/>
        </w:tabs>
      </w:pPr>
      <w:bookmarkStart w:id="59" w:name="_Toc199717889"/>
      <w:r w:rsidRPr="009B4FC9">
        <w:rPr>
          <w:rStyle w:val="Strong"/>
          <w:b/>
          <w:bCs/>
        </w:rPr>
        <w:lastRenderedPageBreak/>
        <w:t>XÂY</w:t>
      </w:r>
      <w:r w:rsidR="00F90D96" w:rsidRPr="009B4FC9">
        <w:rPr>
          <w:rStyle w:val="Strong"/>
          <w:b/>
          <w:bCs/>
        </w:rPr>
        <w:t xml:space="preserve"> </w:t>
      </w:r>
      <w:r w:rsidRPr="009B4FC9">
        <w:rPr>
          <w:rStyle w:val="Strong"/>
          <w:b/>
          <w:bCs/>
        </w:rPr>
        <w:t>DỰNG</w:t>
      </w:r>
      <w:r w:rsidR="00F90D96" w:rsidRPr="009B4FC9">
        <w:rPr>
          <w:rStyle w:val="Strong"/>
          <w:b/>
          <w:bCs/>
        </w:rPr>
        <w:t xml:space="preserve"> </w:t>
      </w:r>
      <w:r w:rsidRPr="009B4FC9">
        <w:rPr>
          <w:rStyle w:val="Strong"/>
          <w:b/>
          <w:bCs/>
        </w:rPr>
        <w:t>HỆ</w:t>
      </w:r>
      <w:r w:rsidR="00F90D96" w:rsidRPr="009B4FC9">
        <w:rPr>
          <w:rStyle w:val="Strong"/>
          <w:b/>
          <w:bCs/>
        </w:rPr>
        <w:t xml:space="preserve"> </w:t>
      </w:r>
      <w:r w:rsidRPr="009B4FC9">
        <w:rPr>
          <w:rStyle w:val="Strong"/>
          <w:b/>
          <w:bCs/>
        </w:rPr>
        <w:t>THỐNG</w:t>
      </w:r>
      <w:r w:rsidR="00F90D96" w:rsidRPr="009B4FC9">
        <w:rPr>
          <w:rStyle w:val="Strong"/>
          <w:b/>
          <w:bCs/>
        </w:rPr>
        <w:t xml:space="preserve"> </w:t>
      </w:r>
      <w:r w:rsidRPr="009B4FC9">
        <w:rPr>
          <w:rStyle w:val="Strong"/>
          <w:b/>
          <w:bCs/>
        </w:rPr>
        <w:t>DỰ</w:t>
      </w:r>
      <w:r w:rsidR="00F90D96" w:rsidRPr="009B4FC9">
        <w:rPr>
          <w:rStyle w:val="Strong"/>
          <w:b/>
          <w:bCs/>
        </w:rPr>
        <w:t xml:space="preserve"> </w:t>
      </w:r>
      <w:r w:rsidRPr="009B4FC9">
        <w:rPr>
          <w:rStyle w:val="Strong"/>
          <w:b/>
          <w:bCs/>
        </w:rPr>
        <w:t>ĐOÁN</w:t>
      </w:r>
      <w:r w:rsidR="00F90D96" w:rsidRPr="009B4FC9">
        <w:rPr>
          <w:rStyle w:val="Strong"/>
          <w:b/>
          <w:bCs/>
        </w:rPr>
        <w:t xml:space="preserve"> </w:t>
      </w:r>
      <w:r w:rsidRPr="009B4FC9">
        <w:rPr>
          <w:rStyle w:val="Strong"/>
          <w:b/>
          <w:bCs/>
        </w:rPr>
        <w:t>VÀ</w:t>
      </w:r>
      <w:r w:rsidR="00F90D96" w:rsidRPr="009B4FC9">
        <w:rPr>
          <w:rStyle w:val="Strong"/>
          <w:b/>
          <w:bCs/>
        </w:rPr>
        <w:t xml:space="preserve"> </w:t>
      </w:r>
      <w:r w:rsidRPr="009B4FC9">
        <w:rPr>
          <w:rStyle w:val="Strong"/>
          <w:b/>
          <w:bCs/>
        </w:rPr>
        <w:t>GIAO</w:t>
      </w:r>
      <w:r w:rsidR="00F90D96" w:rsidRPr="009B4FC9">
        <w:rPr>
          <w:rStyle w:val="Strong"/>
          <w:b/>
          <w:bCs/>
        </w:rPr>
        <w:t xml:space="preserve"> </w:t>
      </w:r>
      <w:r w:rsidRPr="009B4FC9">
        <w:rPr>
          <w:rStyle w:val="Strong"/>
          <w:b/>
          <w:bCs/>
        </w:rPr>
        <w:t>DIỆN</w:t>
      </w:r>
      <w:r w:rsidR="00F90D96" w:rsidRPr="009B4FC9">
        <w:rPr>
          <w:rStyle w:val="Strong"/>
          <w:b/>
          <w:bCs/>
        </w:rPr>
        <w:t xml:space="preserve"> </w:t>
      </w:r>
      <w:r w:rsidRPr="009B4FC9">
        <w:rPr>
          <w:rStyle w:val="Strong"/>
          <w:b/>
          <w:bCs/>
        </w:rPr>
        <w:t>NGƯỜI</w:t>
      </w:r>
      <w:r w:rsidR="00F90D96" w:rsidRPr="009B4FC9">
        <w:rPr>
          <w:rStyle w:val="Strong"/>
          <w:b/>
          <w:bCs/>
        </w:rPr>
        <w:t xml:space="preserve"> </w:t>
      </w:r>
      <w:r w:rsidRPr="009B4FC9">
        <w:rPr>
          <w:rStyle w:val="Strong"/>
          <w:b/>
          <w:bCs/>
        </w:rPr>
        <w:t>DÙNG</w:t>
      </w:r>
      <w:bookmarkEnd w:id="59"/>
    </w:p>
    <w:p w14:paraId="7E5E564A" w14:textId="65091D53" w:rsidR="00D55C62" w:rsidRPr="009B4FC9" w:rsidRDefault="00D55C62" w:rsidP="0042196A">
      <w:pPr>
        <w:pStyle w:val="Heading2"/>
        <w:numPr>
          <w:ilvl w:val="0"/>
          <w:numId w:val="0"/>
        </w:numPr>
        <w:spacing w:line="360" w:lineRule="auto"/>
        <w:ind w:left="576" w:hanging="576"/>
      </w:pPr>
      <w:bookmarkStart w:id="60" w:name="_Toc199717890"/>
      <w:r w:rsidRPr="009B4FC9">
        <w:t>3.1</w:t>
      </w:r>
      <w:r w:rsidR="00F90D96" w:rsidRPr="009B4FC9">
        <w:t xml:space="preserve"> </w:t>
      </w:r>
      <w:r w:rsidRPr="009B4FC9">
        <w:t>Yêu</w:t>
      </w:r>
      <w:r w:rsidR="00F90D96" w:rsidRPr="009B4FC9">
        <w:t xml:space="preserve"> </w:t>
      </w:r>
      <w:r w:rsidRPr="009B4FC9">
        <w:t>cầu</w:t>
      </w:r>
      <w:r w:rsidR="00F90D96" w:rsidRPr="009B4FC9">
        <w:t xml:space="preserve"> </w:t>
      </w:r>
      <w:r w:rsidRPr="009B4FC9">
        <w:t>hệ</w:t>
      </w:r>
      <w:r w:rsidR="00F90D96" w:rsidRPr="009B4FC9">
        <w:t xml:space="preserve"> </w:t>
      </w:r>
      <w:r w:rsidRPr="009B4FC9">
        <w:t>thống</w:t>
      </w:r>
      <w:bookmarkEnd w:id="60"/>
    </w:p>
    <w:p w14:paraId="04214128" w14:textId="6401BBCA" w:rsidR="00D55C62" w:rsidRPr="009B4FC9" w:rsidRDefault="00D55C62" w:rsidP="0042196A">
      <w:pPr>
        <w:pStyle w:val="Heading3"/>
        <w:spacing w:line="360" w:lineRule="auto"/>
        <w:rPr>
          <w:i/>
          <w:iCs w:val="0"/>
        </w:rPr>
      </w:pPr>
      <w:bookmarkStart w:id="61" w:name="_Toc199717891"/>
      <w:r w:rsidRPr="009B4FC9">
        <w:rPr>
          <w:iCs w:val="0"/>
        </w:rPr>
        <w:t>Chức</w:t>
      </w:r>
      <w:r w:rsidR="00F90D96" w:rsidRPr="009B4FC9">
        <w:rPr>
          <w:iCs w:val="0"/>
        </w:rPr>
        <w:t xml:space="preserve"> </w:t>
      </w:r>
      <w:r w:rsidRPr="009B4FC9">
        <w:rPr>
          <w:iCs w:val="0"/>
        </w:rPr>
        <w:t>năng</w:t>
      </w:r>
      <w:r w:rsidR="00F90D96" w:rsidRPr="009B4FC9">
        <w:rPr>
          <w:iCs w:val="0"/>
        </w:rPr>
        <w:t xml:space="preserve"> </w:t>
      </w:r>
      <w:r w:rsidRPr="009B4FC9">
        <w:rPr>
          <w:iCs w:val="0"/>
        </w:rPr>
        <w:t>chính</w:t>
      </w:r>
      <w:r w:rsidR="00F90D96" w:rsidRPr="009B4FC9">
        <w:rPr>
          <w:iCs w:val="0"/>
        </w:rPr>
        <w:t xml:space="preserve"> </w:t>
      </w:r>
      <w:r w:rsidRPr="009B4FC9">
        <w:rPr>
          <w:iCs w:val="0"/>
        </w:rPr>
        <w:t>của</w:t>
      </w:r>
      <w:r w:rsidR="00F90D96" w:rsidRPr="009B4FC9">
        <w:rPr>
          <w:iCs w:val="0"/>
        </w:rPr>
        <w:t xml:space="preserve"> </w:t>
      </w:r>
      <w:r w:rsidRPr="009B4FC9">
        <w:rPr>
          <w:iCs w:val="0"/>
        </w:rPr>
        <w:t>hệ</w:t>
      </w:r>
      <w:r w:rsidR="00F90D96" w:rsidRPr="009B4FC9">
        <w:rPr>
          <w:iCs w:val="0"/>
        </w:rPr>
        <w:t xml:space="preserve"> </w:t>
      </w:r>
      <w:r w:rsidRPr="009B4FC9">
        <w:rPr>
          <w:iCs w:val="0"/>
        </w:rPr>
        <w:t>thống</w:t>
      </w:r>
      <w:bookmarkEnd w:id="61"/>
    </w:p>
    <w:p w14:paraId="1A55580F" w14:textId="0A37E8AC" w:rsidR="001C7134" w:rsidRPr="009B4FC9" w:rsidRDefault="005220AE" w:rsidP="0042196A">
      <w:pPr>
        <w:pStyle w:val="Heading4"/>
        <w:spacing w:line="360" w:lineRule="auto"/>
        <w:rPr>
          <w:i w:val="0"/>
          <w:iCs w:val="0"/>
        </w:rPr>
      </w:pPr>
      <w:bookmarkStart w:id="62" w:name="_Toc199717892"/>
      <w:r w:rsidRPr="009B4FC9">
        <w:rPr>
          <w:i w:val="0"/>
          <w:iCs w:val="0"/>
        </w:rPr>
        <w:t xml:space="preserve">3.1.1.1 </w:t>
      </w:r>
      <w:r w:rsidR="001C7134" w:rsidRPr="009B4FC9">
        <w:rPr>
          <w:i w:val="0"/>
          <w:iCs w:val="0"/>
        </w:rPr>
        <w:t>Chức</w:t>
      </w:r>
      <w:r w:rsidR="00F90D96" w:rsidRPr="009B4FC9">
        <w:rPr>
          <w:i w:val="0"/>
          <w:iCs w:val="0"/>
        </w:rPr>
        <w:t xml:space="preserve"> </w:t>
      </w:r>
      <w:r w:rsidR="001C7134" w:rsidRPr="009B4FC9">
        <w:rPr>
          <w:i w:val="0"/>
          <w:iCs w:val="0"/>
        </w:rPr>
        <w:t>năng</w:t>
      </w:r>
      <w:r w:rsidR="00F90D96" w:rsidRPr="009B4FC9">
        <w:rPr>
          <w:i w:val="0"/>
          <w:iCs w:val="0"/>
        </w:rPr>
        <w:t xml:space="preserve"> </w:t>
      </w:r>
      <w:r w:rsidR="001C7134" w:rsidRPr="009B4FC9">
        <w:rPr>
          <w:i w:val="0"/>
          <w:iCs w:val="0"/>
        </w:rPr>
        <w:t>dự</w:t>
      </w:r>
      <w:r w:rsidR="00F90D96" w:rsidRPr="009B4FC9">
        <w:rPr>
          <w:i w:val="0"/>
          <w:iCs w:val="0"/>
        </w:rPr>
        <w:t xml:space="preserve"> </w:t>
      </w:r>
      <w:r w:rsidR="001C7134" w:rsidRPr="009B4FC9">
        <w:rPr>
          <w:i w:val="0"/>
          <w:iCs w:val="0"/>
        </w:rPr>
        <w:t>đoán</w:t>
      </w:r>
      <w:r w:rsidR="00F90D96" w:rsidRPr="009B4FC9">
        <w:rPr>
          <w:i w:val="0"/>
          <w:iCs w:val="0"/>
        </w:rPr>
        <w:t xml:space="preserve"> </w:t>
      </w:r>
      <w:r w:rsidR="009154FC" w:rsidRPr="009B4FC9">
        <w:rPr>
          <w:i w:val="0"/>
          <w:iCs w:val="0"/>
        </w:rPr>
        <w:t>tỉ</w:t>
      </w:r>
      <w:r w:rsidR="00F90D96" w:rsidRPr="009B4FC9">
        <w:rPr>
          <w:i w:val="0"/>
          <w:iCs w:val="0"/>
        </w:rPr>
        <w:t xml:space="preserve"> </w:t>
      </w:r>
      <w:r w:rsidR="009154FC" w:rsidRPr="009B4FC9">
        <w:rPr>
          <w:i w:val="0"/>
          <w:iCs w:val="0"/>
        </w:rPr>
        <w:t>lệ</w:t>
      </w:r>
      <w:r w:rsidR="00F90D96" w:rsidRPr="009B4FC9">
        <w:rPr>
          <w:i w:val="0"/>
          <w:iCs w:val="0"/>
        </w:rPr>
        <w:t xml:space="preserve"> </w:t>
      </w:r>
      <w:r w:rsidR="009154FC" w:rsidRPr="009B4FC9">
        <w:rPr>
          <w:i w:val="0"/>
          <w:iCs w:val="0"/>
        </w:rPr>
        <w:t>thất</w:t>
      </w:r>
      <w:r w:rsidR="00F90D96" w:rsidRPr="009B4FC9">
        <w:rPr>
          <w:i w:val="0"/>
          <w:iCs w:val="0"/>
        </w:rPr>
        <w:t xml:space="preserve"> </w:t>
      </w:r>
      <w:r w:rsidR="009154FC" w:rsidRPr="009B4FC9">
        <w:rPr>
          <w:i w:val="0"/>
          <w:iCs w:val="0"/>
        </w:rPr>
        <w:t>nghiệp</w:t>
      </w:r>
      <w:bookmarkEnd w:id="62"/>
    </w:p>
    <w:p w14:paraId="3B977143" w14:textId="3C7A296F" w:rsidR="00C14BB1" w:rsidRPr="009B4FC9" w:rsidRDefault="00C14BB1" w:rsidP="0042196A">
      <w:pPr>
        <w:spacing w:line="360" w:lineRule="auto"/>
      </w:pPr>
      <w:r w:rsidRPr="009B4FC9">
        <w:rPr>
          <w:noProof/>
        </w:rPr>
        <w:drawing>
          <wp:inline distT="0" distB="0" distL="0" distR="0" wp14:anchorId="35946210" wp14:editId="77212EA1">
            <wp:extent cx="5913120" cy="5196840"/>
            <wp:effectExtent l="0" t="0" r="0" b="3810"/>
            <wp:docPr id="106341774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17741" name="Picture 1" descr="A diagram of a flowchart&#10;&#10;AI-generated content may be incorrect."/>
                    <pic:cNvPicPr/>
                  </pic:nvPicPr>
                  <pic:blipFill>
                    <a:blip r:embed="rId30"/>
                    <a:stretch>
                      <a:fillRect/>
                    </a:stretch>
                  </pic:blipFill>
                  <pic:spPr>
                    <a:xfrm>
                      <a:off x="0" y="0"/>
                      <a:ext cx="5913951" cy="5197570"/>
                    </a:xfrm>
                    <a:prstGeom prst="rect">
                      <a:avLst/>
                    </a:prstGeom>
                  </pic:spPr>
                </pic:pic>
              </a:graphicData>
            </a:graphic>
          </wp:inline>
        </w:drawing>
      </w:r>
    </w:p>
    <w:p w14:paraId="53B1FE1F" w14:textId="3DF44E47" w:rsidR="00C14BB1" w:rsidRPr="009B4FC9" w:rsidRDefault="00C14BB1" w:rsidP="0042196A">
      <w:pPr>
        <w:pStyle w:val="Caption"/>
        <w:spacing w:line="360" w:lineRule="auto"/>
        <w:rPr>
          <w:i w:val="0"/>
          <w:iCs w:val="0"/>
        </w:rPr>
      </w:pPr>
      <w:bookmarkStart w:id="63" w:name="_Toc199717846"/>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1</w:t>
      </w:r>
      <w:r w:rsidRPr="009B4FC9">
        <w:rPr>
          <w:i w:val="0"/>
          <w:iCs w:val="0"/>
        </w:rPr>
        <w:fldChar w:fldCharType="end"/>
      </w:r>
      <w:r w:rsidRPr="009B4FC9">
        <w:rPr>
          <w:i w:val="0"/>
          <w:iCs w:val="0"/>
        </w:rPr>
        <w:t xml:space="preserve"> Sơ đồ kiến trúc</w:t>
      </w:r>
      <w:r w:rsidR="00BF0B64">
        <w:rPr>
          <w:i w:val="0"/>
          <w:iCs w:val="0"/>
        </w:rPr>
        <w:t xml:space="preserve"> chức năng dự đoán của</w:t>
      </w:r>
      <w:r w:rsidRPr="009B4FC9">
        <w:rPr>
          <w:i w:val="0"/>
          <w:iCs w:val="0"/>
        </w:rPr>
        <w:t xml:space="preserve"> hệ thống</w:t>
      </w:r>
      <w:bookmarkEnd w:id="63"/>
    </w:p>
    <w:p w14:paraId="47EA59BF" w14:textId="41F79D9B" w:rsidR="00192C87" w:rsidRPr="009B4FC9" w:rsidRDefault="00192C87" w:rsidP="00A42838">
      <w:pPr>
        <w:spacing w:line="360" w:lineRule="auto"/>
        <w:ind w:firstLine="567"/>
      </w:pPr>
      <w:r w:rsidRPr="009B4FC9">
        <w:t>Chức</w:t>
      </w:r>
      <w:r w:rsidR="00F90D96" w:rsidRPr="009B4FC9">
        <w:t xml:space="preserve"> </w:t>
      </w:r>
      <w:r w:rsidRPr="009B4FC9">
        <w:t>năng</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trong</w:t>
      </w:r>
      <w:r w:rsidR="00F90D96" w:rsidRPr="009B4FC9">
        <w:t xml:space="preserve"> </w:t>
      </w:r>
      <w:r w:rsidRPr="009B4FC9">
        <w:t>hệ</w:t>
      </w:r>
      <w:r w:rsidR="00F90D96" w:rsidRPr="009B4FC9">
        <w:t xml:space="preserve"> </w:t>
      </w:r>
      <w:r w:rsidRPr="009B4FC9">
        <w:t>thống</w:t>
      </w:r>
      <w:r w:rsidR="00F90D96" w:rsidRPr="009B4FC9">
        <w:t xml:space="preserve"> </w:t>
      </w:r>
      <w:r w:rsidRPr="009B4FC9">
        <w:t>được</w:t>
      </w:r>
      <w:r w:rsidR="00F90D96" w:rsidRPr="009B4FC9">
        <w:t xml:space="preserve"> </w:t>
      </w:r>
      <w:r w:rsidRPr="009B4FC9">
        <w:t>phát</w:t>
      </w:r>
      <w:r w:rsidR="00F90D96" w:rsidRPr="009B4FC9">
        <w:t xml:space="preserve"> </w:t>
      </w:r>
      <w:r w:rsidRPr="009B4FC9">
        <w:t>triển</w:t>
      </w:r>
      <w:r w:rsidR="00F90D96" w:rsidRPr="009B4FC9">
        <w:t xml:space="preserve"> </w:t>
      </w:r>
      <w:r w:rsidRPr="009B4FC9">
        <w:t>như</w:t>
      </w:r>
      <w:r w:rsidR="00F90D96" w:rsidRPr="009B4FC9">
        <w:t xml:space="preserve"> </w:t>
      </w:r>
      <w:r w:rsidRPr="009B4FC9">
        <w:t>một</w:t>
      </w:r>
      <w:r w:rsidR="00F90D96" w:rsidRPr="009B4FC9">
        <w:t xml:space="preserve"> </w:t>
      </w:r>
      <w:r w:rsidRPr="009B4FC9">
        <w:t>công</w:t>
      </w:r>
      <w:r w:rsidR="00F90D96" w:rsidRPr="009B4FC9">
        <w:t xml:space="preserve"> </w:t>
      </w:r>
      <w:r w:rsidRPr="009B4FC9">
        <w:t>cụ</w:t>
      </w:r>
      <w:r w:rsidR="00F90D96" w:rsidRPr="009B4FC9">
        <w:t xml:space="preserve"> </w:t>
      </w:r>
      <w:r w:rsidRPr="009B4FC9">
        <w:t>phân</w:t>
      </w:r>
      <w:r w:rsidR="00F90D96" w:rsidRPr="009B4FC9">
        <w:t xml:space="preserve"> </w:t>
      </w:r>
      <w:r w:rsidRPr="009B4FC9">
        <w:t>tích</w:t>
      </w:r>
      <w:r w:rsidR="00F90D96" w:rsidRPr="009B4FC9">
        <w:t xml:space="preserve"> </w:t>
      </w:r>
      <w:r w:rsidRPr="009B4FC9">
        <w:t>nâng</w:t>
      </w:r>
      <w:r w:rsidR="00F90D96" w:rsidRPr="009B4FC9">
        <w:t xml:space="preserve"> </w:t>
      </w:r>
      <w:r w:rsidRPr="009B4FC9">
        <w:t>cao,</w:t>
      </w:r>
      <w:r w:rsidR="00F90D96" w:rsidRPr="009B4FC9">
        <w:t xml:space="preserve"> </w:t>
      </w:r>
      <w:r w:rsidRPr="009B4FC9">
        <w:t>hỗ</w:t>
      </w:r>
      <w:r w:rsidR="00F90D96" w:rsidRPr="009B4FC9">
        <w:t xml:space="preserve"> </w:t>
      </w:r>
      <w:r w:rsidRPr="009B4FC9">
        <w:t>trợ</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đánh</w:t>
      </w:r>
      <w:r w:rsidR="00F90D96" w:rsidRPr="009B4FC9">
        <w:t xml:space="preserve"> </w:t>
      </w:r>
      <w:r w:rsidRPr="009B4FC9">
        <w:t>giá</w:t>
      </w:r>
      <w:r w:rsidR="00F90D96" w:rsidRPr="009B4FC9">
        <w:t xml:space="preserve"> </w:t>
      </w:r>
      <w:r w:rsidRPr="009B4FC9">
        <w:t>xu</w:t>
      </w:r>
      <w:r w:rsidR="00F90D96" w:rsidRPr="009B4FC9">
        <w:t xml:space="preserve"> </w:t>
      </w:r>
      <w:r w:rsidRPr="009B4FC9">
        <w:t>hướng</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trong</w:t>
      </w:r>
      <w:r w:rsidR="00F90D96" w:rsidRPr="009B4FC9">
        <w:t xml:space="preserve"> </w:t>
      </w:r>
      <w:r w:rsidRPr="009B4FC9">
        <w:t>quá</w:t>
      </w:r>
      <w:r w:rsidR="00F90D96" w:rsidRPr="009B4FC9">
        <w:t xml:space="preserve"> </w:t>
      </w:r>
      <w:r w:rsidRPr="009B4FC9">
        <w:t>khứ,</w:t>
      </w:r>
      <w:r w:rsidR="00F90D96" w:rsidRPr="009B4FC9">
        <w:t xml:space="preserve"> </w:t>
      </w:r>
      <w:r w:rsidRPr="009B4FC9">
        <w:t>hiện</w:t>
      </w:r>
      <w:r w:rsidR="00F90D96" w:rsidRPr="009B4FC9">
        <w:t xml:space="preserve"> </w:t>
      </w:r>
      <w:r w:rsidRPr="009B4FC9">
        <w:t>tại</w:t>
      </w:r>
      <w:r w:rsidR="00F90D96" w:rsidRPr="009B4FC9">
        <w:t xml:space="preserve"> </w:t>
      </w:r>
      <w:r w:rsidRPr="009B4FC9">
        <w:t>và</w:t>
      </w:r>
      <w:r w:rsidR="00F90D96" w:rsidRPr="009B4FC9">
        <w:t xml:space="preserve"> </w:t>
      </w:r>
      <w:r w:rsidRPr="009B4FC9">
        <w:t>tương</w:t>
      </w:r>
      <w:r w:rsidR="00F90D96" w:rsidRPr="009B4FC9">
        <w:t xml:space="preserve"> </w:t>
      </w:r>
      <w:r w:rsidRPr="009B4FC9">
        <w:t>lai.</w:t>
      </w:r>
      <w:r w:rsidR="00F90D96" w:rsidRPr="009B4FC9">
        <w:t xml:space="preserve"> </w:t>
      </w:r>
      <w:r w:rsidRPr="009B4FC9">
        <w:t>Tính</w:t>
      </w:r>
      <w:r w:rsidR="00F90D96" w:rsidRPr="009B4FC9">
        <w:t xml:space="preserve"> </w:t>
      </w:r>
      <w:r w:rsidRPr="009B4FC9">
        <w:t>năng</w:t>
      </w:r>
      <w:r w:rsidR="00F90D96" w:rsidRPr="009B4FC9">
        <w:t xml:space="preserve"> </w:t>
      </w:r>
      <w:r w:rsidRPr="009B4FC9">
        <w:t>này</w:t>
      </w:r>
      <w:r w:rsidR="00F90D96" w:rsidRPr="009B4FC9">
        <w:t xml:space="preserve"> </w:t>
      </w:r>
      <w:r w:rsidRPr="009B4FC9">
        <w:t>được</w:t>
      </w:r>
      <w:r w:rsidR="00F90D96" w:rsidRPr="009B4FC9">
        <w:t xml:space="preserve"> </w:t>
      </w:r>
      <w:r w:rsidRPr="009B4FC9">
        <w:t>thiết</w:t>
      </w:r>
      <w:r w:rsidR="00F90D96" w:rsidRPr="009B4FC9">
        <w:t xml:space="preserve"> </w:t>
      </w:r>
      <w:r w:rsidRPr="009B4FC9">
        <w:t>kế</w:t>
      </w:r>
      <w:r w:rsidR="00F90D96" w:rsidRPr="009B4FC9">
        <w:t xml:space="preserve"> </w:t>
      </w:r>
      <w:r w:rsidRPr="009B4FC9">
        <w:t>với</w:t>
      </w:r>
      <w:r w:rsidR="00F90D96" w:rsidRPr="009B4FC9">
        <w:t xml:space="preserve"> </w:t>
      </w:r>
      <w:r w:rsidRPr="009B4FC9">
        <w:t>tính</w:t>
      </w:r>
      <w:r w:rsidR="00F90D96" w:rsidRPr="009B4FC9">
        <w:t xml:space="preserve"> </w:t>
      </w:r>
      <w:r w:rsidRPr="009B4FC9">
        <w:t>linh</w:t>
      </w:r>
      <w:r w:rsidR="00F90D96" w:rsidRPr="009B4FC9">
        <w:t xml:space="preserve"> </w:t>
      </w:r>
      <w:r w:rsidRPr="009B4FC9">
        <w:t>hoạt</w:t>
      </w:r>
      <w:r w:rsidR="00F90D96" w:rsidRPr="009B4FC9">
        <w:t xml:space="preserve"> </w:t>
      </w:r>
      <w:r w:rsidRPr="009B4FC9">
        <w:t>cao,</w:t>
      </w:r>
      <w:r w:rsidR="00F90D96" w:rsidRPr="009B4FC9">
        <w:t xml:space="preserve"> </w:t>
      </w:r>
      <w:r w:rsidRPr="009B4FC9">
        <w:t>cho</w:t>
      </w:r>
      <w:r w:rsidR="00F90D96" w:rsidRPr="009B4FC9">
        <w:t xml:space="preserve"> </w:t>
      </w:r>
      <w:r w:rsidRPr="009B4FC9">
        <w:t>phép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dễ</w:t>
      </w:r>
      <w:r w:rsidR="00F90D96" w:rsidRPr="009B4FC9">
        <w:t xml:space="preserve"> </w:t>
      </w:r>
      <w:r w:rsidRPr="009B4FC9">
        <w:t>dàng</w:t>
      </w:r>
      <w:r w:rsidR="00F90D96" w:rsidRPr="009B4FC9">
        <w:t xml:space="preserve"> </w:t>
      </w:r>
      <w:r w:rsidRPr="009B4FC9">
        <w:t>tùy</w:t>
      </w:r>
      <w:r w:rsidR="00F90D96" w:rsidRPr="009B4FC9">
        <w:t xml:space="preserve"> </w:t>
      </w:r>
      <w:r w:rsidRPr="009B4FC9">
        <w:t>chỉnh</w:t>
      </w:r>
      <w:r w:rsidR="00F90D96" w:rsidRPr="009B4FC9">
        <w:t xml:space="preserve"> </w:t>
      </w:r>
      <w:r w:rsidRPr="009B4FC9">
        <w:t>các</w:t>
      </w:r>
      <w:r w:rsidR="00F90D96" w:rsidRPr="009B4FC9">
        <w:t xml:space="preserve"> </w:t>
      </w:r>
      <w:r w:rsidRPr="009B4FC9">
        <w:t>tiêu</w:t>
      </w:r>
      <w:r w:rsidR="00F90D96" w:rsidRPr="009B4FC9">
        <w:t xml:space="preserve"> </w:t>
      </w:r>
      <w:r w:rsidRPr="009B4FC9">
        <w:t>chí</w:t>
      </w:r>
      <w:r w:rsidR="00F90D96" w:rsidRPr="009B4FC9">
        <w:t xml:space="preserve"> </w:t>
      </w:r>
      <w:r w:rsidRPr="009B4FC9">
        <w:t>phân</w:t>
      </w:r>
      <w:r w:rsidR="00F90D96" w:rsidRPr="009B4FC9">
        <w:t xml:space="preserve"> </w:t>
      </w:r>
      <w:r w:rsidRPr="009B4FC9">
        <w:t>tích</w:t>
      </w:r>
      <w:r w:rsidR="00F90D96" w:rsidRPr="009B4FC9">
        <w:t xml:space="preserve"> </w:t>
      </w:r>
      <w:r w:rsidRPr="009B4FC9">
        <w:t>để</w:t>
      </w:r>
      <w:r w:rsidR="00F90D96" w:rsidRPr="009B4FC9">
        <w:t xml:space="preserve"> </w:t>
      </w:r>
      <w:r w:rsidRPr="009B4FC9">
        <w:t>phù</w:t>
      </w:r>
      <w:r w:rsidR="00F90D96" w:rsidRPr="009B4FC9">
        <w:t xml:space="preserve"> </w:t>
      </w:r>
      <w:r w:rsidRPr="009B4FC9">
        <w:t>hợp</w:t>
      </w:r>
      <w:r w:rsidR="00F90D96" w:rsidRPr="009B4FC9">
        <w:t xml:space="preserve"> </w:t>
      </w:r>
      <w:r w:rsidRPr="009B4FC9">
        <w:t>với</w:t>
      </w:r>
      <w:r w:rsidR="00F90D96" w:rsidRPr="009B4FC9">
        <w:t xml:space="preserve"> </w:t>
      </w:r>
      <w:r w:rsidRPr="009B4FC9">
        <w:t>nhu</w:t>
      </w:r>
      <w:r w:rsidR="00F90D96" w:rsidRPr="009B4FC9">
        <w:t xml:space="preserve"> </w:t>
      </w:r>
      <w:r w:rsidRPr="009B4FC9">
        <w:t>cầu</w:t>
      </w:r>
      <w:r w:rsidR="00F90D96" w:rsidRPr="009B4FC9">
        <w:t xml:space="preserve"> </w:t>
      </w:r>
      <w:r w:rsidRPr="009B4FC9">
        <w:t>nghiên</w:t>
      </w:r>
      <w:r w:rsidR="00F90D96" w:rsidRPr="009B4FC9">
        <w:t xml:space="preserve"> </w:t>
      </w:r>
      <w:r w:rsidRPr="009B4FC9">
        <w:t>cứu</w:t>
      </w:r>
      <w:r w:rsidR="00F90D96" w:rsidRPr="009B4FC9">
        <w:t xml:space="preserve"> </w:t>
      </w:r>
      <w:r w:rsidRPr="009B4FC9">
        <w:t>hoặc</w:t>
      </w:r>
      <w:r w:rsidR="00F90D96" w:rsidRPr="009B4FC9">
        <w:t xml:space="preserve"> </w:t>
      </w:r>
      <w:r w:rsidRPr="009B4FC9">
        <w:t>mục</w:t>
      </w:r>
      <w:r w:rsidR="00F90D96" w:rsidRPr="009B4FC9">
        <w:t xml:space="preserve"> </w:t>
      </w:r>
      <w:r w:rsidRPr="009B4FC9">
        <w:t>tiêu</w:t>
      </w:r>
      <w:r w:rsidR="00F90D96" w:rsidRPr="009B4FC9">
        <w:t xml:space="preserve"> </w:t>
      </w:r>
      <w:r w:rsidRPr="009B4FC9">
        <w:t>cụ</w:t>
      </w:r>
      <w:r w:rsidR="00F90D96" w:rsidRPr="009B4FC9">
        <w:t xml:space="preserve"> </w:t>
      </w:r>
      <w:r w:rsidRPr="009B4FC9">
        <w:t>thể</w:t>
      </w:r>
      <w:r w:rsidR="00F90D96" w:rsidRPr="009B4FC9">
        <w:t xml:space="preserve"> </w:t>
      </w:r>
      <w:r w:rsidRPr="009B4FC9">
        <w:t>của</w:t>
      </w:r>
      <w:r w:rsidR="00F90D96" w:rsidRPr="009B4FC9">
        <w:t xml:space="preserve"> </w:t>
      </w:r>
      <w:r w:rsidRPr="009B4FC9">
        <w:t>từng</w:t>
      </w:r>
      <w:r w:rsidR="00F90D96" w:rsidRPr="009B4FC9">
        <w:t xml:space="preserve"> </w:t>
      </w:r>
      <w:r w:rsidRPr="009B4FC9">
        <w:t>lĩnh</w:t>
      </w:r>
      <w:r w:rsidR="00F90D96" w:rsidRPr="009B4FC9">
        <w:t xml:space="preserve"> </w:t>
      </w:r>
      <w:r w:rsidRPr="009B4FC9">
        <w:t>vực.</w:t>
      </w:r>
      <w:r w:rsidR="00F90D96" w:rsidRPr="009B4FC9">
        <w:t xml:space="preserve"> </w:t>
      </w:r>
      <w:r w:rsidRPr="009B4FC9">
        <w:t>Đây</w:t>
      </w:r>
      <w:r w:rsidR="00F90D96" w:rsidRPr="009B4FC9">
        <w:t xml:space="preserve"> </w:t>
      </w:r>
      <w:r w:rsidRPr="009B4FC9">
        <w:t>là</w:t>
      </w:r>
      <w:r w:rsidR="00F90D96" w:rsidRPr="009B4FC9">
        <w:t xml:space="preserve"> </w:t>
      </w:r>
      <w:r w:rsidRPr="009B4FC9">
        <w:t>công</w:t>
      </w:r>
      <w:r w:rsidR="00F90D96" w:rsidRPr="009B4FC9">
        <w:t xml:space="preserve"> </w:t>
      </w:r>
      <w:r w:rsidRPr="009B4FC9">
        <w:t>cụ</w:t>
      </w:r>
      <w:r w:rsidR="00F90D96" w:rsidRPr="009B4FC9">
        <w:t xml:space="preserve"> </w:t>
      </w:r>
      <w:r w:rsidRPr="009B4FC9">
        <w:t>đặc</w:t>
      </w:r>
      <w:r w:rsidR="00F90D96" w:rsidRPr="009B4FC9">
        <w:t xml:space="preserve"> </w:t>
      </w:r>
      <w:r w:rsidRPr="009B4FC9">
        <w:t>biệt</w:t>
      </w:r>
      <w:r w:rsidR="00F90D96" w:rsidRPr="009B4FC9">
        <w:t xml:space="preserve"> </w:t>
      </w:r>
      <w:r w:rsidRPr="009B4FC9">
        <w:t>hữu</w:t>
      </w:r>
      <w:r w:rsidR="00F90D96" w:rsidRPr="009B4FC9">
        <w:t xml:space="preserve"> </w:t>
      </w:r>
      <w:r w:rsidRPr="009B4FC9">
        <w:lastRenderedPageBreak/>
        <w:t>ích</w:t>
      </w:r>
      <w:r w:rsidR="00F90D96" w:rsidRPr="009B4FC9">
        <w:t xml:space="preserve"> </w:t>
      </w:r>
      <w:r w:rsidRPr="009B4FC9">
        <w:t>đối</w:t>
      </w:r>
      <w:r w:rsidR="00F90D96" w:rsidRPr="009B4FC9">
        <w:t xml:space="preserve"> </w:t>
      </w:r>
      <w:r w:rsidRPr="009B4FC9">
        <w:t>với</w:t>
      </w:r>
      <w:r w:rsidR="00F90D96" w:rsidRPr="009B4FC9">
        <w:t xml:space="preserve"> </w:t>
      </w:r>
      <w:r w:rsidRPr="009B4FC9">
        <w:t>các</w:t>
      </w:r>
      <w:r w:rsidR="00F90D96" w:rsidRPr="009B4FC9">
        <w:t xml:space="preserve"> </w:t>
      </w:r>
      <w:r w:rsidRPr="009B4FC9">
        <w:t>nhà</w:t>
      </w:r>
      <w:r w:rsidR="00F90D96" w:rsidRPr="009B4FC9">
        <w:t xml:space="preserve"> </w:t>
      </w:r>
      <w:r w:rsidRPr="009B4FC9">
        <w:t>nghiên</w:t>
      </w:r>
      <w:r w:rsidR="00F90D96" w:rsidRPr="009B4FC9">
        <w:t xml:space="preserve"> </w:t>
      </w:r>
      <w:r w:rsidRPr="009B4FC9">
        <w:t>cứu,</w:t>
      </w:r>
      <w:r w:rsidR="00F90D96" w:rsidRPr="009B4FC9">
        <w:t xml:space="preserve"> </w:t>
      </w:r>
      <w:r w:rsidRPr="009B4FC9">
        <w:t>nhà</w:t>
      </w:r>
      <w:r w:rsidR="00F90D96" w:rsidRPr="009B4FC9">
        <w:t xml:space="preserve"> </w:t>
      </w:r>
      <w:r w:rsidRPr="009B4FC9">
        <w:t>hoạch</w:t>
      </w:r>
      <w:r w:rsidR="00F90D96" w:rsidRPr="009B4FC9">
        <w:t xml:space="preserve"> </w:t>
      </w:r>
      <w:r w:rsidRPr="009B4FC9">
        <w:t>định</w:t>
      </w:r>
      <w:r w:rsidR="00F90D96" w:rsidRPr="009B4FC9">
        <w:t xml:space="preserve"> </w:t>
      </w:r>
      <w:r w:rsidRPr="009B4FC9">
        <w:t>chính</w:t>
      </w:r>
      <w:r w:rsidR="00F90D96" w:rsidRPr="009B4FC9">
        <w:t xml:space="preserve"> </w:t>
      </w:r>
      <w:r w:rsidRPr="009B4FC9">
        <w:t>sách,</w:t>
      </w:r>
      <w:r w:rsidR="00F90D96" w:rsidRPr="009B4FC9">
        <w:t xml:space="preserve"> </w:t>
      </w:r>
      <w:r w:rsidRPr="009B4FC9">
        <w:t>chuyên</w:t>
      </w:r>
      <w:r w:rsidR="00F90D96" w:rsidRPr="009B4FC9">
        <w:t xml:space="preserve"> </w:t>
      </w:r>
      <w:r w:rsidRPr="009B4FC9">
        <w:t>gia</w:t>
      </w:r>
      <w:r w:rsidR="00F90D96" w:rsidRPr="009B4FC9">
        <w:t xml:space="preserve"> </w:t>
      </w:r>
      <w:r w:rsidRPr="009B4FC9">
        <w:t>kinh</w:t>
      </w:r>
      <w:r w:rsidR="00F90D96" w:rsidRPr="009B4FC9">
        <w:t xml:space="preserve"> </w:t>
      </w:r>
      <w:r w:rsidRPr="009B4FC9">
        <w:t>tế,</w:t>
      </w:r>
      <w:r w:rsidR="00F90D96" w:rsidRPr="009B4FC9">
        <w:t xml:space="preserve"> </w:t>
      </w:r>
      <w:r w:rsidRPr="009B4FC9">
        <w:t>doanh</w:t>
      </w:r>
      <w:r w:rsidR="00F90D96" w:rsidRPr="009B4FC9">
        <w:t xml:space="preserve"> </w:t>
      </w:r>
      <w:r w:rsidRPr="009B4FC9">
        <w:t>nghiệp,</w:t>
      </w:r>
      <w:r w:rsidR="00F90D96" w:rsidRPr="009B4FC9">
        <w:t xml:space="preserve"> </w:t>
      </w:r>
      <w:r w:rsidRPr="009B4FC9">
        <w:t>tổ</w:t>
      </w:r>
      <w:r w:rsidR="00F90D96" w:rsidRPr="009B4FC9">
        <w:t xml:space="preserve"> </w:t>
      </w:r>
      <w:r w:rsidRPr="009B4FC9">
        <w:t>chức</w:t>
      </w:r>
      <w:r w:rsidR="00F90D96" w:rsidRPr="009B4FC9">
        <w:t xml:space="preserve"> </w:t>
      </w:r>
      <w:r w:rsidRPr="009B4FC9">
        <w:t>phi</w:t>
      </w:r>
      <w:r w:rsidR="00F90D96" w:rsidRPr="009B4FC9">
        <w:t xml:space="preserve"> </w:t>
      </w:r>
      <w:r w:rsidRPr="009B4FC9">
        <w:t>chính</w:t>
      </w:r>
      <w:r w:rsidR="00F90D96" w:rsidRPr="009B4FC9">
        <w:t xml:space="preserve"> </w:t>
      </w:r>
      <w:r w:rsidRPr="009B4FC9">
        <w:t>phủ,</w:t>
      </w:r>
      <w:r w:rsidR="00F90D96" w:rsidRPr="009B4FC9">
        <w:t xml:space="preserve"> </w:t>
      </w:r>
      <w:r w:rsidRPr="009B4FC9">
        <w:t>cũng</w:t>
      </w:r>
      <w:r w:rsidR="00F90D96" w:rsidRPr="009B4FC9">
        <w:t xml:space="preserve"> </w:t>
      </w:r>
      <w:r w:rsidRPr="009B4FC9">
        <w:t>như</w:t>
      </w:r>
      <w:r w:rsidR="00F90D96" w:rsidRPr="009B4FC9">
        <w:t xml:space="preserve"> </w:t>
      </w:r>
      <w:r w:rsidRPr="009B4FC9">
        <w:t>các</w:t>
      </w:r>
      <w:r w:rsidR="00F90D96" w:rsidRPr="009B4FC9">
        <w:t xml:space="preserve"> </w:t>
      </w:r>
      <w:r w:rsidRPr="009B4FC9">
        <w:t>cá</w:t>
      </w:r>
      <w:r w:rsidR="00F90D96" w:rsidRPr="009B4FC9">
        <w:t xml:space="preserve"> </w:t>
      </w:r>
      <w:r w:rsidRPr="009B4FC9">
        <w:t>nhân</w:t>
      </w:r>
      <w:r w:rsidR="00F90D96" w:rsidRPr="009B4FC9">
        <w:t xml:space="preserve"> </w:t>
      </w:r>
      <w:r w:rsidRPr="009B4FC9">
        <w:t>quan</w:t>
      </w:r>
      <w:r w:rsidR="00F90D96" w:rsidRPr="009B4FC9">
        <w:t xml:space="preserve"> </w:t>
      </w:r>
      <w:r w:rsidRPr="009B4FC9">
        <w:t>tâm</w:t>
      </w:r>
      <w:r w:rsidR="00F90D96" w:rsidRPr="009B4FC9">
        <w:t xml:space="preserve"> </w:t>
      </w:r>
      <w:r w:rsidRPr="009B4FC9">
        <w:t>đến</w:t>
      </w:r>
      <w:r w:rsidR="00F90D96" w:rsidRPr="009B4FC9">
        <w:t xml:space="preserve"> </w:t>
      </w:r>
      <w:r w:rsidRPr="009B4FC9">
        <w:t>sự</w:t>
      </w:r>
      <w:r w:rsidR="00F90D96" w:rsidRPr="009B4FC9">
        <w:t xml:space="preserve"> </w:t>
      </w:r>
      <w:r w:rsidRPr="009B4FC9">
        <w:t>phát</w:t>
      </w:r>
      <w:r w:rsidR="00F90D96" w:rsidRPr="009B4FC9">
        <w:t xml:space="preserve"> </w:t>
      </w:r>
      <w:r w:rsidRPr="009B4FC9">
        <w:t>triển</w:t>
      </w:r>
      <w:r w:rsidR="00F90D96" w:rsidRPr="009B4FC9">
        <w:t xml:space="preserve"> </w:t>
      </w:r>
      <w:r w:rsidRPr="009B4FC9">
        <w:t>của</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p>
    <w:p w14:paraId="0481BCD9" w14:textId="7321AFF4" w:rsidR="00192C87" w:rsidRPr="009B4FC9" w:rsidRDefault="00A42838" w:rsidP="00A42838">
      <w:pPr>
        <w:spacing w:line="360" w:lineRule="auto"/>
        <w:ind w:firstLine="567"/>
      </w:pPr>
      <w:r>
        <w:t>N</w:t>
      </w:r>
      <w:r w:rsidR="00192C87" w:rsidRPr="009B4FC9">
        <w:t>gay</w:t>
      </w:r>
      <w:r w:rsidR="00F90D96" w:rsidRPr="009B4FC9">
        <w:t xml:space="preserve"> </w:t>
      </w:r>
      <w:r w:rsidR="00192C87" w:rsidRPr="009B4FC9">
        <w:t>từ</w:t>
      </w:r>
      <w:r w:rsidR="00F90D96" w:rsidRPr="009B4FC9">
        <w:t xml:space="preserve"> </w:t>
      </w:r>
      <w:r w:rsidR="00192C87" w:rsidRPr="009B4FC9">
        <w:t>giao</w:t>
      </w:r>
      <w:r w:rsidR="00F90D96" w:rsidRPr="009B4FC9">
        <w:t xml:space="preserve"> </w:t>
      </w:r>
      <w:r w:rsidR="00192C87" w:rsidRPr="009B4FC9">
        <w:t>diện</w:t>
      </w:r>
      <w:r w:rsidR="00F90D96" w:rsidRPr="009B4FC9">
        <w:t xml:space="preserve"> </w:t>
      </w:r>
      <w:r w:rsidR="00192C87" w:rsidRPr="009B4FC9">
        <w:t>chính,</w:t>
      </w:r>
      <w:r w:rsidR="00F90D96" w:rsidRPr="009B4FC9">
        <w:t xml:space="preserve"> </w:t>
      </w:r>
      <w:r w:rsidR="00192C87" w:rsidRPr="009B4FC9">
        <w:t>người</w:t>
      </w:r>
      <w:r w:rsidR="00F90D96" w:rsidRPr="009B4FC9">
        <w:t xml:space="preserve"> </w:t>
      </w:r>
      <w:r w:rsidR="00192C87" w:rsidRPr="009B4FC9">
        <w:t>dùng</w:t>
      </w:r>
      <w:r w:rsidR="00F90D96" w:rsidRPr="009B4FC9">
        <w:t xml:space="preserve"> </w:t>
      </w:r>
      <w:r w:rsidR="00192C87" w:rsidRPr="009B4FC9">
        <w:t>có</w:t>
      </w:r>
      <w:r w:rsidR="00F90D96" w:rsidRPr="009B4FC9">
        <w:t xml:space="preserve"> </w:t>
      </w:r>
      <w:r w:rsidR="00192C87" w:rsidRPr="009B4FC9">
        <w:t>thể</w:t>
      </w:r>
      <w:r w:rsidR="00F90D96" w:rsidRPr="009B4FC9">
        <w:t xml:space="preserve"> </w:t>
      </w:r>
      <w:r w:rsidR="00192C87" w:rsidRPr="009B4FC9">
        <w:t>lựa</w:t>
      </w:r>
      <w:r w:rsidR="00F90D96" w:rsidRPr="009B4FC9">
        <w:t xml:space="preserve"> </w:t>
      </w:r>
      <w:r w:rsidR="00192C87" w:rsidRPr="009B4FC9">
        <w:t>chọn</w:t>
      </w:r>
      <w:r w:rsidR="00F90D96" w:rsidRPr="009B4FC9">
        <w:t xml:space="preserve"> </w:t>
      </w:r>
      <w:r w:rsidR="00192C87" w:rsidRPr="009B4FC9">
        <w:t>một</w:t>
      </w:r>
      <w:r w:rsidR="00F90D96" w:rsidRPr="009B4FC9">
        <w:t xml:space="preserve"> </w:t>
      </w:r>
      <w:r w:rsidR="00192C87" w:rsidRPr="009B4FC9">
        <w:t>quốc</w:t>
      </w:r>
      <w:r w:rsidR="00F90D96" w:rsidRPr="009B4FC9">
        <w:t xml:space="preserve"> </w:t>
      </w:r>
      <w:r w:rsidR="00192C87" w:rsidRPr="009B4FC9">
        <w:t>gia</w:t>
      </w:r>
      <w:r w:rsidR="00F90D96" w:rsidRPr="009B4FC9">
        <w:t xml:space="preserve"> </w:t>
      </w:r>
      <w:r w:rsidR="00192C87" w:rsidRPr="009B4FC9">
        <w:t>cụ</w:t>
      </w:r>
      <w:r w:rsidR="00F90D96" w:rsidRPr="009B4FC9">
        <w:t xml:space="preserve"> </w:t>
      </w:r>
      <w:r w:rsidR="00192C87" w:rsidRPr="009B4FC9">
        <w:t>thể</w:t>
      </w:r>
      <w:r w:rsidR="00F90D96" w:rsidRPr="009B4FC9">
        <w:t xml:space="preserve"> </w:t>
      </w:r>
      <w:r w:rsidR="00192C87" w:rsidRPr="009B4FC9">
        <w:t>để</w:t>
      </w:r>
      <w:r w:rsidR="00F90D96" w:rsidRPr="009B4FC9">
        <w:t xml:space="preserve"> </w:t>
      </w:r>
      <w:r w:rsidR="00192C87" w:rsidRPr="009B4FC9">
        <w:t>phân</w:t>
      </w:r>
      <w:r w:rsidR="00F90D96" w:rsidRPr="009B4FC9">
        <w:t xml:space="preserve"> </w:t>
      </w:r>
      <w:r w:rsidR="00192C87" w:rsidRPr="009B4FC9">
        <w:t>tích,</w:t>
      </w:r>
      <w:r w:rsidR="00F90D96" w:rsidRPr="009B4FC9">
        <w:t xml:space="preserve"> </w:t>
      </w:r>
      <w:r w:rsidR="00192C87" w:rsidRPr="009B4FC9">
        <w:t>sau</w:t>
      </w:r>
      <w:r w:rsidR="00F90D96" w:rsidRPr="009B4FC9">
        <w:t xml:space="preserve"> </w:t>
      </w:r>
      <w:r w:rsidR="00192C87" w:rsidRPr="009B4FC9">
        <w:t>đó</w:t>
      </w:r>
      <w:r w:rsidR="00F90D96" w:rsidRPr="009B4FC9">
        <w:t xml:space="preserve"> </w:t>
      </w:r>
      <w:r w:rsidR="00192C87" w:rsidRPr="009B4FC9">
        <w:t>tiếp</w:t>
      </w:r>
      <w:r w:rsidR="00F90D96" w:rsidRPr="009B4FC9">
        <w:t xml:space="preserve"> </w:t>
      </w:r>
      <w:r w:rsidR="00192C87" w:rsidRPr="009B4FC9">
        <w:t>tục</w:t>
      </w:r>
      <w:r w:rsidR="00F90D96" w:rsidRPr="009B4FC9">
        <w:t xml:space="preserve"> </w:t>
      </w:r>
      <w:r w:rsidR="00192C87" w:rsidRPr="009B4FC9">
        <w:t>chọn</w:t>
      </w:r>
      <w:r w:rsidR="00F90D96" w:rsidRPr="009B4FC9">
        <w:t xml:space="preserve"> </w:t>
      </w:r>
      <w:r w:rsidR="00192C87" w:rsidRPr="009B4FC9">
        <w:t>giới</w:t>
      </w:r>
      <w:r w:rsidR="00F90D96" w:rsidRPr="009B4FC9">
        <w:t xml:space="preserve"> </w:t>
      </w:r>
      <w:r w:rsidR="00192C87" w:rsidRPr="009B4FC9">
        <w:t>tính</w:t>
      </w:r>
      <w:r w:rsidR="00F90D96" w:rsidRPr="009B4FC9">
        <w:t xml:space="preserve"> </w:t>
      </w:r>
      <w:r w:rsidR="00F564A3" w:rsidRPr="009B4FC9">
        <w:t xml:space="preserve">- </w:t>
      </w:r>
      <w:r w:rsidR="00192C87" w:rsidRPr="009B4FC9">
        <w:t>bao</w:t>
      </w:r>
      <w:r w:rsidR="00F90D96" w:rsidRPr="009B4FC9">
        <w:t xml:space="preserve"> </w:t>
      </w:r>
      <w:r w:rsidR="00192C87" w:rsidRPr="009B4FC9">
        <w:t>gồm</w:t>
      </w:r>
      <w:r w:rsidR="00F90D96" w:rsidRPr="009B4FC9">
        <w:t xml:space="preserve"> </w:t>
      </w:r>
      <w:r w:rsidR="00192C87" w:rsidRPr="009B4FC9">
        <w:t>hai</w:t>
      </w:r>
      <w:r w:rsidR="00F90D96" w:rsidRPr="009B4FC9">
        <w:t xml:space="preserve"> </w:t>
      </w:r>
      <w:r w:rsidR="00192C87" w:rsidRPr="009B4FC9">
        <w:t>lựa</w:t>
      </w:r>
      <w:r w:rsidR="00F90D96" w:rsidRPr="009B4FC9">
        <w:t xml:space="preserve"> </w:t>
      </w:r>
      <w:r w:rsidR="00192C87" w:rsidRPr="009B4FC9">
        <w:t>chọn</w:t>
      </w:r>
      <w:r w:rsidR="00F90D96" w:rsidRPr="009B4FC9">
        <w:t xml:space="preserve"> </w:t>
      </w:r>
      <w:r w:rsidR="00192C87" w:rsidRPr="009B4FC9">
        <w:t>chính</w:t>
      </w:r>
      <w:r w:rsidR="00F90D96" w:rsidRPr="009B4FC9">
        <w:t xml:space="preserve"> </w:t>
      </w:r>
      <w:r w:rsidR="00192C87" w:rsidRPr="009B4FC9">
        <w:t>là</w:t>
      </w:r>
      <w:r w:rsidR="00F90D96" w:rsidRPr="009B4FC9">
        <w:t xml:space="preserve"> </w:t>
      </w:r>
      <w:r w:rsidR="00192C87" w:rsidRPr="009B4FC9">
        <w:t>nam</w:t>
      </w:r>
      <w:r w:rsidR="00F90D96" w:rsidRPr="009B4FC9">
        <w:t xml:space="preserve"> </w:t>
      </w:r>
      <w:r w:rsidR="00192C87" w:rsidRPr="009B4FC9">
        <w:t>hoặc</w:t>
      </w:r>
      <w:r w:rsidR="00F90D96" w:rsidRPr="009B4FC9">
        <w:t xml:space="preserve"> </w:t>
      </w:r>
      <w:r w:rsidR="00192C87" w:rsidRPr="009B4FC9">
        <w:t>nữ.</w:t>
      </w:r>
      <w:r w:rsidR="00F90D96" w:rsidRPr="009B4FC9">
        <w:t xml:space="preserve"> </w:t>
      </w:r>
      <w:r w:rsidR="00192C87" w:rsidRPr="009B4FC9">
        <w:t>Ngoài</w:t>
      </w:r>
      <w:r w:rsidR="00F90D96" w:rsidRPr="009B4FC9">
        <w:t xml:space="preserve"> </w:t>
      </w:r>
      <w:r w:rsidR="00192C87" w:rsidRPr="009B4FC9">
        <w:t>ra,</w:t>
      </w:r>
      <w:r w:rsidR="00F90D96" w:rsidRPr="009B4FC9">
        <w:t xml:space="preserve"> </w:t>
      </w:r>
      <w:r w:rsidR="00192C87" w:rsidRPr="009B4FC9">
        <w:t>người</w:t>
      </w:r>
      <w:r w:rsidR="00F90D96" w:rsidRPr="009B4FC9">
        <w:t xml:space="preserve"> </w:t>
      </w:r>
      <w:r w:rsidR="00192C87" w:rsidRPr="009B4FC9">
        <w:t>dùng</w:t>
      </w:r>
      <w:r w:rsidR="00F90D96" w:rsidRPr="009B4FC9">
        <w:t xml:space="preserve"> </w:t>
      </w:r>
      <w:r w:rsidR="00192C87" w:rsidRPr="009B4FC9">
        <w:t>còn</w:t>
      </w:r>
      <w:r w:rsidR="00F90D96" w:rsidRPr="009B4FC9">
        <w:t xml:space="preserve"> </w:t>
      </w:r>
      <w:r w:rsidR="00192C87" w:rsidRPr="009B4FC9">
        <w:t>có</w:t>
      </w:r>
      <w:r w:rsidR="00F90D96" w:rsidRPr="009B4FC9">
        <w:t xml:space="preserve"> </w:t>
      </w:r>
      <w:r w:rsidR="00192C87" w:rsidRPr="009B4FC9">
        <w:t>thể</w:t>
      </w:r>
      <w:r w:rsidR="00F90D96" w:rsidRPr="009B4FC9">
        <w:t xml:space="preserve"> </w:t>
      </w:r>
      <w:r w:rsidR="00192C87" w:rsidRPr="009B4FC9">
        <w:t>lọc</w:t>
      </w:r>
      <w:r w:rsidR="00F90D96" w:rsidRPr="009B4FC9">
        <w:t xml:space="preserve"> </w:t>
      </w:r>
      <w:r w:rsidR="00192C87" w:rsidRPr="009B4FC9">
        <w:t>dữ</w:t>
      </w:r>
      <w:r w:rsidR="00F90D96" w:rsidRPr="009B4FC9">
        <w:t xml:space="preserve"> </w:t>
      </w:r>
      <w:r w:rsidR="00192C87" w:rsidRPr="009B4FC9">
        <w:t>liệu</w:t>
      </w:r>
      <w:r w:rsidR="00F90D96" w:rsidRPr="009B4FC9">
        <w:t xml:space="preserve"> </w:t>
      </w:r>
      <w:r w:rsidR="00192C87" w:rsidRPr="009B4FC9">
        <w:t>theo</w:t>
      </w:r>
      <w:r w:rsidR="00F90D96" w:rsidRPr="009B4FC9">
        <w:t xml:space="preserve"> </w:t>
      </w:r>
      <w:r w:rsidR="00192C87" w:rsidRPr="009B4FC9">
        <w:t>nhóm</w:t>
      </w:r>
      <w:r w:rsidR="00F90D96" w:rsidRPr="009B4FC9">
        <w:t xml:space="preserve"> </w:t>
      </w:r>
      <w:r w:rsidR="00192C87" w:rsidRPr="009B4FC9">
        <w:t>độ</w:t>
      </w:r>
      <w:r w:rsidR="00F90D96" w:rsidRPr="009B4FC9">
        <w:t xml:space="preserve"> </w:t>
      </w:r>
      <w:r w:rsidR="00192C87" w:rsidRPr="009B4FC9">
        <w:t>tuổi,</w:t>
      </w:r>
      <w:r w:rsidR="00F90D96" w:rsidRPr="009B4FC9">
        <w:t xml:space="preserve"> </w:t>
      </w:r>
      <w:r w:rsidR="00192C87" w:rsidRPr="009B4FC9">
        <w:t>với</w:t>
      </w:r>
      <w:r w:rsidR="00F90D96" w:rsidRPr="009B4FC9">
        <w:t xml:space="preserve"> </w:t>
      </w:r>
      <w:r w:rsidR="00192C87" w:rsidRPr="009B4FC9">
        <w:t>ba</w:t>
      </w:r>
      <w:r w:rsidR="00F90D96" w:rsidRPr="009B4FC9">
        <w:t xml:space="preserve"> </w:t>
      </w:r>
      <w:r w:rsidR="00192C87" w:rsidRPr="009B4FC9">
        <w:t>nhóm</w:t>
      </w:r>
      <w:r w:rsidR="00F90D96" w:rsidRPr="009B4FC9">
        <w:t xml:space="preserve"> </w:t>
      </w:r>
      <w:r w:rsidR="00192C87" w:rsidRPr="009B4FC9">
        <w:t>tuổi</w:t>
      </w:r>
      <w:r w:rsidR="00F90D96" w:rsidRPr="009B4FC9">
        <w:t xml:space="preserve"> </w:t>
      </w:r>
      <w:r w:rsidR="00192C87" w:rsidRPr="009B4FC9">
        <w:t>chính:</w:t>
      </w:r>
    </w:p>
    <w:p w14:paraId="003676C0" w14:textId="4A208114" w:rsidR="00192C87" w:rsidRPr="009B4FC9" w:rsidRDefault="007F25F8" w:rsidP="0042196A">
      <w:pPr>
        <w:pStyle w:val="ListParagraph"/>
        <w:spacing w:line="360" w:lineRule="auto"/>
        <w:ind w:left="567"/>
      </w:pPr>
      <w:r w:rsidRPr="009B4FC9">
        <w:t xml:space="preserve">+ </w:t>
      </w:r>
      <w:r w:rsidR="00192C87" w:rsidRPr="009B4FC9">
        <w:t>Từ</w:t>
      </w:r>
      <w:r w:rsidR="00F90D96" w:rsidRPr="009B4FC9">
        <w:t xml:space="preserve"> </w:t>
      </w:r>
      <w:r w:rsidR="00192C87" w:rsidRPr="009B4FC9">
        <w:t>15</w:t>
      </w:r>
      <w:r w:rsidR="00F90D96" w:rsidRPr="009B4FC9">
        <w:t xml:space="preserve"> </w:t>
      </w:r>
      <w:r w:rsidR="00192C87" w:rsidRPr="009B4FC9">
        <w:t>đến</w:t>
      </w:r>
      <w:r w:rsidR="00F90D96" w:rsidRPr="009B4FC9">
        <w:t xml:space="preserve"> </w:t>
      </w:r>
      <w:r w:rsidR="00192C87" w:rsidRPr="009B4FC9">
        <w:t>24</w:t>
      </w:r>
      <w:r w:rsidR="00F90D96" w:rsidRPr="009B4FC9">
        <w:t xml:space="preserve"> </w:t>
      </w:r>
      <w:r w:rsidR="00192C87" w:rsidRPr="009B4FC9">
        <w:t>tuổi</w:t>
      </w:r>
      <w:r w:rsidR="00F90D96" w:rsidRPr="009B4FC9">
        <w:t xml:space="preserve"> </w:t>
      </w:r>
      <w:r w:rsidR="00192C87" w:rsidRPr="009B4FC9">
        <w:t>–</w:t>
      </w:r>
      <w:r w:rsidR="00F90D96" w:rsidRPr="009B4FC9">
        <w:t xml:space="preserve"> </w:t>
      </w:r>
      <w:r w:rsidR="00192C87" w:rsidRPr="009B4FC9">
        <w:t>nhóm</w:t>
      </w:r>
      <w:r w:rsidR="00F90D96" w:rsidRPr="009B4FC9">
        <w:t xml:space="preserve"> </w:t>
      </w:r>
      <w:r w:rsidR="00192C87" w:rsidRPr="009B4FC9">
        <w:t>tuổi</w:t>
      </w:r>
      <w:r w:rsidR="00F90D96" w:rsidRPr="009B4FC9">
        <w:t xml:space="preserve"> </w:t>
      </w:r>
      <w:r w:rsidR="00192C87" w:rsidRPr="009B4FC9">
        <w:t>thanh</w:t>
      </w:r>
      <w:r w:rsidR="00F90D96" w:rsidRPr="009B4FC9">
        <w:t xml:space="preserve"> </w:t>
      </w:r>
      <w:r w:rsidR="00192C87" w:rsidRPr="009B4FC9">
        <w:t>niên,</w:t>
      </w:r>
      <w:r w:rsidR="00F90D96" w:rsidRPr="009B4FC9">
        <w:t xml:space="preserve"> </w:t>
      </w:r>
      <w:r w:rsidR="00192C87" w:rsidRPr="009B4FC9">
        <w:t>đang</w:t>
      </w:r>
      <w:r w:rsidR="00F90D96" w:rsidRPr="009B4FC9">
        <w:t xml:space="preserve"> </w:t>
      </w:r>
      <w:r w:rsidR="00192C87" w:rsidRPr="009B4FC9">
        <w:t>trong</w:t>
      </w:r>
      <w:r w:rsidR="00F90D96" w:rsidRPr="009B4FC9">
        <w:t xml:space="preserve"> </w:t>
      </w:r>
      <w:r w:rsidR="00192C87" w:rsidRPr="009B4FC9">
        <w:t>giai</w:t>
      </w:r>
      <w:r w:rsidR="00F90D96" w:rsidRPr="009B4FC9">
        <w:t xml:space="preserve"> </w:t>
      </w:r>
      <w:r w:rsidR="00192C87" w:rsidRPr="009B4FC9">
        <w:t>đoạn</w:t>
      </w:r>
      <w:r w:rsidR="00F90D96" w:rsidRPr="009B4FC9">
        <w:t xml:space="preserve"> </w:t>
      </w:r>
      <w:r w:rsidR="00192C87" w:rsidRPr="009B4FC9">
        <w:t>học</w:t>
      </w:r>
      <w:r w:rsidR="00F90D96" w:rsidRPr="009B4FC9">
        <w:t xml:space="preserve"> </w:t>
      </w:r>
      <w:r w:rsidR="00192C87" w:rsidRPr="009B4FC9">
        <w:t>tập,</w:t>
      </w:r>
      <w:r w:rsidR="00F90D96" w:rsidRPr="009B4FC9">
        <w:t xml:space="preserve"> </w:t>
      </w:r>
      <w:r w:rsidR="00192C87" w:rsidRPr="009B4FC9">
        <w:t>đào</w:t>
      </w:r>
      <w:r w:rsidR="00F90D96" w:rsidRPr="009B4FC9">
        <w:t xml:space="preserve"> </w:t>
      </w:r>
      <w:r w:rsidR="00192C87" w:rsidRPr="009B4FC9">
        <w:t>tạo</w:t>
      </w:r>
      <w:r w:rsidR="00F90D96" w:rsidRPr="009B4FC9">
        <w:t xml:space="preserve"> </w:t>
      </w:r>
      <w:r w:rsidR="00192C87" w:rsidRPr="009B4FC9">
        <w:t>hoặc</w:t>
      </w:r>
      <w:r w:rsidR="00F90D96" w:rsidRPr="009B4FC9">
        <w:t xml:space="preserve"> </w:t>
      </w:r>
      <w:r w:rsidR="00192C87" w:rsidRPr="009B4FC9">
        <w:t>bước</w:t>
      </w:r>
      <w:r w:rsidR="00F90D96" w:rsidRPr="009B4FC9">
        <w:t xml:space="preserve"> </w:t>
      </w:r>
      <w:r w:rsidR="00192C87" w:rsidRPr="009B4FC9">
        <w:t>đầu</w:t>
      </w:r>
      <w:r w:rsidR="00F90D96" w:rsidRPr="009B4FC9">
        <w:t xml:space="preserve"> </w:t>
      </w:r>
      <w:r w:rsidR="00192C87" w:rsidRPr="009B4FC9">
        <w:t>tham</w:t>
      </w:r>
      <w:r w:rsidR="00F90D96" w:rsidRPr="009B4FC9">
        <w:t xml:space="preserve"> </w:t>
      </w:r>
      <w:r w:rsidR="00192C87" w:rsidRPr="009B4FC9">
        <w:t>gia</w:t>
      </w:r>
      <w:r w:rsidR="00F90D96" w:rsidRPr="009B4FC9">
        <w:t xml:space="preserve"> </w:t>
      </w:r>
      <w:r w:rsidR="00192C87" w:rsidRPr="009B4FC9">
        <w:t>thị</w:t>
      </w:r>
      <w:r w:rsidR="00F90D96" w:rsidRPr="009B4FC9">
        <w:t xml:space="preserve"> </w:t>
      </w:r>
      <w:r w:rsidR="00192C87" w:rsidRPr="009B4FC9">
        <w:t>trường</w:t>
      </w:r>
      <w:r w:rsidR="00F90D96" w:rsidRPr="009B4FC9">
        <w:t xml:space="preserve"> </w:t>
      </w:r>
      <w:r w:rsidR="00192C87" w:rsidRPr="009B4FC9">
        <w:t>lao</w:t>
      </w:r>
      <w:r w:rsidR="00F90D96" w:rsidRPr="009B4FC9">
        <w:t xml:space="preserve"> </w:t>
      </w:r>
      <w:r w:rsidR="00192C87" w:rsidRPr="009B4FC9">
        <w:t>động.</w:t>
      </w:r>
    </w:p>
    <w:p w14:paraId="447653C7" w14:textId="2449FAFE" w:rsidR="00192C87" w:rsidRPr="009B4FC9" w:rsidRDefault="00314665" w:rsidP="0042196A">
      <w:pPr>
        <w:pStyle w:val="ListParagraph"/>
        <w:spacing w:line="360" w:lineRule="auto"/>
        <w:ind w:left="567"/>
      </w:pPr>
      <w:r w:rsidRPr="009B4FC9">
        <w:t xml:space="preserve">+ </w:t>
      </w:r>
      <w:r w:rsidR="00192C87" w:rsidRPr="009B4FC9">
        <w:t>Từ</w:t>
      </w:r>
      <w:r w:rsidR="00F90D96" w:rsidRPr="009B4FC9">
        <w:t xml:space="preserve"> </w:t>
      </w:r>
      <w:r w:rsidR="00192C87" w:rsidRPr="009B4FC9">
        <w:t>25</w:t>
      </w:r>
      <w:r w:rsidR="00F90D96" w:rsidRPr="009B4FC9">
        <w:t xml:space="preserve"> </w:t>
      </w:r>
      <w:r w:rsidR="00192C87" w:rsidRPr="009B4FC9">
        <w:t>tuổi</w:t>
      </w:r>
      <w:r w:rsidR="00F90D96" w:rsidRPr="009B4FC9">
        <w:t xml:space="preserve"> </w:t>
      </w:r>
      <w:r w:rsidR="00192C87" w:rsidRPr="009B4FC9">
        <w:t>trở</w:t>
      </w:r>
      <w:r w:rsidR="00F90D96" w:rsidRPr="009B4FC9">
        <w:t xml:space="preserve"> </w:t>
      </w:r>
      <w:r w:rsidR="00192C87" w:rsidRPr="009B4FC9">
        <w:t>lên</w:t>
      </w:r>
      <w:r w:rsidR="00F90D96" w:rsidRPr="009B4FC9">
        <w:t xml:space="preserve"> </w:t>
      </w:r>
      <w:r w:rsidR="00192C87" w:rsidRPr="009B4FC9">
        <w:t>–</w:t>
      </w:r>
      <w:r w:rsidR="00F90D96" w:rsidRPr="009B4FC9">
        <w:t xml:space="preserve"> </w:t>
      </w:r>
      <w:r w:rsidR="00192C87" w:rsidRPr="009B4FC9">
        <w:t>nhóm</w:t>
      </w:r>
      <w:r w:rsidR="00F90D96" w:rsidRPr="009B4FC9">
        <w:t xml:space="preserve"> </w:t>
      </w:r>
      <w:r w:rsidR="00192C87" w:rsidRPr="009B4FC9">
        <w:t>người</w:t>
      </w:r>
      <w:r w:rsidR="00F90D96" w:rsidRPr="009B4FC9">
        <w:t xml:space="preserve"> </w:t>
      </w:r>
      <w:r w:rsidR="00192C87" w:rsidRPr="009B4FC9">
        <w:t>trưởng</w:t>
      </w:r>
      <w:r w:rsidR="00F90D96" w:rsidRPr="009B4FC9">
        <w:t xml:space="preserve"> </w:t>
      </w:r>
      <w:r w:rsidR="00192C87" w:rsidRPr="009B4FC9">
        <w:t>thành,</w:t>
      </w:r>
      <w:r w:rsidR="00F90D96" w:rsidRPr="009B4FC9">
        <w:t xml:space="preserve"> </w:t>
      </w:r>
      <w:r w:rsidR="00192C87" w:rsidRPr="009B4FC9">
        <w:t>đang</w:t>
      </w:r>
      <w:r w:rsidR="00F90D96" w:rsidRPr="009B4FC9">
        <w:t xml:space="preserve"> </w:t>
      </w:r>
      <w:r w:rsidR="00192C87" w:rsidRPr="009B4FC9">
        <w:t>trong</w:t>
      </w:r>
      <w:r w:rsidR="00F90D96" w:rsidRPr="009B4FC9">
        <w:t xml:space="preserve"> </w:t>
      </w:r>
      <w:r w:rsidR="00192C87" w:rsidRPr="009B4FC9">
        <w:t>độ</w:t>
      </w:r>
      <w:r w:rsidR="00F90D96" w:rsidRPr="009B4FC9">
        <w:t xml:space="preserve"> </w:t>
      </w:r>
      <w:r w:rsidR="00192C87" w:rsidRPr="009B4FC9">
        <w:t>tuổi</w:t>
      </w:r>
      <w:r w:rsidR="00F90D96" w:rsidRPr="009B4FC9">
        <w:t xml:space="preserve"> </w:t>
      </w:r>
      <w:r w:rsidR="00192C87" w:rsidRPr="009B4FC9">
        <w:t>lao</w:t>
      </w:r>
      <w:r w:rsidR="00F90D96" w:rsidRPr="009B4FC9">
        <w:t xml:space="preserve"> </w:t>
      </w:r>
      <w:r w:rsidR="00192C87" w:rsidRPr="009B4FC9">
        <w:t>động</w:t>
      </w:r>
      <w:r w:rsidR="00F90D96" w:rsidRPr="009B4FC9">
        <w:t xml:space="preserve"> </w:t>
      </w:r>
      <w:r w:rsidR="00192C87" w:rsidRPr="009B4FC9">
        <w:t>ổn</w:t>
      </w:r>
      <w:r w:rsidR="00F90D96" w:rsidRPr="009B4FC9">
        <w:t xml:space="preserve"> </w:t>
      </w:r>
      <w:r w:rsidR="00192C87" w:rsidRPr="009B4FC9">
        <w:t>định.</w:t>
      </w:r>
    </w:p>
    <w:p w14:paraId="0A78E3B2" w14:textId="4F96C84B" w:rsidR="00192C87" w:rsidRPr="009B4FC9" w:rsidRDefault="007F25F8" w:rsidP="0042196A">
      <w:pPr>
        <w:spacing w:line="360" w:lineRule="auto"/>
        <w:ind w:left="567"/>
      </w:pPr>
      <w:r w:rsidRPr="009B4FC9">
        <w:t>+</w:t>
      </w:r>
      <w:r w:rsidR="00C67121">
        <w:t xml:space="preserve"> </w:t>
      </w:r>
      <w:r w:rsidR="00192C87" w:rsidRPr="009B4FC9">
        <w:t>Dưới</w:t>
      </w:r>
      <w:r w:rsidR="00F90D96" w:rsidRPr="009B4FC9">
        <w:t xml:space="preserve"> </w:t>
      </w:r>
      <w:r w:rsidR="00192C87" w:rsidRPr="009B4FC9">
        <w:t>15</w:t>
      </w:r>
      <w:r w:rsidR="00F90D96" w:rsidRPr="009B4FC9">
        <w:t xml:space="preserve"> </w:t>
      </w:r>
      <w:r w:rsidR="00192C87" w:rsidRPr="009B4FC9">
        <w:t>tuổi</w:t>
      </w:r>
      <w:r w:rsidR="00F90D96" w:rsidRPr="009B4FC9">
        <w:t xml:space="preserve"> </w:t>
      </w:r>
      <w:r w:rsidR="00192C87" w:rsidRPr="009B4FC9">
        <w:t>–</w:t>
      </w:r>
      <w:r w:rsidR="00F90D96" w:rsidRPr="009B4FC9">
        <w:t xml:space="preserve"> </w:t>
      </w:r>
      <w:r w:rsidR="00192C87" w:rsidRPr="009B4FC9">
        <w:t>nhóm</w:t>
      </w:r>
      <w:r w:rsidR="00F90D96" w:rsidRPr="009B4FC9">
        <w:t xml:space="preserve"> </w:t>
      </w:r>
      <w:r w:rsidR="00192C87" w:rsidRPr="009B4FC9">
        <w:t>tuổi</w:t>
      </w:r>
      <w:r w:rsidR="00F90D96" w:rsidRPr="009B4FC9">
        <w:t xml:space="preserve"> </w:t>
      </w:r>
      <w:r w:rsidR="00192C87" w:rsidRPr="009B4FC9">
        <w:t>trẻ</w:t>
      </w:r>
      <w:r w:rsidR="00F90D96" w:rsidRPr="009B4FC9">
        <w:t xml:space="preserve"> </w:t>
      </w:r>
      <w:r w:rsidR="00192C87" w:rsidRPr="009B4FC9">
        <w:t>em,</w:t>
      </w:r>
      <w:r w:rsidR="00F90D96" w:rsidRPr="009B4FC9">
        <w:t xml:space="preserve"> </w:t>
      </w:r>
      <w:r w:rsidR="00192C87" w:rsidRPr="009B4FC9">
        <w:t>tuy</w:t>
      </w:r>
      <w:r w:rsidR="00F90D96" w:rsidRPr="009B4FC9">
        <w:t xml:space="preserve"> </w:t>
      </w:r>
      <w:r w:rsidR="00192C87" w:rsidRPr="009B4FC9">
        <w:t>không</w:t>
      </w:r>
      <w:r w:rsidR="00F90D96" w:rsidRPr="009B4FC9">
        <w:t xml:space="preserve"> </w:t>
      </w:r>
      <w:r w:rsidR="00192C87" w:rsidRPr="009B4FC9">
        <w:t>trực</w:t>
      </w:r>
      <w:r w:rsidR="00F90D96" w:rsidRPr="009B4FC9">
        <w:t xml:space="preserve"> </w:t>
      </w:r>
      <w:r w:rsidR="00192C87" w:rsidRPr="009B4FC9">
        <w:t>tiếp</w:t>
      </w:r>
      <w:r w:rsidR="00F90D96" w:rsidRPr="009B4FC9">
        <w:t xml:space="preserve"> </w:t>
      </w:r>
      <w:r w:rsidR="00192C87" w:rsidRPr="009B4FC9">
        <w:t>tham</w:t>
      </w:r>
      <w:r w:rsidR="00F90D96" w:rsidRPr="009B4FC9">
        <w:t xml:space="preserve"> </w:t>
      </w:r>
      <w:r w:rsidR="00192C87" w:rsidRPr="009B4FC9">
        <w:t>gia</w:t>
      </w:r>
      <w:r w:rsidR="00F90D96" w:rsidRPr="009B4FC9">
        <w:t xml:space="preserve"> </w:t>
      </w:r>
      <w:r w:rsidR="00192C87" w:rsidRPr="009B4FC9">
        <w:t>lao</w:t>
      </w:r>
      <w:r w:rsidR="00F90D96" w:rsidRPr="009B4FC9">
        <w:t xml:space="preserve"> </w:t>
      </w:r>
      <w:r w:rsidR="00192C87" w:rsidRPr="009B4FC9">
        <w:t>động</w:t>
      </w:r>
      <w:r w:rsidR="00F90D96" w:rsidRPr="009B4FC9">
        <w:t xml:space="preserve"> </w:t>
      </w:r>
      <w:r w:rsidR="00192C87" w:rsidRPr="009B4FC9">
        <w:t>chính</w:t>
      </w:r>
      <w:r w:rsidR="00F90D96" w:rsidRPr="009B4FC9">
        <w:t xml:space="preserve"> </w:t>
      </w:r>
      <w:r w:rsidR="00192C87" w:rsidRPr="009B4FC9">
        <w:t>thức</w:t>
      </w:r>
      <w:r w:rsidR="00F90D96" w:rsidRPr="009B4FC9">
        <w:t xml:space="preserve"> </w:t>
      </w:r>
      <w:r w:rsidR="00192C87" w:rsidRPr="009B4FC9">
        <w:t>nhưng</w:t>
      </w:r>
      <w:r w:rsidR="00F90D96" w:rsidRPr="009B4FC9">
        <w:t xml:space="preserve"> </w:t>
      </w:r>
      <w:r w:rsidR="00192C87" w:rsidRPr="009B4FC9">
        <w:t>vẫn</w:t>
      </w:r>
      <w:r w:rsidR="00F90D96" w:rsidRPr="009B4FC9">
        <w:t xml:space="preserve"> </w:t>
      </w:r>
      <w:r w:rsidR="00192C87" w:rsidRPr="009B4FC9">
        <w:t>được</w:t>
      </w:r>
      <w:r w:rsidR="00F90D96" w:rsidRPr="009B4FC9">
        <w:t xml:space="preserve"> </w:t>
      </w:r>
      <w:r w:rsidR="00192C87" w:rsidRPr="009B4FC9">
        <w:t>đưa</w:t>
      </w:r>
      <w:r w:rsidR="00F90D96" w:rsidRPr="009B4FC9">
        <w:t xml:space="preserve"> </w:t>
      </w:r>
      <w:r w:rsidR="00192C87" w:rsidRPr="009B4FC9">
        <w:t>vào</w:t>
      </w:r>
      <w:r w:rsidR="00F90D96" w:rsidRPr="009B4FC9">
        <w:t xml:space="preserve"> </w:t>
      </w:r>
      <w:r w:rsidR="00192C87" w:rsidRPr="009B4FC9">
        <w:t>phân</w:t>
      </w:r>
      <w:r w:rsidR="00F90D96" w:rsidRPr="009B4FC9">
        <w:t xml:space="preserve"> </w:t>
      </w:r>
      <w:r w:rsidR="00192C87" w:rsidRPr="009B4FC9">
        <w:t>tích</w:t>
      </w:r>
      <w:r w:rsidR="00F90D96" w:rsidRPr="009B4FC9">
        <w:t xml:space="preserve"> </w:t>
      </w:r>
      <w:r w:rsidR="00192C87" w:rsidRPr="009B4FC9">
        <w:t>để</w:t>
      </w:r>
      <w:r w:rsidR="00F90D96" w:rsidRPr="009B4FC9">
        <w:t xml:space="preserve"> </w:t>
      </w:r>
      <w:r w:rsidR="00192C87" w:rsidRPr="009B4FC9">
        <w:t>nắm</w:t>
      </w:r>
      <w:r w:rsidR="00F90D96" w:rsidRPr="009B4FC9">
        <w:t xml:space="preserve"> </w:t>
      </w:r>
      <w:r w:rsidR="00192C87" w:rsidRPr="009B4FC9">
        <w:t>bắt</w:t>
      </w:r>
      <w:r w:rsidR="00F90D96" w:rsidRPr="009B4FC9">
        <w:t xml:space="preserve"> </w:t>
      </w:r>
      <w:r w:rsidR="00192C87" w:rsidRPr="009B4FC9">
        <w:t>xu</w:t>
      </w:r>
      <w:r w:rsidR="00F90D96" w:rsidRPr="009B4FC9">
        <w:t xml:space="preserve"> </w:t>
      </w:r>
      <w:r w:rsidR="00192C87" w:rsidRPr="009B4FC9">
        <w:t>hướng</w:t>
      </w:r>
      <w:r w:rsidR="00F90D96" w:rsidRPr="009B4FC9">
        <w:t xml:space="preserve"> </w:t>
      </w:r>
      <w:r w:rsidR="00192C87" w:rsidRPr="009B4FC9">
        <w:t>trong</w:t>
      </w:r>
      <w:r w:rsidR="00F90D96" w:rsidRPr="009B4FC9">
        <w:t xml:space="preserve"> </w:t>
      </w:r>
      <w:r w:rsidR="00192C87" w:rsidRPr="009B4FC9">
        <w:t>các</w:t>
      </w:r>
      <w:r w:rsidR="00F90D96" w:rsidRPr="009B4FC9">
        <w:t xml:space="preserve"> </w:t>
      </w:r>
      <w:r w:rsidR="00192C87" w:rsidRPr="009B4FC9">
        <w:t>quốc</w:t>
      </w:r>
      <w:r w:rsidR="00F90D96" w:rsidRPr="009B4FC9">
        <w:t xml:space="preserve"> </w:t>
      </w:r>
      <w:r w:rsidR="00192C87" w:rsidRPr="009B4FC9">
        <w:t>gia</w:t>
      </w:r>
      <w:r w:rsidR="00F90D96" w:rsidRPr="009B4FC9">
        <w:t xml:space="preserve"> </w:t>
      </w:r>
      <w:r w:rsidR="00192C87" w:rsidRPr="009B4FC9">
        <w:t>có</w:t>
      </w:r>
      <w:r w:rsidR="00F90D96" w:rsidRPr="009B4FC9">
        <w:t xml:space="preserve"> </w:t>
      </w:r>
      <w:r w:rsidR="00192C87" w:rsidRPr="009B4FC9">
        <w:t>tình</w:t>
      </w:r>
      <w:r w:rsidR="00F90D96" w:rsidRPr="009B4FC9">
        <w:t xml:space="preserve"> </w:t>
      </w:r>
      <w:r w:rsidR="00192C87" w:rsidRPr="009B4FC9">
        <w:t>trạng</w:t>
      </w:r>
      <w:r w:rsidR="00F90D96" w:rsidRPr="009B4FC9">
        <w:t xml:space="preserve"> </w:t>
      </w:r>
      <w:r w:rsidR="00192C87" w:rsidRPr="009B4FC9">
        <w:t>lao</w:t>
      </w:r>
      <w:r w:rsidR="00F90D96" w:rsidRPr="009B4FC9">
        <w:t xml:space="preserve"> </w:t>
      </w:r>
      <w:r w:rsidR="00192C87" w:rsidRPr="009B4FC9">
        <w:t>động</w:t>
      </w:r>
      <w:r w:rsidR="00F90D96" w:rsidRPr="009B4FC9">
        <w:t xml:space="preserve"> </w:t>
      </w:r>
      <w:r w:rsidR="00192C87" w:rsidRPr="009B4FC9">
        <w:t>sớm</w:t>
      </w:r>
      <w:r w:rsidR="00F90D96" w:rsidRPr="009B4FC9">
        <w:t xml:space="preserve"> </w:t>
      </w:r>
      <w:r w:rsidR="00192C87" w:rsidRPr="009B4FC9">
        <w:t>hoặc</w:t>
      </w:r>
      <w:r w:rsidR="00F90D96" w:rsidRPr="009B4FC9">
        <w:t xml:space="preserve"> </w:t>
      </w:r>
      <w:r w:rsidR="00192C87" w:rsidRPr="009B4FC9">
        <w:t>bất</w:t>
      </w:r>
      <w:r w:rsidR="00F90D96" w:rsidRPr="009B4FC9">
        <w:t xml:space="preserve"> </w:t>
      </w:r>
      <w:r w:rsidR="00192C87" w:rsidRPr="009B4FC9">
        <w:t>hợp</w:t>
      </w:r>
      <w:r w:rsidR="00F90D96" w:rsidRPr="009B4FC9">
        <w:t xml:space="preserve"> </w:t>
      </w:r>
      <w:r w:rsidR="00192C87" w:rsidRPr="009B4FC9">
        <w:t>pháp.</w:t>
      </w:r>
    </w:p>
    <w:p w14:paraId="5AC3E2D4" w14:textId="5EBA0F9D" w:rsidR="00192C87" w:rsidRPr="009B4FC9" w:rsidRDefault="00192C87" w:rsidP="00C67121">
      <w:pPr>
        <w:spacing w:line="360" w:lineRule="auto"/>
        <w:ind w:firstLine="567"/>
      </w:pPr>
      <w:r w:rsidRPr="009B4FC9">
        <w:t>Sau</w:t>
      </w:r>
      <w:r w:rsidR="00F90D96" w:rsidRPr="009B4FC9">
        <w:t xml:space="preserve"> </w:t>
      </w:r>
      <w:r w:rsidRPr="009B4FC9">
        <w:t>khi</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hoàn</w:t>
      </w:r>
      <w:r w:rsidR="00F90D96" w:rsidRPr="009B4FC9">
        <w:t xml:space="preserve"> </w:t>
      </w:r>
      <w:r w:rsidRPr="009B4FC9">
        <w:t>tất</w:t>
      </w:r>
      <w:r w:rsidR="00F90D96" w:rsidRPr="009B4FC9">
        <w:t xml:space="preserve"> </w:t>
      </w:r>
      <w:r w:rsidRPr="009B4FC9">
        <w:t>việc</w:t>
      </w:r>
      <w:r w:rsidR="00F90D96" w:rsidRPr="009B4FC9">
        <w:t xml:space="preserve"> </w:t>
      </w:r>
      <w:r w:rsidRPr="009B4FC9">
        <w:t>thiết</w:t>
      </w:r>
      <w:r w:rsidR="00F90D96" w:rsidRPr="009B4FC9">
        <w:t xml:space="preserve"> </w:t>
      </w:r>
      <w:r w:rsidRPr="009B4FC9">
        <w:t>lập</w:t>
      </w:r>
      <w:r w:rsidR="00F90D96" w:rsidRPr="009B4FC9">
        <w:t xml:space="preserve"> </w:t>
      </w:r>
      <w:r w:rsidRPr="009B4FC9">
        <w:t>các</w:t>
      </w:r>
      <w:r w:rsidR="00F90D96" w:rsidRPr="009B4FC9">
        <w:t xml:space="preserve"> </w:t>
      </w:r>
      <w:r w:rsidRPr="009B4FC9">
        <w:t>tiêu</w:t>
      </w:r>
      <w:r w:rsidR="00F90D96" w:rsidRPr="009B4FC9">
        <w:t xml:space="preserve"> </w:t>
      </w:r>
      <w:r w:rsidRPr="009B4FC9">
        <w:t>chí</w:t>
      </w:r>
      <w:r w:rsidR="00F90D96" w:rsidRPr="009B4FC9">
        <w:t xml:space="preserve"> </w:t>
      </w:r>
      <w:r w:rsidRPr="009B4FC9">
        <w:t>phân</w:t>
      </w:r>
      <w:r w:rsidR="00F90D96" w:rsidRPr="009B4FC9">
        <w:t xml:space="preserve"> </w:t>
      </w:r>
      <w:r w:rsidRPr="009B4FC9">
        <w:t>tích</w:t>
      </w:r>
      <w:r w:rsidR="00F90D96" w:rsidRPr="009B4FC9">
        <w:t xml:space="preserve"> </w:t>
      </w:r>
      <w:r w:rsidRPr="009B4FC9">
        <w:t>và</w:t>
      </w:r>
      <w:r w:rsidR="00F90D96" w:rsidRPr="009B4FC9">
        <w:t xml:space="preserve"> </w:t>
      </w:r>
      <w:r w:rsidRPr="009B4FC9">
        <w:t>nhấn</w:t>
      </w:r>
      <w:r w:rsidR="00F90D96" w:rsidRPr="009B4FC9">
        <w:t xml:space="preserve"> </w:t>
      </w:r>
      <w:r w:rsidRPr="009B4FC9">
        <w:t>vào</w:t>
      </w:r>
      <w:r w:rsidR="00F90D96" w:rsidRPr="009B4FC9">
        <w:t xml:space="preserve"> </w:t>
      </w:r>
      <w:r w:rsidRPr="009B4FC9">
        <w:t>nút</w:t>
      </w:r>
      <w:r w:rsidR="00F90D96" w:rsidRPr="009B4FC9">
        <w:t xml:space="preserve"> </w:t>
      </w:r>
      <w:r w:rsidRPr="009B4FC9">
        <w:t>"Dự</w:t>
      </w:r>
      <w:r w:rsidR="00F90D96" w:rsidRPr="009B4FC9">
        <w:t xml:space="preserve"> </w:t>
      </w:r>
      <w:r w:rsidRPr="009B4FC9">
        <w:t>đoán",</w:t>
      </w:r>
      <w:r w:rsidR="00F90D96" w:rsidRPr="009B4FC9">
        <w:t xml:space="preserve"> </w:t>
      </w:r>
      <w:r w:rsidRPr="009B4FC9">
        <w:t>hệ</w:t>
      </w:r>
      <w:r w:rsidR="00F90D96" w:rsidRPr="009B4FC9">
        <w:t xml:space="preserve"> </w:t>
      </w:r>
      <w:r w:rsidRPr="009B4FC9">
        <w:t>thống</w:t>
      </w:r>
      <w:r w:rsidR="00F90D96" w:rsidRPr="009B4FC9">
        <w:t xml:space="preserve"> </w:t>
      </w:r>
      <w:r w:rsidRPr="009B4FC9">
        <w:t>sẽ</w:t>
      </w:r>
      <w:r w:rsidR="00F90D96" w:rsidRPr="009B4FC9">
        <w:t xml:space="preserve"> </w:t>
      </w:r>
      <w:r w:rsidRPr="009B4FC9">
        <w:t>tiến</w:t>
      </w:r>
      <w:r w:rsidR="00F90D96" w:rsidRPr="009B4FC9">
        <w:t xml:space="preserve"> </w:t>
      </w:r>
      <w:r w:rsidRPr="009B4FC9">
        <w:t>hành</w:t>
      </w:r>
      <w:r w:rsidR="00F90D96" w:rsidRPr="009B4FC9">
        <w:t xml:space="preserve"> </w:t>
      </w:r>
      <w:r w:rsidRPr="009B4FC9">
        <w:t>xử</w:t>
      </w:r>
      <w:r w:rsidR="00F90D96" w:rsidRPr="009B4FC9">
        <w:t xml:space="preserve"> </w:t>
      </w:r>
      <w:r w:rsidRPr="009B4FC9">
        <w:t>lý</w:t>
      </w:r>
      <w:r w:rsidR="00F90D96" w:rsidRPr="009B4FC9">
        <w:t xml:space="preserve"> </w:t>
      </w:r>
      <w:r w:rsidRPr="009B4FC9">
        <w:t>dữ</w:t>
      </w:r>
      <w:r w:rsidR="00F90D96" w:rsidRPr="009B4FC9">
        <w:t xml:space="preserve"> </w:t>
      </w:r>
      <w:r w:rsidRPr="009B4FC9">
        <w:t>liệu</w:t>
      </w:r>
      <w:r w:rsidR="00F90D96" w:rsidRPr="009B4FC9">
        <w:t xml:space="preserve"> </w:t>
      </w:r>
      <w:r w:rsidRPr="009B4FC9">
        <w:t>đầu</w:t>
      </w:r>
      <w:r w:rsidR="00F90D96" w:rsidRPr="009B4FC9">
        <w:t xml:space="preserve"> </w:t>
      </w:r>
      <w:r w:rsidRPr="009B4FC9">
        <w:t>vào</w:t>
      </w:r>
      <w:r w:rsidR="00F90D96" w:rsidRPr="009B4FC9">
        <w:t xml:space="preserve"> </w:t>
      </w:r>
      <w:r w:rsidRPr="009B4FC9">
        <w:t>và</w:t>
      </w:r>
      <w:r w:rsidR="00F90D96" w:rsidRPr="009B4FC9">
        <w:t xml:space="preserve"> </w:t>
      </w:r>
      <w:r w:rsidRPr="009B4FC9">
        <w:t>chạy</w:t>
      </w:r>
      <w:r w:rsidR="00F90D96" w:rsidRPr="009B4FC9">
        <w:t xml:space="preserve"> </w:t>
      </w:r>
      <w:r w:rsidRPr="009B4FC9">
        <w:t>mô</w:t>
      </w:r>
      <w:r w:rsidR="00F90D96" w:rsidRPr="009B4FC9">
        <w:t xml:space="preserve"> </w:t>
      </w:r>
      <w:r w:rsidRPr="009B4FC9">
        <w:t>hình</w:t>
      </w:r>
      <w:r w:rsidR="00F90D96" w:rsidRPr="009B4FC9">
        <w:t xml:space="preserve"> </w:t>
      </w:r>
      <w:r w:rsidRPr="009B4FC9">
        <w:t>dự</w:t>
      </w:r>
      <w:r w:rsidR="00F90D96" w:rsidRPr="009B4FC9">
        <w:t xml:space="preserve"> </w:t>
      </w:r>
      <w:r w:rsidRPr="009B4FC9">
        <w:t>báo</w:t>
      </w:r>
      <w:r w:rsidR="00F90D96" w:rsidRPr="009B4FC9">
        <w:t xml:space="preserve"> </w:t>
      </w:r>
      <w:r w:rsidRPr="009B4FC9">
        <w:t>dựa</w:t>
      </w:r>
      <w:r w:rsidR="00F90D96" w:rsidRPr="009B4FC9">
        <w:t xml:space="preserve"> </w:t>
      </w:r>
      <w:r w:rsidRPr="009B4FC9">
        <w:t>trên</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sâu</w:t>
      </w:r>
      <w:r w:rsidR="00F90D96" w:rsidRPr="009B4FC9">
        <w:t xml:space="preserve"> </w:t>
      </w:r>
      <w:r w:rsidRPr="009B4FC9">
        <w:t>LSTM</w:t>
      </w:r>
      <w:r w:rsidR="00F90D96" w:rsidRPr="009B4FC9">
        <w:t xml:space="preserve"> </w:t>
      </w:r>
      <w:r w:rsidRPr="009B4FC9">
        <w:t>(Long</w:t>
      </w:r>
      <w:r w:rsidR="00F90D96" w:rsidRPr="009B4FC9">
        <w:t xml:space="preserve"> </w:t>
      </w:r>
      <w:r w:rsidRPr="009B4FC9">
        <w:t>Short-Term</w:t>
      </w:r>
      <w:r w:rsidR="00F90D96" w:rsidRPr="009B4FC9">
        <w:t xml:space="preserve"> </w:t>
      </w:r>
      <w:r w:rsidRPr="009B4FC9">
        <w:t>Memory)</w:t>
      </w:r>
      <w:r w:rsidR="00F90D96" w:rsidRPr="009B4FC9">
        <w:t xml:space="preserve"> </w:t>
      </w:r>
      <w:r w:rsidRPr="009B4FC9">
        <w:t>–</w:t>
      </w:r>
      <w:r w:rsidR="00F90D96" w:rsidRPr="009B4FC9">
        <w:t xml:space="preserve"> </w:t>
      </w:r>
      <w:r w:rsidRPr="009B4FC9">
        <w:t>một</w:t>
      </w:r>
      <w:r w:rsidR="00F90D96" w:rsidRPr="009B4FC9">
        <w:t xml:space="preserve"> </w:t>
      </w:r>
      <w:r w:rsidRPr="009B4FC9">
        <w:t>dạng</w:t>
      </w:r>
      <w:r w:rsidR="00F90D96" w:rsidRPr="009B4FC9">
        <w:t xml:space="preserve"> </w:t>
      </w:r>
      <w:r w:rsidRPr="009B4FC9">
        <w:t>mạng</w:t>
      </w:r>
      <w:r w:rsidR="00F90D96" w:rsidRPr="009B4FC9">
        <w:t xml:space="preserve"> </w:t>
      </w:r>
      <w:r w:rsidRPr="009B4FC9">
        <w:t>nơ-ron</w:t>
      </w:r>
      <w:r w:rsidR="00F90D96" w:rsidRPr="009B4FC9">
        <w:t xml:space="preserve"> </w:t>
      </w:r>
      <w:r w:rsidRPr="009B4FC9">
        <w:t>tích</w:t>
      </w:r>
      <w:r w:rsidR="00F90D96" w:rsidRPr="009B4FC9">
        <w:t xml:space="preserve"> </w:t>
      </w:r>
      <w:r w:rsidRPr="009B4FC9">
        <w:t>chập</w:t>
      </w:r>
      <w:r w:rsidR="00F90D96" w:rsidRPr="009B4FC9">
        <w:t xml:space="preserve"> </w:t>
      </w:r>
      <w:r w:rsidRPr="009B4FC9">
        <w:t>chuyên</w:t>
      </w:r>
      <w:r w:rsidR="00F90D96" w:rsidRPr="009B4FC9">
        <w:t xml:space="preserve"> </w:t>
      </w:r>
      <w:r w:rsidRPr="009B4FC9">
        <w:t>phân</w:t>
      </w:r>
      <w:r w:rsidR="00F90D96" w:rsidRPr="009B4FC9">
        <w:t xml:space="preserve"> </w:t>
      </w:r>
      <w:r w:rsidRPr="009B4FC9">
        <w:t>tích</w:t>
      </w:r>
      <w:r w:rsidR="00F90D96" w:rsidRPr="009B4FC9">
        <w:t xml:space="preserve"> </w:t>
      </w:r>
      <w:r w:rsidRPr="009B4FC9">
        <w:t>chuỗi</w:t>
      </w:r>
      <w:r w:rsidR="00F90D96" w:rsidRPr="009B4FC9">
        <w:t xml:space="preserve"> </w:t>
      </w:r>
      <w:r w:rsidRPr="009B4FC9">
        <w:t>thời</w:t>
      </w:r>
      <w:r w:rsidR="00F90D96" w:rsidRPr="009B4FC9">
        <w:t xml:space="preserve"> </w:t>
      </w:r>
      <w:r w:rsidRPr="009B4FC9">
        <w:t>gian</w:t>
      </w:r>
      <w:r w:rsidR="00F90D96" w:rsidRPr="009B4FC9">
        <w:t xml:space="preserve"> </w:t>
      </w:r>
      <w:r w:rsidRPr="009B4FC9">
        <w:t>với</w:t>
      </w:r>
      <w:r w:rsidR="00F90D96" w:rsidRPr="009B4FC9">
        <w:t xml:space="preserve"> </w:t>
      </w:r>
      <w:r w:rsidRPr="009B4FC9">
        <w:t>độ</w:t>
      </w:r>
      <w:r w:rsidR="00F90D96" w:rsidRPr="009B4FC9">
        <w:t xml:space="preserve"> </w:t>
      </w:r>
      <w:r w:rsidRPr="009B4FC9">
        <w:t>chính</w:t>
      </w:r>
      <w:r w:rsidR="00F90D96" w:rsidRPr="009B4FC9">
        <w:t xml:space="preserve"> </w:t>
      </w:r>
      <w:r w:rsidRPr="009B4FC9">
        <w:t>xác</w:t>
      </w:r>
      <w:r w:rsidR="00F90D96" w:rsidRPr="009B4FC9">
        <w:t xml:space="preserve"> </w:t>
      </w:r>
      <w:r w:rsidRPr="009B4FC9">
        <w:t>cao.</w:t>
      </w:r>
      <w:r w:rsidR="00F90D96" w:rsidRPr="009B4FC9">
        <w:t xml:space="preserve"> </w:t>
      </w:r>
      <w:r w:rsidRPr="009B4FC9">
        <w:t>Việc</w:t>
      </w:r>
      <w:r w:rsidR="00F90D96" w:rsidRPr="009B4FC9">
        <w:t xml:space="preserve"> </w:t>
      </w:r>
      <w:r w:rsidRPr="009B4FC9">
        <w:t>ứng</w:t>
      </w:r>
      <w:r w:rsidR="00F90D96" w:rsidRPr="009B4FC9">
        <w:t xml:space="preserve"> </w:t>
      </w:r>
      <w:r w:rsidRPr="009B4FC9">
        <w:t>dụng</w:t>
      </w:r>
      <w:r w:rsidR="00F90D96" w:rsidRPr="009B4FC9">
        <w:t xml:space="preserve"> </w:t>
      </w:r>
      <w:r w:rsidRPr="009B4FC9">
        <w:t>LSTM</w:t>
      </w:r>
      <w:r w:rsidR="00F90D96" w:rsidRPr="009B4FC9">
        <w:t xml:space="preserve"> </w:t>
      </w:r>
      <w:r w:rsidRPr="009B4FC9">
        <w:t>cho</w:t>
      </w:r>
      <w:r w:rsidR="00F90D96" w:rsidRPr="009B4FC9">
        <w:t xml:space="preserve"> </w:t>
      </w:r>
      <w:r w:rsidRPr="009B4FC9">
        <w:t>phép</w:t>
      </w:r>
      <w:r w:rsidR="00F90D96" w:rsidRPr="009B4FC9">
        <w:t xml:space="preserve"> </w:t>
      </w:r>
      <w:r w:rsidRPr="009B4FC9">
        <w:t>hệ</w:t>
      </w:r>
      <w:r w:rsidR="00F90D96" w:rsidRPr="009B4FC9">
        <w:t xml:space="preserve"> </w:t>
      </w:r>
      <w:r w:rsidRPr="009B4FC9">
        <w:t>thống</w:t>
      </w:r>
      <w:r w:rsidR="00F90D96" w:rsidRPr="009B4FC9">
        <w:t xml:space="preserve"> </w:t>
      </w:r>
      <w:r w:rsidRPr="009B4FC9">
        <w:t>nắm</w:t>
      </w:r>
      <w:r w:rsidR="00F90D96" w:rsidRPr="009B4FC9">
        <w:t xml:space="preserve"> </w:t>
      </w:r>
      <w:r w:rsidRPr="009B4FC9">
        <w:t>bắt</w:t>
      </w:r>
      <w:r w:rsidR="00F90D96" w:rsidRPr="009B4FC9">
        <w:t xml:space="preserve"> </w:t>
      </w:r>
      <w:r w:rsidRPr="009B4FC9">
        <w:t>được</w:t>
      </w:r>
      <w:r w:rsidR="00F90D96" w:rsidRPr="009B4FC9">
        <w:t xml:space="preserve"> </w:t>
      </w:r>
      <w:r w:rsidRPr="009B4FC9">
        <w:t>cả</w:t>
      </w:r>
      <w:r w:rsidR="00F90D96" w:rsidRPr="009B4FC9">
        <w:t xml:space="preserve"> </w:t>
      </w:r>
      <w:r w:rsidRPr="009B4FC9">
        <w:t>các</w:t>
      </w:r>
      <w:r w:rsidR="00F90D96" w:rsidRPr="009B4FC9">
        <w:t xml:space="preserve"> </w:t>
      </w:r>
      <w:r w:rsidRPr="009B4FC9">
        <w:t>xu</w:t>
      </w:r>
      <w:r w:rsidR="00F90D96" w:rsidRPr="009B4FC9">
        <w:t xml:space="preserve"> </w:t>
      </w:r>
      <w:r w:rsidRPr="009B4FC9">
        <w:t>hướng</w:t>
      </w:r>
      <w:r w:rsidR="00F90D96" w:rsidRPr="009B4FC9">
        <w:t xml:space="preserve"> </w:t>
      </w:r>
      <w:r w:rsidRPr="009B4FC9">
        <w:t>dài</w:t>
      </w:r>
      <w:r w:rsidR="00F90D96" w:rsidRPr="009B4FC9">
        <w:t xml:space="preserve"> </w:t>
      </w:r>
      <w:r w:rsidRPr="009B4FC9">
        <w:t>hạn</w:t>
      </w:r>
      <w:r w:rsidR="00F90D96" w:rsidRPr="009B4FC9">
        <w:t xml:space="preserve"> </w:t>
      </w:r>
      <w:r w:rsidRPr="009B4FC9">
        <w:t>và</w:t>
      </w:r>
      <w:r w:rsidR="00F90D96" w:rsidRPr="009B4FC9">
        <w:t xml:space="preserve"> </w:t>
      </w:r>
      <w:r w:rsidRPr="009B4FC9">
        <w:t>các</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ngắn</w:t>
      </w:r>
      <w:r w:rsidR="00F90D96" w:rsidRPr="009B4FC9">
        <w:t xml:space="preserve"> </w:t>
      </w:r>
      <w:r w:rsidRPr="009B4FC9">
        <w:t>hạn</w:t>
      </w:r>
      <w:r w:rsidR="00F90D96" w:rsidRPr="009B4FC9">
        <w:t xml:space="preserve"> </w:t>
      </w:r>
      <w:r w:rsidRPr="009B4FC9">
        <w:t>trong</w:t>
      </w:r>
      <w:r w:rsidR="00F90D96" w:rsidRPr="009B4FC9">
        <w:t xml:space="preserve"> </w:t>
      </w:r>
      <w:r w:rsidRPr="009B4FC9">
        <w:t>dữ</w:t>
      </w:r>
      <w:r w:rsidR="00F90D96" w:rsidRPr="009B4FC9">
        <w:t xml:space="preserve"> </w:t>
      </w:r>
      <w:r w:rsidRPr="009B4FC9">
        <w:t>liệu,</w:t>
      </w:r>
      <w:r w:rsidR="00F90D96" w:rsidRPr="009B4FC9">
        <w:t xml:space="preserve"> </w:t>
      </w:r>
      <w:r w:rsidRPr="009B4FC9">
        <w:t>từ</w:t>
      </w:r>
      <w:r w:rsidR="00F90D96" w:rsidRPr="009B4FC9">
        <w:t xml:space="preserve"> </w:t>
      </w:r>
      <w:r w:rsidRPr="009B4FC9">
        <w:t>đó</w:t>
      </w:r>
      <w:r w:rsidR="00F90D96" w:rsidRPr="009B4FC9">
        <w:t xml:space="preserve"> </w:t>
      </w:r>
      <w:r w:rsidRPr="009B4FC9">
        <w:t>tạo</w:t>
      </w:r>
      <w:r w:rsidR="00F90D96" w:rsidRPr="009B4FC9">
        <w:t xml:space="preserve"> </w:t>
      </w:r>
      <w:r w:rsidRPr="009B4FC9">
        <w:t>ra</w:t>
      </w:r>
      <w:r w:rsidR="00F90D96" w:rsidRPr="009B4FC9">
        <w:t xml:space="preserve"> </w:t>
      </w:r>
      <w:r w:rsidRPr="009B4FC9">
        <w:t>kết</w:t>
      </w:r>
      <w:r w:rsidR="00F90D96" w:rsidRPr="009B4FC9">
        <w:t xml:space="preserve"> </w:t>
      </w:r>
      <w:r w:rsidRPr="009B4FC9">
        <w:t>quả</w:t>
      </w:r>
      <w:r w:rsidR="00F90D96" w:rsidRPr="009B4FC9">
        <w:t xml:space="preserve"> </w:t>
      </w:r>
      <w:r w:rsidRPr="009B4FC9">
        <w:t>dự</w:t>
      </w:r>
      <w:r w:rsidR="00F90D96" w:rsidRPr="009B4FC9">
        <w:t xml:space="preserve"> </w:t>
      </w:r>
      <w:r w:rsidRPr="009B4FC9">
        <w:t>báo</w:t>
      </w:r>
      <w:r w:rsidR="00F90D96" w:rsidRPr="009B4FC9">
        <w:t xml:space="preserve"> </w:t>
      </w:r>
      <w:r w:rsidRPr="009B4FC9">
        <w:t>có</w:t>
      </w:r>
      <w:r w:rsidR="00F90D96" w:rsidRPr="009B4FC9">
        <w:t xml:space="preserve"> </w:t>
      </w:r>
      <w:r w:rsidRPr="009B4FC9">
        <w:t>tính</w:t>
      </w:r>
      <w:r w:rsidR="00F90D96" w:rsidRPr="009B4FC9">
        <w:t xml:space="preserve"> </w:t>
      </w:r>
      <w:r w:rsidRPr="009B4FC9">
        <w:t>tin</w:t>
      </w:r>
      <w:r w:rsidR="00F90D96" w:rsidRPr="009B4FC9">
        <w:t xml:space="preserve"> </w:t>
      </w:r>
      <w:r w:rsidRPr="009B4FC9">
        <w:t>cậy</w:t>
      </w:r>
      <w:r w:rsidR="00F90D96" w:rsidRPr="009B4FC9">
        <w:t xml:space="preserve"> </w:t>
      </w:r>
      <w:r w:rsidRPr="009B4FC9">
        <w:t>và</w:t>
      </w:r>
      <w:r w:rsidR="00F90D96" w:rsidRPr="009B4FC9">
        <w:t xml:space="preserve"> </w:t>
      </w:r>
      <w:r w:rsidRPr="009B4FC9">
        <w:t>giá</w:t>
      </w:r>
      <w:r w:rsidR="00F90D96" w:rsidRPr="009B4FC9">
        <w:t xml:space="preserve"> </w:t>
      </w:r>
      <w:r w:rsidRPr="009B4FC9">
        <w:t>trị</w:t>
      </w:r>
      <w:r w:rsidR="00F90D96" w:rsidRPr="009B4FC9">
        <w:t xml:space="preserve"> </w:t>
      </w:r>
      <w:r w:rsidRPr="009B4FC9">
        <w:t>tham</w:t>
      </w:r>
      <w:r w:rsidR="00F90D96" w:rsidRPr="009B4FC9">
        <w:t xml:space="preserve"> </w:t>
      </w:r>
      <w:r w:rsidRPr="009B4FC9">
        <w:t>khảo</w:t>
      </w:r>
      <w:r w:rsidR="00F90D96" w:rsidRPr="009B4FC9">
        <w:t xml:space="preserve"> </w:t>
      </w:r>
      <w:r w:rsidRPr="009B4FC9">
        <w:t>cao.</w:t>
      </w:r>
    </w:p>
    <w:p w14:paraId="27E1BD94" w14:textId="1FC17D92" w:rsidR="00192C87" w:rsidRPr="009B4FC9" w:rsidRDefault="00192C87" w:rsidP="00C67121">
      <w:pPr>
        <w:spacing w:line="360" w:lineRule="auto"/>
        <w:ind w:firstLine="567"/>
      </w:pPr>
      <w:r w:rsidRPr="009B4FC9">
        <w:t>Kết</w:t>
      </w:r>
      <w:r w:rsidR="00F90D96" w:rsidRPr="009B4FC9">
        <w:t xml:space="preserve"> </w:t>
      </w:r>
      <w:r w:rsidRPr="009B4FC9">
        <w:t>quả</w:t>
      </w:r>
      <w:r w:rsidR="00F90D96" w:rsidRPr="009B4FC9">
        <w:t xml:space="preserve"> </w:t>
      </w:r>
      <w:r w:rsidRPr="009B4FC9">
        <w:t>trả</w:t>
      </w:r>
      <w:r w:rsidR="00F90D96" w:rsidRPr="009B4FC9">
        <w:t xml:space="preserve"> </w:t>
      </w:r>
      <w:r w:rsidRPr="009B4FC9">
        <w:t>về</w:t>
      </w:r>
      <w:r w:rsidR="00F90D96" w:rsidRPr="009B4FC9">
        <w:t xml:space="preserve"> </w:t>
      </w:r>
      <w:r w:rsidRPr="009B4FC9">
        <w:t>được</w:t>
      </w:r>
      <w:r w:rsidR="00F90D96" w:rsidRPr="009B4FC9">
        <w:t xml:space="preserve"> </w:t>
      </w:r>
      <w:r w:rsidRPr="009B4FC9">
        <w:t>hiển</w:t>
      </w:r>
      <w:r w:rsidR="00F90D96" w:rsidRPr="009B4FC9">
        <w:t xml:space="preserve"> </w:t>
      </w:r>
      <w:r w:rsidRPr="009B4FC9">
        <w:t>thị</w:t>
      </w:r>
      <w:r w:rsidR="00F90D96" w:rsidRPr="009B4FC9">
        <w:t xml:space="preserve"> </w:t>
      </w:r>
      <w:r w:rsidRPr="009B4FC9">
        <w:t>thông</w:t>
      </w:r>
      <w:r w:rsidR="00F90D96" w:rsidRPr="009B4FC9">
        <w:t xml:space="preserve"> </w:t>
      </w:r>
      <w:r w:rsidRPr="009B4FC9">
        <w:t>qua</w:t>
      </w:r>
      <w:r w:rsidR="00F90D96" w:rsidRPr="009B4FC9">
        <w:t xml:space="preserve"> </w:t>
      </w:r>
      <w:r w:rsidRPr="009B4FC9">
        <w:t>biểu</w:t>
      </w:r>
      <w:r w:rsidR="00F90D96" w:rsidRPr="009B4FC9">
        <w:t xml:space="preserve"> </w:t>
      </w:r>
      <w:r w:rsidRPr="009B4FC9">
        <w:t>đồ</w:t>
      </w:r>
      <w:r w:rsidR="00F90D96" w:rsidRPr="009B4FC9">
        <w:t xml:space="preserve"> </w:t>
      </w:r>
      <w:r w:rsidRPr="009B4FC9">
        <w:t>trực</w:t>
      </w:r>
      <w:r w:rsidR="00F90D96" w:rsidRPr="009B4FC9">
        <w:t xml:space="preserve"> </w:t>
      </w:r>
      <w:r w:rsidRPr="009B4FC9">
        <w:t>quan,</w:t>
      </w:r>
      <w:r w:rsidR="00F90D96" w:rsidRPr="009B4FC9">
        <w:t xml:space="preserve"> </w:t>
      </w:r>
      <w:r w:rsidRPr="009B4FC9">
        <w:t>giúp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dễ</w:t>
      </w:r>
      <w:r w:rsidR="00F90D96" w:rsidRPr="009B4FC9">
        <w:t xml:space="preserve"> </w:t>
      </w:r>
      <w:r w:rsidRPr="009B4FC9">
        <w:t>dàng</w:t>
      </w:r>
      <w:r w:rsidR="00F90D96" w:rsidRPr="009B4FC9">
        <w:t xml:space="preserve"> </w:t>
      </w:r>
      <w:r w:rsidRPr="009B4FC9">
        <w:t>theo</w:t>
      </w:r>
      <w:r w:rsidR="00F90D96" w:rsidRPr="009B4FC9">
        <w:t xml:space="preserve"> </w:t>
      </w:r>
      <w:r w:rsidRPr="009B4FC9">
        <w:t>dõi</w:t>
      </w:r>
      <w:r w:rsidR="00F90D96" w:rsidRPr="009B4FC9">
        <w:t xml:space="preserve"> </w:t>
      </w:r>
      <w:r w:rsidRPr="009B4FC9">
        <w:t>và</w:t>
      </w:r>
      <w:r w:rsidR="00F90D96" w:rsidRPr="009B4FC9">
        <w:t xml:space="preserve"> </w:t>
      </w:r>
      <w:r w:rsidRPr="009B4FC9">
        <w:t>so</w:t>
      </w:r>
      <w:r w:rsidR="00F90D96" w:rsidRPr="009B4FC9">
        <w:t xml:space="preserve"> </w:t>
      </w:r>
      <w:r w:rsidRPr="009B4FC9">
        <w:t>sánh</w:t>
      </w:r>
      <w:r w:rsidR="00F90D96" w:rsidRPr="009B4FC9">
        <w:t xml:space="preserve"> </w:t>
      </w:r>
      <w:r w:rsidRPr="009B4FC9">
        <w:t>giữa</w:t>
      </w:r>
      <w:r w:rsidR="00F90D96" w:rsidRPr="009B4FC9">
        <w:t xml:space="preserve"> </w:t>
      </w:r>
      <w:r w:rsidRPr="009B4FC9">
        <w:t>các</w:t>
      </w:r>
      <w:r w:rsidR="00F90D96" w:rsidRPr="009B4FC9">
        <w:t xml:space="preserve"> </w:t>
      </w:r>
      <w:r w:rsidRPr="009B4FC9">
        <w:t>giai</w:t>
      </w:r>
      <w:r w:rsidR="00F90D96" w:rsidRPr="009B4FC9">
        <w:t xml:space="preserve"> </w:t>
      </w:r>
      <w:r w:rsidRPr="009B4FC9">
        <w:t>đoạn.</w:t>
      </w:r>
      <w:r w:rsidR="00F90D96" w:rsidRPr="009B4FC9">
        <w:t xml:space="preserve"> </w:t>
      </w:r>
      <w:r w:rsidRPr="009B4FC9">
        <w:t>Biểu</w:t>
      </w:r>
      <w:r w:rsidR="00F90D96" w:rsidRPr="009B4FC9">
        <w:t xml:space="preserve"> </w:t>
      </w:r>
      <w:r w:rsidRPr="009B4FC9">
        <w:t>đồ</w:t>
      </w:r>
      <w:r w:rsidR="00F90D96" w:rsidRPr="009B4FC9">
        <w:t xml:space="preserve"> </w:t>
      </w:r>
      <w:r w:rsidRPr="009B4FC9">
        <w:t>gồm</w:t>
      </w:r>
      <w:r w:rsidR="00F90D96" w:rsidRPr="009B4FC9">
        <w:t xml:space="preserve"> </w:t>
      </w:r>
      <w:r w:rsidRPr="009B4FC9">
        <w:t>hai</w:t>
      </w:r>
      <w:r w:rsidR="00F90D96" w:rsidRPr="009B4FC9">
        <w:t xml:space="preserve"> </w:t>
      </w:r>
      <w:r w:rsidRPr="009B4FC9">
        <w:t>phần</w:t>
      </w:r>
      <w:r w:rsidR="00F90D96" w:rsidRPr="009B4FC9">
        <w:t xml:space="preserve"> </w:t>
      </w:r>
      <w:r w:rsidRPr="009B4FC9">
        <w:t>rõ</w:t>
      </w:r>
      <w:r w:rsidR="00F90D96" w:rsidRPr="009B4FC9">
        <w:t xml:space="preserve"> </w:t>
      </w:r>
      <w:r w:rsidRPr="009B4FC9">
        <w:t>rệt:</w:t>
      </w:r>
    </w:p>
    <w:p w14:paraId="1A329316" w14:textId="64457736" w:rsidR="00192C87" w:rsidRPr="009B4FC9" w:rsidRDefault="000F5692" w:rsidP="0042196A">
      <w:pPr>
        <w:pStyle w:val="ListParagraph"/>
        <w:spacing w:line="360" w:lineRule="auto"/>
        <w:ind w:left="567"/>
      </w:pPr>
      <w:r w:rsidRPr="009B4FC9">
        <w:t xml:space="preserve">+ </w:t>
      </w:r>
      <w:r w:rsidR="00192C87" w:rsidRPr="009B4FC9">
        <w:t>Phần</w:t>
      </w:r>
      <w:r w:rsidR="00F90D96" w:rsidRPr="009B4FC9">
        <w:t xml:space="preserve"> </w:t>
      </w:r>
      <w:r w:rsidR="00192C87" w:rsidRPr="009B4FC9">
        <w:t>dữ</w:t>
      </w:r>
      <w:r w:rsidR="00F90D96" w:rsidRPr="009B4FC9">
        <w:t xml:space="preserve"> </w:t>
      </w:r>
      <w:r w:rsidR="00192C87" w:rsidRPr="009B4FC9">
        <w:t>liệu</w:t>
      </w:r>
      <w:r w:rsidR="00F90D96" w:rsidRPr="009B4FC9">
        <w:t xml:space="preserve"> </w:t>
      </w:r>
      <w:r w:rsidR="00192C87" w:rsidRPr="009B4FC9">
        <w:t>lịch</w:t>
      </w:r>
      <w:r w:rsidR="00F90D96" w:rsidRPr="009B4FC9">
        <w:t xml:space="preserve"> </w:t>
      </w:r>
      <w:r w:rsidR="00192C87" w:rsidRPr="009B4FC9">
        <w:t>sử</w:t>
      </w:r>
      <w:r w:rsidR="00F90D96" w:rsidRPr="009B4FC9">
        <w:t xml:space="preserve"> </w:t>
      </w:r>
      <w:r w:rsidR="00192C87" w:rsidRPr="009B4FC9">
        <w:t>từ</w:t>
      </w:r>
      <w:r w:rsidR="00F90D96" w:rsidRPr="009B4FC9">
        <w:t xml:space="preserve"> </w:t>
      </w:r>
      <w:r w:rsidR="00192C87" w:rsidRPr="009B4FC9">
        <w:t>năm</w:t>
      </w:r>
      <w:r w:rsidR="00F90D96" w:rsidRPr="009B4FC9">
        <w:t xml:space="preserve"> </w:t>
      </w:r>
      <w:r w:rsidR="00192C87" w:rsidRPr="009B4FC9">
        <w:t>2014</w:t>
      </w:r>
      <w:r w:rsidR="00F90D96" w:rsidRPr="009B4FC9">
        <w:t xml:space="preserve"> </w:t>
      </w:r>
      <w:r w:rsidR="00192C87" w:rsidRPr="009B4FC9">
        <w:t>đến</w:t>
      </w:r>
      <w:r w:rsidR="00F90D96" w:rsidRPr="009B4FC9">
        <w:t xml:space="preserve"> </w:t>
      </w:r>
      <w:r w:rsidR="00192C87" w:rsidRPr="009B4FC9">
        <w:t>năm</w:t>
      </w:r>
      <w:r w:rsidR="00F90D96" w:rsidRPr="009B4FC9">
        <w:t xml:space="preserve"> </w:t>
      </w:r>
      <w:r w:rsidR="00192C87" w:rsidRPr="009B4FC9">
        <w:t>2024</w:t>
      </w:r>
      <w:r w:rsidR="00F90D96" w:rsidRPr="009B4FC9">
        <w:t xml:space="preserve"> </w:t>
      </w:r>
      <w:r w:rsidR="00192C87" w:rsidRPr="009B4FC9">
        <w:t>–</w:t>
      </w:r>
      <w:r w:rsidR="00F90D96" w:rsidRPr="009B4FC9">
        <w:t xml:space="preserve"> </w:t>
      </w:r>
      <w:r w:rsidR="00192C87" w:rsidRPr="009B4FC9">
        <w:t>cho</w:t>
      </w:r>
      <w:r w:rsidR="00F90D96" w:rsidRPr="009B4FC9">
        <w:t xml:space="preserve"> </w:t>
      </w:r>
      <w:r w:rsidR="00192C87" w:rsidRPr="009B4FC9">
        <w:t>phép</w:t>
      </w:r>
      <w:r w:rsidR="00F90D96" w:rsidRPr="009B4FC9">
        <w:t xml:space="preserve"> </w:t>
      </w:r>
      <w:r w:rsidR="00192C87" w:rsidRPr="009B4FC9">
        <w:t>người</w:t>
      </w:r>
      <w:r w:rsidR="00F90D96" w:rsidRPr="009B4FC9">
        <w:t xml:space="preserve"> </w:t>
      </w:r>
      <w:r w:rsidR="00192C87" w:rsidRPr="009B4FC9">
        <w:t>dùng</w:t>
      </w:r>
      <w:r w:rsidR="00F90D96" w:rsidRPr="009B4FC9">
        <w:t xml:space="preserve"> </w:t>
      </w:r>
      <w:r w:rsidR="00192C87" w:rsidRPr="009B4FC9">
        <w:t>quan</w:t>
      </w:r>
      <w:r w:rsidR="00F90D96" w:rsidRPr="009B4FC9">
        <w:t xml:space="preserve"> </w:t>
      </w:r>
      <w:r w:rsidR="00192C87" w:rsidRPr="009B4FC9">
        <w:t>sát</w:t>
      </w:r>
      <w:r w:rsidR="00F90D96" w:rsidRPr="009B4FC9">
        <w:t xml:space="preserve"> </w:t>
      </w:r>
      <w:r w:rsidR="00192C87" w:rsidRPr="009B4FC9">
        <w:t>diễn</w:t>
      </w:r>
      <w:r w:rsidR="00F90D96" w:rsidRPr="009B4FC9">
        <w:t xml:space="preserve"> </w:t>
      </w:r>
      <w:r w:rsidR="00192C87" w:rsidRPr="009B4FC9">
        <w:t>biến</w:t>
      </w:r>
      <w:r w:rsidR="00F90D96" w:rsidRPr="009B4FC9">
        <w:t xml:space="preserve"> </w:t>
      </w:r>
      <w:r w:rsidR="00192C87" w:rsidRPr="009B4FC9">
        <w:t>thực</w:t>
      </w:r>
      <w:r w:rsidR="00F90D96" w:rsidRPr="009B4FC9">
        <w:t xml:space="preserve"> </w:t>
      </w:r>
      <w:r w:rsidR="00192C87" w:rsidRPr="009B4FC9">
        <w:t>tế</w:t>
      </w:r>
      <w:r w:rsidR="00F90D96" w:rsidRPr="009B4FC9">
        <w:t xml:space="preserve"> </w:t>
      </w:r>
      <w:r w:rsidR="00192C87" w:rsidRPr="009B4FC9">
        <w:t>của</w:t>
      </w:r>
      <w:r w:rsidR="00F90D96" w:rsidRPr="009B4FC9">
        <w:t xml:space="preserve"> </w:t>
      </w:r>
      <w:r w:rsidR="00192C87" w:rsidRPr="009B4FC9">
        <w:t>tỷ</w:t>
      </w:r>
      <w:r w:rsidR="00F90D96" w:rsidRPr="009B4FC9">
        <w:t xml:space="preserve"> </w:t>
      </w:r>
      <w:r w:rsidR="00192C87" w:rsidRPr="009B4FC9">
        <w:t>lệ</w:t>
      </w:r>
      <w:r w:rsidR="00F90D96" w:rsidRPr="009B4FC9">
        <w:t xml:space="preserve"> </w:t>
      </w:r>
      <w:r w:rsidR="00192C87" w:rsidRPr="009B4FC9">
        <w:t>thất</w:t>
      </w:r>
      <w:r w:rsidR="00F90D96" w:rsidRPr="009B4FC9">
        <w:t xml:space="preserve"> </w:t>
      </w:r>
      <w:r w:rsidR="00192C87" w:rsidRPr="009B4FC9">
        <w:t>nghiệp</w:t>
      </w:r>
      <w:r w:rsidR="00F90D96" w:rsidRPr="009B4FC9">
        <w:t xml:space="preserve"> </w:t>
      </w:r>
      <w:r w:rsidR="00192C87" w:rsidRPr="009B4FC9">
        <w:t>trong</w:t>
      </w:r>
      <w:r w:rsidR="00F90D96" w:rsidRPr="009B4FC9">
        <w:t xml:space="preserve"> </w:t>
      </w:r>
      <w:r w:rsidR="00192C87" w:rsidRPr="009B4FC9">
        <w:t>một</w:t>
      </w:r>
      <w:r w:rsidR="00F90D96" w:rsidRPr="009B4FC9">
        <w:t xml:space="preserve"> </w:t>
      </w:r>
      <w:r w:rsidR="00192C87" w:rsidRPr="009B4FC9">
        <w:t>thập</w:t>
      </w:r>
      <w:r w:rsidR="00F90D96" w:rsidRPr="009B4FC9">
        <w:t xml:space="preserve"> </w:t>
      </w:r>
      <w:r w:rsidR="00192C87" w:rsidRPr="009B4FC9">
        <w:t>kỷ</w:t>
      </w:r>
      <w:r w:rsidR="00F90D96" w:rsidRPr="009B4FC9">
        <w:t xml:space="preserve"> </w:t>
      </w:r>
      <w:r w:rsidR="00192C87" w:rsidRPr="009B4FC9">
        <w:t>qua,</w:t>
      </w:r>
      <w:r w:rsidR="00F90D96" w:rsidRPr="009B4FC9">
        <w:t xml:space="preserve"> </w:t>
      </w:r>
      <w:r w:rsidR="00192C87" w:rsidRPr="009B4FC9">
        <w:t>từ</w:t>
      </w:r>
      <w:r w:rsidR="00F90D96" w:rsidRPr="009B4FC9">
        <w:t xml:space="preserve"> </w:t>
      </w:r>
      <w:r w:rsidR="00192C87" w:rsidRPr="009B4FC9">
        <w:t>đó</w:t>
      </w:r>
      <w:r w:rsidR="00F90D96" w:rsidRPr="009B4FC9">
        <w:t xml:space="preserve"> </w:t>
      </w:r>
      <w:r w:rsidR="00192C87" w:rsidRPr="009B4FC9">
        <w:t>phát</w:t>
      </w:r>
      <w:r w:rsidR="00F90D96" w:rsidRPr="009B4FC9">
        <w:t xml:space="preserve"> </w:t>
      </w:r>
      <w:r w:rsidR="00192C87" w:rsidRPr="009B4FC9">
        <w:t>hiện</w:t>
      </w:r>
      <w:r w:rsidR="00F90D96" w:rsidRPr="009B4FC9">
        <w:t xml:space="preserve"> </w:t>
      </w:r>
      <w:r w:rsidR="00192C87" w:rsidRPr="009B4FC9">
        <w:t>những</w:t>
      </w:r>
      <w:r w:rsidR="00F90D96" w:rsidRPr="009B4FC9">
        <w:t xml:space="preserve"> </w:t>
      </w:r>
      <w:r w:rsidR="00192C87" w:rsidRPr="009B4FC9">
        <w:t>biến</w:t>
      </w:r>
      <w:r w:rsidR="00F90D96" w:rsidRPr="009B4FC9">
        <w:t xml:space="preserve"> </w:t>
      </w:r>
      <w:r w:rsidR="00192C87" w:rsidRPr="009B4FC9">
        <w:t>động</w:t>
      </w:r>
      <w:r w:rsidR="00F90D96" w:rsidRPr="009B4FC9">
        <w:t xml:space="preserve"> </w:t>
      </w:r>
      <w:r w:rsidR="00192C87" w:rsidRPr="009B4FC9">
        <w:t>do</w:t>
      </w:r>
      <w:r w:rsidR="00F90D96" w:rsidRPr="009B4FC9">
        <w:t xml:space="preserve"> </w:t>
      </w:r>
      <w:r w:rsidR="00192C87" w:rsidRPr="009B4FC9">
        <w:t>khủng</w:t>
      </w:r>
      <w:r w:rsidR="00F90D96" w:rsidRPr="009B4FC9">
        <w:t xml:space="preserve"> </w:t>
      </w:r>
      <w:r w:rsidR="00192C87" w:rsidRPr="009B4FC9">
        <w:t>hoảng</w:t>
      </w:r>
      <w:r w:rsidR="00F90D96" w:rsidRPr="009B4FC9">
        <w:t xml:space="preserve"> </w:t>
      </w:r>
      <w:r w:rsidR="00192C87" w:rsidRPr="009B4FC9">
        <w:t>kinh</w:t>
      </w:r>
      <w:r w:rsidR="00F90D96" w:rsidRPr="009B4FC9">
        <w:t xml:space="preserve"> </w:t>
      </w:r>
      <w:r w:rsidR="00192C87" w:rsidRPr="009B4FC9">
        <w:t>tế,</w:t>
      </w:r>
      <w:r w:rsidR="00F90D96" w:rsidRPr="009B4FC9">
        <w:t xml:space="preserve"> </w:t>
      </w:r>
      <w:r w:rsidR="00192C87" w:rsidRPr="009B4FC9">
        <w:t>thay</w:t>
      </w:r>
      <w:r w:rsidR="00F90D96" w:rsidRPr="009B4FC9">
        <w:t xml:space="preserve"> </w:t>
      </w:r>
      <w:r w:rsidR="00192C87" w:rsidRPr="009B4FC9">
        <w:t>đổi</w:t>
      </w:r>
      <w:r w:rsidR="00F90D96" w:rsidRPr="009B4FC9">
        <w:t xml:space="preserve"> </w:t>
      </w:r>
      <w:r w:rsidR="00192C87" w:rsidRPr="009B4FC9">
        <w:t>chính</w:t>
      </w:r>
      <w:r w:rsidR="00F90D96" w:rsidRPr="009B4FC9">
        <w:t xml:space="preserve"> </w:t>
      </w:r>
      <w:r w:rsidR="00192C87" w:rsidRPr="009B4FC9">
        <w:t>sách,</w:t>
      </w:r>
      <w:r w:rsidR="00F90D96" w:rsidRPr="009B4FC9">
        <w:t xml:space="preserve"> </w:t>
      </w:r>
      <w:r w:rsidR="00192C87" w:rsidRPr="009B4FC9">
        <w:t>dịch</w:t>
      </w:r>
      <w:r w:rsidR="00F90D96" w:rsidRPr="009B4FC9">
        <w:t xml:space="preserve"> </w:t>
      </w:r>
      <w:r w:rsidR="00192C87" w:rsidRPr="009B4FC9">
        <w:t>bệnh,</w:t>
      </w:r>
      <w:r w:rsidR="00F90D96" w:rsidRPr="009B4FC9">
        <w:t xml:space="preserve"> </w:t>
      </w:r>
      <w:r w:rsidR="00192C87" w:rsidRPr="009B4FC9">
        <w:t>hoặc</w:t>
      </w:r>
      <w:r w:rsidR="00F90D96" w:rsidRPr="009B4FC9">
        <w:t xml:space="preserve"> </w:t>
      </w:r>
      <w:r w:rsidR="00192C87" w:rsidRPr="009B4FC9">
        <w:t>các</w:t>
      </w:r>
      <w:r w:rsidR="00F90D96" w:rsidRPr="009B4FC9">
        <w:t xml:space="preserve"> </w:t>
      </w:r>
      <w:r w:rsidR="00192C87" w:rsidRPr="009B4FC9">
        <w:t>yếu</w:t>
      </w:r>
      <w:r w:rsidR="00F90D96" w:rsidRPr="009B4FC9">
        <w:t xml:space="preserve"> </w:t>
      </w:r>
      <w:r w:rsidR="00192C87" w:rsidRPr="009B4FC9">
        <w:t>tố</w:t>
      </w:r>
      <w:r w:rsidR="00F90D96" w:rsidRPr="009B4FC9">
        <w:t xml:space="preserve"> </w:t>
      </w:r>
      <w:r w:rsidR="00192C87" w:rsidRPr="009B4FC9">
        <w:t>toàn</w:t>
      </w:r>
      <w:r w:rsidR="00F90D96" w:rsidRPr="009B4FC9">
        <w:t xml:space="preserve"> </w:t>
      </w:r>
      <w:r w:rsidR="00192C87" w:rsidRPr="009B4FC9">
        <w:t>cầu</w:t>
      </w:r>
      <w:r w:rsidR="00F90D96" w:rsidRPr="009B4FC9">
        <w:t xml:space="preserve"> </w:t>
      </w:r>
      <w:r w:rsidR="00192C87" w:rsidRPr="009B4FC9">
        <w:t>ảnh</w:t>
      </w:r>
      <w:r w:rsidR="00F90D96" w:rsidRPr="009B4FC9">
        <w:t xml:space="preserve"> </w:t>
      </w:r>
      <w:r w:rsidR="00192C87" w:rsidRPr="009B4FC9">
        <w:t>hưởng</w:t>
      </w:r>
      <w:r w:rsidR="00F90D96" w:rsidRPr="009B4FC9">
        <w:t xml:space="preserve"> </w:t>
      </w:r>
      <w:r w:rsidR="00192C87" w:rsidRPr="009B4FC9">
        <w:t>đến</w:t>
      </w:r>
      <w:r w:rsidR="00F90D96" w:rsidRPr="009B4FC9">
        <w:t xml:space="preserve"> </w:t>
      </w:r>
      <w:r w:rsidR="00192C87" w:rsidRPr="009B4FC9">
        <w:t>thị</w:t>
      </w:r>
      <w:r w:rsidR="00F90D96" w:rsidRPr="009B4FC9">
        <w:t xml:space="preserve"> </w:t>
      </w:r>
      <w:r w:rsidR="00192C87" w:rsidRPr="009B4FC9">
        <w:t>trường</w:t>
      </w:r>
      <w:r w:rsidR="00F90D96" w:rsidRPr="009B4FC9">
        <w:t xml:space="preserve"> </w:t>
      </w:r>
      <w:r w:rsidR="00192C87" w:rsidRPr="009B4FC9">
        <w:t>lao</w:t>
      </w:r>
      <w:r w:rsidR="00F90D96" w:rsidRPr="009B4FC9">
        <w:t xml:space="preserve"> </w:t>
      </w:r>
      <w:r w:rsidR="00192C87" w:rsidRPr="009B4FC9">
        <w:t>động.</w:t>
      </w:r>
    </w:p>
    <w:p w14:paraId="21416EF0" w14:textId="0682F6A7" w:rsidR="00192C87" w:rsidRPr="009B4FC9" w:rsidRDefault="000F5692" w:rsidP="0042196A">
      <w:pPr>
        <w:spacing w:line="360" w:lineRule="auto"/>
        <w:ind w:left="567"/>
      </w:pPr>
      <w:r w:rsidRPr="009B4FC9">
        <w:lastRenderedPageBreak/>
        <w:t xml:space="preserve">+ </w:t>
      </w:r>
      <w:r w:rsidR="00192C87" w:rsidRPr="009B4FC9">
        <w:t>Phần</w:t>
      </w:r>
      <w:r w:rsidR="00F90D96" w:rsidRPr="009B4FC9">
        <w:t xml:space="preserve"> </w:t>
      </w:r>
      <w:r w:rsidR="00192C87" w:rsidRPr="009B4FC9">
        <w:t>dự</w:t>
      </w:r>
      <w:r w:rsidR="00F90D96" w:rsidRPr="009B4FC9">
        <w:t xml:space="preserve"> </w:t>
      </w:r>
      <w:r w:rsidR="00192C87" w:rsidRPr="009B4FC9">
        <w:t>báo</w:t>
      </w:r>
      <w:r w:rsidR="00F90D96" w:rsidRPr="009B4FC9">
        <w:t xml:space="preserve"> </w:t>
      </w:r>
      <w:r w:rsidR="00192C87" w:rsidRPr="009B4FC9">
        <w:t>từ</w:t>
      </w:r>
      <w:r w:rsidR="00F90D96" w:rsidRPr="009B4FC9">
        <w:t xml:space="preserve"> </w:t>
      </w:r>
      <w:r w:rsidR="00192C87" w:rsidRPr="009B4FC9">
        <w:t>năm</w:t>
      </w:r>
      <w:r w:rsidR="00F90D96" w:rsidRPr="009B4FC9">
        <w:t xml:space="preserve"> </w:t>
      </w:r>
      <w:r w:rsidR="00192C87" w:rsidRPr="009B4FC9">
        <w:t>2025</w:t>
      </w:r>
      <w:r w:rsidR="00F90D96" w:rsidRPr="009B4FC9">
        <w:t xml:space="preserve"> </w:t>
      </w:r>
      <w:r w:rsidR="00192C87" w:rsidRPr="009B4FC9">
        <w:t>đến</w:t>
      </w:r>
      <w:r w:rsidR="00F90D96" w:rsidRPr="009B4FC9">
        <w:t xml:space="preserve"> </w:t>
      </w:r>
      <w:r w:rsidR="00192C87" w:rsidRPr="009B4FC9">
        <w:t>năm</w:t>
      </w:r>
      <w:r w:rsidR="00F90D96" w:rsidRPr="009B4FC9">
        <w:t xml:space="preserve"> </w:t>
      </w:r>
      <w:r w:rsidR="00192C87" w:rsidRPr="009B4FC9">
        <w:t>2029</w:t>
      </w:r>
      <w:r w:rsidR="00F90D96" w:rsidRPr="009B4FC9">
        <w:t xml:space="preserve"> </w:t>
      </w:r>
      <w:r w:rsidR="00192C87" w:rsidRPr="009B4FC9">
        <w:t>–</w:t>
      </w:r>
      <w:r w:rsidR="00F90D96" w:rsidRPr="009B4FC9">
        <w:t xml:space="preserve"> </w:t>
      </w:r>
      <w:r w:rsidR="00192C87" w:rsidRPr="009B4FC9">
        <w:t>cung</w:t>
      </w:r>
      <w:r w:rsidR="00F90D96" w:rsidRPr="009B4FC9">
        <w:t xml:space="preserve"> </w:t>
      </w:r>
      <w:r w:rsidR="00192C87" w:rsidRPr="009B4FC9">
        <w:t>cấp</w:t>
      </w:r>
      <w:r w:rsidR="00F90D96" w:rsidRPr="009B4FC9">
        <w:t xml:space="preserve"> </w:t>
      </w:r>
      <w:r w:rsidR="00192C87" w:rsidRPr="009B4FC9">
        <w:t>cái</w:t>
      </w:r>
      <w:r w:rsidR="00F90D96" w:rsidRPr="009B4FC9">
        <w:t xml:space="preserve"> </w:t>
      </w:r>
      <w:r w:rsidR="00192C87" w:rsidRPr="009B4FC9">
        <w:t>nhìn</w:t>
      </w:r>
      <w:r w:rsidR="00F90D96" w:rsidRPr="009B4FC9">
        <w:t xml:space="preserve"> </w:t>
      </w:r>
      <w:r w:rsidR="00192C87" w:rsidRPr="009B4FC9">
        <w:t>định</w:t>
      </w:r>
      <w:r w:rsidR="00F90D96" w:rsidRPr="009B4FC9">
        <w:t xml:space="preserve"> </w:t>
      </w:r>
      <w:r w:rsidR="00192C87" w:rsidRPr="009B4FC9">
        <w:t>hướng</w:t>
      </w:r>
      <w:r w:rsidR="00F90D96" w:rsidRPr="009B4FC9">
        <w:t xml:space="preserve"> </w:t>
      </w:r>
      <w:r w:rsidR="00192C87" w:rsidRPr="009B4FC9">
        <w:t>về</w:t>
      </w:r>
      <w:r w:rsidR="00F90D96" w:rsidRPr="009B4FC9">
        <w:t xml:space="preserve"> </w:t>
      </w:r>
      <w:r w:rsidR="00192C87" w:rsidRPr="009B4FC9">
        <w:t>xu</w:t>
      </w:r>
      <w:r w:rsidR="00F90D96" w:rsidRPr="009B4FC9">
        <w:t xml:space="preserve"> </w:t>
      </w:r>
      <w:r w:rsidR="00192C87" w:rsidRPr="009B4FC9">
        <w:t>hướng</w:t>
      </w:r>
      <w:r w:rsidR="00F90D96" w:rsidRPr="009B4FC9">
        <w:t xml:space="preserve"> </w:t>
      </w:r>
      <w:r w:rsidR="00192C87" w:rsidRPr="009B4FC9">
        <w:t>thất</w:t>
      </w:r>
      <w:r w:rsidR="00F90D96" w:rsidRPr="009B4FC9">
        <w:t xml:space="preserve"> </w:t>
      </w:r>
      <w:r w:rsidR="00192C87" w:rsidRPr="009B4FC9">
        <w:t>nghiệp</w:t>
      </w:r>
      <w:r w:rsidR="00F90D96" w:rsidRPr="009B4FC9">
        <w:t xml:space="preserve"> </w:t>
      </w:r>
      <w:r w:rsidR="00192C87" w:rsidRPr="009B4FC9">
        <w:t>trong</w:t>
      </w:r>
      <w:r w:rsidR="00F90D96" w:rsidRPr="009B4FC9">
        <w:t xml:space="preserve"> </w:t>
      </w:r>
      <w:r w:rsidR="00192C87" w:rsidRPr="009B4FC9">
        <w:t>tương</w:t>
      </w:r>
      <w:r w:rsidR="00F90D96" w:rsidRPr="009B4FC9">
        <w:t xml:space="preserve"> </w:t>
      </w:r>
      <w:r w:rsidR="00192C87" w:rsidRPr="009B4FC9">
        <w:t>lai,</w:t>
      </w:r>
      <w:r w:rsidR="00F90D96" w:rsidRPr="009B4FC9">
        <w:t xml:space="preserve"> </w:t>
      </w:r>
      <w:r w:rsidR="00192C87" w:rsidRPr="009B4FC9">
        <w:t>là</w:t>
      </w:r>
      <w:r w:rsidR="00F90D96" w:rsidRPr="009B4FC9">
        <w:t xml:space="preserve"> </w:t>
      </w:r>
      <w:r w:rsidR="00192C87" w:rsidRPr="009B4FC9">
        <w:t>công</w:t>
      </w:r>
      <w:r w:rsidR="00F90D96" w:rsidRPr="009B4FC9">
        <w:t xml:space="preserve"> </w:t>
      </w:r>
      <w:r w:rsidR="00192C87" w:rsidRPr="009B4FC9">
        <w:t>cụ</w:t>
      </w:r>
      <w:r w:rsidR="00F90D96" w:rsidRPr="009B4FC9">
        <w:t xml:space="preserve"> </w:t>
      </w:r>
      <w:r w:rsidR="00192C87" w:rsidRPr="009B4FC9">
        <w:t>hữu</w:t>
      </w:r>
      <w:r w:rsidR="00F90D96" w:rsidRPr="009B4FC9">
        <w:t xml:space="preserve"> </w:t>
      </w:r>
      <w:r w:rsidR="00192C87" w:rsidRPr="009B4FC9">
        <w:t>hiệu</w:t>
      </w:r>
      <w:r w:rsidR="00F90D96" w:rsidRPr="009B4FC9">
        <w:t xml:space="preserve"> </w:t>
      </w:r>
      <w:r w:rsidR="00192C87" w:rsidRPr="009B4FC9">
        <w:t>để</w:t>
      </w:r>
      <w:r w:rsidR="00F90D96" w:rsidRPr="009B4FC9">
        <w:t xml:space="preserve"> </w:t>
      </w:r>
      <w:r w:rsidR="00192C87" w:rsidRPr="009B4FC9">
        <w:t>xây</w:t>
      </w:r>
      <w:r w:rsidR="00F90D96" w:rsidRPr="009B4FC9">
        <w:t xml:space="preserve"> </w:t>
      </w:r>
      <w:r w:rsidR="00192C87" w:rsidRPr="009B4FC9">
        <w:t>dựng</w:t>
      </w:r>
      <w:r w:rsidR="00F90D96" w:rsidRPr="009B4FC9">
        <w:t xml:space="preserve"> </w:t>
      </w:r>
      <w:r w:rsidR="00192C87" w:rsidRPr="009B4FC9">
        <w:t>chiến</w:t>
      </w:r>
      <w:r w:rsidR="00F90D96" w:rsidRPr="009B4FC9">
        <w:t xml:space="preserve"> </w:t>
      </w:r>
      <w:r w:rsidR="00192C87" w:rsidRPr="009B4FC9">
        <w:t>lược</w:t>
      </w:r>
      <w:r w:rsidR="00F90D96" w:rsidRPr="009B4FC9">
        <w:t xml:space="preserve"> </w:t>
      </w:r>
      <w:r w:rsidR="00192C87" w:rsidRPr="009B4FC9">
        <w:t>phát</w:t>
      </w:r>
      <w:r w:rsidR="00F90D96" w:rsidRPr="009B4FC9">
        <w:t xml:space="preserve"> </w:t>
      </w:r>
      <w:r w:rsidR="00192C87" w:rsidRPr="009B4FC9">
        <w:t>triển,</w:t>
      </w:r>
      <w:r w:rsidR="00F90D96" w:rsidRPr="009B4FC9">
        <w:t xml:space="preserve"> </w:t>
      </w:r>
      <w:r w:rsidR="00192C87" w:rsidRPr="009B4FC9">
        <w:t>điều</w:t>
      </w:r>
      <w:r w:rsidR="00F90D96" w:rsidRPr="009B4FC9">
        <w:t xml:space="preserve"> </w:t>
      </w:r>
      <w:r w:rsidR="00192C87" w:rsidRPr="009B4FC9">
        <w:t>chỉnh</w:t>
      </w:r>
      <w:r w:rsidR="00F90D96" w:rsidRPr="009B4FC9">
        <w:t xml:space="preserve"> </w:t>
      </w:r>
      <w:r w:rsidR="00192C87" w:rsidRPr="009B4FC9">
        <w:t>chính</w:t>
      </w:r>
      <w:r w:rsidR="00F90D96" w:rsidRPr="009B4FC9">
        <w:t xml:space="preserve"> </w:t>
      </w:r>
      <w:r w:rsidR="00192C87" w:rsidRPr="009B4FC9">
        <w:t>sách,</w:t>
      </w:r>
      <w:r w:rsidR="00F90D96" w:rsidRPr="009B4FC9">
        <w:t xml:space="preserve"> </w:t>
      </w:r>
      <w:r w:rsidR="00192C87" w:rsidRPr="009B4FC9">
        <w:t>hoặc</w:t>
      </w:r>
      <w:r w:rsidR="00F90D96" w:rsidRPr="009B4FC9">
        <w:t xml:space="preserve"> </w:t>
      </w:r>
      <w:r w:rsidR="00192C87" w:rsidRPr="009B4FC9">
        <w:t>chuẩn</w:t>
      </w:r>
      <w:r w:rsidR="00F90D96" w:rsidRPr="009B4FC9">
        <w:t xml:space="preserve"> </w:t>
      </w:r>
      <w:r w:rsidR="00192C87" w:rsidRPr="009B4FC9">
        <w:t>bị</w:t>
      </w:r>
      <w:r w:rsidR="00F90D96" w:rsidRPr="009B4FC9">
        <w:t xml:space="preserve"> </w:t>
      </w:r>
      <w:r w:rsidR="00192C87" w:rsidRPr="009B4FC9">
        <w:t>cho</w:t>
      </w:r>
      <w:r w:rsidR="00F90D96" w:rsidRPr="009B4FC9">
        <w:t xml:space="preserve"> </w:t>
      </w:r>
      <w:r w:rsidR="00192C87" w:rsidRPr="009B4FC9">
        <w:t>các</w:t>
      </w:r>
      <w:r w:rsidR="00F90D96" w:rsidRPr="009B4FC9">
        <w:t xml:space="preserve"> </w:t>
      </w:r>
      <w:r w:rsidR="00192C87" w:rsidRPr="009B4FC9">
        <w:t>biến</w:t>
      </w:r>
      <w:r w:rsidR="00F90D96" w:rsidRPr="009B4FC9">
        <w:t xml:space="preserve"> </w:t>
      </w:r>
      <w:r w:rsidR="00192C87" w:rsidRPr="009B4FC9">
        <w:t>động</w:t>
      </w:r>
      <w:r w:rsidR="00F90D96" w:rsidRPr="009B4FC9">
        <w:t xml:space="preserve"> </w:t>
      </w:r>
      <w:r w:rsidR="00192C87" w:rsidRPr="009B4FC9">
        <w:t>tiềm</w:t>
      </w:r>
      <w:r w:rsidR="00F90D96" w:rsidRPr="009B4FC9">
        <w:t xml:space="preserve"> </w:t>
      </w:r>
      <w:r w:rsidR="00192C87" w:rsidRPr="009B4FC9">
        <w:t>ẩn.</w:t>
      </w:r>
    </w:p>
    <w:p w14:paraId="6649ACA6" w14:textId="17F7868F" w:rsidR="00192C87" w:rsidRPr="009B4FC9" w:rsidRDefault="000F5692" w:rsidP="0042196A">
      <w:pPr>
        <w:spacing w:line="360" w:lineRule="auto"/>
        <w:ind w:left="567"/>
      </w:pPr>
      <w:r w:rsidRPr="009B4FC9">
        <w:t xml:space="preserve">+ </w:t>
      </w:r>
      <w:r w:rsidR="00192C87" w:rsidRPr="009B4FC9">
        <w:t>Các</w:t>
      </w:r>
      <w:r w:rsidR="00F90D96" w:rsidRPr="009B4FC9">
        <w:t xml:space="preserve"> </w:t>
      </w:r>
      <w:r w:rsidR="00192C87" w:rsidRPr="009B4FC9">
        <w:t>biểu</w:t>
      </w:r>
      <w:r w:rsidR="00F90D96" w:rsidRPr="009B4FC9">
        <w:t xml:space="preserve"> </w:t>
      </w:r>
      <w:r w:rsidR="00192C87" w:rsidRPr="009B4FC9">
        <w:t>đồ</w:t>
      </w:r>
      <w:r w:rsidR="00F90D96" w:rsidRPr="009B4FC9">
        <w:t xml:space="preserve"> </w:t>
      </w:r>
      <w:r w:rsidR="00192C87" w:rsidRPr="009B4FC9">
        <w:t>được</w:t>
      </w:r>
      <w:r w:rsidR="00F90D96" w:rsidRPr="009B4FC9">
        <w:t xml:space="preserve"> </w:t>
      </w:r>
      <w:r w:rsidR="00192C87" w:rsidRPr="009B4FC9">
        <w:t>thiết</w:t>
      </w:r>
      <w:r w:rsidR="00F90D96" w:rsidRPr="009B4FC9">
        <w:t xml:space="preserve"> </w:t>
      </w:r>
      <w:r w:rsidR="00192C87" w:rsidRPr="009B4FC9">
        <w:t>kế</w:t>
      </w:r>
      <w:r w:rsidR="00F90D96" w:rsidRPr="009B4FC9">
        <w:t xml:space="preserve"> </w:t>
      </w:r>
      <w:r w:rsidR="00192C87" w:rsidRPr="009B4FC9">
        <w:t>theo</w:t>
      </w:r>
      <w:r w:rsidR="00F90D96" w:rsidRPr="009B4FC9">
        <w:t xml:space="preserve"> </w:t>
      </w:r>
      <w:r w:rsidR="00192C87" w:rsidRPr="009B4FC9">
        <w:t>tiêu</w:t>
      </w:r>
      <w:r w:rsidR="00F90D96" w:rsidRPr="009B4FC9">
        <w:t xml:space="preserve"> </w:t>
      </w:r>
      <w:r w:rsidR="00192C87" w:rsidRPr="009B4FC9">
        <w:t>chuẩn</w:t>
      </w:r>
      <w:r w:rsidR="00F90D96" w:rsidRPr="009B4FC9">
        <w:t xml:space="preserve"> </w:t>
      </w:r>
      <w:r w:rsidR="00192C87" w:rsidRPr="009B4FC9">
        <w:t>trực</w:t>
      </w:r>
      <w:r w:rsidR="00F90D96" w:rsidRPr="009B4FC9">
        <w:t xml:space="preserve"> </w:t>
      </w:r>
      <w:r w:rsidR="00192C87" w:rsidRPr="009B4FC9">
        <w:t>quan</w:t>
      </w:r>
      <w:r w:rsidR="00F90D96" w:rsidRPr="009B4FC9">
        <w:t xml:space="preserve"> </w:t>
      </w:r>
      <w:r w:rsidR="00192C87" w:rsidRPr="009B4FC9">
        <w:t>hóa</w:t>
      </w:r>
      <w:r w:rsidR="00F90D96" w:rsidRPr="009B4FC9">
        <w:t xml:space="preserve"> </w:t>
      </w:r>
      <w:r w:rsidR="00192C87" w:rsidRPr="009B4FC9">
        <w:t>dữ</w:t>
      </w:r>
      <w:r w:rsidR="00F90D96" w:rsidRPr="009B4FC9">
        <w:t xml:space="preserve"> </w:t>
      </w:r>
      <w:r w:rsidR="00192C87" w:rsidRPr="009B4FC9">
        <w:t>liệu</w:t>
      </w:r>
      <w:r w:rsidR="00F90D96" w:rsidRPr="009B4FC9">
        <w:t xml:space="preserve"> </w:t>
      </w:r>
      <w:r w:rsidR="00192C87" w:rsidRPr="009B4FC9">
        <w:t>hiện</w:t>
      </w:r>
      <w:r w:rsidR="00F90D96" w:rsidRPr="009B4FC9">
        <w:t xml:space="preserve"> </w:t>
      </w:r>
      <w:r w:rsidR="00192C87" w:rsidRPr="009B4FC9">
        <w:t>đại,</w:t>
      </w:r>
      <w:r w:rsidR="00F90D96" w:rsidRPr="009B4FC9">
        <w:t xml:space="preserve"> </w:t>
      </w:r>
      <w:r w:rsidR="00192C87" w:rsidRPr="009B4FC9">
        <w:t>với</w:t>
      </w:r>
      <w:r w:rsidR="00F90D96" w:rsidRPr="009B4FC9">
        <w:t xml:space="preserve"> </w:t>
      </w:r>
      <w:r w:rsidR="00192C87" w:rsidRPr="009B4FC9">
        <w:t>khả</w:t>
      </w:r>
      <w:r w:rsidR="00F90D96" w:rsidRPr="009B4FC9">
        <w:t xml:space="preserve"> </w:t>
      </w:r>
      <w:r w:rsidR="00192C87" w:rsidRPr="009B4FC9">
        <w:t>năng</w:t>
      </w:r>
      <w:r w:rsidR="00F90D96" w:rsidRPr="009B4FC9">
        <w:t xml:space="preserve"> </w:t>
      </w:r>
      <w:r w:rsidR="00192C87" w:rsidRPr="009B4FC9">
        <w:t>tương</w:t>
      </w:r>
      <w:r w:rsidR="00F90D96" w:rsidRPr="009B4FC9">
        <w:t xml:space="preserve"> </w:t>
      </w:r>
      <w:r w:rsidR="00192C87" w:rsidRPr="009B4FC9">
        <w:t>tác</w:t>
      </w:r>
      <w:r w:rsidR="00F90D96" w:rsidRPr="009B4FC9">
        <w:t xml:space="preserve"> </w:t>
      </w:r>
      <w:r w:rsidR="00192C87" w:rsidRPr="009B4FC9">
        <w:t>như</w:t>
      </w:r>
      <w:r w:rsidR="00F90D96" w:rsidRPr="009B4FC9">
        <w:t xml:space="preserve"> </w:t>
      </w:r>
      <w:r w:rsidR="00192C87" w:rsidRPr="009B4FC9">
        <w:t>phóng</w:t>
      </w:r>
      <w:r w:rsidR="00F90D96" w:rsidRPr="009B4FC9">
        <w:t xml:space="preserve"> </w:t>
      </w:r>
      <w:r w:rsidR="00192C87" w:rsidRPr="009B4FC9">
        <w:t>to,</w:t>
      </w:r>
      <w:r w:rsidR="00F90D96" w:rsidRPr="009B4FC9">
        <w:t xml:space="preserve"> </w:t>
      </w:r>
      <w:r w:rsidR="00192C87" w:rsidRPr="009B4FC9">
        <w:t>di</w:t>
      </w:r>
      <w:r w:rsidR="00F90D96" w:rsidRPr="009B4FC9">
        <w:t xml:space="preserve"> </w:t>
      </w:r>
      <w:r w:rsidR="00192C87" w:rsidRPr="009B4FC9">
        <w:t>chuột</w:t>
      </w:r>
      <w:r w:rsidR="00F90D96" w:rsidRPr="009B4FC9">
        <w:t xml:space="preserve"> </w:t>
      </w:r>
      <w:r w:rsidR="00192C87" w:rsidRPr="009B4FC9">
        <w:t>để</w:t>
      </w:r>
      <w:r w:rsidR="00F90D96" w:rsidRPr="009B4FC9">
        <w:t xml:space="preserve"> </w:t>
      </w:r>
      <w:r w:rsidR="00192C87" w:rsidRPr="009B4FC9">
        <w:t>xem</w:t>
      </w:r>
      <w:r w:rsidR="00F90D96" w:rsidRPr="009B4FC9">
        <w:t xml:space="preserve"> </w:t>
      </w:r>
      <w:r w:rsidR="00192C87" w:rsidRPr="009B4FC9">
        <w:t>chi</w:t>
      </w:r>
      <w:r w:rsidR="00F90D96" w:rsidRPr="009B4FC9">
        <w:t xml:space="preserve"> </w:t>
      </w:r>
      <w:r w:rsidR="00192C87" w:rsidRPr="009B4FC9">
        <w:t>tiết</w:t>
      </w:r>
      <w:r w:rsidR="00F90D96" w:rsidRPr="009B4FC9">
        <w:t xml:space="preserve"> </w:t>
      </w:r>
      <w:r w:rsidR="00192C87" w:rsidRPr="009B4FC9">
        <w:t>giá</w:t>
      </w:r>
      <w:r w:rsidR="00F90D96" w:rsidRPr="009B4FC9">
        <w:t xml:space="preserve"> </w:t>
      </w:r>
      <w:r w:rsidR="00192C87" w:rsidRPr="009B4FC9">
        <w:t>trị,</w:t>
      </w:r>
      <w:r w:rsidR="00F90D96" w:rsidRPr="009B4FC9">
        <w:t xml:space="preserve"> </w:t>
      </w:r>
      <w:r w:rsidR="00192C87" w:rsidRPr="009B4FC9">
        <w:t>hoặc</w:t>
      </w:r>
      <w:r w:rsidR="00F90D96" w:rsidRPr="009B4FC9">
        <w:t xml:space="preserve"> </w:t>
      </w:r>
      <w:r w:rsidR="00192C87" w:rsidRPr="009B4FC9">
        <w:t>chuyển</w:t>
      </w:r>
      <w:r w:rsidR="00F90D96" w:rsidRPr="009B4FC9">
        <w:t xml:space="preserve"> </w:t>
      </w:r>
      <w:r w:rsidR="00192C87" w:rsidRPr="009B4FC9">
        <w:t>đổi</w:t>
      </w:r>
      <w:r w:rsidR="00F90D96" w:rsidRPr="009B4FC9">
        <w:t xml:space="preserve"> </w:t>
      </w:r>
      <w:r w:rsidR="00192C87" w:rsidRPr="009B4FC9">
        <w:t>giữa</w:t>
      </w:r>
      <w:r w:rsidR="00F90D96" w:rsidRPr="009B4FC9">
        <w:t xml:space="preserve"> </w:t>
      </w:r>
      <w:r w:rsidR="00192C87" w:rsidRPr="009B4FC9">
        <w:t>các</w:t>
      </w:r>
      <w:r w:rsidR="00F90D96" w:rsidRPr="009B4FC9">
        <w:t xml:space="preserve"> </w:t>
      </w:r>
      <w:r w:rsidR="00192C87" w:rsidRPr="009B4FC9">
        <w:t>loại</w:t>
      </w:r>
      <w:r w:rsidR="00F90D96" w:rsidRPr="009B4FC9">
        <w:t xml:space="preserve"> </w:t>
      </w:r>
      <w:r w:rsidR="00192C87" w:rsidRPr="009B4FC9">
        <w:t>biểu</w:t>
      </w:r>
      <w:r w:rsidR="00F90D96" w:rsidRPr="009B4FC9">
        <w:t xml:space="preserve"> </w:t>
      </w:r>
      <w:r w:rsidR="00192C87" w:rsidRPr="009B4FC9">
        <w:t>đồ</w:t>
      </w:r>
      <w:r w:rsidR="00F90D96" w:rsidRPr="009B4FC9">
        <w:t xml:space="preserve"> </w:t>
      </w:r>
      <w:r w:rsidR="00192C87" w:rsidRPr="009B4FC9">
        <w:t>để</w:t>
      </w:r>
      <w:r w:rsidR="00F90D96" w:rsidRPr="009B4FC9">
        <w:t xml:space="preserve"> </w:t>
      </w:r>
      <w:r w:rsidR="00192C87" w:rsidRPr="009B4FC9">
        <w:t>phục</w:t>
      </w:r>
      <w:r w:rsidR="00F90D96" w:rsidRPr="009B4FC9">
        <w:t xml:space="preserve"> </w:t>
      </w:r>
      <w:r w:rsidR="00192C87" w:rsidRPr="009B4FC9">
        <w:t>vụ</w:t>
      </w:r>
      <w:r w:rsidR="00F90D96" w:rsidRPr="009B4FC9">
        <w:t xml:space="preserve"> </w:t>
      </w:r>
      <w:r w:rsidR="00192C87" w:rsidRPr="009B4FC9">
        <w:t>các</w:t>
      </w:r>
      <w:r w:rsidR="00F90D96" w:rsidRPr="009B4FC9">
        <w:t xml:space="preserve"> </w:t>
      </w:r>
      <w:r w:rsidR="00192C87" w:rsidRPr="009B4FC9">
        <w:t>mục</w:t>
      </w:r>
      <w:r w:rsidR="00F90D96" w:rsidRPr="009B4FC9">
        <w:t xml:space="preserve"> </w:t>
      </w:r>
      <w:r w:rsidR="00192C87" w:rsidRPr="009B4FC9">
        <w:t>đích</w:t>
      </w:r>
      <w:r w:rsidR="00F90D96" w:rsidRPr="009B4FC9">
        <w:t xml:space="preserve"> </w:t>
      </w:r>
      <w:r w:rsidR="00192C87" w:rsidRPr="009B4FC9">
        <w:t>so</w:t>
      </w:r>
      <w:r w:rsidR="00F90D96" w:rsidRPr="009B4FC9">
        <w:t xml:space="preserve"> </w:t>
      </w:r>
      <w:r w:rsidR="00192C87" w:rsidRPr="009B4FC9">
        <w:t>sánh</w:t>
      </w:r>
      <w:r w:rsidR="00F90D96" w:rsidRPr="009B4FC9">
        <w:t xml:space="preserve"> </w:t>
      </w:r>
      <w:r w:rsidR="00192C87" w:rsidRPr="009B4FC9">
        <w:t>khác</w:t>
      </w:r>
      <w:r w:rsidR="00F90D96" w:rsidRPr="009B4FC9">
        <w:t xml:space="preserve"> </w:t>
      </w:r>
      <w:r w:rsidR="00192C87" w:rsidRPr="009B4FC9">
        <w:t>nhau.</w:t>
      </w:r>
    </w:p>
    <w:p w14:paraId="337156BD" w14:textId="14471925" w:rsidR="00192C87" w:rsidRPr="009B4FC9" w:rsidRDefault="00192C87" w:rsidP="00C67121">
      <w:pPr>
        <w:spacing w:line="360" w:lineRule="auto"/>
        <w:ind w:firstLine="567"/>
      </w:pPr>
      <w:r w:rsidRPr="009B4FC9">
        <w:t>Chức</w:t>
      </w:r>
      <w:r w:rsidR="00F90D96" w:rsidRPr="009B4FC9">
        <w:t xml:space="preserve"> </w:t>
      </w:r>
      <w:r w:rsidRPr="009B4FC9">
        <w:t>năng</w:t>
      </w:r>
      <w:r w:rsidR="00F90D96" w:rsidRPr="009B4FC9">
        <w:t xml:space="preserve"> </w:t>
      </w:r>
      <w:r w:rsidRPr="009B4FC9">
        <w:t>này</w:t>
      </w:r>
      <w:r w:rsidR="00F90D96" w:rsidRPr="009B4FC9">
        <w:t xml:space="preserve"> </w:t>
      </w:r>
      <w:r w:rsidRPr="009B4FC9">
        <w:t>không</w:t>
      </w:r>
      <w:r w:rsidR="00F90D96" w:rsidRPr="009B4FC9">
        <w:t xml:space="preserve"> </w:t>
      </w:r>
      <w:r w:rsidRPr="009B4FC9">
        <w:t>chỉ</w:t>
      </w:r>
      <w:r w:rsidR="00F90D96" w:rsidRPr="009B4FC9">
        <w:t xml:space="preserve"> </w:t>
      </w:r>
      <w:r w:rsidRPr="009B4FC9">
        <w:t>đơn</w:t>
      </w:r>
      <w:r w:rsidR="00F90D96" w:rsidRPr="009B4FC9">
        <w:t xml:space="preserve"> </w:t>
      </w:r>
      <w:r w:rsidRPr="009B4FC9">
        <w:t>thuần</w:t>
      </w:r>
      <w:r w:rsidR="00F90D96" w:rsidRPr="009B4FC9">
        <w:t xml:space="preserve"> </w:t>
      </w:r>
      <w:r w:rsidRPr="009B4FC9">
        <w:t>cung</w:t>
      </w:r>
      <w:r w:rsidR="00F90D96" w:rsidRPr="009B4FC9">
        <w:t xml:space="preserve"> </w:t>
      </w:r>
      <w:r w:rsidRPr="009B4FC9">
        <w:t>cấp</w:t>
      </w:r>
      <w:r w:rsidR="00F90D96" w:rsidRPr="009B4FC9">
        <w:t xml:space="preserve"> </w:t>
      </w:r>
      <w:r w:rsidRPr="009B4FC9">
        <w:t>thông</w:t>
      </w:r>
      <w:r w:rsidR="00F90D96" w:rsidRPr="009B4FC9">
        <w:t xml:space="preserve"> </w:t>
      </w:r>
      <w:r w:rsidRPr="009B4FC9">
        <w:t>tin,</w:t>
      </w:r>
      <w:r w:rsidR="00F90D96" w:rsidRPr="009B4FC9">
        <w:t xml:space="preserve"> </w:t>
      </w:r>
      <w:r w:rsidRPr="009B4FC9">
        <w:t>mà</w:t>
      </w:r>
      <w:r w:rsidR="00F90D96" w:rsidRPr="009B4FC9">
        <w:t xml:space="preserve"> </w:t>
      </w:r>
      <w:r w:rsidRPr="009B4FC9">
        <w:t>còn</w:t>
      </w:r>
      <w:r w:rsidR="00F90D96" w:rsidRPr="009B4FC9">
        <w:t xml:space="preserve"> </w:t>
      </w:r>
      <w:r w:rsidRPr="009B4FC9">
        <w:t>giúp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ra</w:t>
      </w:r>
      <w:r w:rsidR="00F90D96" w:rsidRPr="009B4FC9">
        <w:t xml:space="preserve"> </w:t>
      </w:r>
      <w:r w:rsidRPr="009B4FC9">
        <w:t>quyết</w:t>
      </w:r>
      <w:r w:rsidR="00F90D96" w:rsidRPr="009B4FC9">
        <w:t xml:space="preserve"> </w:t>
      </w:r>
      <w:r w:rsidRPr="009B4FC9">
        <w:t>định</w:t>
      </w:r>
      <w:r w:rsidR="00F90D96" w:rsidRPr="009B4FC9">
        <w:t xml:space="preserve"> </w:t>
      </w:r>
      <w:r w:rsidRPr="009B4FC9">
        <w:t>một</w:t>
      </w:r>
      <w:r w:rsidR="00F90D96" w:rsidRPr="009B4FC9">
        <w:t xml:space="preserve"> </w:t>
      </w:r>
      <w:r w:rsidRPr="009B4FC9">
        <w:t>cách</w:t>
      </w:r>
      <w:r w:rsidR="00F90D96" w:rsidRPr="009B4FC9">
        <w:t xml:space="preserve"> </w:t>
      </w:r>
      <w:r w:rsidRPr="009B4FC9">
        <w:t>có</w:t>
      </w:r>
      <w:r w:rsidR="00F90D96" w:rsidRPr="009B4FC9">
        <w:t xml:space="preserve"> </w:t>
      </w:r>
      <w:r w:rsidRPr="009B4FC9">
        <w:t>cơ</w:t>
      </w:r>
      <w:r w:rsidR="00F90D96" w:rsidRPr="009B4FC9">
        <w:t xml:space="preserve"> </w:t>
      </w:r>
      <w:r w:rsidRPr="009B4FC9">
        <w:t>sở</w:t>
      </w:r>
      <w:r w:rsidR="00F90D96" w:rsidRPr="009B4FC9">
        <w:t xml:space="preserve"> </w:t>
      </w:r>
      <w:r w:rsidRPr="009B4FC9">
        <w:t>khoa</w:t>
      </w:r>
      <w:r w:rsidR="00F90D96" w:rsidRPr="009B4FC9">
        <w:t xml:space="preserve"> </w:t>
      </w:r>
      <w:r w:rsidRPr="009B4FC9">
        <w:t>học,</w:t>
      </w:r>
      <w:r w:rsidR="00F90D96" w:rsidRPr="009B4FC9">
        <w:t xml:space="preserve"> </w:t>
      </w:r>
      <w:r w:rsidRPr="009B4FC9">
        <w:t>bằng</w:t>
      </w:r>
      <w:r w:rsidR="00F90D96" w:rsidRPr="009B4FC9">
        <w:t xml:space="preserve"> </w:t>
      </w:r>
      <w:r w:rsidRPr="009B4FC9">
        <w:t>cách</w:t>
      </w:r>
      <w:r w:rsidR="00F90D96" w:rsidRPr="009B4FC9">
        <w:t xml:space="preserve"> </w:t>
      </w:r>
      <w:r w:rsidRPr="009B4FC9">
        <w:t>kết</w:t>
      </w:r>
      <w:r w:rsidR="00F90D96" w:rsidRPr="009B4FC9">
        <w:t xml:space="preserve"> </w:t>
      </w:r>
      <w:r w:rsidRPr="009B4FC9">
        <w:t>hợp</w:t>
      </w:r>
      <w:r w:rsidR="00F90D96" w:rsidRPr="009B4FC9">
        <w:t xml:space="preserve"> </w:t>
      </w:r>
      <w:r w:rsidRPr="009B4FC9">
        <w:t>giữa</w:t>
      </w:r>
      <w:r w:rsidR="00F90D96" w:rsidRPr="009B4FC9">
        <w:t xml:space="preserve"> </w:t>
      </w:r>
      <w:r w:rsidRPr="009B4FC9">
        <w:t>dữ</w:t>
      </w:r>
      <w:r w:rsidR="00F90D96" w:rsidRPr="009B4FC9">
        <w:t xml:space="preserve"> </w:t>
      </w:r>
      <w:r w:rsidRPr="009B4FC9">
        <w:t>liệu</w:t>
      </w:r>
      <w:r w:rsidR="00F90D96" w:rsidRPr="009B4FC9">
        <w:t xml:space="preserve"> </w:t>
      </w:r>
      <w:r w:rsidRPr="009B4FC9">
        <w:t>thực</w:t>
      </w:r>
      <w:r w:rsidR="00F90D96" w:rsidRPr="009B4FC9">
        <w:t xml:space="preserve"> </w:t>
      </w:r>
      <w:r w:rsidRPr="009B4FC9">
        <w:t>tế</w:t>
      </w:r>
      <w:r w:rsidR="00F90D96" w:rsidRPr="009B4FC9">
        <w:t xml:space="preserve"> </w:t>
      </w:r>
      <w:r w:rsidRPr="009B4FC9">
        <w:t>và</w:t>
      </w:r>
      <w:r w:rsidR="00F90D96" w:rsidRPr="009B4FC9">
        <w:t xml:space="preserve"> </w:t>
      </w:r>
      <w:r w:rsidRPr="009B4FC9">
        <w:t>mô</w:t>
      </w:r>
      <w:r w:rsidR="00F90D96" w:rsidRPr="009B4FC9">
        <w:t xml:space="preserve"> </w:t>
      </w:r>
      <w:r w:rsidRPr="009B4FC9">
        <w:t>hình</w:t>
      </w:r>
      <w:r w:rsidR="00F90D96" w:rsidRPr="009B4FC9">
        <w:t xml:space="preserve"> </w:t>
      </w:r>
      <w:r w:rsidRPr="009B4FC9">
        <w:t>dự</w:t>
      </w:r>
      <w:r w:rsidR="00F90D96" w:rsidRPr="009B4FC9">
        <w:t xml:space="preserve"> </w:t>
      </w:r>
      <w:r w:rsidRPr="009B4FC9">
        <w:t>đoán</w:t>
      </w:r>
      <w:r w:rsidR="00F90D96" w:rsidRPr="009B4FC9">
        <w:t xml:space="preserve"> </w:t>
      </w:r>
      <w:r w:rsidRPr="009B4FC9">
        <w:t>mạnh</w:t>
      </w:r>
      <w:r w:rsidR="00F90D96" w:rsidRPr="009B4FC9">
        <w:t xml:space="preserve"> </w:t>
      </w:r>
      <w:r w:rsidRPr="009B4FC9">
        <w:t>mẽ.</w:t>
      </w:r>
      <w:r w:rsidR="00F90D96" w:rsidRPr="009B4FC9">
        <w:t xml:space="preserve"> </w:t>
      </w:r>
      <w:r w:rsidRPr="009B4FC9">
        <w:t>Từ</w:t>
      </w:r>
      <w:r w:rsidR="00F90D96" w:rsidRPr="009B4FC9">
        <w:t xml:space="preserve"> </w:t>
      </w:r>
      <w:r w:rsidRPr="009B4FC9">
        <w:t>đó,</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có</w:t>
      </w:r>
      <w:r w:rsidR="00F90D96" w:rsidRPr="009B4FC9">
        <w:t xml:space="preserve"> </w:t>
      </w:r>
      <w:r w:rsidRPr="009B4FC9">
        <w:t>thể:</w:t>
      </w:r>
    </w:p>
    <w:p w14:paraId="1E1962DC" w14:textId="1FA42629" w:rsidR="00192C87" w:rsidRPr="009B4FC9" w:rsidRDefault="000F5692" w:rsidP="0042196A">
      <w:pPr>
        <w:spacing w:line="360" w:lineRule="auto"/>
        <w:ind w:firstLine="567"/>
      </w:pPr>
      <w:r w:rsidRPr="009B4FC9">
        <w:t xml:space="preserve">+ </w:t>
      </w:r>
      <w:r w:rsidR="00192C87" w:rsidRPr="009B4FC9">
        <w:t>Đánh</w:t>
      </w:r>
      <w:r w:rsidR="00F90D96" w:rsidRPr="009B4FC9">
        <w:t xml:space="preserve"> </w:t>
      </w:r>
      <w:r w:rsidR="00192C87" w:rsidRPr="009B4FC9">
        <w:t>giá</w:t>
      </w:r>
      <w:r w:rsidR="00F90D96" w:rsidRPr="009B4FC9">
        <w:t xml:space="preserve"> </w:t>
      </w:r>
      <w:r w:rsidR="00192C87" w:rsidRPr="009B4FC9">
        <w:t>hiệu</w:t>
      </w:r>
      <w:r w:rsidR="00F90D96" w:rsidRPr="009B4FC9">
        <w:t xml:space="preserve"> </w:t>
      </w:r>
      <w:r w:rsidR="00192C87" w:rsidRPr="009B4FC9">
        <w:t>quả</w:t>
      </w:r>
      <w:r w:rsidR="00F90D96" w:rsidRPr="009B4FC9">
        <w:t xml:space="preserve"> </w:t>
      </w:r>
      <w:r w:rsidR="00192C87" w:rsidRPr="009B4FC9">
        <w:t>của</w:t>
      </w:r>
      <w:r w:rsidR="00F90D96" w:rsidRPr="009B4FC9">
        <w:t xml:space="preserve"> </w:t>
      </w:r>
      <w:r w:rsidR="00192C87" w:rsidRPr="009B4FC9">
        <w:t>các</w:t>
      </w:r>
      <w:r w:rsidR="00F90D96" w:rsidRPr="009B4FC9">
        <w:t xml:space="preserve"> </w:t>
      </w:r>
      <w:r w:rsidR="00192C87" w:rsidRPr="009B4FC9">
        <w:t>chính</w:t>
      </w:r>
      <w:r w:rsidR="00F90D96" w:rsidRPr="009B4FC9">
        <w:t xml:space="preserve"> </w:t>
      </w:r>
      <w:r w:rsidR="00192C87" w:rsidRPr="009B4FC9">
        <w:t>sách</w:t>
      </w:r>
      <w:r w:rsidR="00F90D96" w:rsidRPr="009B4FC9">
        <w:t xml:space="preserve"> </w:t>
      </w:r>
      <w:r w:rsidR="00192C87" w:rsidRPr="009B4FC9">
        <w:t>kinh</w:t>
      </w:r>
      <w:r w:rsidR="00F90D96" w:rsidRPr="009B4FC9">
        <w:t xml:space="preserve"> </w:t>
      </w:r>
      <w:r w:rsidR="00192C87" w:rsidRPr="009B4FC9">
        <w:t>tế</w:t>
      </w:r>
      <w:r w:rsidR="00F90D96" w:rsidRPr="009B4FC9">
        <w:t xml:space="preserve"> </w:t>
      </w:r>
      <w:r w:rsidR="00192C87" w:rsidRPr="009B4FC9">
        <w:t>–</w:t>
      </w:r>
      <w:r w:rsidR="00F90D96" w:rsidRPr="009B4FC9">
        <w:t xml:space="preserve"> </w:t>
      </w:r>
      <w:r w:rsidR="00192C87" w:rsidRPr="009B4FC9">
        <w:t>xã</w:t>
      </w:r>
      <w:r w:rsidR="00F90D96" w:rsidRPr="009B4FC9">
        <w:t xml:space="preserve"> </w:t>
      </w:r>
      <w:r w:rsidR="00192C87" w:rsidRPr="009B4FC9">
        <w:t>hội</w:t>
      </w:r>
      <w:r w:rsidR="00F90D96" w:rsidRPr="009B4FC9">
        <w:t xml:space="preserve"> </w:t>
      </w:r>
      <w:r w:rsidR="00192C87" w:rsidRPr="009B4FC9">
        <w:t>đã</w:t>
      </w:r>
      <w:r w:rsidR="00F90D96" w:rsidRPr="009B4FC9">
        <w:t xml:space="preserve"> </w:t>
      </w:r>
      <w:r w:rsidR="00192C87" w:rsidRPr="009B4FC9">
        <w:t>áp</w:t>
      </w:r>
      <w:r w:rsidR="00F90D96" w:rsidRPr="009B4FC9">
        <w:t xml:space="preserve"> </w:t>
      </w:r>
      <w:r w:rsidR="00192C87" w:rsidRPr="009B4FC9">
        <w:t>dụng</w:t>
      </w:r>
      <w:r w:rsidR="00F90D96" w:rsidRPr="009B4FC9">
        <w:t xml:space="preserve"> </w:t>
      </w:r>
      <w:r w:rsidR="00192C87" w:rsidRPr="009B4FC9">
        <w:t>trong</w:t>
      </w:r>
      <w:r w:rsidR="00F90D96" w:rsidRPr="009B4FC9">
        <w:t xml:space="preserve"> </w:t>
      </w:r>
      <w:r w:rsidR="00192C87" w:rsidRPr="009B4FC9">
        <w:t>quá</w:t>
      </w:r>
      <w:r w:rsidR="00F90D96" w:rsidRPr="009B4FC9">
        <w:t xml:space="preserve"> </w:t>
      </w:r>
      <w:r w:rsidR="00192C87" w:rsidRPr="009B4FC9">
        <w:t>khứ.</w:t>
      </w:r>
    </w:p>
    <w:p w14:paraId="4EF24F5D" w14:textId="1729507C" w:rsidR="00192C87" w:rsidRPr="009B4FC9" w:rsidRDefault="000F5692" w:rsidP="0042196A">
      <w:pPr>
        <w:spacing w:line="360" w:lineRule="auto"/>
        <w:ind w:firstLine="567"/>
      </w:pPr>
      <w:r w:rsidRPr="009B4FC9">
        <w:t xml:space="preserve">+ </w:t>
      </w:r>
      <w:r w:rsidR="00192C87" w:rsidRPr="009B4FC9">
        <w:t>Xây</w:t>
      </w:r>
      <w:r w:rsidR="00F90D96" w:rsidRPr="009B4FC9">
        <w:t xml:space="preserve"> </w:t>
      </w:r>
      <w:r w:rsidR="00192C87" w:rsidRPr="009B4FC9">
        <w:t>dựng</w:t>
      </w:r>
      <w:r w:rsidR="00F90D96" w:rsidRPr="009B4FC9">
        <w:t xml:space="preserve"> </w:t>
      </w:r>
      <w:r w:rsidR="00192C87" w:rsidRPr="009B4FC9">
        <w:t>kế</w:t>
      </w:r>
      <w:r w:rsidR="00F90D96" w:rsidRPr="009B4FC9">
        <w:t xml:space="preserve"> </w:t>
      </w:r>
      <w:r w:rsidR="00192C87" w:rsidRPr="009B4FC9">
        <w:t>hoạch</w:t>
      </w:r>
      <w:r w:rsidR="00F90D96" w:rsidRPr="009B4FC9">
        <w:t xml:space="preserve"> </w:t>
      </w:r>
      <w:r w:rsidR="00192C87" w:rsidRPr="009B4FC9">
        <w:t>lao</w:t>
      </w:r>
      <w:r w:rsidR="00F90D96" w:rsidRPr="009B4FC9">
        <w:t xml:space="preserve"> </w:t>
      </w:r>
      <w:r w:rsidR="00192C87" w:rsidRPr="009B4FC9">
        <w:t>động</w:t>
      </w:r>
      <w:r w:rsidR="00F90D96" w:rsidRPr="009B4FC9">
        <w:t xml:space="preserve"> </w:t>
      </w:r>
      <w:r w:rsidR="00192C87" w:rsidRPr="009B4FC9">
        <w:t>–</w:t>
      </w:r>
      <w:r w:rsidR="00F90D96" w:rsidRPr="009B4FC9">
        <w:t xml:space="preserve"> </w:t>
      </w:r>
      <w:r w:rsidR="00192C87" w:rsidRPr="009B4FC9">
        <w:t>việc</w:t>
      </w:r>
      <w:r w:rsidR="00F90D96" w:rsidRPr="009B4FC9">
        <w:t xml:space="preserve"> </w:t>
      </w:r>
      <w:r w:rsidR="00192C87" w:rsidRPr="009B4FC9">
        <w:t>làm</w:t>
      </w:r>
      <w:r w:rsidR="00F90D96" w:rsidRPr="009B4FC9">
        <w:t xml:space="preserve"> </w:t>
      </w:r>
      <w:r w:rsidR="00192C87" w:rsidRPr="009B4FC9">
        <w:t>trong</w:t>
      </w:r>
      <w:r w:rsidR="00F90D96" w:rsidRPr="009B4FC9">
        <w:t xml:space="preserve"> </w:t>
      </w:r>
      <w:r w:rsidR="00192C87" w:rsidRPr="009B4FC9">
        <w:t>tương</w:t>
      </w:r>
      <w:r w:rsidR="00F90D96" w:rsidRPr="009B4FC9">
        <w:t xml:space="preserve"> </w:t>
      </w:r>
      <w:r w:rsidR="00192C87" w:rsidRPr="009B4FC9">
        <w:t>lai.</w:t>
      </w:r>
    </w:p>
    <w:p w14:paraId="40DB7A87" w14:textId="3E74CF01" w:rsidR="00192C87" w:rsidRPr="009B4FC9" w:rsidRDefault="000F5692" w:rsidP="0042196A">
      <w:pPr>
        <w:spacing w:line="360" w:lineRule="auto"/>
        <w:ind w:firstLine="567"/>
      </w:pPr>
      <w:r w:rsidRPr="009B4FC9">
        <w:t xml:space="preserve">+ </w:t>
      </w:r>
      <w:r w:rsidR="00192C87" w:rsidRPr="009B4FC9">
        <w:t>Xác</w:t>
      </w:r>
      <w:r w:rsidR="00F90D96" w:rsidRPr="009B4FC9">
        <w:t xml:space="preserve"> </w:t>
      </w:r>
      <w:r w:rsidR="00192C87" w:rsidRPr="009B4FC9">
        <w:t>định</w:t>
      </w:r>
      <w:r w:rsidR="00F90D96" w:rsidRPr="009B4FC9">
        <w:t xml:space="preserve"> </w:t>
      </w:r>
      <w:r w:rsidR="00192C87" w:rsidRPr="009B4FC9">
        <w:t>nhóm</w:t>
      </w:r>
      <w:r w:rsidR="00F90D96" w:rsidRPr="009B4FC9">
        <w:t xml:space="preserve"> </w:t>
      </w:r>
      <w:r w:rsidR="00192C87" w:rsidRPr="009B4FC9">
        <w:t>dân</w:t>
      </w:r>
      <w:r w:rsidR="00F90D96" w:rsidRPr="009B4FC9">
        <w:t xml:space="preserve"> </w:t>
      </w:r>
      <w:r w:rsidR="00192C87" w:rsidRPr="009B4FC9">
        <w:t>số</w:t>
      </w:r>
      <w:r w:rsidR="00F90D96" w:rsidRPr="009B4FC9">
        <w:t xml:space="preserve"> </w:t>
      </w:r>
      <w:r w:rsidR="00192C87" w:rsidRPr="009B4FC9">
        <w:t>có</w:t>
      </w:r>
      <w:r w:rsidR="00F90D96" w:rsidRPr="009B4FC9">
        <w:t xml:space="preserve"> </w:t>
      </w:r>
      <w:r w:rsidR="00192C87" w:rsidRPr="009B4FC9">
        <w:t>nguy</w:t>
      </w:r>
      <w:r w:rsidR="00F90D96" w:rsidRPr="009B4FC9">
        <w:t xml:space="preserve"> </w:t>
      </w:r>
      <w:r w:rsidR="00192C87" w:rsidRPr="009B4FC9">
        <w:t>cơ</w:t>
      </w:r>
      <w:r w:rsidR="00F90D96" w:rsidRPr="009B4FC9">
        <w:t xml:space="preserve"> </w:t>
      </w:r>
      <w:r w:rsidR="00192C87" w:rsidRPr="009B4FC9">
        <w:t>thất</w:t>
      </w:r>
      <w:r w:rsidR="00F90D96" w:rsidRPr="009B4FC9">
        <w:t xml:space="preserve"> </w:t>
      </w:r>
      <w:r w:rsidR="00192C87" w:rsidRPr="009B4FC9">
        <w:t>nghiệp</w:t>
      </w:r>
      <w:r w:rsidR="00F90D96" w:rsidRPr="009B4FC9">
        <w:t xml:space="preserve"> </w:t>
      </w:r>
      <w:r w:rsidR="00192C87" w:rsidRPr="009B4FC9">
        <w:t>cao</w:t>
      </w:r>
      <w:r w:rsidR="00F90D96" w:rsidRPr="009B4FC9">
        <w:t xml:space="preserve"> </w:t>
      </w:r>
      <w:r w:rsidR="00192C87" w:rsidRPr="009B4FC9">
        <w:t>để</w:t>
      </w:r>
      <w:r w:rsidR="00F90D96" w:rsidRPr="009B4FC9">
        <w:t xml:space="preserve"> </w:t>
      </w:r>
      <w:r w:rsidR="00192C87" w:rsidRPr="009B4FC9">
        <w:t>đưa</w:t>
      </w:r>
      <w:r w:rsidR="00F90D96" w:rsidRPr="009B4FC9">
        <w:t xml:space="preserve"> </w:t>
      </w:r>
      <w:r w:rsidR="00192C87" w:rsidRPr="009B4FC9">
        <w:t>ra</w:t>
      </w:r>
      <w:r w:rsidR="00F90D96" w:rsidRPr="009B4FC9">
        <w:t xml:space="preserve"> </w:t>
      </w:r>
      <w:r w:rsidR="00192C87" w:rsidRPr="009B4FC9">
        <w:t>giải</w:t>
      </w:r>
      <w:r w:rsidR="00F90D96" w:rsidRPr="009B4FC9">
        <w:t xml:space="preserve"> </w:t>
      </w:r>
      <w:r w:rsidR="00192C87" w:rsidRPr="009B4FC9">
        <w:t>pháp</w:t>
      </w:r>
      <w:r w:rsidR="00F90D96" w:rsidRPr="009B4FC9">
        <w:t xml:space="preserve"> </w:t>
      </w:r>
      <w:r w:rsidR="00192C87" w:rsidRPr="009B4FC9">
        <w:t>can</w:t>
      </w:r>
      <w:r w:rsidR="00F90D96" w:rsidRPr="009B4FC9">
        <w:t xml:space="preserve"> </w:t>
      </w:r>
      <w:r w:rsidR="00192C87" w:rsidRPr="009B4FC9">
        <w:t>thiệp</w:t>
      </w:r>
      <w:r w:rsidR="00F90D96" w:rsidRPr="009B4FC9">
        <w:t xml:space="preserve"> </w:t>
      </w:r>
      <w:r w:rsidR="00192C87" w:rsidRPr="009B4FC9">
        <w:t>sớm.</w:t>
      </w:r>
    </w:p>
    <w:p w14:paraId="3EF85B6B" w14:textId="72BA97BD" w:rsidR="00192C87" w:rsidRPr="009B4FC9" w:rsidRDefault="000F5692" w:rsidP="0042196A">
      <w:pPr>
        <w:spacing w:line="360" w:lineRule="auto"/>
        <w:ind w:firstLine="567"/>
      </w:pPr>
      <w:r w:rsidRPr="009B4FC9">
        <w:t xml:space="preserve">+ </w:t>
      </w:r>
      <w:r w:rsidR="00192C87" w:rsidRPr="009B4FC9">
        <w:t>Phân</w:t>
      </w:r>
      <w:r w:rsidR="00F90D96" w:rsidRPr="009B4FC9">
        <w:t xml:space="preserve"> </w:t>
      </w:r>
      <w:r w:rsidR="00192C87" w:rsidRPr="009B4FC9">
        <w:t>tích</w:t>
      </w:r>
      <w:r w:rsidR="00F90D96" w:rsidRPr="009B4FC9">
        <w:t xml:space="preserve"> </w:t>
      </w:r>
      <w:r w:rsidR="00192C87" w:rsidRPr="009B4FC9">
        <w:t>so</w:t>
      </w:r>
      <w:r w:rsidR="00F90D96" w:rsidRPr="009B4FC9">
        <w:t xml:space="preserve"> </w:t>
      </w:r>
      <w:r w:rsidR="00192C87" w:rsidRPr="009B4FC9">
        <w:t>sánh</w:t>
      </w:r>
      <w:r w:rsidR="00F90D96" w:rsidRPr="009B4FC9">
        <w:t xml:space="preserve"> </w:t>
      </w:r>
      <w:r w:rsidR="00192C87" w:rsidRPr="009B4FC9">
        <w:t>giữa</w:t>
      </w:r>
      <w:r w:rsidR="00F90D96" w:rsidRPr="009B4FC9">
        <w:t xml:space="preserve"> </w:t>
      </w:r>
      <w:r w:rsidR="00192C87" w:rsidRPr="009B4FC9">
        <w:t>các</w:t>
      </w:r>
      <w:r w:rsidR="00F90D96" w:rsidRPr="009B4FC9">
        <w:t xml:space="preserve"> </w:t>
      </w:r>
      <w:r w:rsidR="00192C87" w:rsidRPr="009B4FC9">
        <w:t>quốc</w:t>
      </w:r>
      <w:r w:rsidR="00F90D96" w:rsidRPr="009B4FC9">
        <w:t xml:space="preserve"> </w:t>
      </w:r>
      <w:r w:rsidR="00192C87" w:rsidRPr="009B4FC9">
        <w:t>gia</w:t>
      </w:r>
      <w:r w:rsidR="00F90D96" w:rsidRPr="009B4FC9">
        <w:t xml:space="preserve"> </w:t>
      </w:r>
      <w:r w:rsidR="00192C87" w:rsidRPr="009B4FC9">
        <w:t>trong</w:t>
      </w:r>
      <w:r w:rsidR="00F90D96" w:rsidRPr="009B4FC9">
        <w:t xml:space="preserve"> </w:t>
      </w:r>
      <w:r w:rsidR="00192C87" w:rsidRPr="009B4FC9">
        <w:t>cùng</w:t>
      </w:r>
      <w:r w:rsidR="00F90D96" w:rsidRPr="009B4FC9">
        <w:t xml:space="preserve"> </w:t>
      </w:r>
      <w:r w:rsidR="00192C87" w:rsidRPr="009B4FC9">
        <w:t>khu</w:t>
      </w:r>
      <w:r w:rsidR="00F90D96" w:rsidRPr="009B4FC9">
        <w:t xml:space="preserve"> </w:t>
      </w:r>
      <w:r w:rsidR="00192C87" w:rsidRPr="009B4FC9">
        <w:t>vực</w:t>
      </w:r>
      <w:r w:rsidR="00F90D96" w:rsidRPr="009B4FC9">
        <w:t xml:space="preserve"> </w:t>
      </w:r>
      <w:r w:rsidR="00192C87" w:rsidRPr="009B4FC9">
        <w:t>hoặc</w:t>
      </w:r>
      <w:r w:rsidR="00F90D96" w:rsidRPr="009B4FC9">
        <w:t xml:space="preserve"> </w:t>
      </w:r>
      <w:r w:rsidR="00192C87" w:rsidRPr="009B4FC9">
        <w:t>theo</w:t>
      </w:r>
      <w:r w:rsidR="00F90D96" w:rsidRPr="009B4FC9">
        <w:t xml:space="preserve"> </w:t>
      </w:r>
      <w:r w:rsidR="00192C87" w:rsidRPr="009B4FC9">
        <w:t>trình</w:t>
      </w:r>
      <w:r w:rsidR="00F90D96" w:rsidRPr="009B4FC9">
        <w:t xml:space="preserve"> </w:t>
      </w:r>
      <w:r w:rsidR="00192C87" w:rsidRPr="009B4FC9">
        <w:t>độ</w:t>
      </w:r>
      <w:r w:rsidR="00F90D96" w:rsidRPr="009B4FC9">
        <w:t xml:space="preserve"> </w:t>
      </w:r>
      <w:r w:rsidR="00192C87" w:rsidRPr="009B4FC9">
        <w:t>phát</w:t>
      </w:r>
      <w:r w:rsidR="00F90D96" w:rsidRPr="009B4FC9">
        <w:t xml:space="preserve"> </w:t>
      </w:r>
      <w:r w:rsidR="00192C87" w:rsidRPr="009B4FC9">
        <w:t>triển.</w:t>
      </w:r>
    </w:p>
    <w:p w14:paraId="58D7F18F" w14:textId="58D89669" w:rsidR="00192C87" w:rsidRPr="009B4FC9" w:rsidRDefault="00192C87" w:rsidP="0042196A">
      <w:pPr>
        <w:spacing w:line="360" w:lineRule="auto"/>
        <w:ind w:firstLine="567"/>
      </w:pPr>
      <w:r w:rsidRPr="009B4FC9">
        <w:t>Với</w:t>
      </w:r>
      <w:r w:rsidR="00F90D96" w:rsidRPr="009B4FC9">
        <w:t xml:space="preserve"> </w:t>
      </w:r>
      <w:r w:rsidRPr="009B4FC9">
        <w:t>vai</w:t>
      </w:r>
      <w:r w:rsidR="00F90D96" w:rsidRPr="009B4FC9">
        <w:t xml:space="preserve"> </w:t>
      </w:r>
      <w:r w:rsidRPr="009B4FC9">
        <w:t>trò</w:t>
      </w:r>
      <w:r w:rsidR="00F90D96" w:rsidRPr="009B4FC9">
        <w:t xml:space="preserve"> </w:t>
      </w:r>
      <w:r w:rsidRPr="009B4FC9">
        <w:t>là</w:t>
      </w:r>
      <w:r w:rsidR="00F90D96" w:rsidRPr="009B4FC9">
        <w:t xml:space="preserve"> </w:t>
      </w:r>
      <w:r w:rsidRPr="009B4FC9">
        <w:t>một</w:t>
      </w:r>
      <w:r w:rsidR="00F90D96" w:rsidRPr="009B4FC9">
        <w:t xml:space="preserve"> </w:t>
      </w:r>
      <w:r w:rsidRPr="009B4FC9">
        <w:t>trong</w:t>
      </w:r>
      <w:r w:rsidR="00F90D96" w:rsidRPr="009B4FC9">
        <w:t xml:space="preserve"> </w:t>
      </w:r>
      <w:r w:rsidRPr="009B4FC9">
        <w:t>những</w:t>
      </w:r>
      <w:r w:rsidR="00F90D96" w:rsidRPr="009B4FC9">
        <w:t xml:space="preserve"> </w:t>
      </w:r>
      <w:r w:rsidRPr="009B4FC9">
        <w:t>tính</w:t>
      </w:r>
      <w:r w:rsidR="00F90D96" w:rsidRPr="009B4FC9">
        <w:t xml:space="preserve"> </w:t>
      </w:r>
      <w:r w:rsidRPr="009B4FC9">
        <w:t>năng</w:t>
      </w:r>
      <w:r w:rsidR="00F90D96" w:rsidRPr="009B4FC9">
        <w:t xml:space="preserve"> </w:t>
      </w:r>
      <w:r w:rsidRPr="009B4FC9">
        <w:t>cốt</w:t>
      </w:r>
      <w:r w:rsidR="00F90D96" w:rsidRPr="009B4FC9">
        <w:t xml:space="preserve"> </w:t>
      </w:r>
      <w:r w:rsidRPr="009B4FC9">
        <w:t>lõi</w:t>
      </w:r>
      <w:r w:rsidR="00F90D96" w:rsidRPr="009B4FC9">
        <w:t xml:space="preserve"> </w:t>
      </w:r>
      <w:r w:rsidRPr="009B4FC9">
        <w:t>của</w:t>
      </w:r>
      <w:r w:rsidR="00F90D96" w:rsidRPr="009B4FC9">
        <w:t xml:space="preserve"> </w:t>
      </w:r>
      <w:r w:rsidRPr="009B4FC9">
        <w:t>hệ</w:t>
      </w:r>
      <w:r w:rsidR="00F90D96" w:rsidRPr="009B4FC9">
        <w:t xml:space="preserve"> </w:t>
      </w:r>
      <w:r w:rsidRPr="009B4FC9">
        <w:t>thống,</w:t>
      </w:r>
      <w:r w:rsidR="00F90D96" w:rsidRPr="009B4FC9">
        <w:t xml:space="preserve"> </w:t>
      </w:r>
      <w:r w:rsidRPr="009B4FC9">
        <w:t>chức</w:t>
      </w:r>
      <w:r w:rsidR="00F90D96" w:rsidRPr="009B4FC9">
        <w:t xml:space="preserve"> </w:t>
      </w:r>
      <w:r w:rsidRPr="009B4FC9">
        <w:t>năng</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không</w:t>
      </w:r>
      <w:r w:rsidR="00F90D96" w:rsidRPr="009B4FC9">
        <w:t xml:space="preserve"> </w:t>
      </w:r>
      <w:r w:rsidRPr="009B4FC9">
        <w:t>chỉ</w:t>
      </w:r>
      <w:r w:rsidR="00F90D96" w:rsidRPr="009B4FC9">
        <w:t xml:space="preserve"> </w:t>
      </w:r>
      <w:r w:rsidRPr="009B4FC9">
        <w:t>hỗ</w:t>
      </w:r>
      <w:r w:rsidR="00F90D96" w:rsidRPr="009B4FC9">
        <w:t xml:space="preserve"> </w:t>
      </w:r>
      <w:r w:rsidRPr="009B4FC9">
        <w:t>trợ</w:t>
      </w:r>
      <w:r w:rsidR="00F90D96" w:rsidRPr="009B4FC9">
        <w:t xml:space="preserve"> </w:t>
      </w:r>
      <w:r w:rsidRPr="009B4FC9">
        <w:t>phân</w:t>
      </w:r>
      <w:r w:rsidR="00F90D96" w:rsidRPr="009B4FC9">
        <w:t xml:space="preserve"> </w:t>
      </w:r>
      <w:r w:rsidRPr="009B4FC9">
        <w:t>tích</w:t>
      </w:r>
      <w:r w:rsidR="00F90D96" w:rsidRPr="009B4FC9">
        <w:t xml:space="preserve"> </w:t>
      </w:r>
      <w:r w:rsidRPr="009B4FC9">
        <w:t>dữ</w:t>
      </w:r>
      <w:r w:rsidR="00F90D96" w:rsidRPr="009B4FC9">
        <w:t xml:space="preserve"> </w:t>
      </w:r>
      <w:r w:rsidRPr="009B4FC9">
        <w:t>liệu</w:t>
      </w:r>
      <w:r w:rsidR="00F90D96" w:rsidRPr="009B4FC9">
        <w:t xml:space="preserve"> </w:t>
      </w:r>
      <w:r w:rsidRPr="009B4FC9">
        <w:t>một</w:t>
      </w:r>
      <w:r w:rsidR="00F90D96" w:rsidRPr="009B4FC9">
        <w:t xml:space="preserve"> </w:t>
      </w:r>
      <w:r w:rsidRPr="009B4FC9">
        <w:t>cách</w:t>
      </w:r>
      <w:r w:rsidR="00F90D96" w:rsidRPr="009B4FC9">
        <w:t xml:space="preserve"> </w:t>
      </w:r>
      <w:r w:rsidRPr="009B4FC9">
        <w:t>chi</w:t>
      </w:r>
      <w:r w:rsidR="00F90D96" w:rsidRPr="009B4FC9">
        <w:t xml:space="preserve"> </w:t>
      </w:r>
      <w:r w:rsidRPr="009B4FC9">
        <w:t>tiết,</w:t>
      </w:r>
      <w:r w:rsidR="00F90D96" w:rsidRPr="009B4FC9">
        <w:t xml:space="preserve"> </w:t>
      </w:r>
      <w:r w:rsidRPr="009B4FC9">
        <w:t>mà</w:t>
      </w:r>
      <w:r w:rsidR="00F90D96" w:rsidRPr="009B4FC9">
        <w:t xml:space="preserve"> </w:t>
      </w:r>
      <w:r w:rsidRPr="009B4FC9">
        <w:t>còn</w:t>
      </w:r>
      <w:r w:rsidR="00F90D96" w:rsidRPr="009B4FC9">
        <w:t xml:space="preserve"> </w:t>
      </w:r>
      <w:r w:rsidRPr="009B4FC9">
        <w:t>góp</w:t>
      </w:r>
      <w:r w:rsidR="00F90D96" w:rsidRPr="009B4FC9">
        <w:t xml:space="preserve"> </w:t>
      </w:r>
      <w:r w:rsidRPr="009B4FC9">
        <w:t>phần</w:t>
      </w:r>
      <w:r w:rsidR="00F90D96" w:rsidRPr="009B4FC9">
        <w:t xml:space="preserve"> </w:t>
      </w:r>
      <w:r w:rsidRPr="009B4FC9">
        <w:t>vào</w:t>
      </w:r>
      <w:r w:rsidR="00F90D96" w:rsidRPr="009B4FC9">
        <w:t xml:space="preserve"> </w:t>
      </w:r>
      <w:r w:rsidRPr="009B4FC9">
        <w:t>việc</w:t>
      </w:r>
      <w:r w:rsidR="00F90D96" w:rsidRPr="009B4FC9">
        <w:t xml:space="preserve"> </w:t>
      </w:r>
      <w:r w:rsidRPr="009B4FC9">
        <w:t>thúc</w:t>
      </w:r>
      <w:r w:rsidR="00F90D96" w:rsidRPr="009B4FC9">
        <w:t xml:space="preserve"> </w:t>
      </w:r>
      <w:r w:rsidRPr="009B4FC9">
        <w:t>đẩy</w:t>
      </w:r>
      <w:r w:rsidR="00F90D96" w:rsidRPr="009B4FC9">
        <w:t xml:space="preserve"> </w:t>
      </w:r>
      <w:r w:rsidRPr="009B4FC9">
        <w:t>quy</w:t>
      </w:r>
      <w:r w:rsidR="00F90D96" w:rsidRPr="009B4FC9">
        <w:t xml:space="preserve"> </w:t>
      </w:r>
      <w:r w:rsidRPr="009B4FC9">
        <w:t>hoạch</w:t>
      </w:r>
      <w:r w:rsidR="00F90D96" w:rsidRPr="009B4FC9">
        <w:t xml:space="preserve"> </w:t>
      </w:r>
      <w:r w:rsidRPr="009B4FC9">
        <w:t>phát</w:t>
      </w:r>
      <w:r w:rsidR="00F90D96" w:rsidRPr="009B4FC9">
        <w:t xml:space="preserve"> </w:t>
      </w:r>
      <w:r w:rsidRPr="009B4FC9">
        <w:t>triển</w:t>
      </w:r>
      <w:r w:rsidR="00F90D96" w:rsidRPr="009B4FC9">
        <w:t xml:space="preserve"> </w:t>
      </w:r>
      <w:r w:rsidRPr="009B4FC9">
        <w:t>kinh</w:t>
      </w:r>
      <w:r w:rsidR="00F90D96" w:rsidRPr="009B4FC9">
        <w:t xml:space="preserve"> </w:t>
      </w:r>
      <w:r w:rsidRPr="009B4FC9">
        <w:t>tế</w:t>
      </w:r>
      <w:r w:rsidR="00F90D96" w:rsidRPr="009B4FC9">
        <w:t xml:space="preserve"> </w:t>
      </w:r>
      <w:r w:rsidRPr="009B4FC9">
        <w:t>–</w:t>
      </w:r>
      <w:r w:rsidR="00F90D96" w:rsidRPr="009B4FC9">
        <w:t xml:space="preserve"> </w:t>
      </w:r>
      <w:r w:rsidRPr="009B4FC9">
        <w:t>xã</w:t>
      </w:r>
      <w:r w:rsidR="00F90D96" w:rsidRPr="009B4FC9">
        <w:t xml:space="preserve"> </w:t>
      </w:r>
      <w:r w:rsidRPr="009B4FC9">
        <w:t>hội</w:t>
      </w:r>
      <w:r w:rsidR="00F90D96" w:rsidRPr="009B4FC9">
        <w:t xml:space="preserve"> </w:t>
      </w:r>
      <w:r w:rsidRPr="009B4FC9">
        <w:t>bền</w:t>
      </w:r>
      <w:r w:rsidR="00F90D96" w:rsidRPr="009B4FC9">
        <w:t xml:space="preserve"> </w:t>
      </w:r>
      <w:r w:rsidRPr="009B4FC9">
        <w:t>vững,</w:t>
      </w:r>
      <w:r w:rsidR="00F90D96" w:rsidRPr="009B4FC9">
        <w:t xml:space="preserve"> </w:t>
      </w:r>
      <w:r w:rsidRPr="009B4FC9">
        <w:t>từ</w:t>
      </w:r>
      <w:r w:rsidR="00F90D96" w:rsidRPr="009B4FC9">
        <w:t xml:space="preserve"> </w:t>
      </w:r>
      <w:r w:rsidRPr="009B4FC9">
        <w:t>cấp</w:t>
      </w:r>
      <w:r w:rsidR="00F90D96" w:rsidRPr="009B4FC9">
        <w:t xml:space="preserve"> </w:t>
      </w:r>
      <w:r w:rsidRPr="009B4FC9">
        <w:t>độ</w:t>
      </w:r>
      <w:r w:rsidR="00F90D96" w:rsidRPr="009B4FC9">
        <w:t xml:space="preserve"> </w:t>
      </w:r>
      <w:r w:rsidRPr="009B4FC9">
        <w:t>quốc</w:t>
      </w:r>
      <w:r w:rsidR="00F90D96" w:rsidRPr="009B4FC9">
        <w:t xml:space="preserve"> </w:t>
      </w:r>
      <w:r w:rsidRPr="009B4FC9">
        <w:t>gia</w:t>
      </w:r>
      <w:r w:rsidR="00F90D96" w:rsidRPr="009B4FC9">
        <w:t xml:space="preserve"> </w:t>
      </w:r>
      <w:r w:rsidRPr="009B4FC9">
        <w:t>đến</w:t>
      </w:r>
      <w:r w:rsidR="00F90D96" w:rsidRPr="009B4FC9">
        <w:t xml:space="preserve"> </w:t>
      </w:r>
      <w:r w:rsidRPr="009B4FC9">
        <w:t>toàn</w:t>
      </w:r>
      <w:r w:rsidR="00F90D96" w:rsidRPr="009B4FC9">
        <w:t xml:space="preserve"> </w:t>
      </w:r>
      <w:r w:rsidRPr="009B4FC9">
        <w:t>cầu.</w:t>
      </w:r>
    </w:p>
    <w:p w14:paraId="3C8C0A3C" w14:textId="6778F153" w:rsidR="00896539" w:rsidRPr="009B4FC9" w:rsidRDefault="005220AE" w:rsidP="0042196A">
      <w:pPr>
        <w:pStyle w:val="Heading4"/>
        <w:spacing w:line="360" w:lineRule="auto"/>
        <w:rPr>
          <w:i w:val="0"/>
          <w:iCs w:val="0"/>
        </w:rPr>
      </w:pPr>
      <w:bookmarkStart w:id="64" w:name="_Toc199717893"/>
      <w:r w:rsidRPr="009B4FC9">
        <w:rPr>
          <w:i w:val="0"/>
          <w:iCs w:val="0"/>
        </w:rPr>
        <w:lastRenderedPageBreak/>
        <w:t xml:space="preserve">3.1.1.2 </w:t>
      </w:r>
      <w:r w:rsidR="00896539" w:rsidRPr="009B4FC9">
        <w:rPr>
          <w:i w:val="0"/>
          <w:iCs w:val="0"/>
        </w:rPr>
        <w:t>Chức</w:t>
      </w:r>
      <w:r w:rsidR="00F90D96" w:rsidRPr="009B4FC9">
        <w:rPr>
          <w:i w:val="0"/>
          <w:iCs w:val="0"/>
        </w:rPr>
        <w:t xml:space="preserve"> </w:t>
      </w:r>
      <w:r w:rsidR="00896539" w:rsidRPr="009B4FC9">
        <w:rPr>
          <w:i w:val="0"/>
          <w:iCs w:val="0"/>
        </w:rPr>
        <w:t>năng</w:t>
      </w:r>
      <w:r w:rsidR="00F90D96" w:rsidRPr="009B4FC9">
        <w:rPr>
          <w:i w:val="0"/>
          <w:iCs w:val="0"/>
        </w:rPr>
        <w:t xml:space="preserve"> </w:t>
      </w:r>
      <w:r w:rsidR="00C65023" w:rsidRPr="009B4FC9">
        <w:rPr>
          <w:i w:val="0"/>
          <w:iCs w:val="0"/>
        </w:rPr>
        <w:t xml:space="preserve">phân tích </w:t>
      </w:r>
      <w:r w:rsidR="00896539" w:rsidRPr="009B4FC9">
        <w:rPr>
          <w:i w:val="0"/>
          <w:iCs w:val="0"/>
        </w:rPr>
        <w:t>dữ</w:t>
      </w:r>
      <w:r w:rsidR="00F90D96" w:rsidRPr="009B4FC9">
        <w:rPr>
          <w:i w:val="0"/>
          <w:iCs w:val="0"/>
        </w:rPr>
        <w:t xml:space="preserve"> </w:t>
      </w:r>
      <w:r w:rsidR="00896539" w:rsidRPr="009B4FC9">
        <w:rPr>
          <w:i w:val="0"/>
          <w:iCs w:val="0"/>
        </w:rPr>
        <w:t>liệu</w:t>
      </w:r>
      <w:bookmarkEnd w:id="64"/>
    </w:p>
    <w:p w14:paraId="76FBD4AA" w14:textId="17A76C48" w:rsidR="00C14BB1" w:rsidRPr="009B4FC9" w:rsidRDefault="00C14BB1" w:rsidP="0042196A">
      <w:pPr>
        <w:spacing w:line="360" w:lineRule="auto"/>
      </w:pPr>
      <w:r w:rsidRPr="009B4FC9">
        <w:rPr>
          <w:noProof/>
        </w:rPr>
        <w:drawing>
          <wp:inline distT="0" distB="0" distL="0" distR="0" wp14:anchorId="0CF1BB82" wp14:editId="771F5278">
            <wp:extent cx="5939790" cy="3592285"/>
            <wp:effectExtent l="0" t="0" r="3810" b="8255"/>
            <wp:docPr id="115398921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89211" name="Picture 1" descr="A diagram of a company&#10;&#10;AI-generated content may be incorrect."/>
                    <pic:cNvPicPr/>
                  </pic:nvPicPr>
                  <pic:blipFill>
                    <a:blip r:embed="rId31"/>
                    <a:stretch>
                      <a:fillRect/>
                    </a:stretch>
                  </pic:blipFill>
                  <pic:spPr>
                    <a:xfrm>
                      <a:off x="0" y="0"/>
                      <a:ext cx="5939790" cy="3592285"/>
                    </a:xfrm>
                    <a:prstGeom prst="rect">
                      <a:avLst/>
                    </a:prstGeom>
                  </pic:spPr>
                </pic:pic>
              </a:graphicData>
            </a:graphic>
          </wp:inline>
        </w:drawing>
      </w:r>
    </w:p>
    <w:p w14:paraId="19A55224" w14:textId="346179E0" w:rsidR="00C14BB1" w:rsidRPr="009B4FC9" w:rsidRDefault="00C14BB1" w:rsidP="0042196A">
      <w:pPr>
        <w:pStyle w:val="Caption"/>
        <w:spacing w:line="360" w:lineRule="auto"/>
        <w:rPr>
          <w:i w:val="0"/>
          <w:iCs w:val="0"/>
        </w:rPr>
      </w:pPr>
      <w:bookmarkStart w:id="65" w:name="_Toc199717847"/>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2</w:t>
      </w:r>
      <w:r w:rsidRPr="009B4FC9">
        <w:rPr>
          <w:i w:val="0"/>
          <w:iCs w:val="0"/>
        </w:rPr>
        <w:fldChar w:fldCharType="end"/>
      </w:r>
      <w:r w:rsidRPr="009B4FC9">
        <w:rPr>
          <w:i w:val="0"/>
          <w:iCs w:val="0"/>
        </w:rPr>
        <w:t xml:space="preserve"> Sơ đồ cấu trúc dữ liệu</w:t>
      </w:r>
      <w:bookmarkEnd w:id="65"/>
    </w:p>
    <w:p w14:paraId="1866F7C9" w14:textId="77777777" w:rsidR="00AC7851" w:rsidRPr="009B4FC9" w:rsidRDefault="00AC7851" w:rsidP="0042196A">
      <w:pPr>
        <w:spacing w:line="360" w:lineRule="auto"/>
        <w:ind w:firstLine="567"/>
      </w:pPr>
      <w:r w:rsidRPr="009B4FC9">
        <w:t>Chức năng Phân tích dữ liệu là một trong những thành phần then chốt của hệ thống, đóng vai trò như một công cụ phân tích chuyên sâu, cho phép người dùng trực tiếp truy cập, quan sát và so sánh tỷ lệ thất nghiệp giữa nhiều quốc gia trong giai đoạn từ năm 2014 đến 2024. Tính năng này hỗ trợ hiệu quả cho quá trình nghiên cứu và đánh giá dữ liệu kinh tế – xã hội một cách trực quan, chính xác và có chiều sâu.</w:t>
      </w:r>
    </w:p>
    <w:p w14:paraId="413C8AB9" w14:textId="77777777" w:rsidR="00AC7851" w:rsidRPr="00F539A4" w:rsidRDefault="00AC7851" w:rsidP="00645B03">
      <w:pPr>
        <w:pStyle w:val="ListParagraph"/>
        <w:numPr>
          <w:ilvl w:val="0"/>
          <w:numId w:val="42"/>
        </w:numPr>
        <w:spacing w:line="360" w:lineRule="auto"/>
      </w:pPr>
      <w:r w:rsidRPr="00F539A4">
        <w:t>Giao diện tương tác và bộ lọc linh hoạt</w:t>
      </w:r>
    </w:p>
    <w:p w14:paraId="4AA2B798" w14:textId="77777777" w:rsidR="00AC7851" w:rsidRPr="009B4FC9" w:rsidRDefault="00AC7851" w:rsidP="0042196A">
      <w:pPr>
        <w:spacing w:line="360" w:lineRule="auto"/>
        <w:ind w:firstLine="567"/>
      </w:pPr>
      <w:r w:rsidRPr="009B4FC9">
        <w:t>Ngay khi truy cập vào chức năng phân tích, người dùng được cung cấp một bộ lọc động, cho phép chọn nhiều điều kiện kết hợp gồm:</w:t>
      </w:r>
    </w:p>
    <w:p w14:paraId="36298CB8" w14:textId="77777777" w:rsidR="000657DD" w:rsidRPr="009B4FC9" w:rsidRDefault="000657DD" w:rsidP="0042196A">
      <w:pPr>
        <w:pStyle w:val="ListParagraph"/>
        <w:spacing w:line="360" w:lineRule="auto"/>
        <w:ind w:left="567"/>
      </w:pPr>
      <w:r w:rsidRPr="009B4FC9">
        <w:t xml:space="preserve">+ </w:t>
      </w:r>
      <w:r w:rsidR="00AC7851" w:rsidRPr="009B4FC9">
        <w:t>Quốc gia</w:t>
      </w:r>
    </w:p>
    <w:p w14:paraId="048C9F95" w14:textId="1C301D69" w:rsidR="00AC7851" w:rsidRPr="009B4FC9" w:rsidRDefault="000657DD" w:rsidP="0042196A">
      <w:pPr>
        <w:pStyle w:val="ListParagraph"/>
        <w:spacing w:line="360" w:lineRule="auto"/>
        <w:ind w:left="567"/>
      </w:pPr>
      <w:r w:rsidRPr="009B4FC9">
        <w:t xml:space="preserve">+ </w:t>
      </w:r>
      <w:r w:rsidR="00AC7851" w:rsidRPr="009B4FC9">
        <w:t>Nhóm độ tuổi</w:t>
      </w:r>
    </w:p>
    <w:p w14:paraId="21D2CBBB" w14:textId="772E3CEA" w:rsidR="00AC7851" w:rsidRPr="009B4FC9" w:rsidRDefault="000657DD" w:rsidP="0042196A">
      <w:pPr>
        <w:pStyle w:val="ListParagraph"/>
        <w:spacing w:line="360" w:lineRule="auto"/>
        <w:ind w:left="567"/>
      </w:pPr>
      <w:r w:rsidRPr="009B4FC9">
        <w:t xml:space="preserve">+ </w:t>
      </w:r>
      <w:r w:rsidR="00AC7851" w:rsidRPr="009B4FC9">
        <w:t>Giới tính</w:t>
      </w:r>
    </w:p>
    <w:p w14:paraId="2EDE8C0B" w14:textId="15264F56" w:rsidR="00AC7851" w:rsidRPr="009B4FC9" w:rsidRDefault="000657DD" w:rsidP="0042196A">
      <w:pPr>
        <w:pStyle w:val="ListParagraph"/>
        <w:spacing w:line="360" w:lineRule="auto"/>
        <w:ind w:left="567"/>
      </w:pPr>
      <w:r w:rsidRPr="009B4FC9">
        <w:t xml:space="preserve">+ </w:t>
      </w:r>
      <w:r w:rsidR="00AC7851" w:rsidRPr="009B4FC9">
        <w:t>Khoảng thời gian</w:t>
      </w:r>
    </w:p>
    <w:p w14:paraId="2AAF43EF" w14:textId="43AC7F68" w:rsidR="00AC7851" w:rsidRPr="009B4FC9" w:rsidRDefault="00AC7851" w:rsidP="0042196A">
      <w:pPr>
        <w:spacing w:line="360" w:lineRule="auto"/>
        <w:ind w:firstLine="567"/>
      </w:pPr>
      <w:r w:rsidRPr="009B4FC9">
        <w:lastRenderedPageBreak/>
        <w:t>Điều này giúp người dùng tùy biến dữ liệu hiển thị theo nhu cầu nghiên cứu cụ thể</w:t>
      </w:r>
    </w:p>
    <w:p w14:paraId="20CDFBAC" w14:textId="77777777" w:rsidR="00AC7851" w:rsidRPr="009B4FC9" w:rsidRDefault="00AC7851" w:rsidP="0042196A">
      <w:pPr>
        <w:spacing w:line="360" w:lineRule="auto"/>
        <w:ind w:firstLine="567"/>
      </w:pPr>
      <w:r w:rsidRPr="009B4FC9">
        <w:t>Hệ thống sẽ xử lý truy vấn bằng cách trích xuất dữ liệu từ tập dữ liệu đã được huấn luyện và chuẩn hóa trước đó, nhằm tối ưu hiệu suất và đảm bảo độ chính xác cao. Quá trình xử lý diễn ra hoàn toàn tự động và có tốc độ phản hồi nhanh, ngay cả với các truy vấn dữ liệu phức tạp.</w:t>
      </w:r>
    </w:p>
    <w:p w14:paraId="41A22D25" w14:textId="06F0537E" w:rsidR="00933963" w:rsidRPr="00F539A4" w:rsidRDefault="00AC7851" w:rsidP="00645B03">
      <w:pPr>
        <w:pStyle w:val="ListParagraph"/>
        <w:numPr>
          <w:ilvl w:val="0"/>
          <w:numId w:val="42"/>
        </w:numPr>
        <w:spacing w:line="360" w:lineRule="auto"/>
      </w:pPr>
      <w:r w:rsidRPr="00F539A4">
        <w:t>Phân biệt giữa phân tích động và báo cáo tĩnh</w:t>
      </w:r>
      <w:r w:rsidR="000657DD" w:rsidRPr="00F539A4">
        <w:t>:</w:t>
      </w:r>
      <w:r w:rsidR="00A001D1" w:rsidRPr="00F539A4">
        <w:t xml:space="preserve"> </w:t>
      </w:r>
    </w:p>
    <w:p w14:paraId="3AC503B3" w14:textId="76BE3172" w:rsidR="00AC7851" w:rsidRPr="009B4FC9" w:rsidRDefault="00A110FE" w:rsidP="0042196A">
      <w:pPr>
        <w:spacing w:line="360" w:lineRule="auto"/>
        <w:ind w:firstLine="567"/>
      </w:pPr>
      <w:r w:rsidRPr="009B4FC9">
        <w:t xml:space="preserve">+ </w:t>
      </w:r>
      <w:r w:rsidR="00AC7851" w:rsidRPr="009B4FC9">
        <w:t>Phân tích dữ liệu động:</w:t>
      </w:r>
      <w:r w:rsidR="00AC7851" w:rsidRPr="009B4FC9">
        <w:br/>
      </w:r>
      <w:r w:rsidR="00933963" w:rsidRPr="009B4FC9">
        <w:t xml:space="preserve">        </w:t>
      </w:r>
      <w:r w:rsidR="00AC7851" w:rsidRPr="009B4FC9">
        <w:t xml:space="preserve">Người dùng tương tác trực tiếp với giao diện, điều chỉnh bộ lọc và thay đổi các điều kiện để quan sát tức thời sự thay đổi của biểu đồ. Biểu đồ hiển thị có thể tương tác </w:t>
      </w:r>
      <w:r w:rsidR="003E30AE" w:rsidRPr="009B4FC9">
        <w:t>n</w:t>
      </w:r>
      <w:r w:rsidR="00AC7851" w:rsidRPr="009B4FC9">
        <w:t>hư rê chuột để xem chi tiết giá trị từng năm.</w:t>
      </w:r>
    </w:p>
    <w:p w14:paraId="332BC2F8" w14:textId="14436CB3" w:rsidR="00AC7851" w:rsidRPr="009B4FC9" w:rsidRDefault="00A110FE" w:rsidP="0042196A">
      <w:pPr>
        <w:spacing w:line="360" w:lineRule="auto"/>
        <w:ind w:firstLine="567"/>
      </w:pPr>
      <w:r w:rsidRPr="009B4FC9">
        <w:t xml:space="preserve">+ </w:t>
      </w:r>
      <w:r w:rsidR="00AC7851" w:rsidRPr="009B4FC9">
        <w:t>Phân tích báo cáo tĩnh:</w:t>
      </w:r>
      <w:r w:rsidR="00AC7851" w:rsidRPr="009B4FC9">
        <w:br/>
      </w:r>
      <w:r w:rsidR="00F87E0D" w:rsidRPr="009B4FC9">
        <w:t xml:space="preserve">        </w:t>
      </w:r>
      <w:r w:rsidR="00AC7851" w:rsidRPr="009B4FC9">
        <w:t xml:space="preserve">Dữ liệu được tổng hợp và trình bày dưới dạng báo cáo cố định, không cho phép tương tác hoặc thay đổi điều kiện lọc. </w:t>
      </w:r>
    </w:p>
    <w:p w14:paraId="30E36EE0" w14:textId="3F23766F" w:rsidR="00AC7851" w:rsidRPr="009B4FC9" w:rsidRDefault="00A110FE" w:rsidP="0042196A">
      <w:pPr>
        <w:spacing w:line="360" w:lineRule="auto"/>
        <w:ind w:firstLine="567"/>
      </w:pPr>
      <w:r w:rsidRPr="009B4FC9">
        <w:t xml:space="preserve">+ </w:t>
      </w:r>
      <w:r w:rsidR="00AC7851" w:rsidRPr="009B4FC9">
        <w:t>Hiển thị biểu đồ trực quan</w:t>
      </w:r>
    </w:p>
    <w:p w14:paraId="2021457E" w14:textId="5C009E88" w:rsidR="00AC7851" w:rsidRPr="009B4FC9" w:rsidRDefault="00F87E0D" w:rsidP="0042196A">
      <w:pPr>
        <w:spacing w:line="360" w:lineRule="auto"/>
      </w:pPr>
      <w:r w:rsidRPr="009B4FC9">
        <w:t xml:space="preserve">        </w:t>
      </w:r>
      <w:r w:rsidR="00AC7851" w:rsidRPr="009B4FC9">
        <w:t>Sau khi người dùng hoàn tất các lựa chọn lọc, hệ thống sẽ hiển thị hai loại biểu đồ chính:</w:t>
      </w:r>
    </w:p>
    <w:p w14:paraId="3773BC81" w14:textId="1DBFAA9C" w:rsidR="00AC7851" w:rsidRPr="009B4FC9" w:rsidRDefault="00AC7851" w:rsidP="00645B03">
      <w:pPr>
        <w:pStyle w:val="ListParagraph"/>
        <w:numPr>
          <w:ilvl w:val="0"/>
          <w:numId w:val="44"/>
        </w:numPr>
        <w:spacing w:line="360" w:lineRule="auto"/>
      </w:pPr>
      <w:r w:rsidRPr="009B4FC9">
        <w:t>Biểu đồ đường (Line Chart): Thể hiện xu hướng biến động tỷ lệ thất nghiệp qua các năm.</w:t>
      </w:r>
    </w:p>
    <w:p w14:paraId="6E137082" w14:textId="0401C308" w:rsidR="00AC7851" w:rsidRPr="009B4FC9" w:rsidRDefault="00AC7851" w:rsidP="00645B03">
      <w:pPr>
        <w:pStyle w:val="ListParagraph"/>
        <w:numPr>
          <w:ilvl w:val="0"/>
          <w:numId w:val="44"/>
        </w:numPr>
        <w:spacing w:line="360" w:lineRule="auto"/>
      </w:pPr>
      <w:r w:rsidRPr="009B4FC9">
        <w:t>Biểu đồ cột (Bar Chart): So sánh dữ liệu giữa các quốc gia tại từng thời điểm cụ thể.</w:t>
      </w:r>
    </w:p>
    <w:p w14:paraId="7AD02EA6" w14:textId="66E5A5DD" w:rsidR="00AC7851" w:rsidRPr="009B4FC9" w:rsidRDefault="00AC7851" w:rsidP="00645B03">
      <w:pPr>
        <w:pStyle w:val="ListParagraph"/>
        <w:numPr>
          <w:ilvl w:val="0"/>
          <w:numId w:val="44"/>
        </w:numPr>
        <w:spacing w:line="360" w:lineRule="auto"/>
      </w:pPr>
      <w:r w:rsidRPr="009B4FC9">
        <w:t>Cả hai biểu đồ đều hỗ trợ khả năng tương tác, cho phép người dùng xem giá trị cụ thể của từng điểm dữ liệu, đồng thời được thiết kế với giao diện rõ ràng, tối ưu hóa trải nghiệm người dùng.</w:t>
      </w:r>
    </w:p>
    <w:p w14:paraId="1F9A8739" w14:textId="77777777" w:rsidR="00AC7851" w:rsidRPr="00F539A4" w:rsidRDefault="00AC7851" w:rsidP="0042196A">
      <w:pPr>
        <w:spacing w:line="360" w:lineRule="auto"/>
        <w:ind w:firstLine="567"/>
      </w:pPr>
      <w:r w:rsidRPr="00F539A4">
        <w:t>Bảo đảm tính toàn vẹn dữ liệu hiển thị</w:t>
      </w:r>
    </w:p>
    <w:p w14:paraId="0642655C" w14:textId="77777777" w:rsidR="00AC7851" w:rsidRPr="009B4FC9" w:rsidRDefault="00AC7851" w:rsidP="0042196A">
      <w:pPr>
        <w:spacing w:line="360" w:lineRule="auto"/>
        <w:ind w:firstLine="567"/>
      </w:pPr>
      <w:r w:rsidRPr="009B4FC9">
        <w:t xml:space="preserve">Một ưu điểm nổi bật khác là hệ thống đảm bảo rằng mọi thông tin hiển thị đều đúng theo lựa chọn người dùng. Mỗi biểu đồ, mỗi thống kê đều được liên kết trực </w:t>
      </w:r>
      <w:r w:rsidRPr="009B4FC9">
        <w:lastRenderedPageBreak/>
        <w:t>tiếp với điều kiện lọc đã xác định, tránh tình trạng nhầm lẫn giữa dữ liệu các quốc gia hoặc nhóm tuổi khác nhau.</w:t>
      </w:r>
    </w:p>
    <w:p w14:paraId="3C37311F" w14:textId="77777777" w:rsidR="00AC7851" w:rsidRPr="00F539A4" w:rsidRDefault="00AC7851" w:rsidP="0042196A">
      <w:pPr>
        <w:spacing w:line="360" w:lineRule="auto"/>
        <w:ind w:firstLine="567"/>
      </w:pPr>
      <w:r w:rsidRPr="00F539A4">
        <w:t>Giao diện và trải nghiệm người dùng</w:t>
      </w:r>
    </w:p>
    <w:p w14:paraId="2C643CAB" w14:textId="4AE13BB2" w:rsidR="00AC7851" w:rsidRPr="009B4FC9" w:rsidRDefault="00AC7851" w:rsidP="0042196A">
      <w:pPr>
        <w:spacing w:line="360" w:lineRule="auto"/>
        <w:ind w:firstLine="567"/>
      </w:pPr>
      <w:r w:rsidRPr="009B4FC9">
        <w:t>Giao diện người dùng</w:t>
      </w:r>
      <w:r w:rsidR="00462B23" w:rsidRPr="009B4FC9">
        <w:t xml:space="preserve"> </w:t>
      </w:r>
      <w:r w:rsidRPr="009B4FC9">
        <w:t>được thiết kế đáp ứng trên nhiều nền tảng, từ máy tính để bàn đến máy tính xách tay, hỗ trợ người dùng trong việc:</w:t>
      </w:r>
    </w:p>
    <w:p w14:paraId="1C782DC3" w14:textId="77777777" w:rsidR="00AC7851" w:rsidRPr="009B4FC9" w:rsidRDefault="00AC7851" w:rsidP="00645B03">
      <w:pPr>
        <w:pStyle w:val="ListParagraph"/>
        <w:numPr>
          <w:ilvl w:val="0"/>
          <w:numId w:val="45"/>
        </w:numPr>
        <w:spacing w:line="360" w:lineRule="auto"/>
      </w:pPr>
      <w:r w:rsidRPr="009B4FC9">
        <w:t>Tương tác linh hoạt với dữ liệu</w:t>
      </w:r>
    </w:p>
    <w:p w14:paraId="498049D0" w14:textId="77777777" w:rsidR="00AC7851" w:rsidRPr="009B4FC9" w:rsidRDefault="00AC7851" w:rsidP="00645B03">
      <w:pPr>
        <w:pStyle w:val="ListParagraph"/>
        <w:numPr>
          <w:ilvl w:val="0"/>
          <w:numId w:val="45"/>
        </w:numPr>
        <w:spacing w:line="360" w:lineRule="auto"/>
      </w:pPr>
      <w:r w:rsidRPr="009B4FC9">
        <w:t>Trích xuất thông tin dễ dàng</w:t>
      </w:r>
    </w:p>
    <w:p w14:paraId="599C7E56" w14:textId="77777777" w:rsidR="00AC7851" w:rsidRPr="009B4FC9" w:rsidRDefault="00AC7851" w:rsidP="00645B03">
      <w:pPr>
        <w:pStyle w:val="ListParagraph"/>
        <w:numPr>
          <w:ilvl w:val="0"/>
          <w:numId w:val="45"/>
        </w:numPr>
        <w:spacing w:line="360" w:lineRule="auto"/>
      </w:pPr>
      <w:r w:rsidRPr="009B4FC9">
        <w:t>Phục vụ nhiều mục đích sử dụng khác nhau như: nghiên cứu học thuật, đánh giá thị trường lao động, xây dựng chính sách hoặc báo cáo nội bộ.</w:t>
      </w:r>
    </w:p>
    <w:p w14:paraId="4F690B36" w14:textId="77777777" w:rsidR="00462B23" w:rsidRPr="009B4FC9" w:rsidRDefault="00462B23" w:rsidP="0042196A">
      <w:pPr>
        <w:spacing w:line="360" w:lineRule="auto"/>
        <w:ind w:firstLine="567"/>
      </w:pPr>
      <w:r w:rsidRPr="009B4FC9">
        <w:t>Chức năng phân tích dữ liệu không chỉ đơn thuần là một công cụ thống kê mà còn là một nền tảng phân tích chuyên sâu, phục vụ hiệu quả cho:</w:t>
      </w:r>
    </w:p>
    <w:p w14:paraId="0BDFF362" w14:textId="77777777" w:rsidR="00462B23" w:rsidRPr="009B4FC9" w:rsidRDefault="00462B23" w:rsidP="00645B03">
      <w:pPr>
        <w:pStyle w:val="ListParagraph"/>
        <w:numPr>
          <w:ilvl w:val="0"/>
          <w:numId w:val="46"/>
        </w:numPr>
        <w:spacing w:line="360" w:lineRule="auto"/>
      </w:pPr>
      <w:r w:rsidRPr="009B4FC9">
        <w:t>Nghiên cứu học thuật</w:t>
      </w:r>
    </w:p>
    <w:p w14:paraId="2988A522" w14:textId="77777777" w:rsidR="00462B23" w:rsidRPr="009B4FC9" w:rsidRDefault="00462B23" w:rsidP="00645B03">
      <w:pPr>
        <w:pStyle w:val="ListParagraph"/>
        <w:numPr>
          <w:ilvl w:val="0"/>
          <w:numId w:val="46"/>
        </w:numPr>
        <w:spacing w:line="360" w:lineRule="auto"/>
      </w:pPr>
      <w:r w:rsidRPr="009B4FC9">
        <w:t>Phân tích thị trường lao động</w:t>
      </w:r>
    </w:p>
    <w:p w14:paraId="7A33DB78" w14:textId="77777777" w:rsidR="00462B23" w:rsidRPr="009B4FC9" w:rsidRDefault="00462B23" w:rsidP="00645B03">
      <w:pPr>
        <w:pStyle w:val="ListParagraph"/>
        <w:numPr>
          <w:ilvl w:val="0"/>
          <w:numId w:val="46"/>
        </w:numPr>
        <w:spacing w:line="360" w:lineRule="auto"/>
      </w:pPr>
      <w:r w:rsidRPr="009B4FC9">
        <w:t>Xây dựng và đánh giá chính sách công</w:t>
      </w:r>
    </w:p>
    <w:p w14:paraId="32778DCB" w14:textId="77777777" w:rsidR="00462B23" w:rsidRPr="009B4FC9" w:rsidRDefault="00462B23" w:rsidP="00645B03">
      <w:pPr>
        <w:pStyle w:val="ListParagraph"/>
        <w:numPr>
          <w:ilvl w:val="0"/>
          <w:numId w:val="46"/>
        </w:numPr>
        <w:spacing w:line="360" w:lineRule="auto"/>
      </w:pPr>
      <w:r w:rsidRPr="009B4FC9">
        <w:t>Đào tạo và giảng dạy trong lĩnh vực kinh tế – xã hội</w:t>
      </w:r>
    </w:p>
    <w:p w14:paraId="6304BBBB" w14:textId="2308004C" w:rsidR="00462B23" w:rsidRPr="009B4FC9" w:rsidRDefault="00462B23" w:rsidP="0042196A">
      <w:pPr>
        <w:spacing w:line="360" w:lineRule="auto"/>
        <w:ind w:firstLine="567"/>
      </w:pPr>
      <w:r w:rsidRPr="009B4FC9">
        <w:t>Với dữ liệu được chuẩn hóa từ các nguồn tin cậy, đây là công cụ hữu ích cho nhà nghiên cứu, nhà hoạch định chính sách, chuyên gia phân tích dữ liệu, sinh viên và các tổ chức quốc tế có nhu cầu nắm bắt tình hình thất nghiệp toàn cầu hoặc khu vực theo cách tiếp cận dữ liệu hiện đại và khoa học.</w:t>
      </w:r>
    </w:p>
    <w:p w14:paraId="3609A6D3" w14:textId="22BD2D73" w:rsidR="001A74DE" w:rsidRPr="009B4FC9" w:rsidRDefault="00932079" w:rsidP="0042196A">
      <w:pPr>
        <w:pStyle w:val="Heading4"/>
        <w:spacing w:line="360" w:lineRule="auto"/>
        <w:rPr>
          <w:i w:val="0"/>
          <w:iCs w:val="0"/>
        </w:rPr>
      </w:pPr>
      <w:bookmarkStart w:id="66" w:name="_Toc199717894"/>
      <w:r w:rsidRPr="009B4FC9">
        <w:rPr>
          <w:i w:val="0"/>
          <w:iCs w:val="0"/>
        </w:rPr>
        <w:t xml:space="preserve">3.1.1.3 </w:t>
      </w:r>
      <w:r w:rsidR="00896539" w:rsidRPr="009B4FC9">
        <w:rPr>
          <w:i w:val="0"/>
          <w:iCs w:val="0"/>
        </w:rPr>
        <w:t>Chức</w:t>
      </w:r>
      <w:r w:rsidR="00F90D96" w:rsidRPr="009B4FC9">
        <w:rPr>
          <w:i w:val="0"/>
          <w:iCs w:val="0"/>
        </w:rPr>
        <w:t xml:space="preserve"> </w:t>
      </w:r>
      <w:r w:rsidR="00896539" w:rsidRPr="009B4FC9">
        <w:rPr>
          <w:i w:val="0"/>
          <w:iCs w:val="0"/>
        </w:rPr>
        <w:t>năng</w:t>
      </w:r>
      <w:r w:rsidR="00F90D96" w:rsidRPr="009B4FC9">
        <w:rPr>
          <w:i w:val="0"/>
          <w:iCs w:val="0"/>
        </w:rPr>
        <w:t xml:space="preserve"> </w:t>
      </w:r>
      <w:r w:rsidR="00203C10" w:rsidRPr="009B4FC9">
        <w:rPr>
          <w:i w:val="0"/>
          <w:iCs w:val="0"/>
        </w:rPr>
        <w:t>báo</w:t>
      </w:r>
      <w:r w:rsidR="00F90D96" w:rsidRPr="009B4FC9">
        <w:rPr>
          <w:i w:val="0"/>
          <w:iCs w:val="0"/>
        </w:rPr>
        <w:t xml:space="preserve"> </w:t>
      </w:r>
      <w:r w:rsidR="00203C10" w:rsidRPr="009B4FC9">
        <w:rPr>
          <w:i w:val="0"/>
          <w:iCs w:val="0"/>
        </w:rPr>
        <w:t>cáo</w:t>
      </w:r>
      <w:r w:rsidR="00F90D96" w:rsidRPr="009B4FC9">
        <w:rPr>
          <w:i w:val="0"/>
          <w:iCs w:val="0"/>
        </w:rPr>
        <w:t xml:space="preserve"> </w:t>
      </w:r>
      <w:r w:rsidR="00203C10" w:rsidRPr="009B4FC9">
        <w:rPr>
          <w:i w:val="0"/>
          <w:iCs w:val="0"/>
        </w:rPr>
        <w:t>nhanh</w:t>
      </w:r>
      <w:bookmarkEnd w:id="66"/>
    </w:p>
    <w:p w14:paraId="3A17D7A0" w14:textId="47214439" w:rsidR="0042283A" w:rsidRPr="009B4FC9" w:rsidRDefault="0042283A" w:rsidP="00F539A4">
      <w:pPr>
        <w:spacing w:line="360" w:lineRule="auto"/>
        <w:ind w:firstLine="567"/>
      </w:pPr>
      <w:r w:rsidRPr="009B4FC9">
        <w:t>Chức</w:t>
      </w:r>
      <w:r w:rsidR="00F90D96" w:rsidRPr="009B4FC9">
        <w:t xml:space="preserve"> </w:t>
      </w:r>
      <w:r w:rsidRPr="009B4FC9">
        <w:t>năng</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trong</w:t>
      </w:r>
      <w:r w:rsidR="00F90D96" w:rsidRPr="009B4FC9">
        <w:t xml:space="preserve"> </w:t>
      </w:r>
      <w:r w:rsidRPr="009B4FC9">
        <w:t>hệ</w:t>
      </w:r>
      <w:r w:rsidR="00F90D96" w:rsidRPr="009B4FC9">
        <w:t xml:space="preserve"> </w:t>
      </w:r>
      <w:r w:rsidRPr="009B4FC9">
        <w:t>thống</w:t>
      </w:r>
      <w:r w:rsidR="00F90D96" w:rsidRPr="009B4FC9">
        <w:t xml:space="preserve"> </w:t>
      </w:r>
      <w:r w:rsidRPr="009B4FC9">
        <w:t>được</w:t>
      </w:r>
      <w:r w:rsidR="00F90D96" w:rsidRPr="009B4FC9">
        <w:t xml:space="preserve"> </w:t>
      </w:r>
      <w:r w:rsidRPr="009B4FC9">
        <w:t>thiết</w:t>
      </w:r>
      <w:r w:rsidR="00F90D96" w:rsidRPr="009B4FC9">
        <w:t xml:space="preserve"> </w:t>
      </w:r>
      <w:r w:rsidRPr="009B4FC9">
        <w:t>kế</w:t>
      </w:r>
      <w:r w:rsidR="00F90D96" w:rsidRPr="009B4FC9">
        <w:t xml:space="preserve"> </w:t>
      </w:r>
      <w:r w:rsidRPr="009B4FC9">
        <w:t>nhằm</w:t>
      </w:r>
      <w:r w:rsidR="00F90D96" w:rsidRPr="009B4FC9">
        <w:t xml:space="preserve"> </w:t>
      </w:r>
      <w:r w:rsidRPr="009B4FC9">
        <w:t>cung</w:t>
      </w:r>
      <w:r w:rsidR="00F90D96" w:rsidRPr="009B4FC9">
        <w:t xml:space="preserve"> </w:t>
      </w:r>
      <w:r w:rsidRPr="009B4FC9">
        <w:t>cấp</w:t>
      </w:r>
      <w:r w:rsidR="00F90D96" w:rsidRPr="009B4FC9">
        <w:t xml:space="preserve"> </w:t>
      </w:r>
      <w:r w:rsidRPr="009B4FC9">
        <w:t>cho</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một</w:t>
      </w:r>
      <w:r w:rsidR="00F90D96" w:rsidRPr="009B4FC9">
        <w:t xml:space="preserve"> </w:t>
      </w:r>
      <w:r w:rsidRPr="009B4FC9">
        <w:t>cái</w:t>
      </w:r>
      <w:r w:rsidR="00F90D96" w:rsidRPr="009B4FC9">
        <w:t xml:space="preserve"> </w:t>
      </w:r>
      <w:r w:rsidRPr="009B4FC9">
        <w:t>nhìn</w:t>
      </w:r>
      <w:r w:rsidR="00F90D96" w:rsidRPr="009B4FC9">
        <w:t xml:space="preserve"> </w:t>
      </w:r>
      <w:r w:rsidRPr="009B4FC9">
        <w:t>tổng</w:t>
      </w:r>
      <w:r w:rsidR="00F90D96" w:rsidRPr="009B4FC9">
        <w:t xml:space="preserve"> </w:t>
      </w:r>
      <w:r w:rsidRPr="009B4FC9">
        <w:t>quan,</w:t>
      </w:r>
      <w:r w:rsidR="00F90D96" w:rsidRPr="009B4FC9">
        <w:t xml:space="preserve"> </w:t>
      </w:r>
      <w:r w:rsidRPr="009B4FC9">
        <w:t>chính</w:t>
      </w:r>
      <w:r w:rsidR="00F90D96" w:rsidRPr="009B4FC9">
        <w:t xml:space="preserve"> </w:t>
      </w:r>
      <w:r w:rsidRPr="009B4FC9">
        <w:t>xác</w:t>
      </w:r>
      <w:r w:rsidR="00F90D96" w:rsidRPr="009B4FC9">
        <w:t xml:space="preserve"> </w:t>
      </w:r>
      <w:r w:rsidRPr="009B4FC9">
        <w:t>và</w:t>
      </w:r>
      <w:r w:rsidR="00F90D96" w:rsidRPr="009B4FC9">
        <w:t xml:space="preserve"> </w:t>
      </w:r>
      <w:r w:rsidRPr="009B4FC9">
        <w:t>dễ</w:t>
      </w:r>
      <w:r w:rsidR="00F90D96" w:rsidRPr="009B4FC9">
        <w:t xml:space="preserve"> </w:t>
      </w:r>
      <w:r w:rsidRPr="009B4FC9">
        <w:t>hiểu</w:t>
      </w:r>
      <w:r w:rsidR="00F90D96" w:rsidRPr="009B4FC9">
        <w:t xml:space="preserve"> </w:t>
      </w:r>
      <w:r w:rsidRPr="009B4FC9">
        <w:t>về</w:t>
      </w:r>
      <w:r w:rsidR="00F90D96" w:rsidRPr="009B4FC9">
        <w:t xml:space="preserve"> </w:t>
      </w:r>
      <w:r w:rsidRPr="009B4FC9">
        <w:t>tình</w:t>
      </w:r>
      <w:r w:rsidR="00F90D96" w:rsidRPr="009B4FC9">
        <w:t xml:space="preserve"> </w:t>
      </w:r>
      <w:r w:rsidRPr="009B4FC9">
        <w:t>hình</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tại</w:t>
      </w:r>
      <w:r w:rsidR="00F90D96" w:rsidRPr="009B4FC9">
        <w:t xml:space="preserve"> </w:t>
      </w:r>
      <w:r w:rsidRPr="009B4FC9">
        <w:t>một</w:t>
      </w:r>
      <w:r w:rsidR="00F90D96" w:rsidRPr="009B4FC9">
        <w:t xml:space="preserve"> </w:t>
      </w:r>
      <w:r w:rsidRPr="009B4FC9">
        <w:t>quốc</w:t>
      </w:r>
      <w:r w:rsidR="00F90D96" w:rsidRPr="009B4FC9">
        <w:t xml:space="preserve"> </w:t>
      </w:r>
      <w:r w:rsidRPr="009B4FC9">
        <w:t>gia</w:t>
      </w:r>
      <w:r w:rsidR="00F90D96" w:rsidRPr="009B4FC9">
        <w:t xml:space="preserve"> </w:t>
      </w:r>
      <w:r w:rsidRPr="009B4FC9">
        <w:t>cụ</w:t>
      </w:r>
      <w:r w:rsidR="00F90D96" w:rsidRPr="009B4FC9">
        <w:t xml:space="preserve"> </w:t>
      </w:r>
      <w:r w:rsidRPr="009B4FC9">
        <w:t>thể</w:t>
      </w:r>
      <w:r w:rsidR="00F90D96" w:rsidRPr="009B4FC9">
        <w:t xml:space="preserve"> </w:t>
      </w:r>
      <w:r w:rsidRPr="009B4FC9">
        <w:t>trong</w:t>
      </w:r>
      <w:r w:rsidR="00F90D96" w:rsidRPr="009B4FC9">
        <w:t xml:space="preserve"> </w:t>
      </w:r>
      <w:r w:rsidRPr="009B4FC9">
        <w:t>giai</w:t>
      </w:r>
      <w:r w:rsidR="00F90D96" w:rsidRPr="009B4FC9">
        <w:t xml:space="preserve"> </w:t>
      </w:r>
      <w:r w:rsidRPr="009B4FC9">
        <w:t>đoạn</w:t>
      </w:r>
      <w:r w:rsidR="00F90D96" w:rsidRPr="009B4FC9">
        <w:t xml:space="preserve"> </w:t>
      </w:r>
      <w:r w:rsidRPr="009B4FC9">
        <w:t>từ</w:t>
      </w:r>
      <w:r w:rsidR="00F90D96" w:rsidRPr="009B4FC9">
        <w:t xml:space="preserve"> </w:t>
      </w:r>
      <w:r w:rsidRPr="009B4FC9">
        <w:t>năm</w:t>
      </w:r>
      <w:r w:rsidR="00F90D96" w:rsidRPr="009B4FC9">
        <w:t xml:space="preserve"> </w:t>
      </w:r>
      <w:r w:rsidRPr="009B4FC9">
        <w:t>2014</w:t>
      </w:r>
      <w:r w:rsidR="00F90D96" w:rsidRPr="009B4FC9">
        <w:t xml:space="preserve"> </w:t>
      </w:r>
      <w:r w:rsidRPr="009B4FC9">
        <w:t>đến</w:t>
      </w:r>
      <w:r w:rsidR="00F90D96" w:rsidRPr="009B4FC9">
        <w:t xml:space="preserve"> </w:t>
      </w:r>
      <w:r w:rsidRPr="009B4FC9">
        <w:t>năm</w:t>
      </w:r>
      <w:r w:rsidR="00F90D96" w:rsidRPr="009B4FC9">
        <w:t xml:space="preserve"> </w:t>
      </w:r>
      <w:r w:rsidRPr="009B4FC9">
        <w:t>2024.</w:t>
      </w:r>
      <w:r w:rsidR="00F90D96" w:rsidRPr="009B4FC9">
        <w:t xml:space="preserve"> </w:t>
      </w:r>
      <w:r w:rsidRPr="009B4FC9">
        <w:t>Đây</w:t>
      </w:r>
      <w:r w:rsidR="00F90D96" w:rsidRPr="009B4FC9">
        <w:t xml:space="preserve"> </w:t>
      </w:r>
      <w:r w:rsidRPr="009B4FC9">
        <w:t>là</w:t>
      </w:r>
      <w:r w:rsidR="00F90D96" w:rsidRPr="009B4FC9">
        <w:t xml:space="preserve"> </w:t>
      </w:r>
      <w:r w:rsidRPr="009B4FC9">
        <w:t>công</w:t>
      </w:r>
      <w:r w:rsidR="00F90D96" w:rsidRPr="009B4FC9">
        <w:t xml:space="preserve"> </w:t>
      </w:r>
      <w:r w:rsidRPr="009B4FC9">
        <w:t>cụ</w:t>
      </w:r>
      <w:r w:rsidR="00F90D96" w:rsidRPr="009B4FC9">
        <w:t xml:space="preserve"> </w:t>
      </w:r>
      <w:r w:rsidRPr="009B4FC9">
        <w:t>rất</w:t>
      </w:r>
      <w:r w:rsidR="00F90D96" w:rsidRPr="009B4FC9">
        <w:t xml:space="preserve"> </w:t>
      </w:r>
      <w:r w:rsidRPr="009B4FC9">
        <w:t>tiện</w:t>
      </w:r>
      <w:r w:rsidR="00F90D96" w:rsidRPr="009B4FC9">
        <w:t xml:space="preserve"> </w:t>
      </w:r>
      <w:r w:rsidRPr="009B4FC9">
        <w:t>lợi,</w:t>
      </w:r>
      <w:r w:rsidR="00F90D96" w:rsidRPr="009B4FC9">
        <w:t xml:space="preserve"> </w:t>
      </w:r>
      <w:r w:rsidRPr="009B4FC9">
        <w:t>giúp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nhanh</w:t>
      </w:r>
      <w:r w:rsidR="00F90D96" w:rsidRPr="009B4FC9">
        <w:t xml:space="preserve"> </w:t>
      </w:r>
      <w:r w:rsidRPr="009B4FC9">
        <w:t>chóng</w:t>
      </w:r>
      <w:r w:rsidR="00F90D96" w:rsidRPr="009B4FC9">
        <w:t xml:space="preserve"> </w:t>
      </w:r>
      <w:r w:rsidRPr="009B4FC9">
        <w:t>nắm</w:t>
      </w:r>
      <w:r w:rsidR="00F90D96" w:rsidRPr="009B4FC9">
        <w:t xml:space="preserve"> </w:t>
      </w:r>
      <w:r w:rsidRPr="009B4FC9">
        <w:t>bắt</w:t>
      </w:r>
      <w:r w:rsidR="00F90D96" w:rsidRPr="009B4FC9">
        <w:t xml:space="preserve"> </w:t>
      </w:r>
      <w:r w:rsidRPr="009B4FC9">
        <w:t>các</w:t>
      </w:r>
      <w:r w:rsidR="00F90D96" w:rsidRPr="009B4FC9">
        <w:t xml:space="preserve"> </w:t>
      </w:r>
      <w:r w:rsidRPr="009B4FC9">
        <w:t>thông</w:t>
      </w:r>
      <w:r w:rsidR="00F90D96" w:rsidRPr="009B4FC9">
        <w:t xml:space="preserve"> </w:t>
      </w:r>
      <w:r w:rsidRPr="009B4FC9">
        <w:t>tin</w:t>
      </w:r>
      <w:r w:rsidR="00F90D96" w:rsidRPr="009B4FC9">
        <w:t xml:space="preserve"> </w:t>
      </w:r>
      <w:r w:rsidRPr="009B4FC9">
        <w:t>quan</w:t>
      </w:r>
      <w:r w:rsidR="00F90D96" w:rsidRPr="009B4FC9">
        <w:t xml:space="preserve"> </w:t>
      </w:r>
      <w:r w:rsidRPr="009B4FC9">
        <w:t>trọng</w:t>
      </w:r>
      <w:r w:rsidR="00F90D96" w:rsidRPr="009B4FC9">
        <w:t xml:space="preserve"> </w:t>
      </w:r>
      <w:r w:rsidRPr="009B4FC9">
        <w:t>mà</w:t>
      </w:r>
      <w:r w:rsidR="00F90D96" w:rsidRPr="009B4FC9">
        <w:t xml:space="preserve"> </w:t>
      </w:r>
      <w:r w:rsidRPr="009B4FC9">
        <w:t>không</w:t>
      </w:r>
      <w:r w:rsidR="00F90D96" w:rsidRPr="009B4FC9">
        <w:t xml:space="preserve"> </w:t>
      </w:r>
      <w:r w:rsidRPr="009B4FC9">
        <w:t>cần</w:t>
      </w:r>
      <w:r w:rsidR="00F90D96" w:rsidRPr="009B4FC9">
        <w:t xml:space="preserve"> </w:t>
      </w:r>
      <w:r w:rsidRPr="009B4FC9">
        <w:t>thực</w:t>
      </w:r>
      <w:r w:rsidR="00F90D96" w:rsidRPr="009B4FC9">
        <w:t xml:space="preserve"> </w:t>
      </w:r>
      <w:r w:rsidRPr="009B4FC9">
        <w:t>hiện</w:t>
      </w:r>
      <w:r w:rsidR="00F90D96" w:rsidRPr="009B4FC9">
        <w:t xml:space="preserve"> </w:t>
      </w:r>
      <w:r w:rsidRPr="009B4FC9">
        <w:t>quá</w:t>
      </w:r>
      <w:r w:rsidR="00F90D96" w:rsidRPr="009B4FC9">
        <w:t xml:space="preserve"> </w:t>
      </w:r>
      <w:r w:rsidRPr="009B4FC9">
        <w:t>nhiều</w:t>
      </w:r>
      <w:r w:rsidR="00F90D96" w:rsidRPr="009B4FC9">
        <w:t xml:space="preserve"> </w:t>
      </w:r>
      <w:r w:rsidRPr="009B4FC9">
        <w:t>thao</w:t>
      </w:r>
      <w:r w:rsidR="00F90D96" w:rsidRPr="009B4FC9">
        <w:t xml:space="preserve"> </w:t>
      </w:r>
      <w:r w:rsidRPr="009B4FC9">
        <w:t>tác</w:t>
      </w:r>
      <w:r w:rsidR="00F90D96" w:rsidRPr="009B4FC9">
        <w:t xml:space="preserve"> </w:t>
      </w:r>
      <w:r w:rsidRPr="009B4FC9">
        <w:t>phức</w:t>
      </w:r>
      <w:r w:rsidR="00F90D96" w:rsidRPr="009B4FC9">
        <w:t xml:space="preserve"> </w:t>
      </w:r>
      <w:r w:rsidRPr="009B4FC9">
        <w:t>tạp</w:t>
      </w:r>
      <w:r w:rsidR="00F90D96" w:rsidRPr="009B4FC9">
        <w:t xml:space="preserve"> </w:t>
      </w:r>
      <w:r w:rsidRPr="009B4FC9">
        <w:t>hay</w:t>
      </w:r>
      <w:r w:rsidR="00F90D96" w:rsidRPr="009B4FC9">
        <w:t xml:space="preserve"> </w:t>
      </w:r>
      <w:r w:rsidRPr="009B4FC9">
        <w:t>xử</w:t>
      </w:r>
      <w:r w:rsidR="00F90D96" w:rsidRPr="009B4FC9">
        <w:t xml:space="preserve"> </w:t>
      </w:r>
      <w:r w:rsidRPr="009B4FC9">
        <w:t>lý</w:t>
      </w:r>
      <w:r w:rsidR="00F90D96" w:rsidRPr="009B4FC9">
        <w:t xml:space="preserve"> </w:t>
      </w:r>
      <w:r w:rsidRPr="009B4FC9">
        <w:t>dữ</w:t>
      </w:r>
      <w:r w:rsidR="00F90D96" w:rsidRPr="009B4FC9">
        <w:t xml:space="preserve"> </w:t>
      </w:r>
      <w:r w:rsidRPr="009B4FC9">
        <w:t>liệu</w:t>
      </w:r>
      <w:r w:rsidR="00F90D96" w:rsidRPr="009B4FC9">
        <w:t xml:space="preserve"> </w:t>
      </w:r>
      <w:r w:rsidRPr="009B4FC9">
        <w:t>thủ</w:t>
      </w:r>
      <w:r w:rsidR="00F90D96" w:rsidRPr="009B4FC9">
        <w:t xml:space="preserve"> </w:t>
      </w:r>
      <w:r w:rsidRPr="009B4FC9">
        <w:t>công.</w:t>
      </w:r>
    </w:p>
    <w:p w14:paraId="3FB7E1C7" w14:textId="36712EF9" w:rsidR="0042283A" w:rsidRPr="009B4FC9" w:rsidRDefault="0042283A" w:rsidP="00F539A4">
      <w:pPr>
        <w:spacing w:line="360" w:lineRule="auto"/>
        <w:ind w:firstLine="567"/>
      </w:pPr>
      <w:r w:rsidRPr="009B4FC9">
        <w:t>Khi</w:t>
      </w:r>
      <w:r w:rsidR="00F90D96" w:rsidRPr="009B4FC9">
        <w:t xml:space="preserve"> </w:t>
      </w:r>
      <w:r w:rsidRPr="009B4FC9">
        <w:t>truy</w:t>
      </w:r>
      <w:r w:rsidR="00F90D96" w:rsidRPr="009B4FC9">
        <w:t xml:space="preserve"> </w:t>
      </w:r>
      <w:r w:rsidRPr="009B4FC9">
        <w:t>cập</w:t>
      </w:r>
      <w:r w:rsidR="00F90D96" w:rsidRPr="009B4FC9">
        <w:t xml:space="preserve"> </w:t>
      </w:r>
      <w:r w:rsidRPr="009B4FC9">
        <w:t>vào</w:t>
      </w:r>
      <w:r w:rsidR="00F90D96" w:rsidRPr="009B4FC9">
        <w:t xml:space="preserve"> </w:t>
      </w:r>
      <w:r w:rsidRPr="009B4FC9">
        <w:t>chức</w:t>
      </w:r>
      <w:r w:rsidR="00F90D96" w:rsidRPr="009B4FC9">
        <w:t xml:space="preserve"> </w:t>
      </w:r>
      <w:r w:rsidRPr="009B4FC9">
        <w:t>năng</w:t>
      </w:r>
      <w:r w:rsidR="00F90D96" w:rsidRPr="009B4FC9">
        <w:t xml:space="preserve"> </w:t>
      </w:r>
      <w:r w:rsidRPr="009B4FC9">
        <w:t>này,</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chỉ</w:t>
      </w:r>
      <w:r w:rsidR="00F90D96" w:rsidRPr="009B4FC9">
        <w:t xml:space="preserve"> </w:t>
      </w:r>
      <w:r w:rsidRPr="009B4FC9">
        <w:t>cần</w:t>
      </w:r>
      <w:r w:rsidR="00F90D96" w:rsidRPr="009B4FC9">
        <w:t xml:space="preserve"> </w:t>
      </w:r>
      <w:r w:rsidRPr="009B4FC9">
        <w:t>chọn</w:t>
      </w:r>
      <w:r w:rsidR="00F90D96" w:rsidRPr="009B4FC9">
        <w:t xml:space="preserve"> </w:t>
      </w:r>
      <w:r w:rsidRPr="009B4FC9">
        <w:t>một</w:t>
      </w:r>
      <w:r w:rsidR="00F90D96" w:rsidRPr="009B4FC9">
        <w:t xml:space="preserve"> </w:t>
      </w:r>
      <w:r w:rsidRPr="009B4FC9">
        <w:t>quốc</w:t>
      </w:r>
      <w:r w:rsidR="00F90D96" w:rsidRPr="009B4FC9">
        <w:t xml:space="preserve"> </w:t>
      </w:r>
      <w:r w:rsidRPr="009B4FC9">
        <w:t>gia</w:t>
      </w:r>
      <w:r w:rsidR="00F90D96" w:rsidRPr="009B4FC9">
        <w:t xml:space="preserve"> </w:t>
      </w:r>
      <w:r w:rsidRPr="009B4FC9">
        <w:t>mà</w:t>
      </w:r>
      <w:r w:rsidR="00F90D96" w:rsidRPr="009B4FC9">
        <w:t xml:space="preserve"> </w:t>
      </w:r>
      <w:r w:rsidRPr="009B4FC9">
        <w:t>họ</w:t>
      </w:r>
      <w:r w:rsidR="00F90D96" w:rsidRPr="009B4FC9">
        <w:t xml:space="preserve"> </w:t>
      </w:r>
      <w:r w:rsidRPr="009B4FC9">
        <w:t>quan</w:t>
      </w:r>
      <w:r w:rsidR="00F90D96" w:rsidRPr="009B4FC9">
        <w:t xml:space="preserve"> </w:t>
      </w:r>
      <w:r w:rsidRPr="009B4FC9">
        <w:t>tâm</w:t>
      </w:r>
      <w:r w:rsidR="00F90D96" w:rsidRPr="009B4FC9">
        <w:t xml:space="preserve"> </w:t>
      </w:r>
      <w:r w:rsidRPr="009B4FC9">
        <w:t>từ</w:t>
      </w:r>
      <w:r w:rsidR="00F90D96" w:rsidRPr="009B4FC9">
        <w:t xml:space="preserve"> </w:t>
      </w:r>
      <w:r w:rsidRPr="009B4FC9">
        <w:t>danh</w:t>
      </w:r>
      <w:r w:rsidR="00F90D96" w:rsidRPr="009B4FC9">
        <w:t xml:space="preserve"> </w:t>
      </w:r>
      <w:r w:rsidRPr="009B4FC9">
        <w:t>sách</w:t>
      </w:r>
      <w:r w:rsidR="00F90D96" w:rsidRPr="009B4FC9">
        <w:t xml:space="preserve"> </w:t>
      </w:r>
      <w:r w:rsidRPr="009B4FC9">
        <w:t>có</w:t>
      </w:r>
      <w:r w:rsidR="00F90D96" w:rsidRPr="009B4FC9">
        <w:t xml:space="preserve"> </w:t>
      </w:r>
      <w:r w:rsidRPr="009B4FC9">
        <w:t>sẵn.</w:t>
      </w:r>
      <w:r w:rsidR="00F90D96" w:rsidRPr="009B4FC9">
        <w:t xml:space="preserve"> </w:t>
      </w:r>
      <w:r w:rsidRPr="009B4FC9">
        <w:t>Sau</w:t>
      </w:r>
      <w:r w:rsidR="00F90D96" w:rsidRPr="009B4FC9">
        <w:t xml:space="preserve"> </w:t>
      </w:r>
      <w:r w:rsidRPr="009B4FC9">
        <w:t>đó,</w:t>
      </w:r>
      <w:r w:rsidR="00F90D96" w:rsidRPr="009B4FC9">
        <w:t xml:space="preserve"> </w:t>
      </w:r>
      <w:r w:rsidRPr="009B4FC9">
        <w:t>khi</w:t>
      </w:r>
      <w:r w:rsidR="00F90D96" w:rsidRPr="009B4FC9">
        <w:t xml:space="preserve"> </w:t>
      </w:r>
      <w:r w:rsidRPr="009B4FC9">
        <w:t>nhấn</w:t>
      </w:r>
      <w:r w:rsidR="00F90D96" w:rsidRPr="009B4FC9">
        <w:t xml:space="preserve"> </w:t>
      </w:r>
      <w:r w:rsidRPr="009B4FC9">
        <w:t>vào</w:t>
      </w:r>
      <w:r w:rsidR="00F90D96" w:rsidRPr="009B4FC9">
        <w:t xml:space="preserve"> </w:t>
      </w:r>
      <w:r w:rsidRPr="009B4FC9">
        <w:t>nút</w:t>
      </w:r>
      <w:r w:rsidR="00F90D96" w:rsidRPr="009B4FC9">
        <w:t xml:space="preserve"> </w:t>
      </w:r>
      <w:r w:rsidRPr="009B4FC9">
        <w:t>“Báo</w:t>
      </w:r>
      <w:r w:rsidR="00F90D96" w:rsidRPr="009B4FC9">
        <w:t xml:space="preserve"> </w:t>
      </w:r>
      <w:r w:rsidRPr="009B4FC9">
        <w:t>cáo”,</w:t>
      </w:r>
      <w:r w:rsidR="00F90D96" w:rsidRPr="009B4FC9">
        <w:t xml:space="preserve"> </w:t>
      </w:r>
      <w:r w:rsidRPr="009B4FC9">
        <w:t>hệ</w:t>
      </w:r>
      <w:r w:rsidR="00F90D96" w:rsidRPr="009B4FC9">
        <w:t xml:space="preserve"> </w:t>
      </w:r>
      <w:r w:rsidRPr="009B4FC9">
        <w:t>thống</w:t>
      </w:r>
      <w:r w:rsidR="00F90D96" w:rsidRPr="009B4FC9">
        <w:t xml:space="preserve"> </w:t>
      </w:r>
      <w:r w:rsidRPr="009B4FC9">
        <w:t>sẽ</w:t>
      </w:r>
      <w:r w:rsidR="00F90D96" w:rsidRPr="009B4FC9">
        <w:t xml:space="preserve"> </w:t>
      </w:r>
      <w:r w:rsidRPr="009B4FC9">
        <w:t>tự</w:t>
      </w:r>
      <w:r w:rsidR="00F90D96" w:rsidRPr="009B4FC9">
        <w:t xml:space="preserve"> </w:t>
      </w:r>
      <w:r w:rsidRPr="009B4FC9">
        <w:t>động</w:t>
      </w:r>
      <w:r w:rsidR="00F90D96" w:rsidRPr="009B4FC9">
        <w:t xml:space="preserve"> </w:t>
      </w:r>
      <w:r w:rsidRPr="009B4FC9">
        <w:t>tổng</w:t>
      </w:r>
      <w:r w:rsidR="00F90D96" w:rsidRPr="009B4FC9">
        <w:t xml:space="preserve"> </w:t>
      </w:r>
      <w:r w:rsidRPr="009B4FC9">
        <w:t>hợp</w:t>
      </w:r>
      <w:r w:rsidR="00F90D96" w:rsidRPr="009B4FC9">
        <w:t xml:space="preserve"> </w:t>
      </w:r>
      <w:r w:rsidRPr="009B4FC9">
        <w:t>và</w:t>
      </w:r>
      <w:r w:rsidR="00F90D96" w:rsidRPr="009B4FC9">
        <w:t xml:space="preserve"> </w:t>
      </w:r>
      <w:r w:rsidRPr="009B4FC9">
        <w:t>phân</w:t>
      </w:r>
      <w:r w:rsidR="00F90D96" w:rsidRPr="009B4FC9">
        <w:t xml:space="preserve"> </w:t>
      </w:r>
      <w:r w:rsidRPr="009B4FC9">
        <w:t>tích</w:t>
      </w:r>
      <w:r w:rsidR="00F90D96" w:rsidRPr="009B4FC9">
        <w:t xml:space="preserve"> </w:t>
      </w:r>
      <w:r w:rsidRPr="009B4FC9">
        <w:t>dữ</w:t>
      </w:r>
      <w:r w:rsidR="00F90D96" w:rsidRPr="009B4FC9">
        <w:t xml:space="preserve"> </w:t>
      </w:r>
      <w:r w:rsidRPr="009B4FC9">
        <w:t>liệu</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liên</w:t>
      </w:r>
      <w:r w:rsidR="00F90D96" w:rsidRPr="009B4FC9">
        <w:t xml:space="preserve"> </w:t>
      </w:r>
      <w:r w:rsidRPr="009B4FC9">
        <w:t>quan</w:t>
      </w:r>
      <w:r w:rsidR="00F90D96" w:rsidRPr="009B4FC9">
        <w:t xml:space="preserve"> </w:t>
      </w:r>
      <w:r w:rsidRPr="009B4FC9">
        <w:t>đến</w:t>
      </w:r>
      <w:r w:rsidR="00F90D96" w:rsidRPr="009B4FC9">
        <w:t xml:space="preserve"> </w:t>
      </w:r>
      <w:r w:rsidRPr="009B4FC9">
        <w:t>quốc</w:t>
      </w:r>
      <w:r w:rsidR="00F90D96" w:rsidRPr="009B4FC9">
        <w:t xml:space="preserve"> </w:t>
      </w:r>
      <w:r w:rsidRPr="009B4FC9">
        <w:t>gia</w:t>
      </w:r>
      <w:r w:rsidR="00F90D96" w:rsidRPr="009B4FC9">
        <w:t xml:space="preserve"> </w:t>
      </w:r>
      <w:r w:rsidRPr="009B4FC9">
        <w:t>đó.</w:t>
      </w:r>
      <w:r w:rsidR="00F90D96" w:rsidRPr="009B4FC9">
        <w:t xml:space="preserve"> </w:t>
      </w:r>
      <w:r w:rsidRPr="009B4FC9">
        <w:t>Kết</w:t>
      </w:r>
      <w:r w:rsidR="00F90D96" w:rsidRPr="009B4FC9">
        <w:t xml:space="preserve"> </w:t>
      </w:r>
      <w:r w:rsidRPr="009B4FC9">
        <w:t>quả</w:t>
      </w:r>
      <w:r w:rsidR="00F90D96" w:rsidRPr="009B4FC9">
        <w:t xml:space="preserve"> </w:t>
      </w:r>
      <w:r w:rsidRPr="009B4FC9">
        <w:lastRenderedPageBreak/>
        <w:t>phân</w:t>
      </w:r>
      <w:r w:rsidR="00F90D96" w:rsidRPr="009B4FC9">
        <w:t xml:space="preserve"> </w:t>
      </w:r>
      <w:r w:rsidRPr="009B4FC9">
        <w:t>tích</w:t>
      </w:r>
      <w:r w:rsidR="00F90D96" w:rsidRPr="009B4FC9">
        <w:t xml:space="preserve"> </w:t>
      </w:r>
      <w:r w:rsidRPr="009B4FC9">
        <w:t>sẽ</w:t>
      </w:r>
      <w:r w:rsidR="00F90D96" w:rsidRPr="009B4FC9">
        <w:t xml:space="preserve"> </w:t>
      </w:r>
      <w:r w:rsidRPr="009B4FC9">
        <w:t>được</w:t>
      </w:r>
      <w:r w:rsidR="00F90D96" w:rsidRPr="009B4FC9">
        <w:t xml:space="preserve"> </w:t>
      </w:r>
      <w:r w:rsidRPr="009B4FC9">
        <w:t>trình</w:t>
      </w:r>
      <w:r w:rsidR="00F90D96" w:rsidRPr="009B4FC9">
        <w:t xml:space="preserve"> </w:t>
      </w:r>
      <w:r w:rsidRPr="009B4FC9">
        <w:t>bày</w:t>
      </w:r>
      <w:r w:rsidR="00F90D96" w:rsidRPr="009B4FC9">
        <w:t xml:space="preserve"> </w:t>
      </w:r>
      <w:r w:rsidRPr="009B4FC9">
        <w:t>một</w:t>
      </w:r>
      <w:r w:rsidR="00F90D96" w:rsidRPr="009B4FC9">
        <w:t xml:space="preserve"> </w:t>
      </w:r>
      <w:r w:rsidRPr="009B4FC9">
        <w:t>cách</w:t>
      </w:r>
      <w:r w:rsidR="00F90D96" w:rsidRPr="009B4FC9">
        <w:t xml:space="preserve"> </w:t>
      </w:r>
      <w:r w:rsidRPr="009B4FC9">
        <w:t>trực</w:t>
      </w:r>
      <w:r w:rsidR="00F90D96" w:rsidRPr="009B4FC9">
        <w:t xml:space="preserve"> </w:t>
      </w:r>
      <w:r w:rsidRPr="009B4FC9">
        <w:t>quan</w:t>
      </w:r>
      <w:r w:rsidR="00F90D96" w:rsidRPr="009B4FC9">
        <w:t xml:space="preserve"> </w:t>
      </w:r>
      <w:r w:rsidRPr="009B4FC9">
        <w:t>thông</w:t>
      </w:r>
      <w:r w:rsidR="00F90D96" w:rsidRPr="009B4FC9">
        <w:t xml:space="preserve"> </w:t>
      </w:r>
      <w:r w:rsidRPr="009B4FC9">
        <w:t>qua</w:t>
      </w:r>
      <w:r w:rsidR="00F90D96" w:rsidRPr="009B4FC9">
        <w:t xml:space="preserve"> </w:t>
      </w:r>
      <w:r w:rsidRPr="009B4FC9">
        <w:t>biểu</w:t>
      </w:r>
      <w:r w:rsidR="00F90D96" w:rsidRPr="009B4FC9">
        <w:t xml:space="preserve"> </w:t>
      </w:r>
      <w:r w:rsidRPr="009B4FC9">
        <w:t>đồ</w:t>
      </w:r>
      <w:r w:rsidR="00F90D96" w:rsidRPr="009B4FC9">
        <w:t xml:space="preserve"> </w:t>
      </w:r>
      <w:r w:rsidRPr="009B4FC9">
        <w:t>đường,</w:t>
      </w:r>
      <w:r w:rsidR="00F90D96" w:rsidRPr="009B4FC9">
        <w:t xml:space="preserve"> </w:t>
      </w:r>
      <w:r w:rsidRPr="009B4FC9">
        <w:t>trong</w:t>
      </w:r>
      <w:r w:rsidR="00F90D96" w:rsidRPr="009B4FC9">
        <w:t xml:space="preserve"> </w:t>
      </w:r>
      <w:r w:rsidRPr="009B4FC9">
        <w:t>đó</w:t>
      </w:r>
      <w:r w:rsidR="00F90D96" w:rsidRPr="009B4FC9">
        <w:t xml:space="preserve"> </w:t>
      </w:r>
      <w:r w:rsidRPr="009B4FC9">
        <w:t>thể</w:t>
      </w:r>
      <w:r w:rsidR="00F90D96" w:rsidRPr="009B4FC9">
        <w:t xml:space="preserve"> </w:t>
      </w:r>
      <w:r w:rsidRPr="009B4FC9">
        <w:t>hiện</w:t>
      </w:r>
      <w:r w:rsidR="00F90D96" w:rsidRPr="009B4FC9">
        <w:t xml:space="preserve"> </w:t>
      </w:r>
      <w:r w:rsidRPr="009B4FC9">
        <w:t>rõ</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của</w:t>
      </w:r>
      <w:r w:rsidR="00F90D96" w:rsidRPr="009B4FC9">
        <w:t xml:space="preserve"> </w:t>
      </w:r>
      <w:r w:rsidRPr="009B4FC9">
        <w:t>các</w:t>
      </w:r>
      <w:r w:rsidR="00F90D96" w:rsidRPr="009B4FC9">
        <w:t xml:space="preserve"> </w:t>
      </w:r>
      <w:r w:rsidRPr="009B4FC9">
        <w:t>nhóm</w:t>
      </w:r>
      <w:r w:rsidR="00F90D96" w:rsidRPr="009B4FC9">
        <w:t xml:space="preserve"> </w:t>
      </w:r>
      <w:r w:rsidRPr="009B4FC9">
        <w:t>độ</w:t>
      </w:r>
      <w:r w:rsidR="00F90D96" w:rsidRPr="009B4FC9">
        <w:t xml:space="preserve"> </w:t>
      </w:r>
      <w:r w:rsidRPr="009B4FC9">
        <w:t>tuổi</w:t>
      </w:r>
      <w:r w:rsidR="00F90D96" w:rsidRPr="009B4FC9">
        <w:t xml:space="preserve"> </w:t>
      </w:r>
      <w:r w:rsidRPr="009B4FC9">
        <w:t>khác</w:t>
      </w:r>
      <w:r w:rsidR="00F90D96" w:rsidRPr="009B4FC9">
        <w:t xml:space="preserve"> </w:t>
      </w:r>
      <w:r w:rsidRPr="009B4FC9">
        <w:t>nhau</w:t>
      </w:r>
      <w:r w:rsidR="00F90D96" w:rsidRPr="009B4FC9">
        <w:t xml:space="preserve"> </w:t>
      </w:r>
      <w:r w:rsidRPr="009B4FC9">
        <w:t>qua</w:t>
      </w:r>
      <w:r w:rsidR="00F90D96" w:rsidRPr="009B4FC9">
        <w:t xml:space="preserve"> </w:t>
      </w:r>
      <w:r w:rsidRPr="009B4FC9">
        <w:t>từng</w:t>
      </w:r>
      <w:r w:rsidR="00F90D96" w:rsidRPr="009B4FC9">
        <w:t xml:space="preserve"> </w:t>
      </w:r>
      <w:r w:rsidRPr="009B4FC9">
        <w:t>năm.</w:t>
      </w:r>
      <w:r w:rsidR="00F90D96" w:rsidRPr="009B4FC9">
        <w:t xml:space="preserve"> </w:t>
      </w:r>
      <w:r w:rsidRPr="009B4FC9">
        <w:t>Biểu</w:t>
      </w:r>
      <w:r w:rsidR="00F90D96" w:rsidRPr="009B4FC9">
        <w:t xml:space="preserve"> </w:t>
      </w:r>
      <w:r w:rsidRPr="009B4FC9">
        <w:t>đồ</w:t>
      </w:r>
      <w:r w:rsidR="00F90D96" w:rsidRPr="009B4FC9">
        <w:t xml:space="preserve"> </w:t>
      </w:r>
      <w:r w:rsidRPr="009B4FC9">
        <w:t>giúp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dễ</w:t>
      </w:r>
      <w:r w:rsidR="00F90D96" w:rsidRPr="009B4FC9">
        <w:t xml:space="preserve"> </w:t>
      </w:r>
      <w:r w:rsidRPr="009B4FC9">
        <w:t>dàng</w:t>
      </w:r>
      <w:r w:rsidR="00F90D96" w:rsidRPr="009B4FC9">
        <w:t xml:space="preserve"> </w:t>
      </w:r>
      <w:r w:rsidRPr="009B4FC9">
        <w:t>theo</w:t>
      </w:r>
      <w:r w:rsidR="00F90D96" w:rsidRPr="009B4FC9">
        <w:t xml:space="preserve"> </w:t>
      </w:r>
      <w:r w:rsidRPr="009B4FC9">
        <w:t>dõi</w:t>
      </w:r>
      <w:r w:rsidR="00F90D96" w:rsidRPr="009B4FC9">
        <w:t xml:space="preserve"> </w:t>
      </w:r>
      <w:r w:rsidRPr="009B4FC9">
        <w:t>và</w:t>
      </w:r>
      <w:r w:rsidR="00F90D96" w:rsidRPr="009B4FC9">
        <w:t xml:space="preserve"> </w:t>
      </w:r>
      <w:r w:rsidRPr="009B4FC9">
        <w:t>so</w:t>
      </w:r>
      <w:r w:rsidR="00F90D96" w:rsidRPr="009B4FC9">
        <w:t xml:space="preserve"> </w:t>
      </w:r>
      <w:r w:rsidRPr="009B4FC9">
        <w:t>sánh</w:t>
      </w:r>
      <w:r w:rsidR="00F90D96" w:rsidRPr="009B4FC9">
        <w:t xml:space="preserve"> </w:t>
      </w:r>
      <w:r w:rsidRPr="009B4FC9">
        <w:t>sự</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giữa</w:t>
      </w:r>
      <w:r w:rsidR="00F90D96" w:rsidRPr="009B4FC9">
        <w:t xml:space="preserve"> </w:t>
      </w:r>
      <w:r w:rsidRPr="009B4FC9">
        <w:t>các</w:t>
      </w:r>
      <w:r w:rsidR="00F90D96" w:rsidRPr="009B4FC9">
        <w:t xml:space="preserve"> </w:t>
      </w:r>
      <w:r w:rsidRPr="009B4FC9">
        <w:t>nhóm</w:t>
      </w:r>
      <w:r w:rsidR="00F90D96" w:rsidRPr="009B4FC9">
        <w:t xml:space="preserve"> </w:t>
      </w:r>
      <w:r w:rsidRPr="009B4FC9">
        <w:t>như:</w:t>
      </w:r>
      <w:r w:rsidR="00F90D96" w:rsidRPr="009B4FC9">
        <w:t xml:space="preserve"> </w:t>
      </w:r>
      <w:r w:rsidRPr="009B4FC9">
        <w:t>dưới</w:t>
      </w:r>
      <w:r w:rsidR="00F90D96" w:rsidRPr="009B4FC9">
        <w:t xml:space="preserve"> </w:t>
      </w:r>
      <w:r w:rsidRPr="009B4FC9">
        <w:t>15</w:t>
      </w:r>
      <w:r w:rsidR="00F90D96" w:rsidRPr="009B4FC9">
        <w:t xml:space="preserve"> </w:t>
      </w:r>
      <w:r w:rsidRPr="009B4FC9">
        <w:t>tuổi,</w:t>
      </w:r>
      <w:r w:rsidR="00F90D96" w:rsidRPr="009B4FC9">
        <w:t xml:space="preserve"> </w:t>
      </w:r>
      <w:r w:rsidRPr="009B4FC9">
        <w:t>từ</w:t>
      </w:r>
      <w:r w:rsidR="00F90D96" w:rsidRPr="009B4FC9">
        <w:t xml:space="preserve"> </w:t>
      </w:r>
      <w:r w:rsidRPr="009B4FC9">
        <w:t>15</w:t>
      </w:r>
      <w:r w:rsidR="00F90D96" w:rsidRPr="009B4FC9">
        <w:t xml:space="preserve"> </w:t>
      </w:r>
      <w:r w:rsidRPr="009B4FC9">
        <w:t>đến</w:t>
      </w:r>
      <w:r w:rsidR="00F90D96" w:rsidRPr="009B4FC9">
        <w:t xml:space="preserve"> </w:t>
      </w:r>
      <w:r w:rsidRPr="009B4FC9">
        <w:t>24</w:t>
      </w:r>
      <w:r w:rsidR="00F90D96" w:rsidRPr="009B4FC9">
        <w:t xml:space="preserve"> </w:t>
      </w:r>
      <w:r w:rsidRPr="009B4FC9">
        <w:t>tuổi,</w:t>
      </w:r>
      <w:r w:rsidR="00F90D96" w:rsidRPr="009B4FC9">
        <w:t xml:space="preserve"> </w:t>
      </w:r>
      <w:r w:rsidRPr="009B4FC9">
        <w:t>và</w:t>
      </w:r>
      <w:r w:rsidR="00F90D96" w:rsidRPr="009B4FC9">
        <w:t xml:space="preserve"> </w:t>
      </w:r>
      <w:r w:rsidRPr="009B4FC9">
        <w:t>từ</w:t>
      </w:r>
      <w:r w:rsidR="00F90D96" w:rsidRPr="009B4FC9">
        <w:t xml:space="preserve"> </w:t>
      </w:r>
      <w:r w:rsidRPr="009B4FC9">
        <w:t>25</w:t>
      </w:r>
      <w:r w:rsidR="00F90D96" w:rsidRPr="009B4FC9">
        <w:t xml:space="preserve"> </w:t>
      </w:r>
      <w:r w:rsidRPr="009B4FC9">
        <w:t>tuổi</w:t>
      </w:r>
      <w:r w:rsidR="00F90D96" w:rsidRPr="009B4FC9">
        <w:t xml:space="preserve"> </w:t>
      </w:r>
      <w:r w:rsidRPr="009B4FC9">
        <w:t>trở</w:t>
      </w:r>
      <w:r w:rsidR="00F90D96" w:rsidRPr="009B4FC9">
        <w:t xml:space="preserve"> </w:t>
      </w:r>
      <w:r w:rsidRPr="009B4FC9">
        <w:t>lên</w:t>
      </w:r>
      <w:r w:rsidR="00F90D96" w:rsidRPr="009B4FC9">
        <w:t xml:space="preserve"> </w:t>
      </w:r>
      <w:r w:rsidRPr="009B4FC9">
        <w:t>trong</w:t>
      </w:r>
      <w:r w:rsidR="00F90D96" w:rsidRPr="009B4FC9">
        <w:t xml:space="preserve"> </w:t>
      </w:r>
      <w:r w:rsidRPr="009B4FC9">
        <w:t>vòng</w:t>
      </w:r>
      <w:r w:rsidR="00F90D96" w:rsidRPr="009B4FC9">
        <w:t xml:space="preserve"> </w:t>
      </w:r>
      <w:r w:rsidRPr="009B4FC9">
        <w:t>10</w:t>
      </w:r>
      <w:r w:rsidR="00F90D96" w:rsidRPr="009B4FC9">
        <w:t xml:space="preserve"> </w:t>
      </w:r>
      <w:r w:rsidRPr="009B4FC9">
        <w:t>năm</w:t>
      </w:r>
      <w:r w:rsidR="00F90D96" w:rsidRPr="009B4FC9">
        <w:t xml:space="preserve"> </w:t>
      </w:r>
      <w:r w:rsidRPr="009B4FC9">
        <w:t>qua.</w:t>
      </w:r>
    </w:p>
    <w:p w14:paraId="0C5D622B" w14:textId="29934E5B" w:rsidR="0042283A" w:rsidRPr="009B4FC9" w:rsidRDefault="0042283A" w:rsidP="0042196A">
      <w:pPr>
        <w:spacing w:line="360" w:lineRule="auto"/>
        <w:ind w:firstLine="567"/>
      </w:pPr>
      <w:r w:rsidRPr="009B4FC9">
        <w:t>Ngoài</w:t>
      </w:r>
      <w:r w:rsidR="00F90D96" w:rsidRPr="009B4FC9">
        <w:t xml:space="preserve"> </w:t>
      </w:r>
      <w:r w:rsidRPr="009B4FC9">
        <w:t>việc</w:t>
      </w:r>
      <w:r w:rsidR="00F90D96" w:rsidRPr="009B4FC9">
        <w:t xml:space="preserve"> </w:t>
      </w:r>
      <w:r w:rsidRPr="009B4FC9">
        <w:t>trình</w:t>
      </w:r>
      <w:r w:rsidR="00F90D96" w:rsidRPr="009B4FC9">
        <w:t xml:space="preserve"> </w:t>
      </w:r>
      <w:r w:rsidRPr="009B4FC9">
        <w:t>bày</w:t>
      </w:r>
      <w:r w:rsidR="00F90D96" w:rsidRPr="009B4FC9">
        <w:t xml:space="preserve"> </w:t>
      </w:r>
      <w:r w:rsidRPr="009B4FC9">
        <w:t>dữ</w:t>
      </w:r>
      <w:r w:rsidR="00F90D96" w:rsidRPr="009B4FC9">
        <w:t xml:space="preserve"> </w:t>
      </w:r>
      <w:r w:rsidRPr="009B4FC9">
        <w:t>liệu</w:t>
      </w:r>
      <w:r w:rsidR="00F90D96" w:rsidRPr="009B4FC9">
        <w:t xml:space="preserve"> </w:t>
      </w:r>
      <w:r w:rsidRPr="009B4FC9">
        <w:t>lịch</w:t>
      </w:r>
      <w:r w:rsidR="00F90D96" w:rsidRPr="009B4FC9">
        <w:t xml:space="preserve"> </w:t>
      </w:r>
      <w:r w:rsidRPr="009B4FC9">
        <w:t>sử</w:t>
      </w:r>
      <w:r w:rsidR="00F90D96" w:rsidRPr="009B4FC9">
        <w:t xml:space="preserve"> </w:t>
      </w:r>
      <w:r w:rsidRPr="009B4FC9">
        <w:t>một</w:t>
      </w:r>
      <w:r w:rsidR="00F90D96" w:rsidRPr="009B4FC9">
        <w:t xml:space="preserve"> </w:t>
      </w:r>
      <w:r w:rsidRPr="009B4FC9">
        <w:t>cách</w:t>
      </w:r>
      <w:r w:rsidR="00F90D96" w:rsidRPr="009B4FC9">
        <w:t xml:space="preserve"> </w:t>
      </w:r>
      <w:r w:rsidRPr="009B4FC9">
        <w:t>trực</w:t>
      </w:r>
      <w:r w:rsidR="00F90D96" w:rsidRPr="009B4FC9">
        <w:t xml:space="preserve"> </w:t>
      </w:r>
      <w:r w:rsidRPr="009B4FC9">
        <w:t>quan,</w:t>
      </w:r>
      <w:r w:rsidR="00F90D96" w:rsidRPr="009B4FC9">
        <w:t xml:space="preserve"> </w:t>
      </w:r>
      <w:r w:rsidRPr="009B4FC9">
        <w:t>chức</w:t>
      </w:r>
      <w:r w:rsidR="00F90D96" w:rsidRPr="009B4FC9">
        <w:t xml:space="preserve"> </w:t>
      </w:r>
      <w:r w:rsidRPr="009B4FC9">
        <w:t>năng</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còn</w:t>
      </w:r>
      <w:r w:rsidR="00F90D96" w:rsidRPr="009B4FC9">
        <w:t xml:space="preserve"> </w:t>
      </w:r>
      <w:r w:rsidRPr="009B4FC9">
        <w:t>tích</w:t>
      </w:r>
      <w:r w:rsidR="00F90D96" w:rsidRPr="009B4FC9">
        <w:t xml:space="preserve"> </w:t>
      </w:r>
      <w:r w:rsidRPr="009B4FC9">
        <w:t>hợp</w:t>
      </w:r>
      <w:r w:rsidR="00F90D96" w:rsidRPr="009B4FC9">
        <w:t xml:space="preserve"> </w:t>
      </w:r>
      <w:r w:rsidRPr="009B4FC9">
        <w:t>các</w:t>
      </w:r>
      <w:r w:rsidR="00F90D96" w:rsidRPr="009B4FC9">
        <w:t xml:space="preserve"> </w:t>
      </w:r>
      <w:r w:rsidRPr="009B4FC9">
        <w:t>chỉ</w:t>
      </w:r>
      <w:r w:rsidR="00F90D96" w:rsidRPr="009B4FC9">
        <w:t xml:space="preserve"> </w:t>
      </w:r>
      <w:r w:rsidRPr="009B4FC9">
        <w:t>số</w:t>
      </w:r>
      <w:r w:rsidR="00F90D96" w:rsidRPr="009B4FC9">
        <w:t xml:space="preserve"> </w:t>
      </w:r>
      <w:r w:rsidRPr="009B4FC9">
        <w:t>phân</w:t>
      </w:r>
      <w:r w:rsidR="00F90D96" w:rsidRPr="009B4FC9">
        <w:t xml:space="preserve"> </w:t>
      </w:r>
      <w:r w:rsidRPr="009B4FC9">
        <w:t>tích</w:t>
      </w:r>
      <w:r w:rsidR="00F90D96" w:rsidRPr="009B4FC9">
        <w:t xml:space="preserve"> </w:t>
      </w:r>
      <w:r w:rsidRPr="009B4FC9">
        <w:t>chuyên</w:t>
      </w:r>
      <w:r w:rsidR="00F90D96" w:rsidRPr="009B4FC9">
        <w:t xml:space="preserve"> </w:t>
      </w:r>
      <w:r w:rsidRPr="009B4FC9">
        <w:t>sâu,</w:t>
      </w:r>
      <w:r w:rsidR="00F90D96" w:rsidRPr="009B4FC9">
        <w:t xml:space="preserve"> </w:t>
      </w:r>
      <w:r w:rsidRPr="009B4FC9">
        <w:t>trong</w:t>
      </w:r>
      <w:r w:rsidR="00F90D96" w:rsidRPr="009B4FC9">
        <w:t xml:space="preserve"> </w:t>
      </w:r>
      <w:r w:rsidRPr="009B4FC9">
        <w:t>đó</w:t>
      </w:r>
      <w:r w:rsidR="00F90D96" w:rsidRPr="009B4FC9">
        <w:t xml:space="preserve"> </w:t>
      </w:r>
      <w:r w:rsidRPr="009B4FC9">
        <w:t>bao</w:t>
      </w:r>
      <w:r w:rsidR="00F90D96" w:rsidRPr="009B4FC9">
        <w:t xml:space="preserve"> </w:t>
      </w:r>
      <w:r w:rsidRPr="009B4FC9">
        <w:t>gồm:</w:t>
      </w:r>
    </w:p>
    <w:p w14:paraId="25B349BE" w14:textId="77777777" w:rsidR="000D22A2" w:rsidRDefault="0042283A" w:rsidP="00645B03">
      <w:pPr>
        <w:pStyle w:val="ListParagraph"/>
        <w:numPr>
          <w:ilvl w:val="0"/>
          <w:numId w:val="47"/>
        </w:numPr>
        <w:spacing w:line="360" w:lineRule="auto"/>
      </w:pPr>
      <w:r w:rsidRPr="009B4FC9">
        <w:t>Nhóm</w:t>
      </w:r>
      <w:r w:rsidR="00F90D96" w:rsidRPr="009B4FC9">
        <w:t xml:space="preserve"> </w:t>
      </w:r>
      <w:r w:rsidRPr="009B4FC9">
        <w:t>tuổi</w:t>
      </w:r>
      <w:r w:rsidR="00F90D96" w:rsidRPr="009B4FC9">
        <w:t xml:space="preserve"> </w:t>
      </w:r>
      <w:r w:rsidRPr="009B4FC9">
        <w:t>chịu</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nhiều</w:t>
      </w:r>
      <w:r w:rsidR="00F90D96" w:rsidRPr="009B4FC9">
        <w:t xml:space="preserve"> </w:t>
      </w:r>
      <w:r w:rsidRPr="009B4FC9">
        <w:t>nhất:</w:t>
      </w:r>
      <w:r w:rsidR="00F90D96" w:rsidRPr="009B4FC9">
        <w:t xml:space="preserve"> </w:t>
      </w:r>
      <w:r w:rsidRPr="009B4FC9">
        <w:t>Hệ</w:t>
      </w:r>
      <w:r w:rsidR="00F90D96" w:rsidRPr="009B4FC9">
        <w:t xml:space="preserve"> </w:t>
      </w:r>
      <w:r w:rsidRPr="009B4FC9">
        <w:t>thống</w:t>
      </w:r>
      <w:r w:rsidR="00F90D96" w:rsidRPr="009B4FC9">
        <w:t xml:space="preserve"> </w:t>
      </w:r>
      <w:r w:rsidRPr="009B4FC9">
        <w:t>sẽ</w:t>
      </w:r>
      <w:r w:rsidR="00F90D96" w:rsidRPr="009B4FC9">
        <w:t xml:space="preserve"> </w:t>
      </w:r>
      <w:r w:rsidRPr="009B4FC9">
        <w:t>tự</w:t>
      </w:r>
      <w:r w:rsidR="00F90D96" w:rsidRPr="009B4FC9">
        <w:t xml:space="preserve"> </w:t>
      </w:r>
      <w:r w:rsidRPr="009B4FC9">
        <w:t>động</w:t>
      </w:r>
      <w:r w:rsidR="00F90D96" w:rsidRPr="009B4FC9">
        <w:t xml:space="preserve"> </w:t>
      </w:r>
      <w:r w:rsidRPr="009B4FC9">
        <w:t>xác</w:t>
      </w:r>
      <w:r w:rsidR="00F90D96" w:rsidRPr="009B4FC9">
        <w:t xml:space="preserve"> </w:t>
      </w:r>
      <w:r w:rsidRPr="009B4FC9">
        <w:t>định</w:t>
      </w:r>
      <w:r w:rsidR="00F90D96" w:rsidRPr="009B4FC9">
        <w:t xml:space="preserve"> </w:t>
      </w:r>
      <w:r w:rsidRPr="009B4FC9">
        <w:t>nhóm</w:t>
      </w:r>
      <w:r w:rsidR="00F90D96" w:rsidRPr="009B4FC9">
        <w:t xml:space="preserve"> </w:t>
      </w:r>
      <w:r w:rsidRPr="009B4FC9">
        <w:t>tuổi</w:t>
      </w:r>
      <w:r w:rsidR="00F90D96" w:rsidRPr="009B4FC9">
        <w:t xml:space="preserve"> </w:t>
      </w:r>
      <w:r w:rsidRPr="009B4FC9">
        <w:t>có</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cao</w:t>
      </w:r>
      <w:r w:rsidR="00F90D96" w:rsidRPr="009B4FC9">
        <w:t xml:space="preserve"> </w:t>
      </w:r>
      <w:r w:rsidRPr="009B4FC9">
        <w:t>nhất,</w:t>
      </w:r>
      <w:r w:rsidR="00F90D96" w:rsidRPr="009B4FC9">
        <w:t xml:space="preserve"> </w:t>
      </w:r>
      <w:r w:rsidRPr="009B4FC9">
        <w:t>được</w:t>
      </w:r>
      <w:r w:rsidR="00F90D96" w:rsidRPr="009B4FC9">
        <w:t xml:space="preserve"> </w:t>
      </w:r>
      <w:r w:rsidRPr="009B4FC9">
        <w:t>tính</w:t>
      </w:r>
      <w:r w:rsidR="00F90D96" w:rsidRPr="009B4FC9">
        <w:t xml:space="preserve"> </w:t>
      </w:r>
      <w:r w:rsidRPr="009B4FC9">
        <w:t>theo</w:t>
      </w:r>
      <w:r w:rsidR="00F90D96" w:rsidRPr="009B4FC9">
        <w:t xml:space="preserve"> </w:t>
      </w:r>
      <w:r w:rsidRPr="009B4FC9">
        <w:t>hai</w:t>
      </w:r>
      <w:r w:rsidR="00F90D96" w:rsidRPr="009B4FC9">
        <w:t xml:space="preserve"> </w:t>
      </w:r>
      <w:r w:rsidRPr="009B4FC9">
        <w:t>phương</w:t>
      </w:r>
      <w:r w:rsidR="00F90D96" w:rsidRPr="009B4FC9">
        <w:t xml:space="preserve"> </w:t>
      </w:r>
      <w:r w:rsidRPr="009B4FC9">
        <w:t>pháp:</w:t>
      </w:r>
    </w:p>
    <w:p w14:paraId="01498200" w14:textId="77777777" w:rsidR="000D22A2" w:rsidRDefault="000D22A2" w:rsidP="000D22A2">
      <w:pPr>
        <w:pStyle w:val="ListParagraph"/>
        <w:spacing w:line="360" w:lineRule="auto"/>
      </w:pPr>
      <w:r>
        <w:t xml:space="preserve">+ </w:t>
      </w:r>
      <w:r w:rsidR="0042283A" w:rsidRPr="009B4FC9">
        <w:t>Trung</w:t>
      </w:r>
      <w:r w:rsidR="00F90D96" w:rsidRPr="009B4FC9">
        <w:t xml:space="preserve"> </w:t>
      </w:r>
      <w:r w:rsidR="0042283A" w:rsidRPr="009B4FC9">
        <w:t>bình</w:t>
      </w:r>
      <w:r w:rsidR="00F90D96" w:rsidRPr="009B4FC9">
        <w:t xml:space="preserve"> </w:t>
      </w:r>
      <w:r w:rsidR="0042283A" w:rsidRPr="009B4FC9">
        <w:t>3</w:t>
      </w:r>
      <w:r w:rsidR="00F90D96" w:rsidRPr="009B4FC9">
        <w:t xml:space="preserve"> </w:t>
      </w:r>
      <w:r w:rsidR="0042283A" w:rsidRPr="009B4FC9">
        <w:t>năm</w:t>
      </w:r>
      <w:r w:rsidR="00F90D96" w:rsidRPr="009B4FC9">
        <w:t xml:space="preserve"> </w:t>
      </w:r>
      <w:r w:rsidR="0042283A" w:rsidRPr="009B4FC9">
        <w:t>–</w:t>
      </w:r>
      <w:r w:rsidR="00F90D96" w:rsidRPr="009B4FC9">
        <w:t xml:space="preserve"> </w:t>
      </w:r>
      <w:r w:rsidR="0042283A" w:rsidRPr="009B4FC9">
        <w:t>để</w:t>
      </w:r>
      <w:r w:rsidR="00F90D96" w:rsidRPr="009B4FC9">
        <w:t xml:space="preserve"> </w:t>
      </w:r>
      <w:r w:rsidR="0042283A" w:rsidRPr="009B4FC9">
        <w:t>xác</w:t>
      </w:r>
      <w:r w:rsidR="00F90D96" w:rsidRPr="009B4FC9">
        <w:t xml:space="preserve"> </w:t>
      </w:r>
      <w:r w:rsidR="0042283A" w:rsidRPr="009B4FC9">
        <w:t>định</w:t>
      </w:r>
      <w:r w:rsidR="00F90D96" w:rsidRPr="009B4FC9">
        <w:t xml:space="preserve"> </w:t>
      </w:r>
      <w:r w:rsidR="0042283A" w:rsidRPr="009B4FC9">
        <w:t>nhóm</w:t>
      </w:r>
      <w:r w:rsidR="00F90D96" w:rsidRPr="009B4FC9">
        <w:t xml:space="preserve"> </w:t>
      </w:r>
      <w:r w:rsidR="0042283A" w:rsidRPr="009B4FC9">
        <w:t>chịu</w:t>
      </w:r>
      <w:r w:rsidR="00F90D96" w:rsidRPr="009B4FC9">
        <w:t xml:space="preserve"> </w:t>
      </w:r>
      <w:r w:rsidR="0042283A" w:rsidRPr="009B4FC9">
        <w:t>ảnh</w:t>
      </w:r>
      <w:r w:rsidR="00F90D96" w:rsidRPr="009B4FC9">
        <w:t xml:space="preserve"> </w:t>
      </w:r>
      <w:r w:rsidR="0042283A" w:rsidRPr="009B4FC9">
        <w:t>hưởng</w:t>
      </w:r>
      <w:r w:rsidR="00F90D96" w:rsidRPr="009B4FC9">
        <w:t xml:space="preserve"> </w:t>
      </w:r>
      <w:r w:rsidR="0042283A" w:rsidRPr="009B4FC9">
        <w:t>ổn</w:t>
      </w:r>
      <w:r w:rsidR="00F90D96" w:rsidRPr="009B4FC9">
        <w:t xml:space="preserve"> </w:t>
      </w:r>
      <w:r w:rsidR="0042283A" w:rsidRPr="009B4FC9">
        <w:t>định</w:t>
      </w:r>
      <w:r w:rsidR="00F90D96" w:rsidRPr="009B4FC9">
        <w:t xml:space="preserve"> </w:t>
      </w:r>
      <w:r w:rsidR="0042283A" w:rsidRPr="009B4FC9">
        <w:t>và</w:t>
      </w:r>
      <w:r w:rsidR="00F90D96" w:rsidRPr="009B4FC9">
        <w:t xml:space="preserve"> </w:t>
      </w:r>
      <w:r w:rsidR="0042283A" w:rsidRPr="009B4FC9">
        <w:t>lâu</w:t>
      </w:r>
      <w:r w:rsidR="00F90D96" w:rsidRPr="009B4FC9">
        <w:t xml:space="preserve"> </w:t>
      </w:r>
      <w:r w:rsidR="0042283A" w:rsidRPr="009B4FC9">
        <w:t>dài</w:t>
      </w:r>
      <w:r w:rsidR="00F90D96" w:rsidRPr="009B4FC9">
        <w:t xml:space="preserve"> </w:t>
      </w:r>
      <w:r w:rsidR="0042283A" w:rsidRPr="009B4FC9">
        <w:t>nhất.</w:t>
      </w:r>
    </w:p>
    <w:p w14:paraId="1A6FB669" w14:textId="14FCAA25" w:rsidR="0042283A" w:rsidRPr="009B4FC9" w:rsidRDefault="000D22A2" w:rsidP="000D22A2">
      <w:pPr>
        <w:pStyle w:val="ListParagraph"/>
        <w:spacing w:line="360" w:lineRule="auto"/>
      </w:pPr>
      <w:r>
        <w:t xml:space="preserve">+ </w:t>
      </w:r>
      <w:r w:rsidR="0042283A" w:rsidRPr="009B4FC9">
        <w:t>Giá</w:t>
      </w:r>
      <w:r w:rsidR="00F90D96" w:rsidRPr="009B4FC9">
        <w:t xml:space="preserve"> </w:t>
      </w:r>
      <w:r w:rsidR="0042283A" w:rsidRPr="009B4FC9">
        <w:t>trị</w:t>
      </w:r>
      <w:r w:rsidR="00F90D96" w:rsidRPr="009B4FC9">
        <w:t xml:space="preserve"> </w:t>
      </w:r>
      <w:r w:rsidR="0042283A" w:rsidRPr="009B4FC9">
        <w:t>cao</w:t>
      </w:r>
      <w:r w:rsidR="00F90D96" w:rsidRPr="009B4FC9">
        <w:t xml:space="preserve"> </w:t>
      </w:r>
      <w:r w:rsidR="0042283A" w:rsidRPr="009B4FC9">
        <w:t>nhất</w:t>
      </w:r>
      <w:r w:rsidR="00F90D96" w:rsidRPr="009B4FC9">
        <w:t xml:space="preserve"> </w:t>
      </w:r>
      <w:r w:rsidR="0042283A" w:rsidRPr="009B4FC9">
        <w:t>–</w:t>
      </w:r>
      <w:r w:rsidR="00F90D96" w:rsidRPr="009B4FC9">
        <w:t xml:space="preserve"> </w:t>
      </w:r>
      <w:r w:rsidR="0042283A" w:rsidRPr="009B4FC9">
        <w:t>để</w:t>
      </w:r>
      <w:r w:rsidR="00F90D96" w:rsidRPr="009B4FC9">
        <w:t xml:space="preserve"> </w:t>
      </w:r>
      <w:r w:rsidR="0042283A" w:rsidRPr="009B4FC9">
        <w:t>phát</w:t>
      </w:r>
      <w:r w:rsidR="00F90D96" w:rsidRPr="009B4FC9">
        <w:t xml:space="preserve"> </w:t>
      </w:r>
      <w:r w:rsidR="0042283A" w:rsidRPr="009B4FC9">
        <w:t>hiện</w:t>
      </w:r>
      <w:r w:rsidR="00F90D96" w:rsidRPr="009B4FC9">
        <w:t xml:space="preserve"> </w:t>
      </w:r>
      <w:r w:rsidR="0042283A" w:rsidRPr="009B4FC9">
        <w:t>các</w:t>
      </w:r>
      <w:r w:rsidR="00F90D96" w:rsidRPr="009B4FC9">
        <w:t xml:space="preserve"> </w:t>
      </w:r>
      <w:r w:rsidR="0042283A" w:rsidRPr="009B4FC9">
        <w:t>đợt</w:t>
      </w:r>
      <w:r w:rsidR="00F90D96" w:rsidRPr="009B4FC9">
        <w:t xml:space="preserve"> </w:t>
      </w:r>
      <w:r w:rsidR="0042283A" w:rsidRPr="009B4FC9">
        <w:t>khủng</w:t>
      </w:r>
      <w:r w:rsidR="00F90D96" w:rsidRPr="009B4FC9">
        <w:t xml:space="preserve"> </w:t>
      </w:r>
      <w:r w:rsidR="0042283A" w:rsidRPr="009B4FC9">
        <w:t>hoảng</w:t>
      </w:r>
      <w:r w:rsidR="00F90D96" w:rsidRPr="009B4FC9">
        <w:t xml:space="preserve"> </w:t>
      </w:r>
      <w:r w:rsidR="0042283A" w:rsidRPr="009B4FC9">
        <w:t>hoặc</w:t>
      </w:r>
      <w:r w:rsidR="00F90D96" w:rsidRPr="009B4FC9">
        <w:t xml:space="preserve"> </w:t>
      </w:r>
      <w:r w:rsidR="0042283A" w:rsidRPr="009B4FC9">
        <w:t>biến</w:t>
      </w:r>
      <w:r w:rsidR="00F90D96" w:rsidRPr="009B4FC9">
        <w:t xml:space="preserve"> </w:t>
      </w:r>
      <w:r w:rsidR="0042283A" w:rsidRPr="009B4FC9">
        <w:t>động</w:t>
      </w:r>
      <w:r w:rsidR="00F90D96" w:rsidRPr="009B4FC9">
        <w:t xml:space="preserve"> </w:t>
      </w:r>
      <w:r w:rsidR="0042283A" w:rsidRPr="009B4FC9">
        <w:t>đột</w:t>
      </w:r>
      <w:r w:rsidR="00F90D96" w:rsidRPr="009B4FC9">
        <w:t xml:space="preserve"> </w:t>
      </w:r>
      <w:r w:rsidR="0042283A" w:rsidRPr="009B4FC9">
        <w:t>ngột</w:t>
      </w:r>
      <w:r w:rsidR="00F90D96" w:rsidRPr="009B4FC9">
        <w:t xml:space="preserve"> </w:t>
      </w:r>
      <w:r w:rsidR="0042283A" w:rsidRPr="009B4FC9">
        <w:t>trong</w:t>
      </w:r>
      <w:r w:rsidR="00F90D96" w:rsidRPr="009B4FC9">
        <w:t xml:space="preserve"> </w:t>
      </w:r>
      <w:r w:rsidR="0042283A" w:rsidRPr="009B4FC9">
        <w:t>thời</w:t>
      </w:r>
      <w:r w:rsidR="00F90D96" w:rsidRPr="009B4FC9">
        <w:t xml:space="preserve"> </w:t>
      </w:r>
      <w:r w:rsidR="0042283A" w:rsidRPr="009B4FC9">
        <w:t>gian</w:t>
      </w:r>
      <w:r w:rsidR="00F90D96" w:rsidRPr="009B4FC9">
        <w:t xml:space="preserve"> </w:t>
      </w:r>
      <w:r w:rsidR="0042283A" w:rsidRPr="009B4FC9">
        <w:t>ngắn.</w:t>
      </w:r>
    </w:p>
    <w:p w14:paraId="4AB59424" w14:textId="6597C7EA" w:rsidR="0042283A" w:rsidRPr="009B4FC9" w:rsidRDefault="0042283A" w:rsidP="000D22A2">
      <w:pPr>
        <w:spacing w:line="360" w:lineRule="auto"/>
        <w:ind w:firstLine="567"/>
      </w:pPr>
      <w:r w:rsidRPr="009B4FC9">
        <w:t>Phân</w:t>
      </w:r>
      <w:r w:rsidR="00F90D96" w:rsidRPr="009B4FC9">
        <w:t xml:space="preserve"> </w:t>
      </w:r>
      <w:r w:rsidRPr="009B4FC9">
        <w:t>tích</w:t>
      </w:r>
      <w:r w:rsidR="00F90D96" w:rsidRPr="009B4FC9">
        <w:t xml:space="preserve"> </w:t>
      </w:r>
      <w:r w:rsidRPr="009B4FC9">
        <w:t>xu</w:t>
      </w:r>
      <w:r w:rsidR="00F90D96" w:rsidRPr="009B4FC9">
        <w:t xml:space="preserve"> </w:t>
      </w:r>
      <w:r w:rsidRPr="009B4FC9">
        <w:t>hướng</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giữa</w:t>
      </w:r>
      <w:r w:rsidR="00F90D96" w:rsidRPr="009B4FC9">
        <w:t xml:space="preserve"> </w:t>
      </w:r>
      <w:r w:rsidRPr="009B4FC9">
        <w:t>các</w:t>
      </w:r>
      <w:r w:rsidR="00F90D96" w:rsidRPr="009B4FC9">
        <w:t xml:space="preserve"> </w:t>
      </w:r>
      <w:r w:rsidRPr="009B4FC9">
        <w:t>nhóm</w:t>
      </w:r>
      <w:r w:rsidR="00F90D96" w:rsidRPr="009B4FC9">
        <w:t xml:space="preserve"> </w:t>
      </w:r>
      <w:r w:rsidRPr="009B4FC9">
        <w:t>tuổi:</w:t>
      </w:r>
      <w:r w:rsidR="00F90D96" w:rsidRPr="009B4FC9">
        <w:t xml:space="preserve"> </w:t>
      </w:r>
      <w:r w:rsidRPr="009B4FC9">
        <w:t>Hệ</w:t>
      </w:r>
      <w:r w:rsidR="00F90D96" w:rsidRPr="009B4FC9">
        <w:t xml:space="preserve"> </w:t>
      </w:r>
      <w:r w:rsidRPr="009B4FC9">
        <w:t>thống</w:t>
      </w:r>
      <w:r w:rsidR="00F90D96" w:rsidRPr="009B4FC9">
        <w:t xml:space="preserve"> </w:t>
      </w:r>
      <w:r w:rsidRPr="009B4FC9">
        <w:t>sẽ</w:t>
      </w:r>
      <w:r w:rsidR="00F90D96" w:rsidRPr="009B4FC9">
        <w:t xml:space="preserve"> </w:t>
      </w:r>
      <w:r w:rsidRPr="009B4FC9">
        <w:t>đưa</w:t>
      </w:r>
      <w:r w:rsidR="00F90D96" w:rsidRPr="009B4FC9">
        <w:t xml:space="preserve"> </w:t>
      </w:r>
      <w:r w:rsidRPr="009B4FC9">
        <w:t>ra</w:t>
      </w:r>
      <w:r w:rsidR="00F90D96" w:rsidRPr="009B4FC9">
        <w:t xml:space="preserve"> </w:t>
      </w:r>
      <w:r w:rsidRPr="009B4FC9">
        <w:t>đánh</w:t>
      </w:r>
      <w:r w:rsidR="00F90D96" w:rsidRPr="009B4FC9">
        <w:t xml:space="preserve"> </w:t>
      </w:r>
      <w:r w:rsidRPr="009B4FC9">
        <w:t>giá</w:t>
      </w:r>
      <w:r w:rsidR="00F90D96" w:rsidRPr="009B4FC9">
        <w:t xml:space="preserve"> </w:t>
      </w:r>
      <w:r w:rsidRPr="009B4FC9">
        <w:t>tổng</w:t>
      </w:r>
      <w:r w:rsidR="00F90D96" w:rsidRPr="009B4FC9">
        <w:t xml:space="preserve"> </w:t>
      </w:r>
      <w:r w:rsidRPr="009B4FC9">
        <w:t>quan</w:t>
      </w:r>
      <w:r w:rsidR="00F90D96" w:rsidRPr="009B4FC9">
        <w:t xml:space="preserve"> </w:t>
      </w:r>
      <w:r w:rsidRPr="009B4FC9">
        <w:t>về</w:t>
      </w:r>
      <w:r w:rsidR="00F90D96" w:rsidRPr="009B4FC9">
        <w:t xml:space="preserve"> </w:t>
      </w:r>
      <w:r w:rsidRPr="009B4FC9">
        <w:t>việc</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trong</w:t>
      </w:r>
      <w:r w:rsidR="00F90D96" w:rsidRPr="009B4FC9">
        <w:t xml:space="preserve"> </w:t>
      </w:r>
      <w:r w:rsidRPr="009B4FC9">
        <w:t>từng</w:t>
      </w:r>
      <w:r w:rsidR="00F90D96" w:rsidRPr="009B4FC9">
        <w:t xml:space="preserve"> </w:t>
      </w:r>
      <w:r w:rsidRPr="009B4FC9">
        <w:t>nhóm</w:t>
      </w:r>
      <w:r w:rsidR="00F90D96" w:rsidRPr="009B4FC9">
        <w:t xml:space="preserve"> </w:t>
      </w:r>
      <w:r w:rsidRPr="009B4FC9">
        <w:t>tuổi</w:t>
      </w:r>
      <w:r w:rsidR="00F90D96" w:rsidRPr="009B4FC9">
        <w:t xml:space="preserve"> </w:t>
      </w:r>
      <w:r w:rsidRPr="009B4FC9">
        <w:t>đang</w:t>
      </w:r>
      <w:r w:rsidR="00F90D96" w:rsidRPr="009B4FC9">
        <w:t xml:space="preserve"> </w:t>
      </w:r>
      <w:r w:rsidRPr="009B4FC9">
        <w:t>có</w:t>
      </w:r>
      <w:r w:rsidR="00F90D96" w:rsidRPr="009B4FC9">
        <w:t xml:space="preserve"> </w:t>
      </w:r>
      <w:r w:rsidRPr="009B4FC9">
        <w:t>xu</w:t>
      </w:r>
      <w:r w:rsidR="00F90D96" w:rsidRPr="009B4FC9">
        <w:t xml:space="preserve"> </w:t>
      </w:r>
      <w:r w:rsidRPr="009B4FC9">
        <w:t>hướng</w:t>
      </w:r>
      <w:r w:rsidR="00F90D96" w:rsidRPr="009B4FC9">
        <w:t xml:space="preserve"> </w:t>
      </w:r>
      <w:r w:rsidRPr="009B4FC9">
        <w:t>tăng</w:t>
      </w:r>
      <w:r w:rsidR="00F90D96" w:rsidRPr="009B4FC9">
        <w:t xml:space="preserve"> </w:t>
      </w:r>
      <w:r w:rsidRPr="009B4FC9">
        <w:t>hay</w:t>
      </w:r>
      <w:r w:rsidR="00F90D96" w:rsidRPr="009B4FC9">
        <w:t xml:space="preserve"> </w:t>
      </w:r>
      <w:r w:rsidRPr="009B4FC9">
        <w:t>giảm</w:t>
      </w:r>
      <w:r w:rsidR="00F90D96" w:rsidRPr="009B4FC9">
        <w:t xml:space="preserve"> </w:t>
      </w:r>
      <w:r w:rsidRPr="009B4FC9">
        <w:t>qua</w:t>
      </w:r>
      <w:r w:rsidR="00F90D96" w:rsidRPr="009B4FC9">
        <w:t xml:space="preserve"> </w:t>
      </w:r>
      <w:r w:rsidRPr="009B4FC9">
        <w:t>các</w:t>
      </w:r>
      <w:r w:rsidR="00F90D96" w:rsidRPr="009B4FC9">
        <w:t xml:space="preserve"> </w:t>
      </w:r>
      <w:r w:rsidRPr="009B4FC9">
        <w:t>năm.</w:t>
      </w:r>
      <w:r w:rsidR="00F90D96" w:rsidRPr="009B4FC9">
        <w:t xml:space="preserve"> </w:t>
      </w:r>
      <w:r w:rsidRPr="009B4FC9">
        <w:t>Nhờ</w:t>
      </w:r>
      <w:r w:rsidR="00F90D96" w:rsidRPr="009B4FC9">
        <w:t xml:space="preserve"> </w:t>
      </w:r>
      <w:r w:rsidRPr="009B4FC9">
        <w:t>đó,</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có</w:t>
      </w:r>
      <w:r w:rsidR="00F90D96" w:rsidRPr="009B4FC9">
        <w:t xml:space="preserve"> </w:t>
      </w:r>
      <w:r w:rsidRPr="009B4FC9">
        <w:t>thể</w:t>
      </w:r>
      <w:r w:rsidR="00F90D96" w:rsidRPr="009B4FC9">
        <w:t xml:space="preserve"> </w:t>
      </w:r>
      <w:r w:rsidRPr="009B4FC9">
        <w:t>xác</w:t>
      </w:r>
      <w:r w:rsidR="00F90D96" w:rsidRPr="009B4FC9">
        <w:t xml:space="preserve"> </w:t>
      </w:r>
      <w:r w:rsidRPr="009B4FC9">
        <w:t>định</w:t>
      </w:r>
      <w:r w:rsidR="00F90D96" w:rsidRPr="009B4FC9">
        <w:t xml:space="preserve"> </w:t>
      </w:r>
      <w:r w:rsidRPr="009B4FC9">
        <w:t>được</w:t>
      </w:r>
      <w:r w:rsidR="00F90D96" w:rsidRPr="009B4FC9">
        <w:t xml:space="preserve"> </w:t>
      </w:r>
      <w:r w:rsidRPr="009B4FC9">
        <w:t>đâu</w:t>
      </w:r>
      <w:r w:rsidR="00F90D96" w:rsidRPr="009B4FC9">
        <w:t xml:space="preserve"> </w:t>
      </w:r>
      <w:r w:rsidRPr="009B4FC9">
        <w:t>là</w:t>
      </w:r>
      <w:r w:rsidR="00F90D96" w:rsidRPr="009B4FC9">
        <w:t xml:space="preserve"> </w:t>
      </w:r>
      <w:r w:rsidRPr="009B4FC9">
        <w:t>nhóm</w:t>
      </w:r>
      <w:r w:rsidR="00F90D96" w:rsidRPr="009B4FC9">
        <w:t xml:space="preserve"> </w:t>
      </w:r>
      <w:r w:rsidRPr="009B4FC9">
        <w:t>đang</w:t>
      </w:r>
      <w:r w:rsidR="00F90D96" w:rsidRPr="009B4FC9">
        <w:t xml:space="preserve"> </w:t>
      </w:r>
      <w:r w:rsidRPr="009B4FC9">
        <w:t>cải</w:t>
      </w:r>
      <w:r w:rsidR="00F90D96" w:rsidRPr="009B4FC9">
        <w:t xml:space="preserve"> </w:t>
      </w:r>
      <w:r w:rsidRPr="009B4FC9">
        <w:t>thiện</w:t>
      </w:r>
      <w:r w:rsidR="00F90D96" w:rsidRPr="009B4FC9">
        <w:t xml:space="preserve"> </w:t>
      </w:r>
      <w:r w:rsidRPr="009B4FC9">
        <w:t>tích</w:t>
      </w:r>
      <w:r w:rsidR="00F90D96" w:rsidRPr="009B4FC9">
        <w:t xml:space="preserve"> </w:t>
      </w:r>
      <w:r w:rsidRPr="009B4FC9">
        <w:t>cực</w:t>
      </w:r>
      <w:r w:rsidR="00F90D96" w:rsidRPr="009B4FC9">
        <w:t xml:space="preserve"> </w:t>
      </w:r>
      <w:r w:rsidRPr="009B4FC9">
        <w:t>và</w:t>
      </w:r>
      <w:r w:rsidR="00F90D96" w:rsidRPr="009B4FC9">
        <w:t xml:space="preserve"> </w:t>
      </w:r>
      <w:r w:rsidRPr="009B4FC9">
        <w:t>đâu</w:t>
      </w:r>
      <w:r w:rsidR="00F90D96" w:rsidRPr="009B4FC9">
        <w:t xml:space="preserve"> </w:t>
      </w:r>
      <w:r w:rsidRPr="009B4FC9">
        <w:t>là</w:t>
      </w:r>
      <w:r w:rsidR="00F90D96" w:rsidRPr="009B4FC9">
        <w:t xml:space="preserve"> </w:t>
      </w:r>
      <w:r w:rsidRPr="009B4FC9">
        <w:t>nhóm</w:t>
      </w:r>
      <w:r w:rsidR="00F90D96" w:rsidRPr="009B4FC9">
        <w:t xml:space="preserve"> </w:t>
      </w:r>
      <w:r w:rsidRPr="009B4FC9">
        <w:t>có</w:t>
      </w:r>
      <w:r w:rsidR="00F90D96" w:rsidRPr="009B4FC9">
        <w:t xml:space="preserve"> </w:t>
      </w:r>
      <w:r w:rsidRPr="009B4FC9">
        <w:t>nguy</w:t>
      </w:r>
      <w:r w:rsidR="00F90D96" w:rsidRPr="009B4FC9">
        <w:t xml:space="preserve"> </w:t>
      </w:r>
      <w:r w:rsidRPr="009B4FC9">
        <w:t>cơ</w:t>
      </w:r>
      <w:r w:rsidR="00F90D96" w:rsidRPr="009B4FC9">
        <w:t xml:space="preserve"> </w:t>
      </w:r>
      <w:r w:rsidRPr="009B4FC9">
        <w:t>cao</w:t>
      </w:r>
      <w:r w:rsidR="00F90D96" w:rsidRPr="009B4FC9">
        <w:t xml:space="preserve"> </w:t>
      </w:r>
      <w:r w:rsidRPr="009B4FC9">
        <w:t>trong</w:t>
      </w:r>
      <w:r w:rsidR="00F90D96" w:rsidRPr="009B4FC9">
        <w:t xml:space="preserve"> </w:t>
      </w:r>
      <w:r w:rsidRPr="009B4FC9">
        <w:t>tương</w:t>
      </w:r>
      <w:r w:rsidR="00F90D96" w:rsidRPr="009B4FC9">
        <w:t xml:space="preserve"> </w:t>
      </w:r>
      <w:r w:rsidRPr="009B4FC9">
        <w:t>lai.</w:t>
      </w:r>
    </w:p>
    <w:p w14:paraId="3300F32F" w14:textId="1EDB8B55" w:rsidR="0042283A" w:rsidRPr="009B4FC9" w:rsidRDefault="0042283A" w:rsidP="000D22A2">
      <w:pPr>
        <w:spacing w:line="360" w:lineRule="auto"/>
        <w:ind w:firstLine="567"/>
      </w:pPr>
      <w:r w:rsidRPr="009B4FC9">
        <w:t>Độ</w:t>
      </w:r>
      <w:r w:rsidR="00F90D96" w:rsidRPr="009B4FC9">
        <w:t xml:space="preserve"> </w:t>
      </w:r>
      <w:r w:rsidRPr="009B4FC9">
        <w:t>biến</w:t>
      </w:r>
      <w:r w:rsidR="00F90D96" w:rsidRPr="009B4FC9">
        <w:t xml:space="preserve"> </w:t>
      </w:r>
      <w:r w:rsidRPr="009B4FC9">
        <w:t>thiên</w:t>
      </w:r>
      <w:r w:rsidR="00F90D96" w:rsidRPr="009B4FC9">
        <w:t xml:space="preserve"> </w:t>
      </w:r>
      <w:r w:rsidRPr="009B4FC9">
        <w:t>của</w:t>
      </w:r>
      <w:r w:rsidR="00F90D96" w:rsidRPr="009B4FC9">
        <w:t xml:space="preserve"> </w:t>
      </w:r>
      <w:r w:rsidRPr="009B4FC9">
        <w:t>xu</w:t>
      </w:r>
      <w:r w:rsidR="00F90D96" w:rsidRPr="009B4FC9">
        <w:t xml:space="preserve"> </w:t>
      </w:r>
      <w:r w:rsidRPr="009B4FC9">
        <w:t>hướng</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Thông</w:t>
      </w:r>
      <w:r w:rsidR="00F90D96" w:rsidRPr="009B4FC9">
        <w:t xml:space="preserve"> </w:t>
      </w:r>
      <w:r w:rsidRPr="009B4FC9">
        <w:t>qua</w:t>
      </w:r>
      <w:r w:rsidR="00F90D96" w:rsidRPr="009B4FC9">
        <w:t xml:space="preserve"> </w:t>
      </w:r>
      <w:r w:rsidRPr="009B4FC9">
        <w:t>việc</w:t>
      </w:r>
      <w:r w:rsidR="00F90D96" w:rsidRPr="009B4FC9">
        <w:t xml:space="preserve"> </w:t>
      </w:r>
      <w:r w:rsidRPr="009B4FC9">
        <w:t>đo</w:t>
      </w:r>
      <w:r w:rsidR="00F90D96" w:rsidRPr="009B4FC9">
        <w:t xml:space="preserve"> </w:t>
      </w:r>
      <w:r w:rsidRPr="009B4FC9">
        <w:t>lường</w:t>
      </w:r>
      <w:r w:rsidR="00F90D96" w:rsidRPr="009B4FC9">
        <w:t xml:space="preserve"> </w:t>
      </w:r>
      <w:r w:rsidRPr="009B4FC9">
        <w:t>mức</w:t>
      </w:r>
      <w:r w:rsidR="00F90D96" w:rsidRPr="009B4FC9">
        <w:t xml:space="preserve"> </w:t>
      </w:r>
      <w:r w:rsidRPr="009B4FC9">
        <w:t>độ</w:t>
      </w:r>
      <w:r w:rsidR="00F90D96" w:rsidRPr="009B4FC9">
        <w:t xml:space="preserve"> </w:t>
      </w:r>
      <w:r w:rsidRPr="009B4FC9">
        <w:t>dao</w:t>
      </w:r>
      <w:r w:rsidR="00F90D96" w:rsidRPr="009B4FC9">
        <w:t xml:space="preserve"> </w:t>
      </w:r>
      <w:r w:rsidRPr="009B4FC9">
        <w:t>động</w:t>
      </w:r>
      <w:r w:rsidR="00F90D96" w:rsidRPr="009B4FC9">
        <w:t xml:space="preserve"> </w:t>
      </w:r>
      <w:r w:rsidRPr="009B4FC9">
        <w:t>của</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trong</w:t>
      </w:r>
      <w:r w:rsidR="00F90D96" w:rsidRPr="009B4FC9">
        <w:t xml:space="preserve"> </w:t>
      </w:r>
      <w:r w:rsidRPr="009B4FC9">
        <w:t>mỗi</w:t>
      </w:r>
      <w:r w:rsidR="00F90D96" w:rsidRPr="009B4FC9">
        <w:t xml:space="preserve"> </w:t>
      </w:r>
      <w:r w:rsidRPr="009B4FC9">
        <w:t>nhóm</w:t>
      </w:r>
      <w:r w:rsidR="00F90D96" w:rsidRPr="009B4FC9">
        <w:t xml:space="preserve"> </w:t>
      </w:r>
      <w:r w:rsidRPr="009B4FC9">
        <w:t>tuổi,</w:t>
      </w:r>
      <w:r w:rsidR="00F90D96" w:rsidRPr="009B4FC9">
        <w:t xml:space="preserve"> </w:t>
      </w:r>
      <w:r w:rsidRPr="009B4FC9">
        <w:t>hệ</w:t>
      </w:r>
      <w:r w:rsidR="00F90D96" w:rsidRPr="009B4FC9">
        <w:t xml:space="preserve"> </w:t>
      </w:r>
      <w:r w:rsidRPr="009B4FC9">
        <w:t>thống</w:t>
      </w:r>
      <w:r w:rsidR="00F90D96" w:rsidRPr="009B4FC9">
        <w:t xml:space="preserve"> </w:t>
      </w:r>
      <w:r w:rsidRPr="009B4FC9">
        <w:t>cung</w:t>
      </w:r>
      <w:r w:rsidR="00F90D96" w:rsidRPr="009B4FC9">
        <w:t xml:space="preserve"> </w:t>
      </w:r>
      <w:r w:rsidRPr="009B4FC9">
        <w:t>cấp</w:t>
      </w:r>
      <w:r w:rsidR="00F90D96" w:rsidRPr="009B4FC9">
        <w:t xml:space="preserve"> </w:t>
      </w:r>
      <w:r w:rsidRPr="009B4FC9">
        <w:t>một</w:t>
      </w:r>
      <w:r w:rsidR="00F90D96" w:rsidRPr="009B4FC9">
        <w:t xml:space="preserve"> </w:t>
      </w:r>
      <w:r w:rsidRPr="009B4FC9">
        <w:t>cái</w:t>
      </w:r>
      <w:r w:rsidR="00F90D96" w:rsidRPr="009B4FC9">
        <w:t xml:space="preserve"> </w:t>
      </w:r>
      <w:r w:rsidRPr="009B4FC9">
        <w:t>nhìn</w:t>
      </w:r>
      <w:r w:rsidR="00F90D96" w:rsidRPr="009B4FC9">
        <w:t xml:space="preserve"> </w:t>
      </w:r>
      <w:r w:rsidRPr="009B4FC9">
        <w:t>sâu</w:t>
      </w:r>
      <w:r w:rsidR="00F90D96" w:rsidRPr="009B4FC9">
        <w:t xml:space="preserve"> </w:t>
      </w:r>
      <w:r w:rsidRPr="009B4FC9">
        <w:t>hơn</w:t>
      </w:r>
      <w:r w:rsidR="00F90D96" w:rsidRPr="009B4FC9">
        <w:t xml:space="preserve"> </w:t>
      </w:r>
      <w:r w:rsidRPr="009B4FC9">
        <w:t>về</w:t>
      </w:r>
      <w:r w:rsidR="00F90D96" w:rsidRPr="009B4FC9">
        <w:t xml:space="preserve"> </w:t>
      </w:r>
      <w:r w:rsidRPr="009B4FC9">
        <w:t>mức</w:t>
      </w:r>
      <w:r w:rsidR="00F90D96" w:rsidRPr="009B4FC9">
        <w:t xml:space="preserve"> </w:t>
      </w:r>
      <w:r w:rsidRPr="009B4FC9">
        <w:t>độ</w:t>
      </w:r>
      <w:r w:rsidR="00F90D96" w:rsidRPr="009B4FC9">
        <w:t xml:space="preserve"> </w:t>
      </w:r>
      <w:r w:rsidRPr="009B4FC9">
        <w:t>ổn</w:t>
      </w:r>
      <w:r w:rsidR="00F90D96" w:rsidRPr="009B4FC9">
        <w:t xml:space="preserve"> </w:t>
      </w:r>
      <w:r w:rsidRPr="009B4FC9">
        <w:t>định</w:t>
      </w:r>
      <w:r w:rsidR="00F90D96" w:rsidRPr="009B4FC9">
        <w:t xml:space="preserve"> </w:t>
      </w:r>
      <w:r w:rsidRPr="009B4FC9">
        <w:t>hay</w:t>
      </w:r>
      <w:r w:rsidR="00F90D96" w:rsidRPr="009B4FC9">
        <w:t xml:space="preserve"> </w:t>
      </w:r>
      <w:r w:rsidRPr="009B4FC9">
        <w:t>bất</w:t>
      </w:r>
      <w:r w:rsidR="00F90D96" w:rsidRPr="009B4FC9">
        <w:t xml:space="preserve"> </w:t>
      </w:r>
      <w:r w:rsidRPr="009B4FC9">
        <w:t>ổn</w:t>
      </w:r>
      <w:r w:rsidR="00F90D96" w:rsidRPr="009B4FC9">
        <w:t xml:space="preserve"> </w:t>
      </w:r>
      <w:r w:rsidRPr="009B4FC9">
        <w:t>của</w:t>
      </w:r>
      <w:r w:rsidR="00F90D96" w:rsidRPr="009B4FC9">
        <w:t xml:space="preserve"> </w:t>
      </w:r>
      <w:r w:rsidRPr="009B4FC9">
        <w:t>thị</w:t>
      </w:r>
      <w:r w:rsidR="00F90D96" w:rsidRPr="009B4FC9">
        <w:t xml:space="preserve"> </w:t>
      </w:r>
      <w:r w:rsidRPr="009B4FC9">
        <w:t>trường</w:t>
      </w:r>
      <w:r w:rsidR="00F90D96" w:rsidRPr="009B4FC9">
        <w:t xml:space="preserve"> </w:t>
      </w:r>
      <w:r w:rsidRPr="009B4FC9">
        <w:t>lao</w:t>
      </w:r>
      <w:r w:rsidR="00F90D96" w:rsidRPr="009B4FC9">
        <w:t xml:space="preserve"> </w:t>
      </w:r>
      <w:r w:rsidRPr="009B4FC9">
        <w:t>động</w:t>
      </w:r>
      <w:r w:rsidR="00F90D96" w:rsidRPr="009B4FC9">
        <w:t xml:space="preserve"> </w:t>
      </w:r>
      <w:r w:rsidRPr="009B4FC9">
        <w:t>theo</w:t>
      </w:r>
      <w:r w:rsidR="00F90D96" w:rsidRPr="009B4FC9">
        <w:t xml:space="preserve"> </w:t>
      </w:r>
      <w:r w:rsidRPr="009B4FC9">
        <w:t>từng</w:t>
      </w:r>
      <w:r w:rsidR="00F90D96" w:rsidRPr="009B4FC9">
        <w:t xml:space="preserve"> </w:t>
      </w:r>
      <w:r w:rsidRPr="009B4FC9">
        <w:t>phân</w:t>
      </w:r>
      <w:r w:rsidR="00F90D96" w:rsidRPr="009B4FC9">
        <w:t xml:space="preserve"> </w:t>
      </w:r>
      <w:r w:rsidRPr="009B4FC9">
        <w:t>khúc</w:t>
      </w:r>
      <w:r w:rsidR="00F90D96" w:rsidRPr="009B4FC9">
        <w:t xml:space="preserve"> </w:t>
      </w:r>
      <w:r w:rsidRPr="009B4FC9">
        <w:t>dân</w:t>
      </w:r>
      <w:r w:rsidR="00F90D96" w:rsidRPr="009B4FC9">
        <w:t xml:space="preserve"> </w:t>
      </w:r>
      <w:r w:rsidRPr="009B4FC9">
        <w:t>số.</w:t>
      </w:r>
      <w:r w:rsidR="00F90D96" w:rsidRPr="009B4FC9">
        <w:t xml:space="preserve"> </w:t>
      </w:r>
      <w:r w:rsidRPr="009B4FC9">
        <w:t>Việc</w:t>
      </w:r>
      <w:r w:rsidR="00F90D96" w:rsidRPr="009B4FC9">
        <w:t xml:space="preserve"> </w:t>
      </w:r>
      <w:r w:rsidRPr="009B4FC9">
        <w:t>này</w:t>
      </w:r>
      <w:r w:rsidR="00F90D96" w:rsidRPr="009B4FC9">
        <w:t xml:space="preserve"> </w:t>
      </w:r>
      <w:r w:rsidRPr="009B4FC9">
        <w:t>đặc</w:t>
      </w:r>
      <w:r w:rsidR="00F90D96" w:rsidRPr="009B4FC9">
        <w:t xml:space="preserve"> </w:t>
      </w:r>
      <w:r w:rsidRPr="009B4FC9">
        <w:t>biệt</w:t>
      </w:r>
      <w:r w:rsidR="00F90D96" w:rsidRPr="009B4FC9">
        <w:t xml:space="preserve"> </w:t>
      </w:r>
      <w:r w:rsidRPr="009B4FC9">
        <w:t>quan</w:t>
      </w:r>
      <w:r w:rsidR="00F90D96" w:rsidRPr="009B4FC9">
        <w:t xml:space="preserve"> </w:t>
      </w:r>
      <w:r w:rsidRPr="009B4FC9">
        <w:t>trọng</w:t>
      </w:r>
      <w:r w:rsidR="00F90D96" w:rsidRPr="009B4FC9">
        <w:t xml:space="preserve"> </w:t>
      </w:r>
      <w:r w:rsidRPr="009B4FC9">
        <w:t>để</w:t>
      </w:r>
      <w:r w:rsidR="00F90D96" w:rsidRPr="009B4FC9">
        <w:t xml:space="preserve"> </w:t>
      </w:r>
      <w:r w:rsidRPr="009B4FC9">
        <w:t>nhận</w:t>
      </w:r>
      <w:r w:rsidR="00F90D96" w:rsidRPr="009B4FC9">
        <w:t xml:space="preserve"> </w:t>
      </w:r>
      <w:r w:rsidRPr="009B4FC9">
        <w:t>diện</w:t>
      </w:r>
      <w:r w:rsidR="00F90D96" w:rsidRPr="009B4FC9">
        <w:t xml:space="preserve"> </w:t>
      </w:r>
      <w:r w:rsidRPr="009B4FC9">
        <w:t>các</w:t>
      </w:r>
      <w:r w:rsidR="00F90D96" w:rsidRPr="009B4FC9">
        <w:t xml:space="preserve"> </w:t>
      </w:r>
      <w:r w:rsidRPr="009B4FC9">
        <w:t>nhóm</w:t>
      </w:r>
      <w:r w:rsidR="00F90D96" w:rsidRPr="009B4FC9">
        <w:t xml:space="preserve"> </w:t>
      </w:r>
      <w:r w:rsidRPr="009B4FC9">
        <w:t>tuổi</w:t>
      </w:r>
      <w:r w:rsidR="00F90D96" w:rsidRPr="009B4FC9">
        <w:t xml:space="preserve"> </w:t>
      </w:r>
      <w:r w:rsidRPr="009B4FC9">
        <w:t>dễ</w:t>
      </w:r>
      <w:r w:rsidR="00F90D96" w:rsidRPr="009B4FC9">
        <w:t xml:space="preserve"> </w:t>
      </w:r>
      <w:r w:rsidRPr="009B4FC9">
        <w:t>bị</w:t>
      </w:r>
      <w:r w:rsidR="00F90D96" w:rsidRPr="009B4FC9">
        <w:t xml:space="preserve"> </w:t>
      </w:r>
      <w:r w:rsidRPr="009B4FC9">
        <w:t>tổn</w:t>
      </w:r>
      <w:r w:rsidR="00F90D96" w:rsidRPr="009B4FC9">
        <w:t xml:space="preserve"> </w:t>
      </w:r>
      <w:r w:rsidRPr="009B4FC9">
        <w:t>thương</w:t>
      </w:r>
      <w:r w:rsidR="00F90D96" w:rsidRPr="009B4FC9">
        <w:t xml:space="preserve"> </w:t>
      </w:r>
      <w:r w:rsidRPr="009B4FC9">
        <w:t>trước</w:t>
      </w:r>
      <w:r w:rsidR="00F90D96" w:rsidRPr="009B4FC9">
        <w:t xml:space="preserve"> </w:t>
      </w:r>
      <w:r w:rsidRPr="009B4FC9">
        <w:t>các</w:t>
      </w:r>
      <w:r w:rsidR="00F90D96" w:rsidRPr="009B4FC9">
        <w:t xml:space="preserve"> </w:t>
      </w:r>
      <w:r w:rsidRPr="009B4FC9">
        <w:t>biến</w:t>
      </w:r>
      <w:r w:rsidR="00F90D96" w:rsidRPr="009B4FC9">
        <w:t xml:space="preserve"> </w:t>
      </w:r>
      <w:r w:rsidRPr="009B4FC9">
        <w:t>động</w:t>
      </w:r>
      <w:r w:rsidR="00F90D96" w:rsidRPr="009B4FC9">
        <w:t xml:space="preserve"> </w:t>
      </w:r>
      <w:r w:rsidRPr="009B4FC9">
        <w:t>kinh</w:t>
      </w:r>
      <w:r w:rsidR="00F90D96" w:rsidRPr="009B4FC9">
        <w:t xml:space="preserve"> </w:t>
      </w:r>
      <w:r w:rsidRPr="009B4FC9">
        <w:t>tế</w:t>
      </w:r>
      <w:r w:rsidR="00F90D96" w:rsidRPr="009B4FC9">
        <w:t xml:space="preserve"> </w:t>
      </w:r>
      <w:r w:rsidRPr="009B4FC9">
        <w:t>–</w:t>
      </w:r>
      <w:r w:rsidR="00F90D96" w:rsidRPr="009B4FC9">
        <w:t xml:space="preserve"> </w:t>
      </w:r>
      <w:r w:rsidRPr="009B4FC9">
        <w:t>xã</w:t>
      </w:r>
      <w:r w:rsidR="00F90D96" w:rsidRPr="009B4FC9">
        <w:t xml:space="preserve"> </w:t>
      </w:r>
      <w:r w:rsidRPr="009B4FC9">
        <w:t>hội.</w:t>
      </w:r>
    </w:p>
    <w:p w14:paraId="2ABB197C" w14:textId="77777777" w:rsidR="006A3B88" w:rsidRPr="009B4FC9" w:rsidRDefault="0042283A" w:rsidP="000D22A2">
      <w:pPr>
        <w:spacing w:line="360" w:lineRule="auto"/>
        <w:ind w:firstLine="567"/>
      </w:pPr>
      <w:r w:rsidRPr="009B4FC9">
        <w:t>Một</w:t>
      </w:r>
      <w:r w:rsidR="00F90D96" w:rsidRPr="009B4FC9">
        <w:t xml:space="preserve"> </w:t>
      </w:r>
      <w:r w:rsidRPr="009B4FC9">
        <w:t>điểm</w:t>
      </w:r>
      <w:r w:rsidR="00F90D96" w:rsidRPr="009B4FC9">
        <w:t xml:space="preserve"> </w:t>
      </w:r>
      <w:r w:rsidRPr="009B4FC9">
        <w:t>nổi</w:t>
      </w:r>
      <w:r w:rsidR="00F90D96" w:rsidRPr="009B4FC9">
        <w:t xml:space="preserve"> </w:t>
      </w:r>
      <w:r w:rsidRPr="009B4FC9">
        <w:t>bật</w:t>
      </w:r>
      <w:r w:rsidR="00F90D96" w:rsidRPr="009B4FC9">
        <w:t xml:space="preserve"> </w:t>
      </w:r>
      <w:r w:rsidRPr="009B4FC9">
        <w:t>khác</w:t>
      </w:r>
      <w:r w:rsidR="00F90D96" w:rsidRPr="009B4FC9">
        <w:t xml:space="preserve"> </w:t>
      </w:r>
      <w:r w:rsidRPr="009B4FC9">
        <w:t>của</w:t>
      </w:r>
      <w:r w:rsidR="00F90D96" w:rsidRPr="009B4FC9">
        <w:t xml:space="preserve"> </w:t>
      </w:r>
      <w:r w:rsidRPr="009B4FC9">
        <w:t>chức</w:t>
      </w:r>
      <w:r w:rsidR="00F90D96" w:rsidRPr="009B4FC9">
        <w:t xml:space="preserve"> </w:t>
      </w:r>
      <w:r w:rsidRPr="009B4FC9">
        <w:t>năng</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là</w:t>
      </w:r>
      <w:r w:rsidR="00F90D96" w:rsidRPr="009B4FC9">
        <w:t xml:space="preserve"> </w:t>
      </w:r>
      <w:r w:rsidRPr="009B4FC9">
        <w:t>khả</w:t>
      </w:r>
      <w:r w:rsidR="00F90D96" w:rsidRPr="009B4FC9">
        <w:t xml:space="preserve"> </w:t>
      </w:r>
      <w:r w:rsidRPr="009B4FC9">
        <w:t>năng</w:t>
      </w:r>
      <w:r w:rsidR="00F90D96" w:rsidRPr="009B4FC9">
        <w:t xml:space="preserve"> </w:t>
      </w:r>
      <w:r w:rsidRPr="009B4FC9">
        <w:t>xuất</w:t>
      </w:r>
      <w:r w:rsidR="00F90D96" w:rsidRPr="009B4FC9">
        <w:t xml:space="preserve"> </w:t>
      </w:r>
      <w:r w:rsidRPr="009B4FC9">
        <w:t>dữ</w:t>
      </w:r>
      <w:r w:rsidR="00F90D96" w:rsidRPr="009B4FC9">
        <w:t xml:space="preserve"> </w:t>
      </w:r>
      <w:r w:rsidRPr="009B4FC9">
        <w:t>liệu</w:t>
      </w:r>
      <w:r w:rsidR="00F90D96" w:rsidRPr="009B4FC9">
        <w:t xml:space="preserve"> </w:t>
      </w:r>
      <w:r w:rsidRPr="009B4FC9">
        <w:t>và</w:t>
      </w:r>
      <w:r w:rsidR="00F90D96" w:rsidRPr="009B4FC9">
        <w:t xml:space="preserve"> </w:t>
      </w:r>
      <w:r w:rsidRPr="009B4FC9">
        <w:t>biểu</w:t>
      </w:r>
      <w:r w:rsidR="00F90D96" w:rsidRPr="009B4FC9">
        <w:t xml:space="preserve"> </w:t>
      </w:r>
      <w:r w:rsidRPr="009B4FC9">
        <w:t>đồ</w:t>
      </w:r>
      <w:r w:rsidR="00F90D96" w:rsidRPr="009B4FC9">
        <w:t xml:space="preserve"> </w:t>
      </w:r>
      <w:r w:rsidRPr="009B4FC9">
        <w:t>thành</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PDF.</w:t>
      </w:r>
      <w:r w:rsidR="00F90D96" w:rsidRPr="009B4FC9">
        <w:t xml:space="preserve"> </w:t>
      </w:r>
      <w:r w:rsidRPr="009B4FC9">
        <w:t>Với</w:t>
      </w:r>
      <w:r w:rsidR="00F90D96" w:rsidRPr="009B4FC9">
        <w:t xml:space="preserve"> </w:t>
      </w:r>
      <w:r w:rsidRPr="009B4FC9">
        <w:t>tính</w:t>
      </w:r>
      <w:r w:rsidR="00F90D96" w:rsidRPr="009B4FC9">
        <w:t xml:space="preserve"> </w:t>
      </w:r>
      <w:r w:rsidRPr="009B4FC9">
        <w:t>năng</w:t>
      </w:r>
      <w:r w:rsidR="00F90D96" w:rsidRPr="009B4FC9">
        <w:t xml:space="preserve"> </w:t>
      </w:r>
      <w:r w:rsidRPr="009B4FC9">
        <w:t>này,</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có</w:t>
      </w:r>
      <w:r w:rsidR="00F90D96" w:rsidRPr="009B4FC9">
        <w:t xml:space="preserve"> </w:t>
      </w:r>
      <w:r w:rsidRPr="009B4FC9">
        <w:t>thể</w:t>
      </w:r>
      <w:r w:rsidR="00F90D96" w:rsidRPr="009B4FC9">
        <w:t xml:space="preserve"> </w:t>
      </w:r>
      <w:r w:rsidRPr="009B4FC9">
        <w:t>nhanh</w:t>
      </w:r>
      <w:r w:rsidR="00F90D96" w:rsidRPr="009B4FC9">
        <w:t xml:space="preserve"> </w:t>
      </w:r>
      <w:r w:rsidRPr="009B4FC9">
        <w:t>chóng</w:t>
      </w:r>
      <w:r w:rsidR="00F90D96" w:rsidRPr="009B4FC9">
        <w:t xml:space="preserve"> </w:t>
      </w:r>
      <w:r w:rsidRPr="009B4FC9">
        <w:t>tải</w:t>
      </w:r>
      <w:r w:rsidR="00F90D96" w:rsidRPr="009B4FC9">
        <w:t xml:space="preserve"> </w:t>
      </w:r>
      <w:r w:rsidRPr="009B4FC9">
        <w:t>về</w:t>
      </w:r>
      <w:r w:rsidR="00F90D96" w:rsidRPr="009B4FC9">
        <w:t xml:space="preserve"> </w:t>
      </w:r>
      <w:r w:rsidRPr="009B4FC9">
        <w:t>báo</w:t>
      </w:r>
      <w:r w:rsidR="00F90D96" w:rsidRPr="009B4FC9">
        <w:t xml:space="preserve"> </w:t>
      </w:r>
      <w:r w:rsidRPr="009B4FC9">
        <w:t>cáo,</w:t>
      </w:r>
      <w:r w:rsidR="00F90D96" w:rsidRPr="009B4FC9">
        <w:t xml:space="preserve"> </w:t>
      </w:r>
      <w:r w:rsidRPr="009B4FC9">
        <w:t>in</w:t>
      </w:r>
      <w:r w:rsidR="00F90D96" w:rsidRPr="009B4FC9">
        <w:t xml:space="preserve"> </w:t>
      </w:r>
      <w:r w:rsidRPr="009B4FC9">
        <w:t>ấn</w:t>
      </w:r>
      <w:r w:rsidR="00F90D96" w:rsidRPr="009B4FC9">
        <w:t xml:space="preserve"> </w:t>
      </w:r>
      <w:r w:rsidRPr="009B4FC9">
        <w:t>hoặc</w:t>
      </w:r>
      <w:r w:rsidR="00F90D96" w:rsidRPr="009B4FC9">
        <w:t xml:space="preserve"> </w:t>
      </w:r>
      <w:r w:rsidRPr="009B4FC9">
        <w:t>chia</w:t>
      </w:r>
      <w:r w:rsidR="00F90D96" w:rsidRPr="009B4FC9">
        <w:t xml:space="preserve"> </w:t>
      </w:r>
      <w:r w:rsidRPr="009B4FC9">
        <w:t>sẻ</w:t>
      </w:r>
      <w:r w:rsidR="00F90D96" w:rsidRPr="009B4FC9">
        <w:t xml:space="preserve"> </w:t>
      </w:r>
      <w:r w:rsidRPr="009B4FC9">
        <w:t>cho</w:t>
      </w:r>
      <w:r w:rsidR="00F90D96" w:rsidRPr="009B4FC9">
        <w:t xml:space="preserve"> </w:t>
      </w:r>
      <w:r w:rsidRPr="009B4FC9">
        <w:t>các</w:t>
      </w:r>
      <w:r w:rsidR="00F90D96" w:rsidRPr="009B4FC9">
        <w:t xml:space="preserve"> </w:t>
      </w:r>
      <w:r w:rsidRPr="009B4FC9">
        <w:t>đồng</w:t>
      </w:r>
      <w:r w:rsidR="00F90D96" w:rsidRPr="009B4FC9">
        <w:t xml:space="preserve"> </w:t>
      </w:r>
      <w:r w:rsidRPr="009B4FC9">
        <w:t>nghiệp,</w:t>
      </w:r>
      <w:r w:rsidR="00F90D96" w:rsidRPr="009B4FC9">
        <w:t xml:space="preserve"> </w:t>
      </w:r>
      <w:r w:rsidRPr="009B4FC9">
        <w:t>đối</w:t>
      </w:r>
      <w:r w:rsidR="00F90D96" w:rsidRPr="009B4FC9">
        <w:t xml:space="preserve"> </w:t>
      </w:r>
      <w:r w:rsidRPr="009B4FC9">
        <w:t>tác</w:t>
      </w:r>
      <w:r w:rsidR="00F90D96" w:rsidRPr="009B4FC9">
        <w:t xml:space="preserve"> </w:t>
      </w:r>
      <w:r w:rsidRPr="009B4FC9">
        <w:t>hoặc</w:t>
      </w:r>
      <w:r w:rsidR="00F90D96" w:rsidRPr="009B4FC9">
        <w:t xml:space="preserve"> </w:t>
      </w:r>
      <w:r w:rsidRPr="009B4FC9">
        <w:t>cấp</w:t>
      </w:r>
      <w:r w:rsidR="00F90D96" w:rsidRPr="009B4FC9">
        <w:t xml:space="preserve"> </w:t>
      </w:r>
      <w:r w:rsidRPr="009B4FC9">
        <w:t>quản</w:t>
      </w:r>
      <w:r w:rsidR="00F90D96" w:rsidRPr="009B4FC9">
        <w:t xml:space="preserve"> </w:t>
      </w:r>
      <w:r w:rsidRPr="009B4FC9">
        <w:t>lý</w:t>
      </w:r>
      <w:r w:rsidR="00F90D96" w:rsidRPr="009B4FC9">
        <w:t xml:space="preserve"> </w:t>
      </w:r>
      <w:r w:rsidRPr="009B4FC9">
        <w:t>trong</w:t>
      </w:r>
      <w:r w:rsidR="00F90D96" w:rsidRPr="009B4FC9">
        <w:t xml:space="preserve"> </w:t>
      </w:r>
      <w:r w:rsidRPr="009B4FC9">
        <w:t>các</w:t>
      </w:r>
      <w:r w:rsidR="00F90D96" w:rsidRPr="009B4FC9">
        <w:t xml:space="preserve"> </w:t>
      </w:r>
      <w:r w:rsidRPr="009B4FC9">
        <w:t>cuộc</w:t>
      </w:r>
      <w:r w:rsidR="00F90D96" w:rsidRPr="009B4FC9">
        <w:t xml:space="preserve"> </w:t>
      </w:r>
      <w:r w:rsidRPr="009B4FC9">
        <w:t>họp,</w:t>
      </w:r>
      <w:r w:rsidR="00F90D96" w:rsidRPr="009B4FC9">
        <w:t xml:space="preserve"> </w:t>
      </w:r>
      <w:r w:rsidRPr="009B4FC9">
        <w:t>hội</w:t>
      </w:r>
      <w:r w:rsidR="00F90D96" w:rsidRPr="009B4FC9">
        <w:t xml:space="preserve"> </w:t>
      </w:r>
      <w:r w:rsidRPr="009B4FC9">
        <w:t>thảo</w:t>
      </w:r>
      <w:r w:rsidR="00F90D96" w:rsidRPr="009B4FC9">
        <w:t xml:space="preserve"> </w:t>
      </w:r>
      <w:r w:rsidRPr="009B4FC9">
        <w:t>hoặc</w:t>
      </w:r>
      <w:r w:rsidR="00F90D96" w:rsidRPr="009B4FC9">
        <w:t xml:space="preserve"> </w:t>
      </w:r>
      <w:r w:rsidRPr="009B4FC9">
        <w:t>báo</w:t>
      </w:r>
      <w:r w:rsidR="00F90D96" w:rsidRPr="009B4FC9">
        <w:t xml:space="preserve"> </w:t>
      </w:r>
      <w:r w:rsidRPr="009B4FC9">
        <w:t>cáo</w:t>
      </w:r>
      <w:r w:rsidR="00F90D96" w:rsidRPr="009B4FC9">
        <w:t xml:space="preserve"> </w:t>
      </w:r>
      <w:r w:rsidRPr="009B4FC9">
        <w:t>nội</w:t>
      </w:r>
      <w:r w:rsidR="00F90D96" w:rsidRPr="009B4FC9">
        <w:t xml:space="preserve"> </w:t>
      </w:r>
      <w:r w:rsidRPr="009B4FC9">
        <w:t>bộ.</w:t>
      </w:r>
      <w:r w:rsidR="00F90D96" w:rsidRPr="009B4FC9">
        <w:t xml:space="preserve"> </w:t>
      </w:r>
      <w:r w:rsidRPr="009B4FC9">
        <w:t>Tài</w:t>
      </w:r>
      <w:r w:rsidR="00F90D96" w:rsidRPr="009B4FC9">
        <w:t xml:space="preserve"> </w:t>
      </w:r>
      <w:r w:rsidRPr="009B4FC9">
        <w:t>liệu</w:t>
      </w:r>
      <w:r w:rsidR="00F90D96" w:rsidRPr="009B4FC9">
        <w:t xml:space="preserve"> </w:t>
      </w:r>
      <w:r w:rsidRPr="009B4FC9">
        <w:t>PDF</w:t>
      </w:r>
      <w:r w:rsidR="00F90D96" w:rsidRPr="009B4FC9">
        <w:t xml:space="preserve"> </w:t>
      </w:r>
      <w:r w:rsidRPr="009B4FC9">
        <w:t>được</w:t>
      </w:r>
      <w:r w:rsidR="00F90D96" w:rsidRPr="009B4FC9">
        <w:t xml:space="preserve"> </w:t>
      </w:r>
      <w:r w:rsidRPr="009B4FC9">
        <w:t>trình</w:t>
      </w:r>
      <w:r w:rsidR="00F90D96" w:rsidRPr="009B4FC9">
        <w:t xml:space="preserve"> </w:t>
      </w:r>
      <w:r w:rsidRPr="009B4FC9">
        <w:t>bày</w:t>
      </w:r>
      <w:r w:rsidR="00F90D96" w:rsidRPr="009B4FC9">
        <w:t xml:space="preserve"> </w:t>
      </w:r>
      <w:r w:rsidRPr="009B4FC9">
        <w:t>khoa</w:t>
      </w:r>
      <w:r w:rsidR="00F90D96" w:rsidRPr="009B4FC9">
        <w:t xml:space="preserve"> </w:t>
      </w:r>
      <w:r w:rsidRPr="009B4FC9">
        <w:t>học,</w:t>
      </w:r>
      <w:r w:rsidR="00F90D96" w:rsidRPr="009B4FC9">
        <w:t xml:space="preserve"> </w:t>
      </w:r>
      <w:r w:rsidRPr="009B4FC9">
        <w:t>rõ</w:t>
      </w:r>
      <w:r w:rsidR="00F90D96" w:rsidRPr="009B4FC9">
        <w:t xml:space="preserve"> </w:t>
      </w:r>
      <w:r w:rsidRPr="009B4FC9">
        <w:t>ràng,</w:t>
      </w:r>
      <w:r w:rsidR="00F90D96" w:rsidRPr="009B4FC9">
        <w:t xml:space="preserve"> </w:t>
      </w:r>
      <w:r w:rsidRPr="009B4FC9">
        <w:t>có</w:t>
      </w:r>
      <w:r w:rsidR="00F90D96" w:rsidRPr="009B4FC9">
        <w:t xml:space="preserve"> </w:t>
      </w:r>
      <w:r w:rsidRPr="009B4FC9">
        <w:t>thể</w:t>
      </w:r>
      <w:r w:rsidR="00F90D96" w:rsidRPr="009B4FC9">
        <w:t xml:space="preserve"> </w:t>
      </w:r>
      <w:r w:rsidRPr="009B4FC9">
        <w:t>sử</w:t>
      </w:r>
      <w:r w:rsidR="00F90D96" w:rsidRPr="009B4FC9">
        <w:t xml:space="preserve"> </w:t>
      </w:r>
      <w:r w:rsidRPr="009B4FC9">
        <w:t>dụng</w:t>
      </w:r>
      <w:r w:rsidR="00F90D96" w:rsidRPr="009B4FC9">
        <w:t xml:space="preserve"> </w:t>
      </w:r>
      <w:r w:rsidRPr="009B4FC9">
        <w:t>ngay</w:t>
      </w:r>
      <w:r w:rsidR="00F90D96" w:rsidRPr="009B4FC9">
        <w:t xml:space="preserve"> </w:t>
      </w:r>
      <w:r w:rsidRPr="009B4FC9">
        <w:t>mà</w:t>
      </w:r>
      <w:r w:rsidR="00F90D96" w:rsidRPr="009B4FC9">
        <w:t xml:space="preserve"> </w:t>
      </w:r>
      <w:r w:rsidRPr="009B4FC9">
        <w:t>không</w:t>
      </w:r>
      <w:r w:rsidR="00F90D96" w:rsidRPr="009B4FC9">
        <w:t xml:space="preserve"> </w:t>
      </w:r>
      <w:r w:rsidRPr="009B4FC9">
        <w:t>cần</w:t>
      </w:r>
      <w:r w:rsidR="00F90D96" w:rsidRPr="009B4FC9">
        <w:t xml:space="preserve"> </w:t>
      </w:r>
      <w:r w:rsidRPr="009B4FC9">
        <w:t>chỉnh</w:t>
      </w:r>
      <w:r w:rsidR="00F90D96" w:rsidRPr="009B4FC9">
        <w:t xml:space="preserve"> </w:t>
      </w:r>
      <w:r w:rsidRPr="009B4FC9">
        <w:t>sửa</w:t>
      </w:r>
      <w:r w:rsidR="00F90D96" w:rsidRPr="009B4FC9">
        <w:t xml:space="preserve"> </w:t>
      </w:r>
      <w:r w:rsidRPr="009B4FC9">
        <w:t>thêm,</w:t>
      </w:r>
      <w:r w:rsidR="00F90D96" w:rsidRPr="009B4FC9">
        <w:t xml:space="preserve"> </w:t>
      </w:r>
      <w:r w:rsidRPr="009B4FC9">
        <w:t>rất</w:t>
      </w:r>
      <w:r w:rsidR="00F90D96" w:rsidRPr="009B4FC9">
        <w:t xml:space="preserve"> </w:t>
      </w:r>
      <w:r w:rsidRPr="009B4FC9">
        <w:t>thuận</w:t>
      </w:r>
      <w:r w:rsidR="00F90D96" w:rsidRPr="009B4FC9">
        <w:t xml:space="preserve"> </w:t>
      </w:r>
      <w:r w:rsidRPr="009B4FC9">
        <w:t>tiện</w:t>
      </w:r>
      <w:r w:rsidR="00F90D96" w:rsidRPr="009B4FC9">
        <w:t xml:space="preserve"> </w:t>
      </w:r>
      <w:r w:rsidRPr="009B4FC9">
        <w:t>cho</w:t>
      </w:r>
      <w:r w:rsidR="00F90D96" w:rsidRPr="009B4FC9">
        <w:t xml:space="preserve"> </w:t>
      </w:r>
      <w:r w:rsidRPr="009B4FC9">
        <w:t>việc</w:t>
      </w:r>
      <w:r w:rsidR="00F90D96" w:rsidRPr="009B4FC9">
        <w:t xml:space="preserve"> </w:t>
      </w:r>
      <w:r w:rsidRPr="009B4FC9">
        <w:t>lưu</w:t>
      </w:r>
      <w:r w:rsidR="00F90D96" w:rsidRPr="009B4FC9">
        <w:t xml:space="preserve"> </w:t>
      </w:r>
      <w:r w:rsidRPr="009B4FC9">
        <w:t>trữ</w:t>
      </w:r>
      <w:r w:rsidR="00F90D96" w:rsidRPr="009B4FC9">
        <w:t xml:space="preserve"> </w:t>
      </w:r>
      <w:r w:rsidRPr="009B4FC9">
        <w:t>và</w:t>
      </w:r>
      <w:r w:rsidR="00F90D96" w:rsidRPr="009B4FC9">
        <w:t xml:space="preserve"> </w:t>
      </w:r>
      <w:r w:rsidRPr="009B4FC9">
        <w:t>trích</w:t>
      </w:r>
      <w:r w:rsidR="00F90D96" w:rsidRPr="009B4FC9">
        <w:t xml:space="preserve"> </w:t>
      </w:r>
      <w:r w:rsidRPr="009B4FC9">
        <w:t>dẫn.</w:t>
      </w:r>
      <w:r w:rsidR="006A3B88" w:rsidRPr="009B4FC9">
        <w:t xml:space="preserve"> Việc xuất báo cáo PDF được thực hiện nhờ vào thư viện ReportLab, một công cụ mạnh mẽ trong ngôn ngữ lập trình Python. Thư viện này </w:t>
      </w:r>
      <w:r w:rsidR="006A3B88" w:rsidRPr="009B4FC9">
        <w:lastRenderedPageBreak/>
        <w:t>cho phép tạo ra các tài liệu PDF một cách linh hoạt và chuyên nghiệp. Một số đặc điểm nổi bật khi sử dụng ReportLab bao gồm:</w:t>
      </w:r>
    </w:p>
    <w:p w14:paraId="66CD8156" w14:textId="77777777" w:rsidR="006A3B88" w:rsidRPr="009B4FC9" w:rsidRDefault="006A3B88" w:rsidP="00645B03">
      <w:pPr>
        <w:pStyle w:val="ListParagraph"/>
        <w:numPr>
          <w:ilvl w:val="0"/>
          <w:numId w:val="48"/>
        </w:numPr>
        <w:spacing w:line="360" w:lineRule="auto"/>
      </w:pPr>
      <w:r w:rsidRPr="009B4FC9">
        <w:t>Hỗ trợ tùy biến bố cục và định dạng tài liệu phù hợp với nhu cầu trình bày học thuật hoặc chuyên môn.</w:t>
      </w:r>
    </w:p>
    <w:p w14:paraId="74E7B188" w14:textId="77777777" w:rsidR="006A3B88" w:rsidRPr="009B4FC9" w:rsidRDefault="006A3B88" w:rsidP="00645B03">
      <w:pPr>
        <w:pStyle w:val="ListParagraph"/>
        <w:numPr>
          <w:ilvl w:val="0"/>
          <w:numId w:val="48"/>
        </w:numPr>
        <w:spacing w:line="360" w:lineRule="auto"/>
      </w:pPr>
      <w:r w:rsidRPr="009B4FC9">
        <w:t>Khả năng chèn biểu đồ vector chất lượng cao, đảm bảo độ rõ nét khi in ấn hoặc phóng to.</w:t>
      </w:r>
    </w:p>
    <w:p w14:paraId="7792A0D2" w14:textId="77777777" w:rsidR="006A3B88" w:rsidRPr="009B4FC9" w:rsidRDefault="006A3B88" w:rsidP="00645B03">
      <w:pPr>
        <w:pStyle w:val="ListParagraph"/>
        <w:numPr>
          <w:ilvl w:val="0"/>
          <w:numId w:val="48"/>
        </w:numPr>
        <w:spacing w:line="360" w:lineRule="auto"/>
      </w:pPr>
      <w:r w:rsidRPr="009B4FC9">
        <w:t>Tích hợp các thành phần động như bảng số liệu, biểu đồ và nhận xét phân tích, giúp báo cáo trở nên sinh động và trực quan.</w:t>
      </w:r>
    </w:p>
    <w:p w14:paraId="467E1E34" w14:textId="34DB144D" w:rsidR="0042283A" w:rsidRPr="009B4FC9" w:rsidRDefault="006A3B88" w:rsidP="00645B03">
      <w:pPr>
        <w:pStyle w:val="ListParagraph"/>
        <w:numPr>
          <w:ilvl w:val="0"/>
          <w:numId w:val="48"/>
        </w:numPr>
        <w:spacing w:line="360" w:lineRule="auto"/>
      </w:pPr>
      <w:r w:rsidRPr="009B4FC9">
        <w:t>Toàn bộ quá trình tạo PDF được tự động hóa hoàn toàn, đảm bảo tính nhất quán, tiết kiệm thời gian và giảm thiểu sai sót khi xuất tài liệu.</w:t>
      </w:r>
    </w:p>
    <w:p w14:paraId="6F597958" w14:textId="147DD57B" w:rsidR="0042283A" w:rsidRPr="009B4FC9" w:rsidRDefault="005D74F1" w:rsidP="0042196A">
      <w:pPr>
        <w:spacing w:line="360" w:lineRule="auto"/>
        <w:ind w:firstLine="567"/>
      </w:pPr>
      <w:r w:rsidRPr="009B4FC9">
        <w:t>C</w:t>
      </w:r>
      <w:r w:rsidR="0042283A" w:rsidRPr="009B4FC9">
        <w:t>hức</w:t>
      </w:r>
      <w:r w:rsidR="00F90D96" w:rsidRPr="009B4FC9">
        <w:t xml:space="preserve"> </w:t>
      </w:r>
      <w:r w:rsidR="0042283A" w:rsidRPr="009B4FC9">
        <w:t>năng</w:t>
      </w:r>
      <w:r w:rsidR="00F90D96" w:rsidRPr="009B4FC9">
        <w:t xml:space="preserve"> </w:t>
      </w:r>
      <w:r w:rsidR="0042283A" w:rsidRPr="009B4FC9">
        <w:t>báo</w:t>
      </w:r>
      <w:r w:rsidR="00F90D96" w:rsidRPr="009B4FC9">
        <w:t xml:space="preserve"> </w:t>
      </w:r>
      <w:r w:rsidR="0042283A" w:rsidRPr="009B4FC9">
        <w:t>cáo</w:t>
      </w:r>
      <w:r w:rsidR="00F90D96" w:rsidRPr="009B4FC9">
        <w:t xml:space="preserve"> </w:t>
      </w:r>
      <w:r w:rsidR="0042283A" w:rsidRPr="009B4FC9">
        <w:t>nhanh</w:t>
      </w:r>
      <w:r w:rsidR="00F90D96" w:rsidRPr="009B4FC9">
        <w:t xml:space="preserve"> </w:t>
      </w:r>
      <w:r w:rsidR="0042283A" w:rsidRPr="009B4FC9">
        <w:t>không</w:t>
      </w:r>
      <w:r w:rsidR="00F90D96" w:rsidRPr="009B4FC9">
        <w:t xml:space="preserve"> </w:t>
      </w:r>
      <w:r w:rsidR="0042283A" w:rsidRPr="009B4FC9">
        <w:t>chỉ</w:t>
      </w:r>
      <w:r w:rsidR="00F90D96" w:rsidRPr="009B4FC9">
        <w:t xml:space="preserve"> </w:t>
      </w:r>
      <w:r w:rsidR="0042283A" w:rsidRPr="009B4FC9">
        <w:t>giúp</w:t>
      </w:r>
      <w:r w:rsidR="00F90D96" w:rsidRPr="009B4FC9">
        <w:t xml:space="preserve"> </w:t>
      </w:r>
      <w:r w:rsidR="0042283A" w:rsidRPr="009B4FC9">
        <w:t>người</w:t>
      </w:r>
      <w:r w:rsidR="00F90D96" w:rsidRPr="009B4FC9">
        <w:t xml:space="preserve"> </w:t>
      </w:r>
      <w:r w:rsidR="0042283A" w:rsidRPr="009B4FC9">
        <w:t>dùng</w:t>
      </w:r>
      <w:r w:rsidR="00F90D96" w:rsidRPr="009B4FC9">
        <w:t xml:space="preserve"> </w:t>
      </w:r>
      <w:r w:rsidR="0042283A" w:rsidRPr="009B4FC9">
        <w:t>tiết</w:t>
      </w:r>
      <w:r w:rsidR="00F90D96" w:rsidRPr="009B4FC9">
        <w:t xml:space="preserve"> </w:t>
      </w:r>
      <w:r w:rsidR="0042283A" w:rsidRPr="009B4FC9">
        <w:t>kiệm</w:t>
      </w:r>
      <w:r w:rsidR="00F90D96" w:rsidRPr="009B4FC9">
        <w:t xml:space="preserve"> </w:t>
      </w:r>
      <w:r w:rsidR="0042283A" w:rsidRPr="009B4FC9">
        <w:t>thời</w:t>
      </w:r>
      <w:r w:rsidR="00F90D96" w:rsidRPr="009B4FC9">
        <w:t xml:space="preserve"> </w:t>
      </w:r>
      <w:r w:rsidR="0042283A" w:rsidRPr="009B4FC9">
        <w:t>gian</w:t>
      </w:r>
      <w:r w:rsidR="00F90D96" w:rsidRPr="009B4FC9">
        <w:t xml:space="preserve"> </w:t>
      </w:r>
      <w:r w:rsidR="0042283A" w:rsidRPr="009B4FC9">
        <w:t>trong</w:t>
      </w:r>
      <w:r w:rsidR="00F90D96" w:rsidRPr="009B4FC9">
        <w:t xml:space="preserve"> </w:t>
      </w:r>
      <w:r w:rsidR="0042283A" w:rsidRPr="009B4FC9">
        <w:t>việc</w:t>
      </w:r>
      <w:r w:rsidR="00F90D96" w:rsidRPr="009B4FC9">
        <w:t xml:space="preserve"> </w:t>
      </w:r>
      <w:r w:rsidR="0042283A" w:rsidRPr="009B4FC9">
        <w:t>phân</w:t>
      </w:r>
      <w:r w:rsidR="00F90D96" w:rsidRPr="009B4FC9">
        <w:t xml:space="preserve"> </w:t>
      </w:r>
      <w:r w:rsidR="0042283A" w:rsidRPr="009B4FC9">
        <w:t>tích</w:t>
      </w:r>
      <w:r w:rsidR="00F90D96" w:rsidRPr="009B4FC9">
        <w:t xml:space="preserve"> </w:t>
      </w:r>
      <w:r w:rsidR="0042283A" w:rsidRPr="009B4FC9">
        <w:t>dữ</w:t>
      </w:r>
      <w:r w:rsidR="00F90D96" w:rsidRPr="009B4FC9">
        <w:t xml:space="preserve"> </w:t>
      </w:r>
      <w:r w:rsidR="0042283A" w:rsidRPr="009B4FC9">
        <w:t>liệu</w:t>
      </w:r>
      <w:r w:rsidR="00F90D96" w:rsidRPr="009B4FC9">
        <w:t xml:space="preserve"> </w:t>
      </w:r>
      <w:r w:rsidR="0042283A" w:rsidRPr="009B4FC9">
        <w:t>thất</w:t>
      </w:r>
      <w:r w:rsidR="00F90D96" w:rsidRPr="009B4FC9">
        <w:t xml:space="preserve"> </w:t>
      </w:r>
      <w:r w:rsidR="0042283A" w:rsidRPr="009B4FC9">
        <w:t>nghiệp</w:t>
      </w:r>
      <w:r w:rsidR="00F90D96" w:rsidRPr="009B4FC9">
        <w:t xml:space="preserve"> </w:t>
      </w:r>
      <w:r w:rsidR="0042283A" w:rsidRPr="009B4FC9">
        <w:t>mà</w:t>
      </w:r>
      <w:r w:rsidR="00F90D96" w:rsidRPr="009B4FC9">
        <w:t xml:space="preserve"> </w:t>
      </w:r>
      <w:r w:rsidR="0042283A" w:rsidRPr="009B4FC9">
        <w:t>còn</w:t>
      </w:r>
      <w:r w:rsidR="00F90D96" w:rsidRPr="009B4FC9">
        <w:t xml:space="preserve"> </w:t>
      </w:r>
      <w:r w:rsidR="0042283A" w:rsidRPr="009B4FC9">
        <w:t>mang</w:t>
      </w:r>
      <w:r w:rsidR="00F90D96" w:rsidRPr="009B4FC9">
        <w:t xml:space="preserve"> </w:t>
      </w:r>
      <w:r w:rsidR="0042283A" w:rsidRPr="009B4FC9">
        <w:t>lại</w:t>
      </w:r>
      <w:r w:rsidR="00F90D96" w:rsidRPr="009B4FC9">
        <w:t xml:space="preserve"> </w:t>
      </w:r>
      <w:r w:rsidR="0042283A" w:rsidRPr="009B4FC9">
        <w:t>những</w:t>
      </w:r>
      <w:r w:rsidR="00F90D96" w:rsidRPr="009B4FC9">
        <w:t xml:space="preserve"> </w:t>
      </w:r>
      <w:r w:rsidR="0042283A" w:rsidRPr="009B4FC9">
        <w:t>thông</w:t>
      </w:r>
      <w:r w:rsidR="00F90D96" w:rsidRPr="009B4FC9">
        <w:t xml:space="preserve"> </w:t>
      </w:r>
      <w:r w:rsidR="0042283A" w:rsidRPr="009B4FC9">
        <w:t>tin</w:t>
      </w:r>
      <w:r w:rsidR="00F90D96" w:rsidRPr="009B4FC9">
        <w:t xml:space="preserve"> </w:t>
      </w:r>
      <w:r w:rsidR="0042283A" w:rsidRPr="009B4FC9">
        <w:t>chuyên</w:t>
      </w:r>
      <w:r w:rsidR="00F90D96" w:rsidRPr="009B4FC9">
        <w:t xml:space="preserve"> </w:t>
      </w:r>
      <w:r w:rsidR="0042283A" w:rsidRPr="009B4FC9">
        <w:t>sâu,</w:t>
      </w:r>
      <w:r w:rsidR="00F90D96" w:rsidRPr="009B4FC9">
        <w:t xml:space="preserve"> </w:t>
      </w:r>
      <w:r w:rsidR="0042283A" w:rsidRPr="009B4FC9">
        <w:t>có</w:t>
      </w:r>
      <w:r w:rsidR="00F90D96" w:rsidRPr="009B4FC9">
        <w:t xml:space="preserve"> </w:t>
      </w:r>
      <w:r w:rsidR="0042283A" w:rsidRPr="009B4FC9">
        <w:t>giá</w:t>
      </w:r>
      <w:r w:rsidR="00F90D96" w:rsidRPr="009B4FC9">
        <w:t xml:space="preserve"> </w:t>
      </w:r>
      <w:r w:rsidR="0042283A" w:rsidRPr="009B4FC9">
        <w:t>trị</w:t>
      </w:r>
      <w:r w:rsidR="00F90D96" w:rsidRPr="009B4FC9">
        <w:t xml:space="preserve"> </w:t>
      </w:r>
      <w:r w:rsidR="0042283A" w:rsidRPr="009B4FC9">
        <w:t>thực</w:t>
      </w:r>
      <w:r w:rsidR="00F90D96" w:rsidRPr="009B4FC9">
        <w:t xml:space="preserve"> </w:t>
      </w:r>
      <w:r w:rsidR="0042283A" w:rsidRPr="009B4FC9">
        <w:t>tiễn</w:t>
      </w:r>
      <w:r w:rsidR="00F90D96" w:rsidRPr="009B4FC9">
        <w:t xml:space="preserve"> </w:t>
      </w:r>
      <w:r w:rsidR="0042283A" w:rsidRPr="009B4FC9">
        <w:t>cao.</w:t>
      </w:r>
      <w:r w:rsidR="00F90D96" w:rsidRPr="009B4FC9">
        <w:t xml:space="preserve"> </w:t>
      </w:r>
      <w:r w:rsidR="0042283A" w:rsidRPr="009B4FC9">
        <w:t>Đây</w:t>
      </w:r>
      <w:r w:rsidR="00F90D96" w:rsidRPr="009B4FC9">
        <w:t xml:space="preserve"> </w:t>
      </w:r>
      <w:r w:rsidR="0042283A" w:rsidRPr="009B4FC9">
        <w:t>là</w:t>
      </w:r>
      <w:r w:rsidR="00F90D96" w:rsidRPr="009B4FC9">
        <w:t xml:space="preserve"> </w:t>
      </w:r>
      <w:r w:rsidR="0042283A" w:rsidRPr="009B4FC9">
        <w:t>công</w:t>
      </w:r>
      <w:r w:rsidR="00F90D96" w:rsidRPr="009B4FC9">
        <w:t xml:space="preserve"> </w:t>
      </w:r>
      <w:r w:rsidR="0042283A" w:rsidRPr="009B4FC9">
        <w:t>cụ</w:t>
      </w:r>
      <w:r w:rsidR="00F90D96" w:rsidRPr="009B4FC9">
        <w:t xml:space="preserve"> </w:t>
      </w:r>
      <w:r w:rsidR="0042283A" w:rsidRPr="009B4FC9">
        <w:t>lý</w:t>
      </w:r>
      <w:r w:rsidR="00F90D96" w:rsidRPr="009B4FC9">
        <w:t xml:space="preserve"> </w:t>
      </w:r>
      <w:r w:rsidR="0042283A" w:rsidRPr="009B4FC9">
        <w:t>tưởng</w:t>
      </w:r>
      <w:r w:rsidR="00F90D96" w:rsidRPr="009B4FC9">
        <w:t xml:space="preserve"> </w:t>
      </w:r>
      <w:r w:rsidR="0042283A" w:rsidRPr="009B4FC9">
        <w:t>dành</w:t>
      </w:r>
      <w:r w:rsidR="00F90D96" w:rsidRPr="009B4FC9">
        <w:t xml:space="preserve"> </w:t>
      </w:r>
      <w:r w:rsidR="0042283A" w:rsidRPr="009B4FC9">
        <w:t>cho</w:t>
      </w:r>
      <w:r w:rsidR="00F90D96" w:rsidRPr="009B4FC9">
        <w:t xml:space="preserve"> </w:t>
      </w:r>
      <w:r w:rsidR="0042283A" w:rsidRPr="009B4FC9">
        <w:t>các</w:t>
      </w:r>
      <w:r w:rsidR="00F90D96" w:rsidRPr="009B4FC9">
        <w:t xml:space="preserve"> </w:t>
      </w:r>
      <w:r w:rsidR="0042283A" w:rsidRPr="009B4FC9">
        <w:t>nhà</w:t>
      </w:r>
      <w:r w:rsidR="00F90D96" w:rsidRPr="009B4FC9">
        <w:t xml:space="preserve"> </w:t>
      </w:r>
      <w:r w:rsidR="0042283A" w:rsidRPr="009B4FC9">
        <w:t>phân</w:t>
      </w:r>
      <w:r w:rsidR="00F90D96" w:rsidRPr="009B4FC9">
        <w:t xml:space="preserve"> </w:t>
      </w:r>
      <w:r w:rsidR="0042283A" w:rsidRPr="009B4FC9">
        <w:t>tích,</w:t>
      </w:r>
      <w:r w:rsidR="00F90D96" w:rsidRPr="009B4FC9">
        <w:t xml:space="preserve"> </w:t>
      </w:r>
      <w:r w:rsidR="0042283A" w:rsidRPr="009B4FC9">
        <w:t>nhà</w:t>
      </w:r>
      <w:r w:rsidR="00F90D96" w:rsidRPr="009B4FC9">
        <w:t xml:space="preserve"> </w:t>
      </w:r>
      <w:r w:rsidR="0042283A" w:rsidRPr="009B4FC9">
        <w:t>quản</w:t>
      </w:r>
      <w:r w:rsidR="00F90D96" w:rsidRPr="009B4FC9">
        <w:t xml:space="preserve"> </w:t>
      </w:r>
      <w:r w:rsidR="0042283A" w:rsidRPr="009B4FC9">
        <w:t>lý</w:t>
      </w:r>
      <w:r w:rsidR="00F90D96" w:rsidRPr="009B4FC9">
        <w:t xml:space="preserve"> </w:t>
      </w:r>
      <w:r w:rsidR="0042283A" w:rsidRPr="009B4FC9">
        <w:t>nhân</w:t>
      </w:r>
      <w:r w:rsidR="00F90D96" w:rsidRPr="009B4FC9">
        <w:t xml:space="preserve"> </w:t>
      </w:r>
      <w:r w:rsidR="0042283A" w:rsidRPr="009B4FC9">
        <w:t>sự,</w:t>
      </w:r>
      <w:r w:rsidR="00F90D96" w:rsidRPr="009B4FC9">
        <w:t xml:space="preserve"> </w:t>
      </w:r>
      <w:r w:rsidR="0042283A" w:rsidRPr="009B4FC9">
        <w:t>cơ</w:t>
      </w:r>
      <w:r w:rsidR="00F90D96" w:rsidRPr="009B4FC9">
        <w:t xml:space="preserve"> </w:t>
      </w:r>
      <w:r w:rsidR="0042283A" w:rsidRPr="009B4FC9">
        <w:t>quan</w:t>
      </w:r>
      <w:r w:rsidR="00F90D96" w:rsidRPr="009B4FC9">
        <w:t xml:space="preserve"> </w:t>
      </w:r>
      <w:r w:rsidR="0042283A" w:rsidRPr="009B4FC9">
        <w:t>chính</w:t>
      </w:r>
      <w:r w:rsidR="00F90D96" w:rsidRPr="009B4FC9">
        <w:t xml:space="preserve"> </w:t>
      </w:r>
      <w:r w:rsidR="0042283A" w:rsidRPr="009B4FC9">
        <w:t>phủ,</w:t>
      </w:r>
      <w:r w:rsidR="00F90D96" w:rsidRPr="009B4FC9">
        <w:t xml:space="preserve"> </w:t>
      </w:r>
      <w:r w:rsidR="0042283A" w:rsidRPr="009B4FC9">
        <w:t>tổ</w:t>
      </w:r>
      <w:r w:rsidR="00F90D96" w:rsidRPr="009B4FC9">
        <w:t xml:space="preserve"> </w:t>
      </w:r>
      <w:r w:rsidR="0042283A" w:rsidRPr="009B4FC9">
        <w:t>chức</w:t>
      </w:r>
      <w:r w:rsidR="00F90D96" w:rsidRPr="009B4FC9">
        <w:t xml:space="preserve"> </w:t>
      </w:r>
      <w:r w:rsidR="0042283A" w:rsidRPr="009B4FC9">
        <w:t>quốc</w:t>
      </w:r>
      <w:r w:rsidR="00F90D96" w:rsidRPr="009B4FC9">
        <w:t xml:space="preserve"> </w:t>
      </w:r>
      <w:r w:rsidR="0042283A" w:rsidRPr="009B4FC9">
        <w:t>tế,</w:t>
      </w:r>
      <w:r w:rsidR="00F90D96" w:rsidRPr="009B4FC9">
        <w:t xml:space="preserve"> </w:t>
      </w:r>
      <w:r w:rsidR="0042283A" w:rsidRPr="009B4FC9">
        <w:t>nhà</w:t>
      </w:r>
      <w:r w:rsidR="00F90D96" w:rsidRPr="009B4FC9">
        <w:t xml:space="preserve"> </w:t>
      </w:r>
      <w:r w:rsidR="0042283A" w:rsidRPr="009B4FC9">
        <w:t>nghiên</w:t>
      </w:r>
      <w:r w:rsidR="00F90D96" w:rsidRPr="009B4FC9">
        <w:t xml:space="preserve"> </w:t>
      </w:r>
      <w:r w:rsidR="0042283A" w:rsidRPr="009B4FC9">
        <w:t>cứu,</w:t>
      </w:r>
      <w:r w:rsidR="00F90D96" w:rsidRPr="009B4FC9">
        <w:t xml:space="preserve"> </w:t>
      </w:r>
      <w:r w:rsidR="0042283A" w:rsidRPr="009B4FC9">
        <w:t>sinh</w:t>
      </w:r>
      <w:r w:rsidR="00F90D96" w:rsidRPr="009B4FC9">
        <w:t xml:space="preserve"> </w:t>
      </w:r>
      <w:r w:rsidR="0042283A" w:rsidRPr="009B4FC9">
        <w:t>viên</w:t>
      </w:r>
      <w:r w:rsidR="00F90D96" w:rsidRPr="009B4FC9">
        <w:t xml:space="preserve"> </w:t>
      </w:r>
      <w:r w:rsidR="0042283A" w:rsidRPr="009B4FC9">
        <w:t>và</w:t>
      </w:r>
      <w:r w:rsidR="00F90D96" w:rsidRPr="009B4FC9">
        <w:t xml:space="preserve"> </w:t>
      </w:r>
      <w:r w:rsidR="0042283A" w:rsidRPr="009B4FC9">
        <w:t>bất</w:t>
      </w:r>
      <w:r w:rsidR="00F90D96" w:rsidRPr="009B4FC9">
        <w:t xml:space="preserve"> </w:t>
      </w:r>
      <w:r w:rsidR="0042283A" w:rsidRPr="009B4FC9">
        <w:t>kỳ</w:t>
      </w:r>
      <w:r w:rsidR="00F90D96" w:rsidRPr="009B4FC9">
        <w:t xml:space="preserve"> </w:t>
      </w:r>
      <w:r w:rsidR="0042283A" w:rsidRPr="009B4FC9">
        <w:t>ai</w:t>
      </w:r>
      <w:r w:rsidR="00F90D96" w:rsidRPr="009B4FC9">
        <w:t xml:space="preserve"> </w:t>
      </w:r>
      <w:r w:rsidR="0042283A" w:rsidRPr="009B4FC9">
        <w:t>cần</w:t>
      </w:r>
      <w:r w:rsidR="00F90D96" w:rsidRPr="009B4FC9">
        <w:t xml:space="preserve"> </w:t>
      </w:r>
      <w:r w:rsidR="0042283A" w:rsidRPr="009B4FC9">
        <w:t>đưa</w:t>
      </w:r>
      <w:r w:rsidR="00F90D96" w:rsidRPr="009B4FC9">
        <w:t xml:space="preserve"> </w:t>
      </w:r>
      <w:r w:rsidR="0042283A" w:rsidRPr="009B4FC9">
        <w:t>ra</w:t>
      </w:r>
      <w:r w:rsidR="00F90D96" w:rsidRPr="009B4FC9">
        <w:t xml:space="preserve"> </w:t>
      </w:r>
      <w:r w:rsidR="0042283A" w:rsidRPr="009B4FC9">
        <w:t>quyết</w:t>
      </w:r>
      <w:r w:rsidR="00F90D96" w:rsidRPr="009B4FC9">
        <w:t xml:space="preserve"> </w:t>
      </w:r>
      <w:r w:rsidR="0042283A" w:rsidRPr="009B4FC9">
        <w:t>định</w:t>
      </w:r>
      <w:r w:rsidR="00F90D96" w:rsidRPr="009B4FC9">
        <w:t xml:space="preserve"> </w:t>
      </w:r>
      <w:r w:rsidR="0042283A" w:rsidRPr="009B4FC9">
        <w:t>hoặc</w:t>
      </w:r>
      <w:r w:rsidR="00F90D96" w:rsidRPr="009B4FC9">
        <w:t xml:space="preserve"> </w:t>
      </w:r>
      <w:r w:rsidR="0042283A" w:rsidRPr="009B4FC9">
        <w:t>đánh</w:t>
      </w:r>
      <w:r w:rsidR="00F90D96" w:rsidRPr="009B4FC9">
        <w:t xml:space="preserve"> </w:t>
      </w:r>
      <w:r w:rsidR="0042283A" w:rsidRPr="009B4FC9">
        <w:t>giá</w:t>
      </w:r>
      <w:r w:rsidR="00F90D96" w:rsidRPr="009B4FC9">
        <w:t xml:space="preserve"> </w:t>
      </w:r>
      <w:r w:rsidR="0042283A" w:rsidRPr="009B4FC9">
        <w:t>nhanh</w:t>
      </w:r>
      <w:r w:rsidR="00F90D96" w:rsidRPr="009B4FC9">
        <w:t xml:space="preserve"> </w:t>
      </w:r>
      <w:r w:rsidR="0042283A" w:rsidRPr="009B4FC9">
        <w:t>chóng</w:t>
      </w:r>
      <w:r w:rsidR="00F90D96" w:rsidRPr="009B4FC9">
        <w:t xml:space="preserve"> </w:t>
      </w:r>
      <w:r w:rsidR="0042283A" w:rsidRPr="009B4FC9">
        <w:t>về</w:t>
      </w:r>
      <w:r w:rsidR="00F90D96" w:rsidRPr="009B4FC9">
        <w:t xml:space="preserve"> </w:t>
      </w:r>
      <w:r w:rsidR="0042283A" w:rsidRPr="009B4FC9">
        <w:t>tình</w:t>
      </w:r>
      <w:r w:rsidR="00F90D96" w:rsidRPr="009B4FC9">
        <w:t xml:space="preserve"> </w:t>
      </w:r>
      <w:r w:rsidR="0042283A" w:rsidRPr="009B4FC9">
        <w:t>hình</w:t>
      </w:r>
      <w:r w:rsidR="00F90D96" w:rsidRPr="009B4FC9">
        <w:t xml:space="preserve"> </w:t>
      </w:r>
      <w:r w:rsidR="0042283A" w:rsidRPr="009B4FC9">
        <w:t>lao</w:t>
      </w:r>
      <w:r w:rsidR="00F90D96" w:rsidRPr="009B4FC9">
        <w:t xml:space="preserve"> </w:t>
      </w:r>
      <w:r w:rsidR="0042283A" w:rsidRPr="009B4FC9">
        <w:t>động</w:t>
      </w:r>
      <w:r w:rsidR="00F90D96" w:rsidRPr="009B4FC9">
        <w:t xml:space="preserve"> </w:t>
      </w:r>
      <w:r w:rsidR="0042283A" w:rsidRPr="009B4FC9">
        <w:t>tại</w:t>
      </w:r>
      <w:r w:rsidR="00F90D96" w:rsidRPr="009B4FC9">
        <w:t xml:space="preserve"> </w:t>
      </w:r>
      <w:r w:rsidR="0042283A" w:rsidRPr="009B4FC9">
        <w:t>một</w:t>
      </w:r>
      <w:r w:rsidR="00F90D96" w:rsidRPr="009B4FC9">
        <w:t xml:space="preserve"> </w:t>
      </w:r>
      <w:r w:rsidR="0042283A" w:rsidRPr="009B4FC9">
        <w:t>quốc</w:t>
      </w:r>
      <w:r w:rsidR="00F90D96" w:rsidRPr="009B4FC9">
        <w:t xml:space="preserve"> </w:t>
      </w:r>
      <w:r w:rsidR="0042283A" w:rsidRPr="009B4FC9">
        <w:t>gia</w:t>
      </w:r>
      <w:r w:rsidR="00F90D96" w:rsidRPr="009B4FC9">
        <w:t xml:space="preserve"> </w:t>
      </w:r>
      <w:r w:rsidR="0042283A" w:rsidRPr="009B4FC9">
        <w:t>cụ</w:t>
      </w:r>
      <w:r w:rsidR="00F90D96" w:rsidRPr="009B4FC9">
        <w:t xml:space="preserve"> </w:t>
      </w:r>
      <w:r w:rsidR="0042283A" w:rsidRPr="009B4FC9">
        <w:t>thể.</w:t>
      </w:r>
    </w:p>
    <w:p w14:paraId="0ACD6125" w14:textId="799380FD" w:rsidR="00D55C62" w:rsidRPr="009B4FC9" w:rsidRDefault="00D55C62" w:rsidP="0042196A">
      <w:pPr>
        <w:pStyle w:val="Heading3"/>
        <w:spacing w:line="360" w:lineRule="auto"/>
        <w:ind w:left="284" w:hanging="284"/>
        <w:rPr>
          <w:i/>
          <w:iCs w:val="0"/>
        </w:rPr>
      </w:pPr>
      <w:bookmarkStart w:id="67" w:name="_Toc199717895"/>
      <w:r w:rsidRPr="009B4FC9">
        <w:rPr>
          <w:iCs w:val="0"/>
        </w:rPr>
        <w:lastRenderedPageBreak/>
        <w:t>Kiến</w:t>
      </w:r>
      <w:r w:rsidR="00F90D96" w:rsidRPr="009B4FC9">
        <w:rPr>
          <w:iCs w:val="0"/>
        </w:rPr>
        <w:t xml:space="preserve"> </w:t>
      </w:r>
      <w:r w:rsidRPr="009B4FC9">
        <w:rPr>
          <w:iCs w:val="0"/>
        </w:rPr>
        <w:t>trúc</w:t>
      </w:r>
      <w:r w:rsidR="00F90D96" w:rsidRPr="009B4FC9">
        <w:rPr>
          <w:iCs w:val="0"/>
        </w:rPr>
        <w:t xml:space="preserve"> </w:t>
      </w:r>
      <w:r w:rsidRPr="009B4FC9">
        <w:rPr>
          <w:iCs w:val="0"/>
        </w:rPr>
        <w:t>hệ</w:t>
      </w:r>
      <w:r w:rsidR="00F90D96" w:rsidRPr="009B4FC9">
        <w:rPr>
          <w:iCs w:val="0"/>
        </w:rPr>
        <w:t xml:space="preserve"> </w:t>
      </w:r>
      <w:r w:rsidRPr="009B4FC9">
        <w:rPr>
          <w:iCs w:val="0"/>
        </w:rPr>
        <w:t>thống</w:t>
      </w:r>
      <w:r w:rsidR="00F90D96" w:rsidRPr="009B4FC9">
        <w:rPr>
          <w:iCs w:val="0"/>
        </w:rPr>
        <w:t xml:space="preserve"> </w:t>
      </w:r>
      <w:r w:rsidRPr="009B4FC9">
        <w:rPr>
          <w:iCs w:val="0"/>
        </w:rPr>
        <w:t>và</w:t>
      </w:r>
      <w:r w:rsidR="00F90D96" w:rsidRPr="009B4FC9">
        <w:rPr>
          <w:iCs w:val="0"/>
        </w:rPr>
        <w:t xml:space="preserve"> </w:t>
      </w:r>
      <w:r w:rsidRPr="009B4FC9">
        <w:rPr>
          <w:iCs w:val="0"/>
        </w:rPr>
        <w:t>công</w:t>
      </w:r>
      <w:r w:rsidR="00F90D96" w:rsidRPr="009B4FC9">
        <w:rPr>
          <w:iCs w:val="0"/>
        </w:rPr>
        <w:t xml:space="preserve"> </w:t>
      </w:r>
      <w:r w:rsidRPr="009B4FC9">
        <w:rPr>
          <w:iCs w:val="0"/>
        </w:rPr>
        <w:t>nghệ</w:t>
      </w:r>
      <w:r w:rsidR="00F90D96" w:rsidRPr="009B4FC9">
        <w:rPr>
          <w:iCs w:val="0"/>
        </w:rPr>
        <w:t xml:space="preserve"> </w:t>
      </w:r>
      <w:r w:rsidRPr="009B4FC9">
        <w:rPr>
          <w:iCs w:val="0"/>
        </w:rPr>
        <w:t>sử</w:t>
      </w:r>
      <w:r w:rsidR="00F90D96" w:rsidRPr="009B4FC9">
        <w:rPr>
          <w:iCs w:val="0"/>
        </w:rPr>
        <w:t xml:space="preserve"> </w:t>
      </w:r>
      <w:r w:rsidRPr="009B4FC9">
        <w:rPr>
          <w:iCs w:val="0"/>
        </w:rPr>
        <w:t>dụng</w:t>
      </w:r>
      <w:bookmarkEnd w:id="67"/>
    </w:p>
    <w:p w14:paraId="7FEFA9DC" w14:textId="19220BA0" w:rsidR="00C76DDE" w:rsidRDefault="00932079" w:rsidP="0042196A">
      <w:pPr>
        <w:pStyle w:val="Heading4"/>
        <w:spacing w:line="360" w:lineRule="auto"/>
        <w:rPr>
          <w:i w:val="0"/>
          <w:iCs w:val="0"/>
        </w:rPr>
      </w:pPr>
      <w:r w:rsidRPr="009B4FC9">
        <w:rPr>
          <w:i w:val="0"/>
          <w:iCs w:val="0"/>
        </w:rPr>
        <w:t xml:space="preserve">3.1.2.1 </w:t>
      </w:r>
      <w:bookmarkStart w:id="68" w:name="_Toc199717896"/>
      <w:r w:rsidR="00382DA5" w:rsidRPr="009B4FC9">
        <w:rPr>
          <w:i w:val="0"/>
          <w:iCs w:val="0"/>
        </w:rPr>
        <w:t>Ki</w:t>
      </w:r>
      <w:r w:rsidR="00C76DDE" w:rsidRPr="009B4FC9">
        <w:rPr>
          <w:i w:val="0"/>
          <w:iCs w:val="0"/>
        </w:rPr>
        <w:t>ến</w:t>
      </w:r>
      <w:r w:rsidR="00F90D96" w:rsidRPr="009B4FC9">
        <w:rPr>
          <w:i w:val="0"/>
          <w:iCs w:val="0"/>
        </w:rPr>
        <w:t xml:space="preserve"> </w:t>
      </w:r>
      <w:r w:rsidR="00C76DDE" w:rsidRPr="009B4FC9">
        <w:rPr>
          <w:i w:val="0"/>
          <w:iCs w:val="0"/>
        </w:rPr>
        <w:t>trúc</w:t>
      </w:r>
      <w:r w:rsidR="00F90D96" w:rsidRPr="009B4FC9">
        <w:rPr>
          <w:i w:val="0"/>
          <w:iCs w:val="0"/>
        </w:rPr>
        <w:t xml:space="preserve"> </w:t>
      </w:r>
      <w:r w:rsidR="00C76DDE" w:rsidRPr="009B4FC9">
        <w:rPr>
          <w:i w:val="0"/>
          <w:iCs w:val="0"/>
        </w:rPr>
        <w:t>hệ</w:t>
      </w:r>
      <w:r w:rsidR="00F90D96" w:rsidRPr="009B4FC9">
        <w:rPr>
          <w:i w:val="0"/>
          <w:iCs w:val="0"/>
        </w:rPr>
        <w:t xml:space="preserve"> </w:t>
      </w:r>
      <w:r w:rsidR="00C76DDE" w:rsidRPr="009B4FC9">
        <w:rPr>
          <w:i w:val="0"/>
          <w:iCs w:val="0"/>
        </w:rPr>
        <w:t>thống</w:t>
      </w:r>
      <w:bookmarkEnd w:id="68"/>
    </w:p>
    <w:p w14:paraId="7C3D1D18" w14:textId="6CDFD7DD" w:rsidR="00CE0EC6" w:rsidRDefault="00CE0EC6" w:rsidP="00CE0EC6">
      <w:r>
        <w:rPr>
          <w:noProof/>
        </w:rPr>
        <w:drawing>
          <wp:inline distT="0" distB="0" distL="0" distR="0" wp14:anchorId="62692E65" wp14:editId="7434CE74">
            <wp:extent cx="5939790" cy="3553460"/>
            <wp:effectExtent l="0" t="0" r="3810" b="8890"/>
            <wp:docPr id="1943039700" name="Picture 10" descr="A diagram with colorful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39700" name="Picture 10" descr="A diagram with colorful labels&#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39790" cy="3553460"/>
                    </a:xfrm>
                    <a:prstGeom prst="rect">
                      <a:avLst/>
                    </a:prstGeom>
                  </pic:spPr>
                </pic:pic>
              </a:graphicData>
            </a:graphic>
          </wp:inline>
        </w:drawing>
      </w:r>
    </w:p>
    <w:p w14:paraId="631BC973" w14:textId="189745BD" w:rsidR="00CE0EC6" w:rsidRPr="00332573" w:rsidRDefault="00CE0EC6" w:rsidP="00CE0EC6">
      <w:pPr>
        <w:pStyle w:val="Caption"/>
        <w:rPr>
          <w:i w:val="0"/>
          <w:iCs w:val="0"/>
        </w:rPr>
      </w:pPr>
      <w:r w:rsidRPr="00332573">
        <w:rPr>
          <w:i w:val="0"/>
          <w:iCs w:val="0"/>
        </w:rPr>
        <w:t xml:space="preserve">Hình 3. </w:t>
      </w:r>
      <w:r w:rsidRPr="00332573">
        <w:rPr>
          <w:i w:val="0"/>
          <w:iCs w:val="0"/>
        </w:rPr>
        <w:fldChar w:fldCharType="begin"/>
      </w:r>
      <w:r w:rsidRPr="00332573">
        <w:rPr>
          <w:i w:val="0"/>
          <w:iCs w:val="0"/>
        </w:rPr>
        <w:instrText xml:space="preserve"> SEQ Hình_3. \* ARABIC </w:instrText>
      </w:r>
      <w:r w:rsidRPr="00332573">
        <w:rPr>
          <w:i w:val="0"/>
          <w:iCs w:val="0"/>
        </w:rPr>
        <w:fldChar w:fldCharType="separate"/>
      </w:r>
      <w:r w:rsidRPr="00332573">
        <w:rPr>
          <w:i w:val="0"/>
          <w:iCs w:val="0"/>
          <w:noProof/>
        </w:rPr>
        <w:t>3</w:t>
      </w:r>
      <w:r w:rsidRPr="00332573">
        <w:rPr>
          <w:i w:val="0"/>
          <w:iCs w:val="0"/>
        </w:rPr>
        <w:fldChar w:fldCharType="end"/>
      </w:r>
      <w:r w:rsidRPr="00332573">
        <w:rPr>
          <w:i w:val="0"/>
          <w:iCs w:val="0"/>
        </w:rPr>
        <w:t xml:space="preserve"> Sơ đồ </w:t>
      </w:r>
      <w:r w:rsidR="00332573" w:rsidRPr="00332573">
        <w:rPr>
          <w:i w:val="0"/>
          <w:iCs w:val="0"/>
        </w:rPr>
        <w:t>tuần tự hệ thống</w:t>
      </w:r>
    </w:p>
    <w:p w14:paraId="347D3854" w14:textId="66D68BC3" w:rsidR="00BA6472" w:rsidRPr="009B4FC9" w:rsidRDefault="00BA6472" w:rsidP="0042196A">
      <w:pPr>
        <w:spacing w:line="360" w:lineRule="auto"/>
        <w:ind w:firstLine="567"/>
      </w:pPr>
      <w:r w:rsidRPr="009B4FC9">
        <w:t>Hệ</w:t>
      </w:r>
      <w:r w:rsidR="00F90D96" w:rsidRPr="009B4FC9">
        <w:t xml:space="preserve"> </w:t>
      </w:r>
      <w:r w:rsidRPr="009B4FC9">
        <w:t>thống</w:t>
      </w:r>
      <w:r w:rsidR="00F90D96" w:rsidRPr="009B4FC9">
        <w:t xml:space="preserve"> </w:t>
      </w:r>
      <w:r w:rsidRPr="009B4FC9">
        <w:t>dự</w:t>
      </w:r>
      <w:r w:rsidR="00F90D96" w:rsidRPr="009B4FC9">
        <w:t xml:space="preserve"> </w:t>
      </w:r>
      <w:r w:rsidRPr="009B4FC9">
        <w:t>đoán</w:t>
      </w:r>
      <w:r w:rsidR="00F90D96" w:rsidRPr="009B4FC9">
        <w:t xml:space="preserve"> </w:t>
      </w:r>
      <w:r w:rsidRPr="009B4FC9">
        <w:t>và</w:t>
      </w:r>
      <w:r w:rsidR="00F90D96" w:rsidRPr="009B4FC9">
        <w:t xml:space="preserve"> </w:t>
      </w:r>
      <w:r w:rsidRPr="009B4FC9">
        <w:t>phân</w:t>
      </w:r>
      <w:r w:rsidR="00F90D96" w:rsidRPr="009B4FC9">
        <w:t xml:space="preserve"> </w:t>
      </w:r>
      <w:r w:rsidRPr="009B4FC9">
        <w:t>tích</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được</w:t>
      </w:r>
      <w:r w:rsidR="00F90D96" w:rsidRPr="009B4FC9">
        <w:t xml:space="preserve"> </w:t>
      </w:r>
      <w:r w:rsidRPr="009B4FC9">
        <w:t>xây</w:t>
      </w:r>
      <w:r w:rsidR="00F90D96" w:rsidRPr="009B4FC9">
        <w:t xml:space="preserve"> </w:t>
      </w:r>
      <w:r w:rsidRPr="009B4FC9">
        <w:t>dựng</w:t>
      </w:r>
      <w:r w:rsidR="00F90D96" w:rsidRPr="009B4FC9">
        <w:t xml:space="preserve"> </w:t>
      </w:r>
      <w:r w:rsidRPr="009B4FC9">
        <w:t>theo</w:t>
      </w:r>
      <w:r w:rsidR="00F90D96" w:rsidRPr="009B4FC9">
        <w:t xml:space="preserve"> </w:t>
      </w:r>
      <w:r w:rsidRPr="009B4FC9">
        <w:t>kiến</w:t>
      </w:r>
      <w:r w:rsidR="00F90D96" w:rsidRPr="009B4FC9">
        <w:t xml:space="preserve"> </w:t>
      </w:r>
      <w:r w:rsidRPr="009B4FC9">
        <w:t>trúc</w:t>
      </w:r>
      <w:r w:rsidR="00F90D96" w:rsidRPr="009B4FC9">
        <w:t xml:space="preserve"> </w:t>
      </w:r>
      <w:r w:rsidRPr="009B4FC9">
        <w:t>phân</w:t>
      </w:r>
      <w:r w:rsidR="00F90D96" w:rsidRPr="009B4FC9">
        <w:t xml:space="preserve"> </w:t>
      </w:r>
      <w:r w:rsidRPr="009B4FC9">
        <w:t>lớp,</w:t>
      </w:r>
      <w:r w:rsidR="00F90D96" w:rsidRPr="009B4FC9">
        <w:t xml:space="preserve"> </w:t>
      </w:r>
      <w:r w:rsidRPr="009B4FC9">
        <w:t>bao</w:t>
      </w:r>
      <w:r w:rsidR="00F90D96" w:rsidRPr="009B4FC9">
        <w:t xml:space="preserve"> </w:t>
      </w:r>
      <w:r w:rsidRPr="009B4FC9">
        <w:t>gồm</w:t>
      </w:r>
      <w:r w:rsidR="00F90D96" w:rsidRPr="009B4FC9">
        <w:t xml:space="preserve"> </w:t>
      </w:r>
      <w:r w:rsidRPr="009B4FC9">
        <w:t>ba</w:t>
      </w:r>
      <w:r w:rsidR="00F90D96" w:rsidRPr="009B4FC9">
        <w:t xml:space="preserve"> </w:t>
      </w:r>
      <w:r w:rsidRPr="009B4FC9">
        <w:t>thành</w:t>
      </w:r>
      <w:r w:rsidR="00F90D96" w:rsidRPr="009B4FC9">
        <w:t xml:space="preserve"> </w:t>
      </w:r>
      <w:r w:rsidRPr="009B4FC9">
        <w:t>phần</w:t>
      </w:r>
      <w:r w:rsidR="00F90D96" w:rsidRPr="009B4FC9">
        <w:t xml:space="preserve"> </w:t>
      </w:r>
      <w:r w:rsidRPr="009B4FC9">
        <w:t>chính:</w:t>
      </w:r>
      <w:r w:rsidR="00F90D96" w:rsidRPr="009B4FC9">
        <w:t xml:space="preserve"> </w:t>
      </w:r>
      <w:r w:rsidRPr="009B4FC9">
        <w:t>Frontend,</w:t>
      </w:r>
      <w:r w:rsidR="00F90D96" w:rsidRPr="009B4FC9">
        <w:t xml:space="preserve"> </w:t>
      </w:r>
      <w:r w:rsidRPr="009B4FC9">
        <w:t>Backend,</w:t>
      </w:r>
      <w:r w:rsidR="00F90D96" w:rsidRPr="009B4FC9">
        <w:t xml:space="preserve"> </w:t>
      </w:r>
      <w:r w:rsidRPr="009B4FC9">
        <w:t>và</w:t>
      </w:r>
      <w:r w:rsidR="00F90D96" w:rsidRPr="009B4FC9">
        <w:t xml:space="preserve"> </w:t>
      </w:r>
      <w:r w:rsidRPr="009B4FC9">
        <w:t>Machine</w:t>
      </w:r>
      <w:r w:rsidR="00F90D96" w:rsidRPr="009B4FC9">
        <w:t xml:space="preserve"> </w:t>
      </w:r>
      <w:r w:rsidRPr="009B4FC9">
        <w:t>Learning.</w:t>
      </w:r>
      <w:r w:rsidR="00F90D96" w:rsidRPr="009B4FC9">
        <w:t xml:space="preserve"> </w:t>
      </w:r>
      <w:r w:rsidRPr="009B4FC9">
        <w:t>Kiến</w:t>
      </w:r>
      <w:r w:rsidR="00F90D96" w:rsidRPr="009B4FC9">
        <w:t xml:space="preserve"> </w:t>
      </w:r>
      <w:r w:rsidRPr="009B4FC9">
        <w:t>trúc</w:t>
      </w:r>
      <w:r w:rsidR="00F90D96" w:rsidRPr="009B4FC9">
        <w:t xml:space="preserve"> </w:t>
      </w:r>
      <w:r w:rsidRPr="009B4FC9">
        <w:t>này</w:t>
      </w:r>
      <w:r w:rsidR="00F90D96" w:rsidRPr="009B4FC9">
        <w:t xml:space="preserve"> </w:t>
      </w:r>
      <w:r w:rsidRPr="009B4FC9">
        <w:t>giúp</w:t>
      </w:r>
      <w:r w:rsidR="00F90D96" w:rsidRPr="009B4FC9">
        <w:t xml:space="preserve"> </w:t>
      </w:r>
      <w:r w:rsidRPr="009B4FC9">
        <w:t>đảm</w:t>
      </w:r>
      <w:r w:rsidR="00F90D96" w:rsidRPr="009B4FC9">
        <w:t xml:space="preserve"> </w:t>
      </w:r>
      <w:r w:rsidRPr="009B4FC9">
        <w:t>bảo</w:t>
      </w:r>
      <w:r w:rsidR="00F90D96" w:rsidRPr="009B4FC9">
        <w:t xml:space="preserve"> </w:t>
      </w:r>
      <w:r w:rsidRPr="009B4FC9">
        <w:t>tính</w:t>
      </w:r>
      <w:r w:rsidR="00F90D96" w:rsidRPr="009B4FC9">
        <w:t xml:space="preserve"> </w:t>
      </w:r>
      <w:r w:rsidRPr="009B4FC9">
        <w:t>mở</w:t>
      </w:r>
      <w:r w:rsidR="00F90D96" w:rsidRPr="009B4FC9">
        <w:t xml:space="preserve"> </w:t>
      </w:r>
      <w:r w:rsidRPr="009B4FC9">
        <w:t>rộng,</w:t>
      </w:r>
      <w:r w:rsidR="00F90D96" w:rsidRPr="009B4FC9">
        <w:t xml:space="preserve"> </w:t>
      </w:r>
      <w:r w:rsidRPr="009B4FC9">
        <w:t>dễ</w:t>
      </w:r>
      <w:r w:rsidR="00F90D96" w:rsidRPr="009B4FC9">
        <w:t xml:space="preserve"> </w:t>
      </w:r>
      <w:r w:rsidRPr="009B4FC9">
        <w:t>bảo</w:t>
      </w:r>
      <w:r w:rsidR="00F90D96" w:rsidRPr="009B4FC9">
        <w:t xml:space="preserve"> </w:t>
      </w:r>
      <w:r w:rsidRPr="009B4FC9">
        <w:t>trì</w:t>
      </w:r>
      <w:r w:rsidR="00F90D96" w:rsidRPr="009B4FC9">
        <w:t xml:space="preserve"> </w:t>
      </w:r>
      <w:r w:rsidRPr="009B4FC9">
        <w:t>và</w:t>
      </w:r>
      <w:r w:rsidR="00F90D96" w:rsidRPr="009B4FC9">
        <w:t xml:space="preserve"> </w:t>
      </w:r>
      <w:r w:rsidRPr="009B4FC9">
        <w:t>khả</w:t>
      </w:r>
      <w:r w:rsidR="00F90D96" w:rsidRPr="009B4FC9">
        <w:t xml:space="preserve"> </w:t>
      </w:r>
      <w:r w:rsidRPr="009B4FC9">
        <w:t>năng</w:t>
      </w:r>
      <w:r w:rsidR="00F90D96" w:rsidRPr="009B4FC9">
        <w:t xml:space="preserve"> </w:t>
      </w:r>
      <w:r w:rsidRPr="009B4FC9">
        <w:t>tái</w:t>
      </w:r>
      <w:r w:rsidR="00F90D96" w:rsidRPr="009B4FC9">
        <w:t xml:space="preserve"> </w:t>
      </w:r>
      <w:r w:rsidRPr="009B4FC9">
        <w:t>sử</w:t>
      </w:r>
      <w:r w:rsidR="00F90D96" w:rsidRPr="009B4FC9">
        <w:t xml:space="preserve"> </w:t>
      </w:r>
      <w:r w:rsidRPr="009B4FC9">
        <w:t>dụng</w:t>
      </w:r>
      <w:r w:rsidR="00F90D96" w:rsidRPr="009B4FC9">
        <w:t xml:space="preserve"> </w:t>
      </w:r>
      <w:r w:rsidRPr="009B4FC9">
        <w:t>mã</w:t>
      </w:r>
      <w:r w:rsidR="00F90D96" w:rsidRPr="009B4FC9">
        <w:t xml:space="preserve"> </w:t>
      </w:r>
      <w:r w:rsidRPr="009B4FC9">
        <w:t>nguồn.</w:t>
      </w:r>
    </w:p>
    <w:p w14:paraId="42E6B27A" w14:textId="0FA7E3F8" w:rsidR="00BA6472" w:rsidRPr="009B4FC9" w:rsidRDefault="00BA6472" w:rsidP="0042196A">
      <w:pPr>
        <w:spacing w:line="360" w:lineRule="auto"/>
      </w:pPr>
      <w:r w:rsidRPr="009B4FC9">
        <w:t>Cụ</w:t>
      </w:r>
      <w:r w:rsidR="00F90D96" w:rsidRPr="009B4FC9">
        <w:t xml:space="preserve"> </w:t>
      </w:r>
      <w:r w:rsidRPr="009B4FC9">
        <w:t>thể,</w:t>
      </w:r>
      <w:r w:rsidR="00F90D96" w:rsidRPr="009B4FC9">
        <w:t xml:space="preserve"> </w:t>
      </w:r>
      <w:r w:rsidRPr="009B4FC9">
        <w:t>hệ</w:t>
      </w:r>
      <w:r w:rsidR="00F90D96" w:rsidRPr="009B4FC9">
        <w:t xml:space="preserve"> </w:t>
      </w:r>
      <w:r w:rsidRPr="009B4FC9">
        <w:t>thống</w:t>
      </w:r>
      <w:r w:rsidR="00F90D96" w:rsidRPr="009B4FC9">
        <w:t xml:space="preserve"> </w:t>
      </w:r>
      <w:r w:rsidRPr="009B4FC9">
        <w:t>được</w:t>
      </w:r>
      <w:r w:rsidR="00F90D96" w:rsidRPr="009B4FC9">
        <w:t xml:space="preserve"> </w:t>
      </w:r>
      <w:r w:rsidRPr="009B4FC9">
        <w:t>tổ</w:t>
      </w:r>
      <w:r w:rsidR="00F90D96" w:rsidRPr="009B4FC9">
        <w:t xml:space="preserve"> </w:t>
      </w:r>
      <w:r w:rsidRPr="009B4FC9">
        <w:t>chức</w:t>
      </w:r>
      <w:r w:rsidR="00F90D96" w:rsidRPr="009B4FC9">
        <w:t xml:space="preserve"> </w:t>
      </w:r>
      <w:r w:rsidRPr="009B4FC9">
        <w:t>theo</w:t>
      </w:r>
      <w:r w:rsidR="00F90D96" w:rsidRPr="009B4FC9">
        <w:t xml:space="preserve"> </w:t>
      </w:r>
      <w:r w:rsidRPr="009B4FC9">
        <w:t>mô</w:t>
      </w:r>
      <w:r w:rsidR="00F90D96" w:rsidRPr="009B4FC9">
        <w:t xml:space="preserve"> </w:t>
      </w:r>
      <w:r w:rsidRPr="009B4FC9">
        <w:t>hình</w:t>
      </w:r>
      <w:r w:rsidR="00F90D96" w:rsidRPr="009B4FC9">
        <w:t xml:space="preserve"> </w:t>
      </w:r>
      <w:r w:rsidRPr="009B4FC9">
        <w:t>MVC:</w:t>
      </w:r>
    </w:p>
    <w:p w14:paraId="2759C27F" w14:textId="7BE2E964" w:rsidR="00BA6472" w:rsidRPr="009B4FC9" w:rsidRDefault="00BA6472" w:rsidP="00645B03">
      <w:pPr>
        <w:pStyle w:val="ListParagraph"/>
        <w:numPr>
          <w:ilvl w:val="0"/>
          <w:numId w:val="49"/>
        </w:numPr>
        <w:tabs>
          <w:tab w:val="left" w:pos="0"/>
        </w:tabs>
        <w:spacing w:line="360" w:lineRule="auto"/>
      </w:pPr>
      <w:r w:rsidRPr="009B4FC9">
        <w:t>Model:</w:t>
      </w:r>
      <w:r w:rsidR="00F90D96" w:rsidRPr="009B4FC9">
        <w:t xml:space="preserve"> </w:t>
      </w:r>
      <w:r w:rsidRPr="009B4FC9">
        <w:t>Bao</w:t>
      </w:r>
      <w:r w:rsidR="00F90D96" w:rsidRPr="009B4FC9">
        <w:t xml:space="preserve"> </w:t>
      </w:r>
      <w:r w:rsidRPr="009B4FC9">
        <w:t>gồm</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máy,</w:t>
      </w:r>
      <w:r w:rsidR="00F90D96" w:rsidRPr="009B4FC9">
        <w:t xml:space="preserve"> </w:t>
      </w:r>
      <w:r w:rsidRPr="009B4FC9">
        <w:t>tập</w:t>
      </w:r>
      <w:r w:rsidR="00F90D96" w:rsidRPr="009B4FC9">
        <w:t xml:space="preserve"> </w:t>
      </w:r>
      <w:r w:rsidRPr="009B4FC9">
        <w:t>tin</w:t>
      </w:r>
      <w:r w:rsidR="00F90D96" w:rsidRPr="009B4FC9">
        <w:t xml:space="preserve"> </w:t>
      </w:r>
      <w:r w:rsidRPr="009B4FC9">
        <w:t>mã</w:t>
      </w:r>
      <w:r w:rsidR="00F90D96" w:rsidRPr="009B4FC9">
        <w:t xml:space="preserve"> </w:t>
      </w:r>
      <w:r w:rsidRPr="009B4FC9">
        <w:t>hóa</w:t>
      </w:r>
      <w:r w:rsidR="00F90D96" w:rsidRPr="009B4FC9">
        <w:t xml:space="preserve"> </w:t>
      </w:r>
      <w:r w:rsidRPr="009B4FC9">
        <w:t>(encoder),</w:t>
      </w:r>
      <w:r w:rsidR="00F90D96" w:rsidRPr="009B4FC9">
        <w:t xml:space="preserve"> </w:t>
      </w:r>
      <w:r w:rsidRPr="009B4FC9">
        <w:t>chuẩn</w:t>
      </w:r>
      <w:r w:rsidR="00F90D96" w:rsidRPr="009B4FC9">
        <w:t xml:space="preserve"> </w:t>
      </w:r>
      <w:r w:rsidRPr="009B4FC9">
        <w:t>hóa</w:t>
      </w:r>
      <w:r w:rsidR="00F90D96" w:rsidRPr="009B4FC9">
        <w:t xml:space="preserve"> </w:t>
      </w:r>
      <w:r w:rsidRPr="009B4FC9">
        <w:t>dữ</w:t>
      </w:r>
      <w:r w:rsidR="00F90D96" w:rsidRPr="009B4FC9">
        <w:t xml:space="preserve"> </w:t>
      </w:r>
      <w:r w:rsidRPr="009B4FC9">
        <w:t>liệu</w:t>
      </w:r>
      <w:r w:rsidR="00F90D96" w:rsidRPr="009B4FC9">
        <w:t xml:space="preserve"> </w:t>
      </w:r>
      <w:r w:rsidRPr="009B4FC9">
        <w:t>và</w:t>
      </w:r>
      <w:r w:rsidR="00F90D96" w:rsidRPr="009B4FC9">
        <w:t xml:space="preserve"> </w:t>
      </w:r>
      <w:r w:rsidRPr="009B4FC9">
        <w:t>logic</w:t>
      </w:r>
      <w:r w:rsidR="00F90D96" w:rsidRPr="009B4FC9">
        <w:t xml:space="preserve"> </w:t>
      </w:r>
      <w:r w:rsidRPr="009B4FC9">
        <w:t>xử</w:t>
      </w:r>
      <w:r w:rsidR="00F90D96" w:rsidRPr="009B4FC9">
        <w:t xml:space="preserve"> </w:t>
      </w:r>
      <w:r w:rsidRPr="009B4FC9">
        <w:t>lý</w:t>
      </w:r>
      <w:r w:rsidR="00F90D96" w:rsidRPr="009B4FC9">
        <w:t xml:space="preserve"> </w:t>
      </w:r>
      <w:r w:rsidRPr="009B4FC9">
        <w:t>dự</w:t>
      </w:r>
      <w:r w:rsidR="00F90D96" w:rsidRPr="009B4FC9">
        <w:t xml:space="preserve"> </w:t>
      </w:r>
      <w:r w:rsidRPr="009B4FC9">
        <w:t>đoán.</w:t>
      </w:r>
    </w:p>
    <w:p w14:paraId="39874340" w14:textId="3BE4E71F" w:rsidR="00BA6472" w:rsidRPr="009B4FC9" w:rsidRDefault="00BA6472" w:rsidP="00645B03">
      <w:pPr>
        <w:pStyle w:val="ListParagraph"/>
        <w:numPr>
          <w:ilvl w:val="0"/>
          <w:numId w:val="49"/>
        </w:numPr>
        <w:tabs>
          <w:tab w:val="left" w:pos="0"/>
        </w:tabs>
        <w:spacing w:line="360" w:lineRule="auto"/>
      </w:pPr>
      <w:r w:rsidRPr="009B4FC9">
        <w:t>View:</w:t>
      </w:r>
      <w:r w:rsidR="00F90D96" w:rsidRPr="009B4FC9">
        <w:t xml:space="preserve"> </w:t>
      </w:r>
      <w:r w:rsidRPr="009B4FC9">
        <w:t>Là</w:t>
      </w:r>
      <w:r w:rsidR="00F90D96" w:rsidRPr="009B4FC9">
        <w:t xml:space="preserve"> </w:t>
      </w:r>
      <w:r w:rsidRPr="009B4FC9">
        <w:t>giao</w:t>
      </w:r>
      <w:r w:rsidR="00F90D96" w:rsidRPr="009B4FC9">
        <w:t xml:space="preserve"> </w:t>
      </w:r>
      <w:r w:rsidRPr="009B4FC9">
        <w:t>diện</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được</w:t>
      </w:r>
      <w:r w:rsidR="00F90D96" w:rsidRPr="009B4FC9">
        <w:t xml:space="preserve"> </w:t>
      </w:r>
      <w:r w:rsidRPr="009B4FC9">
        <w:t>xây</w:t>
      </w:r>
      <w:r w:rsidR="00F90D96" w:rsidRPr="009B4FC9">
        <w:t xml:space="preserve"> </w:t>
      </w:r>
      <w:r w:rsidRPr="009B4FC9">
        <w:t>dựng</w:t>
      </w:r>
      <w:r w:rsidR="00F90D96" w:rsidRPr="009B4FC9">
        <w:t xml:space="preserve"> </w:t>
      </w:r>
      <w:r w:rsidRPr="009B4FC9">
        <w:t>bằng</w:t>
      </w:r>
      <w:r w:rsidR="00F90D96" w:rsidRPr="009B4FC9">
        <w:t xml:space="preserve"> </w:t>
      </w:r>
      <w:r w:rsidRPr="009B4FC9">
        <w:t>HTML,</w:t>
      </w:r>
      <w:r w:rsidR="00F90D96" w:rsidRPr="009B4FC9">
        <w:t xml:space="preserve"> </w:t>
      </w:r>
      <w:r w:rsidRPr="009B4FC9">
        <w:t>CSS</w:t>
      </w:r>
      <w:r w:rsidR="00F90D96" w:rsidRPr="009B4FC9">
        <w:t xml:space="preserve"> </w:t>
      </w:r>
      <w:r w:rsidRPr="009B4FC9">
        <w:t>và</w:t>
      </w:r>
      <w:r w:rsidR="00F90D96" w:rsidRPr="009B4FC9">
        <w:t xml:space="preserve"> </w:t>
      </w:r>
      <w:r w:rsidRPr="009B4FC9">
        <w:t>JavaScript,</w:t>
      </w:r>
      <w:r w:rsidR="00F90D96" w:rsidRPr="009B4FC9">
        <w:t xml:space="preserve"> </w:t>
      </w:r>
      <w:r w:rsidRPr="009B4FC9">
        <w:t>hiển</w:t>
      </w:r>
      <w:r w:rsidR="00F90D96" w:rsidRPr="009B4FC9">
        <w:t xml:space="preserve"> </w:t>
      </w:r>
      <w:r w:rsidRPr="009B4FC9">
        <w:t>thị</w:t>
      </w:r>
      <w:r w:rsidR="00F90D96" w:rsidRPr="009B4FC9">
        <w:t xml:space="preserve"> </w:t>
      </w:r>
      <w:r w:rsidRPr="009B4FC9">
        <w:t>biểu</w:t>
      </w:r>
      <w:r w:rsidR="00F90D96" w:rsidRPr="009B4FC9">
        <w:t xml:space="preserve"> </w:t>
      </w:r>
      <w:r w:rsidRPr="009B4FC9">
        <w:t>đồ,</w:t>
      </w:r>
      <w:r w:rsidR="00F90D96" w:rsidRPr="009B4FC9">
        <w:t xml:space="preserve"> </w:t>
      </w:r>
      <w:r w:rsidRPr="009B4FC9">
        <w:t>báo</w:t>
      </w:r>
      <w:r w:rsidR="00F90D96" w:rsidRPr="009B4FC9">
        <w:t xml:space="preserve"> </w:t>
      </w:r>
      <w:r w:rsidRPr="009B4FC9">
        <w:t>cáo</w:t>
      </w:r>
      <w:r w:rsidR="00F90D96" w:rsidRPr="009B4FC9">
        <w:t xml:space="preserve"> </w:t>
      </w:r>
      <w:r w:rsidRPr="009B4FC9">
        <w:t>và</w:t>
      </w:r>
      <w:r w:rsidR="00F90D96" w:rsidRPr="009B4FC9">
        <w:t xml:space="preserve"> </w:t>
      </w:r>
      <w:r w:rsidRPr="009B4FC9">
        <w:t>kết</w:t>
      </w:r>
      <w:r w:rsidR="00F90D96" w:rsidRPr="009B4FC9">
        <w:t xml:space="preserve"> </w:t>
      </w:r>
      <w:r w:rsidRPr="009B4FC9">
        <w:t>quả</w:t>
      </w:r>
      <w:r w:rsidR="00F90D96" w:rsidRPr="009B4FC9">
        <w:t xml:space="preserve"> </w:t>
      </w:r>
      <w:r w:rsidRPr="009B4FC9">
        <w:t>dự</w:t>
      </w:r>
      <w:r w:rsidR="00F90D96" w:rsidRPr="009B4FC9">
        <w:t xml:space="preserve"> </w:t>
      </w:r>
      <w:r w:rsidRPr="009B4FC9">
        <w:t>đoán.</w:t>
      </w:r>
    </w:p>
    <w:p w14:paraId="152BC22C" w14:textId="63E40325" w:rsidR="00BA6472" w:rsidRPr="009B4FC9" w:rsidRDefault="00BA6472" w:rsidP="00645B03">
      <w:pPr>
        <w:pStyle w:val="ListParagraph"/>
        <w:numPr>
          <w:ilvl w:val="0"/>
          <w:numId w:val="49"/>
        </w:numPr>
        <w:tabs>
          <w:tab w:val="left" w:pos="0"/>
        </w:tabs>
        <w:spacing w:line="360" w:lineRule="auto"/>
      </w:pPr>
      <w:r w:rsidRPr="009B4FC9">
        <w:t>Controller:</w:t>
      </w:r>
      <w:r w:rsidR="00F90D96" w:rsidRPr="009B4FC9">
        <w:t xml:space="preserve"> </w:t>
      </w:r>
      <w:r w:rsidRPr="009B4FC9">
        <w:t>Là</w:t>
      </w:r>
      <w:r w:rsidR="00F90D96" w:rsidRPr="009B4FC9">
        <w:t xml:space="preserve"> </w:t>
      </w:r>
      <w:r w:rsidRPr="009B4FC9">
        <w:t>phần</w:t>
      </w:r>
      <w:r w:rsidR="00F90D96" w:rsidRPr="009B4FC9">
        <w:t xml:space="preserve"> </w:t>
      </w:r>
      <w:r w:rsidRPr="009B4FC9">
        <w:t>trung</w:t>
      </w:r>
      <w:r w:rsidR="00F90D96" w:rsidRPr="009B4FC9">
        <w:t xml:space="preserve"> </w:t>
      </w:r>
      <w:r w:rsidRPr="009B4FC9">
        <w:t>gian</w:t>
      </w:r>
      <w:r w:rsidR="00F90D96" w:rsidRPr="009B4FC9">
        <w:t xml:space="preserve"> </w:t>
      </w:r>
      <w:r w:rsidRPr="009B4FC9">
        <w:t>xử</w:t>
      </w:r>
      <w:r w:rsidR="00F90D96" w:rsidRPr="009B4FC9">
        <w:t xml:space="preserve"> </w:t>
      </w:r>
      <w:r w:rsidRPr="009B4FC9">
        <w:t>lý</w:t>
      </w:r>
      <w:r w:rsidR="00F90D96" w:rsidRPr="009B4FC9">
        <w:t xml:space="preserve"> </w:t>
      </w:r>
      <w:r w:rsidRPr="009B4FC9">
        <w:t>yêu</w:t>
      </w:r>
      <w:r w:rsidR="00F90D96" w:rsidRPr="009B4FC9">
        <w:t xml:space="preserve"> </w:t>
      </w:r>
      <w:r w:rsidRPr="009B4FC9">
        <w:t>cầu</w:t>
      </w:r>
      <w:r w:rsidR="00F90D96" w:rsidRPr="009B4FC9">
        <w:t xml:space="preserve"> </w:t>
      </w:r>
      <w:r w:rsidRPr="009B4FC9">
        <w:t>từ</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tương</w:t>
      </w:r>
      <w:r w:rsidR="00F90D96" w:rsidRPr="009B4FC9">
        <w:t xml:space="preserve"> </w:t>
      </w:r>
      <w:r w:rsidRPr="009B4FC9">
        <w:t>tác</w:t>
      </w:r>
      <w:r w:rsidR="00F90D96" w:rsidRPr="009B4FC9">
        <w:t xml:space="preserve"> </w:t>
      </w:r>
      <w:r w:rsidRPr="009B4FC9">
        <w:t>với</w:t>
      </w:r>
      <w:r w:rsidR="00F90D96" w:rsidRPr="009B4FC9">
        <w:t xml:space="preserve"> </w:t>
      </w:r>
      <w:r w:rsidRPr="009B4FC9">
        <w:t>mô</w:t>
      </w:r>
      <w:r w:rsidR="00F90D96" w:rsidRPr="009B4FC9">
        <w:t xml:space="preserve"> </w:t>
      </w:r>
      <w:r w:rsidRPr="009B4FC9">
        <w:t>hình</w:t>
      </w:r>
      <w:r w:rsidR="00F90D96" w:rsidRPr="009B4FC9">
        <w:t xml:space="preserve"> </w:t>
      </w:r>
      <w:r w:rsidRPr="009B4FC9">
        <w:t>và</w:t>
      </w:r>
      <w:r w:rsidR="00F90D96" w:rsidRPr="009B4FC9">
        <w:t xml:space="preserve"> </w:t>
      </w:r>
      <w:r w:rsidRPr="009B4FC9">
        <w:t>trả</w:t>
      </w:r>
      <w:r w:rsidR="00F90D96" w:rsidRPr="009B4FC9">
        <w:t xml:space="preserve"> </w:t>
      </w:r>
      <w:r w:rsidRPr="009B4FC9">
        <w:t>kết</w:t>
      </w:r>
      <w:r w:rsidR="00F90D96" w:rsidRPr="009B4FC9">
        <w:t xml:space="preserve"> </w:t>
      </w:r>
      <w:r w:rsidRPr="009B4FC9">
        <w:t>quả</w:t>
      </w:r>
      <w:r w:rsidR="00F90D96" w:rsidRPr="009B4FC9">
        <w:t xml:space="preserve"> </w:t>
      </w:r>
      <w:r w:rsidRPr="009B4FC9">
        <w:t>thông</w:t>
      </w:r>
      <w:r w:rsidR="00F90D96" w:rsidRPr="009B4FC9">
        <w:t xml:space="preserve"> </w:t>
      </w:r>
      <w:r w:rsidRPr="009B4FC9">
        <w:t>qua</w:t>
      </w:r>
      <w:r w:rsidR="00F90D96" w:rsidRPr="009B4FC9">
        <w:t xml:space="preserve"> </w:t>
      </w:r>
      <w:r w:rsidRPr="009B4FC9">
        <w:t>các</w:t>
      </w:r>
      <w:r w:rsidR="00F90D96" w:rsidRPr="009B4FC9">
        <w:t xml:space="preserve"> </w:t>
      </w:r>
      <w:r w:rsidRPr="009B4FC9">
        <w:t>route</w:t>
      </w:r>
      <w:r w:rsidR="00F90D96" w:rsidRPr="009B4FC9">
        <w:t xml:space="preserve"> </w:t>
      </w:r>
      <w:r w:rsidRPr="009B4FC9">
        <w:t>Flask.</w:t>
      </w:r>
    </w:p>
    <w:p w14:paraId="7BAFD5D8" w14:textId="45472E8E" w:rsidR="00E002BF" w:rsidRPr="000D22A2" w:rsidRDefault="00E002BF" w:rsidP="000D22A2">
      <w:pPr>
        <w:spacing w:line="360" w:lineRule="auto"/>
        <w:ind w:firstLine="567"/>
      </w:pPr>
      <w:r w:rsidRPr="000D22A2">
        <w:t>Ưu</w:t>
      </w:r>
      <w:r w:rsidR="00F90D96" w:rsidRPr="000D22A2">
        <w:t xml:space="preserve"> </w:t>
      </w:r>
      <w:r w:rsidRPr="000D22A2">
        <w:t>điểm</w:t>
      </w:r>
      <w:r w:rsidR="00F90D96" w:rsidRPr="000D22A2">
        <w:t xml:space="preserve"> </w:t>
      </w:r>
      <w:r w:rsidRPr="000D22A2">
        <w:t>của</w:t>
      </w:r>
      <w:r w:rsidR="00F90D96" w:rsidRPr="000D22A2">
        <w:t xml:space="preserve"> </w:t>
      </w:r>
      <w:r w:rsidRPr="000D22A2">
        <w:t>hệ</w:t>
      </w:r>
      <w:r w:rsidR="00F90D96" w:rsidRPr="000D22A2">
        <w:t xml:space="preserve"> </w:t>
      </w:r>
      <w:r w:rsidRPr="000D22A2">
        <w:t>thống:</w:t>
      </w:r>
    </w:p>
    <w:p w14:paraId="23ABB436" w14:textId="723495A7" w:rsidR="00E002BF" w:rsidRPr="009B4FC9" w:rsidRDefault="00E002BF" w:rsidP="00645B03">
      <w:pPr>
        <w:pStyle w:val="ListParagraph"/>
        <w:numPr>
          <w:ilvl w:val="0"/>
          <w:numId w:val="50"/>
        </w:numPr>
        <w:spacing w:line="360" w:lineRule="auto"/>
      </w:pPr>
      <w:r w:rsidRPr="009B4FC9">
        <w:t>Tách</w:t>
      </w:r>
      <w:r w:rsidR="00F90D96" w:rsidRPr="009B4FC9">
        <w:t xml:space="preserve"> </w:t>
      </w:r>
      <w:r w:rsidRPr="009B4FC9">
        <w:t>biệt</w:t>
      </w:r>
      <w:r w:rsidR="00F90D96" w:rsidRPr="009B4FC9">
        <w:t xml:space="preserve"> </w:t>
      </w:r>
      <w:r w:rsidRPr="009B4FC9">
        <w:t>rõ</w:t>
      </w:r>
      <w:r w:rsidR="00F90D96" w:rsidRPr="009B4FC9">
        <w:t xml:space="preserve"> </w:t>
      </w:r>
      <w:r w:rsidRPr="009B4FC9">
        <w:t>ràng</w:t>
      </w:r>
      <w:r w:rsidR="00F90D96" w:rsidRPr="009B4FC9">
        <w:t xml:space="preserve"> </w:t>
      </w:r>
      <w:r w:rsidRPr="009B4FC9">
        <w:t>giữa</w:t>
      </w:r>
      <w:r w:rsidR="00F90D96" w:rsidRPr="009B4FC9">
        <w:t xml:space="preserve"> </w:t>
      </w:r>
      <w:r w:rsidRPr="009B4FC9">
        <w:t>các</w:t>
      </w:r>
      <w:r w:rsidR="00F90D96" w:rsidRPr="009B4FC9">
        <w:t xml:space="preserve"> </w:t>
      </w:r>
      <w:r w:rsidRPr="009B4FC9">
        <w:t>lớp</w:t>
      </w:r>
      <w:r w:rsidR="00F90D96" w:rsidRPr="009B4FC9">
        <w:t xml:space="preserve"> </w:t>
      </w:r>
      <w:r w:rsidRPr="009B4FC9">
        <w:t>chức</w:t>
      </w:r>
      <w:r w:rsidR="00F90D96" w:rsidRPr="009B4FC9">
        <w:t xml:space="preserve"> </w:t>
      </w:r>
      <w:r w:rsidRPr="009B4FC9">
        <w:t>năng:</w:t>
      </w:r>
    </w:p>
    <w:p w14:paraId="4EBCE441" w14:textId="77777777" w:rsidR="000D22A2" w:rsidRDefault="00E002BF" w:rsidP="000D22A2">
      <w:pPr>
        <w:spacing w:line="360" w:lineRule="auto"/>
        <w:ind w:firstLine="567"/>
      </w:pPr>
      <w:r w:rsidRPr="009B4FC9">
        <w:lastRenderedPageBreak/>
        <w:t>Hệ</w:t>
      </w:r>
      <w:r w:rsidR="00F90D96" w:rsidRPr="009B4FC9">
        <w:t xml:space="preserve"> </w:t>
      </w:r>
      <w:r w:rsidRPr="009B4FC9">
        <w:t>thống</w:t>
      </w:r>
      <w:r w:rsidR="00F90D96" w:rsidRPr="009B4FC9">
        <w:t xml:space="preserve"> </w:t>
      </w:r>
      <w:r w:rsidRPr="009B4FC9">
        <w:t>được</w:t>
      </w:r>
      <w:r w:rsidR="00F90D96" w:rsidRPr="009B4FC9">
        <w:t xml:space="preserve"> </w:t>
      </w:r>
      <w:r w:rsidRPr="009B4FC9">
        <w:t>thiết</w:t>
      </w:r>
      <w:r w:rsidR="00F90D96" w:rsidRPr="009B4FC9">
        <w:t xml:space="preserve"> </w:t>
      </w:r>
      <w:r w:rsidRPr="009B4FC9">
        <w:t>kế</w:t>
      </w:r>
      <w:r w:rsidR="00F90D96" w:rsidRPr="009B4FC9">
        <w:t xml:space="preserve"> </w:t>
      </w:r>
      <w:r w:rsidRPr="009B4FC9">
        <w:t>theo</w:t>
      </w:r>
      <w:r w:rsidR="00F90D96" w:rsidRPr="009B4FC9">
        <w:t xml:space="preserve"> </w:t>
      </w:r>
      <w:r w:rsidRPr="009B4FC9">
        <w:t>mô</w:t>
      </w:r>
      <w:r w:rsidR="00F90D96" w:rsidRPr="009B4FC9">
        <w:t xml:space="preserve"> </w:t>
      </w:r>
      <w:r w:rsidRPr="009B4FC9">
        <w:t>hình</w:t>
      </w:r>
      <w:r w:rsidR="00F90D96" w:rsidRPr="009B4FC9">
        <w:t xml:space="preserve"> </w:t>
      </w:r>
      <w:r w:rsidRPr="009B4FC9">
        <w:t>phân</w:t>
      </w:r>
      <w:r w:rsidR="00F90D96" w:rsidRPr="009B4FC9">
        <w:t xml:space="preserve"> </w:t>
      </w:r>
      <w:r w:rsidRPr="009B4FC9">
        <w:t>lớp</w:t>
      </w:r>
      <w:r w:rsidR="00F90D96" w:rsidRPr="009B4FC9">
        <w:t xml:space="preserve"> </w:t>
      </w:r>
      <w:r w:rsidRPr="009B4FC9">
        <w:t>rõ</w:t>
      </w:r>
      <w:r w:rsidR="00F90D96" w:rsidRPr="009B4FC9">
        <w:t xml:space="preserve"> </w:t>
      </w:r>
      <w:r w:rsidRPr="009B4FC9">
        <w:t>ràng</w:t>
      </w:r>
      <w:r w:rsidR="00F90D96" w:rsidRPr="009B4FC9">
        <w:t xml:space="preserve"> </w:t>
      </w:r>
      <w:r w:rsidRPr="009B4FC9">
        <w:t>giữa</w:t>
      </w:r>
      <w:r w:rsidR="00F90D96" w:rsidRPr="009B4FC9">
        <w:t xml:space="preserve"> </w:t>
      </w:r>
      <w:r w:rsidRPr="009B4FC9">
        <w:t>các</w:t>
      </w:r>
      <w:r w:rsidR="00F90D96" w:rsidRPr="009B4FC9">
        <w:t xml:space="preserve"> </w:t>
      </w:r>
      <w:r w:rsidRPr="009B4FC9">
        <w:t>thành</w:t>
      </w:r>
      <w:r w:rsidR="00F90D96" w:rsidRPr="009B4FC9">
        <w:t xml:space="preserve"> </w:t>
      </w:r>
      <w:r w:rsidRPr="009B4FC9">
        <w:t>phần:</w:t>
      </w:r>
      <w:r w:rsidR="00F90D96" w:rsidRPr="009B4FC9">
        <w:t xml:space="preserve"> </w:t>
      </w:r>
      <w:r w:rsidRPr="009B4FC9">
        <w:t>Frontend,</w:t>
      </w:r>
      <w:r w:rsidR="00F90D96" w:rsidRPr="009B4FC9">
        <w:t xml:space="preserve"> </w:t>
      </w:r>
      <w:r w:rsidRPr="009B4FC9">
        <w:t>Controller,</w:t>
      </w:r>
      <w:r w:rsidR="00F90D96" w:rsidRPr="009B4FC9">
        <w:t xml:space="preserve"> </w:t>
      </w:r>
      <w:r w:rsidRPr="009B4FC9">
        <w:t>và</w:t>
      </w:r>
      <w:r w:rsidR="00F90D96" w:rsidRPr="009B4FC9">
        <w:t xml:space="preserve"> </w:t>
      </w:r>
      <w:r w:rsidR="004123DF" w:rsidRPr="009B4FC9">
        <w:t>(</w:t>
      </w:r>
      <w:r w:rsidRPr="009B4FC9">
        <w:t>Backend/Model</w:t>
      </w:r>
      <w:r w:rsidR="004123DF" w:rsidRPr="009B4FC9">
        <w:t>)</w:t>
      </w:r>
      <w:r w:rsidRPr="009B4FC9">
        <w:t>.</w:t>
      </w:r>
      <w:r w:rsidR="00F90D96" w:rsidRPr="009B4FC9">
        <w:t xml:space="preserve"> </w:t>
      </w:r>
      <w:r w:rsidRPr="009B4FC9">
        <w:t>Sự</w:t>
      </w:r>
      <w:r w:rsidR="00F90D96" w:rsidRPr="009B4FC9">
        <w:t xml:space="preserve"> </w:t>
      </w:r>
      <w:r w:rsidRPr="009B4FC9">
        <w:t>phân</w:t>
      </w:r>
      <w:r w:rsidR="00F90D96" w:rsidRPr="009B4FC9">
        <w:t xml:space="preserve"> </w:t>
      </w:r>
      <w:r w:rsidRPr="009B4FC9">
        <w:t>tách</w:t>
      </w:r>
      <w:r w:rsidR="00F90D96" w:rsidRPr="009B4FC9">
        <w:t xml:space="preserve"> </w:t>
      </w:r>
      <w:r w:rsidRPr="009B4FC9">
        <w:t>này</w:t>
      </w:r>
      <w:r w:rsidR="00F90D96" w:rsidRPr="009B4FC9">
        <w:t xml:space="preserve"> </w:t>
      </w:r>
      <w:r w:rsidRPr="009B4FC9">
        <w:t>giúp</w:t>
      </w:r>
      <w:r w:rsidR="00F90D96" w:rsidRPr="009B4FC9">
        <w:t xml:space="preserve"> </w:t>
      </w:r>
      <w:r w:rsidRPr="009B4FC9">
        <w:t>cho</w:t>
      </w:r>
      <w:r w:rsidR="00F90D96" w:rsidRPr="009B4FC9">
        <w:t xml:space="preserve"> </w:t>
      </w:r>
      <w:r w:rsidRPr="009B4FC9">
        <w:t>mỗi</w:t>
      </w:r>
      <w:r w:rsidR="00F90D96" w:rsidRPr="009B4FC9">
        <w:t xml:space="preserve"> </w:t>
      </w:r>
      <w:r w:rsidRPr="009B4FC9">
        <w:t>thành</w:t>
      </w:r>
      <w:r w:rsidR="00F90D96" w:rsidRPr="009B4FC9">
        <w:t xml:space="preserve"> </w:t>
      </w:r>
      <w:r w:rsidRPr="009B4FC9">
        <w:t>phần</w:t>
      </w:r>
      <w:r w:rsidR="00F90D96" w:rsidRPr="009B4FC9">
        <w:t xml:space="preserve"> </w:t>
      </w:r>
      <w:r w:rsidRPr="009B4FC9">
        <w:t>hoạt</w:t>
      </w:r>
      <w:r w:rsidR="00F90D96" w:rsidRPr="009B4FC9">
        <w:t xml:space="preserve"> </w:t>
      </w:r>
      <w:r w:rsidRPr="009B4FC9">
        <w:t>động</w:t>
      </w:r>
      <w:r w:rsidR="00F90D96" w:rsidRPr="009B4FC9">
        <w:t xml:space="preserve"> </w:t>
      </w:r>
      <w:r w:rsidRPr="009B4FC9">
        <w:t>độc</w:t>
      </w:r>
      <w:r w:rsidR="00F90D96" w:rsidRPr="009B4FC9">
        <w:t xml:space="preserve"> </w:t>
      </w:r>
      <w:r w:rsidRPr="009B4FC9">
        <w:t>lập,</w:t>
      </w:r>
      <w:r w:rsidR="00F90D96" w:rsidRPr="009B4FC9">
        <w:t xml:space="preserve"> </w:t>
      </w:r>
      <w:r w:rsidRPr="009B4FC9">
        <w:t>dễ</w:t>
      </w:r>
      <w:r w:rsidR="00F90D96" w:rsidRPr="009B4FC9">
        <w:t xml:space="preserve"> </w:t>
      </w:r>
      <w:r w:rsidRPr="009B4FC9">
        <w:t>dàng</w:t>
      </w:r>
      <w:r w:rsidR="00F90D96" w:rsidRPr="009B4FC9">
        <w:t xml:space="preserve"> </w:t>
      </w:r>
      <w:r w:rsidRPr="009B4FC9">
        <w:t>kiểm</w:t>
      </w:r>
      <w:r w:rsidR="00F90D96" w:rsidRPr="009B4FC9">
        <w:t xml:space="preserve"> </w:t>
      </w:r>
      <w:r w:rsidRPr="009B4FC9">
        <w:t>tra</w:t>
      </w:r>
      <w:r w:rsidR="00F90D96" w:rsidRPr="009B4FC9">
        <w:t xml:space="preserve"> </w:t>
      </w:r>
      <w:r w:rsidRPr="009B4FC9">
        <w:t>và</w:t>
      </w:r>
      <w:r w:rsidR="00F90D96" w:rsidRPr="009B4FC9">
        <w:t xml:space="preserve"> </w:t>
      </w:r>
      <w:r w:rsidRPr="009B4FC9">
        <w:t>bảo</w:t>
      </w:r>
      <w:r w:rsidR="00F90D96" w:rsidRPr="009B4FC9">
        <w:t xml:space="preserve"> </w:t>
      </w:r>
      <w:r w:rsidRPr="009B4FC9">
        <w:t>trì</w:t>
      </w:r>
      <w:r w:rsidR="00F90D96" w:rsidRPr="009B4FC9">
        <w:t xml:space="preserve"> </w:t>
      </w:r>
      <w:r w:rsidRPr="009B4FC9">
        <w:t>mà</w:t>
      </w:r>
      <w:r w:rsidR="00F90D96" w:rsidRPr="009B4FC9">
        <w:t xml:space="preserve"> </w:t>
      </w:r>
      <w:r w:rsidRPr="009B4FC9">
        <w:t>không</w:t>
      </w:r>
      <w:r w:rsidR="00F90D96" w:rsidRPr="009B4FC9">
        <w:t xml:space="preserve"> </w:t>
      </w:r>
      <w:r w:rsidRPr="009B4FC9">
        <w:t>làm</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đến</w:t>
      </w:r>
      <w:r w:rsidR="00F90D96" w:rsidRPr="009B4FC9">
        <w:t xml:space="preserve"> </w:t>
      </w:r>
      <w:r w:rsidRPr="009B4FC9">
        <w:t>toàn</w:t>
      </w:r>
      <w:r w:rsidR="00F90D96" w:rsidRPr="009B4FC9">
        <w:t xml:space="preserve"> </w:t>
      </w:r>
      <w:r w:rsidRPr="009B4FC9">
        <w:t>bộ</w:t>
      </w:r>
      <w:r w:rsidR="00F90D96" w:rsidRPr="009B4FC9">
        <w:t xml:space="preserve"> </w:t>
      </w:r>
      <w:r w:rsidRPr="009B4FC9">
        <w:t>hệ</w:t>
      </w:r>
      <w:r w:rsidR="00F90D96" w:rsidRPr="009B4FC9">
        <w:t xml:space="preserve"> </w:t>
      </w:r>
      <w:r w:rsidRPr="009B4FC9">
        <w:t>thống.</w:t>
      </w:r>
      <w:r w:rsidR="00F90D96" w:rsidRPr="009B4FC9">
        <w:t xml:space="preserve"> </w:t>
      </w:r>
      <w:r w:rsidRPr="009B4FC9">
        <w:t>Việc</w:t>
      </w:r>
      <w:r w:rsidR="00F90D96" w:rsidRPr="009B4FC9">
        <w:t xml:space="preserve"> </w:t>
      </w:r>
      <w:r w:rsidRPr="009B4FC9">
        <w:t>thay</w:t>
      </w:r>
      <w:r w:rsidR="00F90D96" w:rsidRPr="009B4FC9">
        <w:t xml:space="preserve"> </w:t>
      </w:r>
      <w:r w:rsidRPr="009B4FC9">
        <w:t>đổi,</w:t>
      </w:r>
      <w:r w:rsidR="00F90D96" w:rsidRPr="009B4FC9">
        <w:t xml:space="preserve"> </w:t>
      </w:r>
      <w:r w:rsidRPr="009B4FC9">
        <w:t>nâng</w:t>
      </w:r>
      <w:r w:rsidR="00F90D96" w:rsidRPr="009B4FC9">
        <w:t xml:space="preserve"> </w:t>
      </w:r>
      <w:r w:rsidRPr="009B4FC9">
        <w:t>cấp</w:t>
      </w:r>
      <w:r w:rsidR="00F90D96" w:rsidRPr="009B4FC9">
        <w:t xml:space="preserve"> </w:t>
      </w:r>
      <w:r w:rsidRPr="009B4FC9">
        <w:t>hoặc</w:t>
      </w:r>
      <w:r w:rsidR="00F90D96" w:rsidRPr="009B4FC9">
        <w:t xml:space="preserve"> </w:t>
      </w:r>
      <w:r w:rsidRPr="009B4FC9">
        <w:t>sửa</w:t>
      </w:r>
      <w:r w:rsidR="00F90D96" w:rsidRPr="009B4FC9">
        <w:t xml:space="preserve"> </w:t>
      </w:r>
      <w:r w:rsidRPr="009B4FC9">
        <w:t>lỗi</w:t>
      </w:r>
      <w:r w:rsidR="00F90D96" w:rsidRPr="009B4FC9">
        <w:t xml:space="preserve"> </w:t>
      </w:r>
      <w:r w:rsidRPr="009B4FC9">
        <w:t>cho</w:t>
      </w:r>
      <w:r w:rsidR="00F90D96" w:rsidRPr="009B4FC9">
        <w:t xml:space="preserve"> </w:t>
      </w:r>
      <w:r w:rsidRPr="009B4FC9">
        <w:t>một</w:t>
      </w:r>
      <w:r w:rsidR="00F90D96" w:rsidRPr="009B4FC9">
        <w:t xml:space="preserve"> </w:t>
      </w:r>
      <w:r w:rsidRPr="009B4FC9">
        <w:t>phần</w:t>
      </w:r>
      <w:r w:rsidR="00F90D96" w:rsidRPr="009B4FC9">
        <w:t xml:space="preserve"> </w:t>
      </w:r>
      <w:r w:rsidRPr="009B4FC9">
        <w:t>cụ</w:t>
      </w:r>
      <w:r w:rsidR="00F90D96" w:rsidRPr="009B4FC9">
        <w:t xml:space="preserve"> </w:t>
      </w:r>
      <w:r w:rsidRPr="009B4FC9">
        <w:t>thể</w:t>
      </w:r>
      <w:r w:rsidR="00F90D96" w:rsidRPr="009B4FC9">
        <w:t xml:space="preserve"> </w:t>
      </w:r>
      <w:r w:rsidRPr="009B4FC9">
        <w:t>có</w:t>
      </w:r>
      <w:r w:rsidR="00F90D96" w:rsidRPr="009B4FC9">
        <w:t xml:space="preserve"> </w:t>
      </w:r>
      <w:r w:rsidRPr="009B4FC9">
        <w:t>thể</w:t>
      </w:r>
      <w:r w:rsidR="00F90D96" w:rsidRPr="009B4FC9">
        <w:t xml:space="preserve"> </w:t>
      </w:r>
      <w:r w:rsidRPr="009B4FC9">
        <w:t>được</w:t>
      </w:r>
      <w:r w:rsidR="00F90D96" w:rsidRPr="009B4FC9">
        <w:t xml:space="preserve"> </w:t>
      </w:r>
      <w:r w:rsidRPr="009B4FC9">
        <w:t>thực</w:t>
      </w:r>
      <w:r w:rsidR="00F90D96" w:rsidRPr="009B4FC9">
        <w:t xml:space="preserve"> </w:t>
      </w:r>
      <w:r w:rsidRPr="009B4FC9">
        <w:t>hiện</w:t>
      </w:r>
      <w:r w:rsidR="00F90D96" w:rsidRPr="009B4FC9">
        <w:t xml:space="preserve"> </w:t>
      </w:r>
      <w:r w:rsidRPr="009B4FC9">
        <w:t>mà</w:t>
      </w:r>
      <w:r w:rsidR="00F90D96" w:rsidRPr="009B4FC9">
        <w:t xml:space="preserve"> </w:t>
      </w:r>
      <w:r w:rsidRPr="009B4FC9">
        <w:t>không</w:t>
      </w:r>
      <w:r w:rsidR="00F90D96" w:rsidRPr="009B4FC9">
        <w:t xml:space="preserve"> </w:t>
      </w:r>
      <w:r w:rsidRPr="009B4FC9">
        <w:t>cần</w:t>
      </w:r>
      <w:r w:rsidR="00F90D96" w:rsidRPr="009B4FC9">
        <w:t xml:space="preserve"> </w:t>
      </w:r>
      <w:r w:rsidRPr="009B4FC9">
        <w:t>can</w:t>
      </w:r>
      <w:r w:rsidR="00F90D96" w:rsidRPr="009B4FC9">
        <w:t xml:space="preserve"> </w:t>
      </w:r>
      <w:r w:rsidRPr="009B4FC9">
        <w:t>thiệp</w:t>
      </w:r>
      <w:r w:rsidR="00F90D96" w:rsidRPr="009B4FC9">
        <w:t xml:space="preserve"> </w:t>
      </w:r>
      <w:r w:rsidRPr="009B4FC9">
        <w:t>đến</w:t>
      </w:r>
      <w:r w:rsidR="00F90D96" w:rsidRPr="009B4FC9">
        <w:t xml:space="preserve"> </w:t>
      </w:r>
      <w:r w:rsidRPr="009B4FC9">
        <w:t>các</w:t>
      </w:r>
      <w:r w:rsidR="00F90D96" w:rsidRPr="009B4FC9">
        <w:t xml:space="preserve"> </w:t>
      </w:r>
      <w:r w:rsidRPr="009B4FC9">
        <w:t>phần</w:t>
      </w:r>
      <w:r w:rsidR="00F90D96" w:rsidRPr="009B4FC9">
        <w:t xml:space="preserve"> </w:t>
      </w:r>
      <w:r w:rsidRPr="009B4FC9">
        <w:t>còn</w:t>
      </w:r>
      <w:r w:rsidR="00F90D96" w:rsidRPr="009B4FC9">
        <w:t xml:space="preserve"> </w:t>
      </w:r>
      <w:r w:rsidRPr="009B4FC9">
        <w:t>lại.</w:t>
      </w:r>
      <w:r w:rsidR="00F90D96" w:rsidRPr="009B4FC9">
        <w:t xml:space="preserve"> </w:t>
      </w:r>
      <w:r w:rsidRPr="009B4FC9">
        <w:t>Điều</w:t>
      </w:r>
      <w:r w:rsidR="00F90D96" w:rsidRPr="009B4FC9">
        <w:t xml:space="preserve"> </w:t>
      </w:r>
      <w:r w:rsidRPr="009B4FC9">
        <w:t>này</w:t>
      </w:r>
      <w:r w:rsidR="00F90D96" w:rsidRPr="009B4FC9">
        <w:t xml:space="preserve"> </w:t>
      </w:r>
      <w:r w:rsidRPr="009B4FC9">
        <w:t>không</w:t>
      </w:r>
      <w:r w:rsidR="00F90D96" w:rsidRPr="009B4FC9">
        <w:t xml:space="preserve"> </w:t>
      </w:r>
      <w:r w:rsidRPr="009B4FC9">
        <w:t>chỉ</w:t>
      </w:r>
      <w:r w:rsidR="00F90D96" w:rsidRPr="009B4FC9">
        <w:t xml:space="preserve"> </w:t>
      </w:r>
      <w:r w:rsidRPr="009B4FC9">
        <w:t>nâng</w:t>
      </w:r>
      <w:r w:rsidR="00F90D96" w:rsidRPr="009B4FC9">
        <w:t xml:space="preserve"> </w:t>
      </w:r>
      <w:r w:rsidRPr="009B4FC9">
        <w:t>cao</w:t>
      </w:r>
      <w:r w:rsidR="00F90D96" w:rsidRPr="009B4FC9">
        <w:t xml:space="preserve"> </w:t>
      </w:r>
      <w:r w:rsidRPr="009B4FC9">
        <w:t>khả</w:t>
      </w:r>
      <w:r w:rsidR="00F90D96" w:rsidRPr="009B4FC9">
        <w:t xml:space="preserve"> </w:t>
      </w:r>
      <w:r w:rsidRPr="009B4FC9">
        <w:t>năng</w:t>
      </w:r>
      <w:r w:rsidR="00F90D96" w:rsidRPr="009B4FC9">
        <w:t xml:space="preserve"> </w:t>
      </w:r>
      <w:r w:rsidRPr="009B4FC9">
        <w:t>bảo</w:t>
      </w:r>
      <w:r w:rsidR="00F90D96" w:rsidRPr="009B4FC9">
        <w:t xml:space="preserve"> </w:t>
      </w:r>
      <w:r w:rsidRPr="009B4FC9">
        <w:t>trì</w:t>
      </w:r>
      <w:r w:rsidR="00F90D96" w:rsidRPr="009B4FC9">
        <w:t xml:space="preserve"> </w:t>
      </w:r>
      <w:r w:rsidRPr="009B4FC9">
        <w:t>mà</w:t>
      </w:r>
      <w:r w:rsidR="00F90D96" w:rsidRPr="009B4FC9">
        <w:t xml:space="preserve"> </w:t>
      </w:r>
      <w:r w:rsidRPr="009B4FC9">
        <w:t>còn</w:t>
      </w:r>
      <w:r w:rsidR="00F90D96" w:rsidRPr="009B4FC9">
        <w:t xml:space="preserve"> </w:t>
      </w:r>
      <w:r w:rsidRPr="009B4FC9">
        <w:t>tăng</w:t>
      </w:r>
      <w:r w:rsidR="00F90D96" w:rsidRPr="009B4FC9">
        <w:t xml:space="preserve"> </w:t>
      </w:r>
      <w:r w:rsidRPr="009B4FC9">
        <w:t>độ</w:t>
      </w:r>
      <w:r w:rsidR="00F90D96" w:rsidRPr="009B4FC9">
        <w:t xml:space="preserve"> </w:t>
      </w:r>
      <w:r w:rsidRPr="009B4FC9">
        <w:t>linh</w:t>
      </w:r>
      <w:r w:rsidR="00F90D96" w:rsidRPr="009B4FC9">
        <w:t xml:space="preserve"> </w:t>
      </w:r>
      <w:r w:rsidRPr="009B4FC9">
        <w:t>hoạt</w:t>
      </w:r>
      <w:r w:rsidR="00F90D96" w:rsidRPr="009B4FC9">
        <w:t xml:space="preserve"> </w:t>
      </w:r>
      <w:r w:rsidRPr="009B4FC9">
        <w:t>trong</w:t>
      </w:r>
      <w:r w:rsidR="00F90D96" w:rsidRPr="009B4FC9">
        <w:t xml:space="preserve"> </w:t>
      </w:r>
      <w:r w:rsidRPr="009B4FC9">
        <w:t>quá</w:t>
      </w:r>
      <w:r w:rsidR="00F90D96" w:rsidRPr="009B4FC9">
        <w:t xml:space="preserve"> </w:t>
      </w:r>
      <w:r w:rsidRPr="009B4FC9">
        <w:t>trình</w:t>
      </w:r>
      <w:r w:rsidR="00F90D96" w:rsidRPr="009B4FC9">
        <w:t xml:space="preserve"> </w:t>
      </w:r>
      <w:r w:rsidRPr="009B4FC9">
        <w:t>phát</w:t>
      </w:r>
      <w:r w:rsidR="00F90D96" w:rsidRPr="009B4FC9">
        <w:t xml:space="preserve"> </w:t>
      </w:r>
      <w:r w:rsidRPr="009B4FC9">
        <w:t>triển</w:t>
      </w:r>
      <w:r w:rsidR="00F90D96" w:rsidRPr="009B4FC9">
        <w:t xml:space="preserve"> </w:t>
      </w:r>
      <w:r w:rsidRPr="009B4FC9">
        <w:t>và</w:t>
      </w:r>
      <w:r w:rsidR="00F90D96" w:rsidRPr="009B4FC9">
        <w:t xml:space="preserve"> </w:t>
      </w:r>
      <w:r w:rsidRPr="009B4FC9">
        <w:t>triển</w:t>
      </w:r>
      <w:r w:rsidR="00F90D96" w:rsidRPr="009B4FC9">
        <w:t xml:space="preserve"> </w:t>
      </w:r>
      <w:r w:rsidRPr="009B4FC9">
        <w:t>khai</w:t>
      </w:r>
      <w:r w:rsidR="00F90D96" w:rsidRPr="009B4FC9">
        <w:t xml:space="preserve"> </w:t>
      </w:r>
      <w:r w:rsidRPr="009B4FC9">
        <w:t>hệ</w:t>
      </w:r>
      <w:r w:rsidR="00F90D96" w:rsidRPr="009B4FC9">
        <w:t xml:space="preserve"> </w:t>
      </w:r>
      <w:r w:rsidRPr="009B4FC9">
        <w:t>thống.</w:t>
      </w:r>
    </w:p>
    <w:p w14:paraId="3C12D032" w14:textId="77777777" w:rsidR="000D22A2" w:rsidRDefault="00E002BF" w:rsidP="000D22A2">
      <w:pPr>
        <w:spacing w:line="360" w:lineRule="auto"/>
        <w:ind w:firstLine="567"/>
      </w:pPr>
      <w:r w:rsidRPr="009B4FC9">
        <w:t>Dễ</w:t>
      </w:r>
      <w:r w:rsidR="00F90D96" w:rsidRPr="009B4FC9">
        <w:t xml:space="preserve"> </w:t>
      </w:r>
      <w:r w:rsidRPr="009B4FC9">
        <w:t>dàng</w:t>
      </w:r>
      <w:r w:rsidR="00F90D96" w:rsidRPr="009B4FC9">
        <w:t xml:space="preserve"> </w:t>
      </w:r>
      <w:r w:rsidRPr="009B4FC9">
        <w:t>mở</w:t>
      </w:r>
      <w:r w:rsidR="00F90D96" w:rsidRPr="009B4FC9">
        <w:t xml:space="preserve"> </w:t>
      </w:r>
      <w:r w:rsidRPr="009B4FC9">
        <w:t>rộng</w:t>
      </w:r>
      <w:r w:rsidR="00F90D96" w:rsidRPr="009B4FC9">
        <w:t xml:space="preserve"> </w:t>
      </w:r>
      <w:r w:rsidRPr="009B4FC9">
        <w:t>với</w:t>
      </w:r>
      <w:r w:rsidR="00F90D96" w:rsidRPr="009B4FC9">
        <w:t xml:space="preserve"> </w:t>
      </w:r>
      <w:r w:rsidRPr="009B4FC9">
        <w:t>nhiều</w:t>
      </w:r>
      <w:r w:rsidR="00F90D96" w:rsidRPr="009B4FC9">
        <w:t xml:space="preserve"> </w:t>
      </w:r>
      <w:r w:rsidRPr="009B4FC9">
        <w:t>mô</w:t>
      </w:r>
      <w:r w:rsidR="00F90D96" w:rsidRPr="009B4FC9">
        <w:t xml:space="preserve"> </w:t>
      </w:r>
      <w:r w:rsidRPr="009B4FC9">
        <w:t>hình</w:t>
      </w:r>
      <w:r w:rsidR="00F90D96" w:rsidRPr="009B4FC9">
        <w:t xml:space="preserve"> </w:t>
      </w:r>
      <w:r w:rsidRPr="009B4FC9">
        <w:t>dự</w:t>
      </w:r>
      <w:r w:rsidR="00F90D96" w:rsidRPr="009B4FC9">
        <w:t xml:space="preserve"> </w:t>
      </w:r>
      <w:r w:rsidRPr="009B4FC9">
        <w:t>đoán</w:t>
      </w:r>
      <w:r w:rsidR="00F90D96" w:rsidRPr="009B4FC9">
        <w:t xml:space="preserve"> </w:t>
      </w:r>
      <w:r w:rsidRPr="009B4FC9">
        <w:t>khác</w:t>
      </w:r>
      <w:r w:rsidR="00F90D96" w:rsidRPr="009B4FC9">
        <w:t xml:space="preserve"> </w:t>
      </w:r>
      <w:r w:rsidRPr="009B4FC9">
        <w:t>nhau</w:t>
      </w:r>
      <w:r w:rsidR="000D22A2">
        <w:t>:</w:t>
      </w:r>
    </w:p>
    <w:p w14:paraId="24FB3EB8" w14:textId="49E39D35" w:rsidR="00E002BF" w:rsidRPr="009B4FC9" w:rsidRDefault="00E002BF" w:rsidP="00645B03">
      <w:pPr>
        <w:pStyle w:val="ListParagraph"/>
        <w:numPr>
          <w:ilvl w:val="0"/>
          <w:numId w:val="50"/>
        </w:numPr>
        <w:spacing w:line="360" w:lineRule="auto"/>
      </w:pP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dự</w:t>
      </w:r>
      <w:r w:rsidR="00F90D96" w:rsidRPr="009B4FC9">
        <w:t xml:space="preserve"> </w:t>
      </w:r>
      <w:r w:rsidRPr="009B4FC9">
        <w:t>đoán</w:t>
      </w:r>
      <w:r w:rsidR="00F90D96" w:rsidRPr="009B4FC9">
        <w:t xml:space="preserve"> </w:t>
      </w:r>
      <w:r w:rsidRPr="009B4FC9">
        <w:t>học</w:t>
      </w:r>
      <w:r w:rsidR="00F90D96" w:rsidRPr="009B4FC9">
        <w:t xml:space="preserve"> </w:t>
      </w:r>
      <w:r w:rsidRPr="009B4FC9">
        <w:t>máy</w:t>
      </w:r>
      <w:r w:rsidR="00F90D96" w:rsidRPr="009B4FC9">
        <w:t xml:space="preserve"> </w:t>
      </w:r>
      <w:r w:rsidRPr="009B4FC9">
        <w:t>trong</w:t>
      </w:r>
      <w:r w:rsidR="00F90D96" w:rsidRPr="009B4FC9">
        <w:t xml:space="preserve"> </w:t>
      </w:r>
      <w:r w:rsidRPr="009B4FC9">
        <w:t>hệ</w:t>
      </w:r>
      <w:r w:rsidR="00F90D96" w:rsidRPr="009B4FC9">
        <w:t xml:space="preserve"> </w:t>
      </w:r>
      <w:r w:rsidRPr="009B4FC9">
        <w:t>thống</w:t>
      </w:r>
      <w:r w:rsidR="00F90D96" w:rsidRPr="009B4FC9">
        <w:t xml:space="preserve"> </w:t>
      </w:r>
      <w:r w:rsidRPr="009B4FC9">
        <w:t>được</w:t>
      </w:r>
      <w:r w:rsidR="00F90D96" w:rsidRPr="009B4FC9">
        <w:t xml:space="preserve"> </w:t>
      </w:r>
      <w:r w:rsidRPr="009B4FC9">
        <w:t>tổ</w:t>
      </w:r>
      <w:r w:rsidR="00F90D96" w:rsidRPr="009B4FC9">
        <w:t xml:space="preserve"> </w:t>
      </w:r>
      <w:r w:rsidRPr="009B4FC9">
        <w:t>chức</w:t>
      </w:r>
      <w:r w:rsidR="00F90D96" w:rsidRPr="009B4FC9">
        <w:t xml:space="preserve"> </w:t>
      </w:r>
      <w:r w:rsidRPr="009B4FC9">
        <w:t>riêng</w:t>
      </w:r>
      <w:r w:rsidR="00F90D96" w:rsidRPr="009B4FC9">
        <w:t xml:space="preserve"> </w:t>
      </w:r>
      <w:r w:rsidRPr="009B4FC9">
        <w:t>biệt</w:t>
      </w:r>
      <w:r w:rsidR="00F90D96" w:rsidRPr="009B4FC9">
        <w:t xml:space="preserve"> </w:t>
      </w:r>
      <w:r w:rsidRPr="009B4FC9">
        <w:t>và</w:t>
      </w:r>
      <w:r w:rsidR="00F90D96" w:rsidRPr="009B4FC9">
        <w:t xml:space="preserve"> </w:t>
      </w:r>
      <w:r w:rsidRPr="009B4FC9">
        <w:t>lưu</w:t>
      </w:r>
      <w:r w:rsidR="00F90D96" w:rsidRPr="009B4FC9">
        <w:t xml:space="preserve"> </w:t>
      </w:r>
      <w:r w:rsidRPr="009B4FC9">
        <w:t>trữ</w:t>
      </w:r>
      <w:r w:rsidR="00F90D96" w:rsidRPr="009B4FC9">
        <w:t xml:space="preserve"> </w:t>
      </w:r>
      <w:r w:rsidRPr="009B4FC9">
        <w:t>dưới</w:t>
      </w:r>
      <w:r w:rsidR="00F90D96" w:rsidRPr="009B4FC9">
        <w:t xml:space="preserve"> </w:t>
      </w:r>
      <w:r w:rsidRPr="009B4FC9">
        <w:t>dạng</w:t>
      </w:r>
      <w:r w:rsidR="00F90D96" w:rsidRPr="009B4FC9">
        <w:t xml:space="preserve"> </w:t>
      </w:r>
      <w:proofErr w:type="gramStart"/>
      <w:r w:rsidRPr="009B4FC9">
        <w:t>file.joblib</w:t>
      </w:r>
      <w:proofErr w:type="gramEnd"/>
      <w:r w:rsidRPr="009B4FC9">
        <w:t>.</w:t>
      </w:r>
      <w:r w:rsidR="00F90D96" w:rsidRPr="009B4FC9">
        <w:t xml:space="preserve"> </w:t>
      </w:r>
      <w:r w:rsidRPr="009B4FC9">
        <w:t>Nhờ</w:t>
      </w:r>
      <w:r w:rsidR="00F90D96" w:rsidRPr="009B4FC9">
        <w:t xml:space="preserve"> </w:t>
      </w:r>
      <w:r w:rsidRPr="009B4FC9">
        <w:t>đó,</w:t>
      </w:r>
      <w:r w:rsidR="00F90D96" w:rsidRPr="009B4FC9">
        <w:t xml:space="preserve"> </w:t>
      </w:r>
      <w:r w:rsidRPr="009B4FC9">
        <w:t>hệ</w:t>
      </w:r>
      <w:r w:rsidR="00F90D96" w:rsidRPr="009B4FC9">
        <w:t xml:space="preserve"> </w:t>
      </w:r>
      <w:r w:rsidRPr="009B4FC9">
        <w:t>thống</w:t>
      </w:r>
      <w:r w:rsidR="00F90D96" w:rsidRPr="009B4FC9">
        <w:t xml:space="preserve"> </w:t>
      </w:r>
      <w:r w:rsidRPr="009B4FC9">
        <w:t>hoàn</w:t>
      </w:r>
      <w:r w:rsidR="00F90D96" w:rsidRPr="009B4FC9">
        <w:t xml:space="preserve"> </w:t>
      </w:r>
      <w:r w:rsidRPr="009B4FC9">
        <w:t>toàn</w:t>
      </w:r>
      <w:r w:rsidR="00F90D96" w:rsidRPr="009B4FC9">
        <w:t xml:space="preserve"> </w:t>
      </w:r>
      <w:r w:rsidRPr="009B4FC9">
        <w:t>có</w:t>
      </w:r>
      <w:r w:rsidR="00F90D96" w:rsidRPr="009B4FC9">
        <w:t xml:space="preserve"> </w:t>
      </w:r>
      <w:r w:rsidRPr="009B4FC9">
        <w:t>khả</w:t>
      </w:r>
      <w:r w:rsidR="00F90D96" w:rsidRPr="009B4FC9">
        <w:t xml:space="preserve"> </w:t>
      </w:r>
      <w:r w:rsidRPr="009B4FC9">
        <w:t>năng</w:t>
      </w:r>
      <w:r w:rsidR="00F90D96" w:rsidRPr="009B4FC9">
        <w:t xml:space="preserve"> </w:t>
      </w:r>
      <w:r w:rsidRPr="009B4FC9">
        <w:t>tích</w:t>
      </w:r>
      <w:r w:rsidR="00F90D96" w:rsidRPr="009B4FC9">
        <w:t xml:space="preserve"> </w:t>
      </w:r>
      <w:r w:rsidRPr="009B4FC9">
        <w:t>hợp</w:t>
      </w:r>
      <w:r w:rsidR="00F90D96" w:rsidRPr="009B4FC9">
        <w:t xml:space="preserve"> </w:t>
      </w:r>
      <w:r w:rsidRPr="009B4FC9">
        <w:t>thêm</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mới</w:t>
      </w:r>
      <w:r w:rsidR="00F90D96" w:rsidRPr="009B4FC9">
        <w:t xml:space="preserve"> </w:t>
      </w:r>
      <w:r w:rsidRPr="009B4FC9">
        <w:t>(như</w:t>
      </w:r>
      <w:r w:rsidR="00F90D96" w:rsidRPr="009B4FC9">
        <w:t xml:space="preserve"> </w:t>
      </w:r>
      <w:r w:rsidRPr="009B4FC9">
        <w:t>XGBoost,</w:t>
      </w:r>
      <w:r w:rsidR="00F90D96" w:rsidRPr="009B4FC9">
        <w:t xml:space="preserve"> </w:t>
      </w:r>
      <w:r w:rsidRPr="009B4FC9">
        <w:t>Random</w:t>
      </w:r>
      <w:r w:rsidR="00F90D96" w:rsidRPr="009B4FC9">
        <w:t xml:space="preserve"> </w:t>
      </w:r>
      <w:r w:rsidRPr="009B4FC9">
        <w:t>Forest,</w:t>
      </w:r>
      <w:r w:rsidR="00F90D96" w:rsidRPr="009B4FC9">
        <w:t xml:space="preserve"> </w:t>
      </w:r>
      <w:r w:rsidRPr="009B4FC9">
        <w:t>Linear</w:t>
      </w:r>
      <w:r w:rsidR="00F90D96" w:rsidRPr="009B4FC9">
        <w:t xml:space="preserve"> </w:t>
      </w:r>
      <w:r w:rsidRPr="009B4FC9">
        <w:t>Regression</w:t>
      </w:r>
      <w:r w:rsidR="00F90D96" w:rsidRPr="009B4FC9">
        <w:t xml:space="preserve"> </w:t>
      </w:r>
      <w:r w:rsidRPr="009B4FC9">
        <w:t>hoặc</w:t>
      </w:r>
      <w:r w:rsidR="00F90D96" w:rsidRPr="009B4FC9">
        <w:t xml:space="preserve"> </w:t>
      </w:r>
      <w:r w:rsidRPr="009B4FC9">
        <w:t>LSTM)</w:t>
      </w:r>
      <w:r w:rsidR="00F90D96" w:rsidRPr="009B4FC9">
        <w:t xml:space="preserve"> </w:t>
      </w:r>
      <w:r w:rsidRPr="009B4FC9">
        <w:t>mà</w:t>
      </w:r>
      <w:r w:rsidR="00F90D96" w:rsidRPr="009B4FC9">
        <w:t xml:space="preserve"> </w:t>
      </w:r>
      <w:r w:rsidRPr="009B4FC9">
        <w:t>không</w:t>
      </w:r>
      <w:r w:rsidR="00F90D96" w:rsidRPr="009B4FC9">
        <w:t xml:space="preserve"> </w:t>
      </w:r>
      <w:r w:rsidRPr="009B4FC9">
        <w:t>làm</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đến</w:t>
      </w:r>
      <w:r w:rsidR="00F90D96" w:rsidRPr="009B4FC9">
        <w:t xml:space="preserve"> </w:t>
      </w:r>
      <w:r w:rsidRPr="009B4FC9">
        <w:t>luồng</w:t>
      </w:r>
      <w:r w:rsidR="00F90D96" w:rsidRPr="009B4FC9">
        <w:t xml:space="preserve"> </w:t>
      </w:r>
      <w:r w:rsidRPr="009B4FC9">
        <w:t>hoạt</w:t>
      </w:r>
      <w:r w:rsidR="00F90D96" w:rsidRPr="009B4FC9">
        <w:t xml:space="preserve"> </w:t>
      </w:r>
      <w:r w:rsidRPr="009B4FC9">
        <w:t>động</w:t>
      </w:r>
      <w:r w:rsidR="00F90D96" w:rsidRPr="009B4FC9">
        <w:t xml:space="preserve"> </w:t>
      </w:r>
      <w:r w:rsidRPr="009B4FC9">
        <w:t>chung.</w:t>
      </w:r>
      <w:r w:rsidR="00F90D96" w:rsidRPr="009B4FC9">
        <w:t xml:space="preserve"> </w:t>
      </w:r>
      <w:r w:rsidRPr="009B4FC9">
        <w:t>Việc</w:t>
      </w:r>
      <w:r w:rsidR="00F90D96" w:rsidRPr="009B4FC9">
        <w:t xml:space="preserve"> </w:t>
      </w:r>
      <w:r w:rsidRPr="009B4FC9">
        <w:t>bổ</w:t>
      </w:r>
      <w:r w:rsidR="00F90D96" w:rsidRPr="009B4FC9">
        <w:t xml:space="preserve"> </w:t>
      </w:r>
      <w:r w:rsidRPr="009B4FC9">
        <w:t>sung</w:t>
      </w:r>
      <w:r w:rsidR="00F90D96" w:rsidRPr="009B4FC9">
        <w:t xml:space="preserve"> </w:t>
      </w:r>
      <w:r w:rsidRPr="009B4FC9">
        <w:t>mô</w:t>
      </w:r>
      <w:r w:rsidR="00F90D96" w:rsidRPr="009B4FC9">
        <w:t xml:space="preserve"> </w:t>
      </w:r>
      <w:r w:rsidRPr="009B4FC9">
        <w:t>hình</w:t>
      </w:r>
      <w:r w:rsidR="00F90D96" w:rsidRPr="009B4FC9">
        <w:t xml:space="preserve"> </w:t>
      </w:r>
      <w:r w:rsidRPr="009B4FC9">
        <w:t>chỉ</w:t>
      </w:r>
      <w:r w:rsidR="00F90D96" w:rsidRPr="009B4FC9">
        <w:t xml:space="preserve"> </w:t>
      </w:r>
      <w:r w:rsidRPr="009B4FC9">
        <w:t>cần</w:t>
      </w:r>
      <w:r w:rsidR="00F90D96" w:rsidRPr="009B4FC9">
        <w:t xml:space="preserve"> </w:t>
      </w:r>
      <w:r w:rsidRPr="009B4FC9">
        <w:t>lưu</w:t>
      </w:r>
      <w:r w:rsidR="00F90D96" w:rsidRPr="009B4FC9">
        <w:t xml:space="preserve"> </w:t>
      </w:r>
      <w:r w:rsidRPr="009B4FC9">
        <w:t>trữ</w:t>
      </w:r>
      <w:r w:rsidR="00F90D96" w:rsidRPr="009B4FC9">
        <w:t xml:space="preserve"> </w:t>
      </w:r>
      <w:r w:rsidRPr="009B4FC9">
        <w:t>file</w:t>
      </w:r>
      <w:r w:rsidR="00F90D96" w:rsidRPr="009B4FC9">
        <w:t xml:space="preserve"> </w:t>
      </w:r>
      <w:r w:rsidRPr="009B4FC9">
        <w:t>mô</w:t>
      </w:r>
      <w:r w:rsidR="00F90D96" w:rsidRPr="009B4FC9">
        <w:t xml:space="preserve"> </w:t>
      </w:r>
      <w:r w:rsidRPr="009B4FC9">
        <w:t>hình</w:t>
      </w:r>
      <w:r w:rsidR="00F90D96" w:rsidRPr="009B4FC9">
        <w:t xml:space="preserve"> </w:t>
      </w:r>
      <w:r w:rsidRPr="009B4FC9">
        <w:t>mới</w:t>
      </w:r>
      <w:r w:rsidR="00F90D96" w:rsidRPr="009B4FC9">
        <w:t xml:space="preserve"> </w:t>
      </w:r>
      <w:r w:rsidRPr="009B4FC9">
        <w:t>và</w:t>
      </w:r>
      <w:r w:rsidR="00F90D96" w:rsidRPr="009B4FC9">
        <w:t xml:space="preserve"> </w:t>
      </w:r>
      <w:r w:rsidRPr="009B4FC9">
        <w:t>cập</w:t>
      </w:r>
      <w:r w:rsidR="00F90D96" w:rsidRPr="009B4FC9">
        <w:t xml:space="preserve"> </w:t>
      </w:r>
      <w:r w:rsidRPr="009B4FC9">
        <w:t>nhật</w:t>
      </w:r>
      <w:r w:rsidR="00F90D96" w:rsidRPr="009B4FC9">
        <w:t xml:space="preserve"> </w:t>
      </w:r>
      <w:r w:rsidRPr="009B4FC9">
        <w:t>nhẹ</w:t>
      </w:r>
      <w:r w:rsidR="00F90D96" w:rsidRPr="009B4FC9">
        <w:t xml:space="preserve"> </w:t>
      </w:r>
      <w:r w:rsidRPr="009B4FC9">
        <w:t>trong</w:t>
      </w:r>
      <w:r w:rsidR="00F90D96" w:rsidRPr="009B4FC9">
        <w:t xml:space="preserve"> </w:t>
      </w:r>
      <w:r w:rsidRPr="009B4FC9">
        <w:t>logic</w:t>
      </w:r>
      <w:r w:rsidR="00F90D96" w:rsidRPr="009B4FC9">
        <w:t xml:space="preserve"> </w:t>
      </w:r>
      <w:r w:rsidRPr="009B4FC9">
        <w:t>xử</w:t>
      </w:r>
      <w:r w:rsidR="00F90D96" w:rsidRPr="009B4FC9">
        <w:t xml:space="preserve"> </w:t>
      </w:r>
      <w:r w:rsidRPr="009B4FC9">
        <w:t>lý.</w:t>
      </w:r>
      <w:r w:rsidR="00F90D96" w:rsidRPr="009B4FC9">
        <w:t xml:space="preserve"> </w:t>
      </w:r>
      <w:r w:rsidRPr="009B4FC9">
        <w:t>Ngoài</w:t>
      </w:r>
      <w:r w:rsidR="00F90D96" w:rsidRPr="009B4FC9">
        <w:t xml:space="preserve"> </w:t>
      </w:r>
      <w:r w:rsidRPr="009B4FC9">
        <w:t>ra,</w:t>
      </w:r>
      <w:r w:rsidR="00F90D96" w:rsidRPr="009B4FC9">
        <w:t xml:space="preserve"> </w:t>
      </w:r>
      <w:r w:rsidRPr="009B4FC9">
        <w:t>các</w:t>
      </w:r>
      <w:r w:rsidR="00F90D96" w:rsidRPr="009B4FC9">
        <w:t xml:space="preserve"> </w:t>
      </w:r>
      <w:r w:rsidRPr="009B4FC9">
        <w:t>bộ</w:t>
      </w:r>
      <w:r w:rsidR="00F90D96" w:rsidRPr="009B4FC9">
        <w:t xml:space="preserve"> </w:t>
      </w:r>
      <w:r w:rsidRPr="009B4FC9">
        <w:t>mã</w:t>
      </w:r>
      <w:r w:rsidR="00F90D96" w:rsidRPr="009B4FC9">
        <w:t xml:space="preserve"> </w:t>
      </w:r>
      <w:r w:rsidRPr="009B4FC9">
        <w:t>hóa</w:t>
      </w:r>
      <w:r w:rsidR="00F90D96" w:rsidRPr="009B4FC9">
        <w:t xml:space="preserve"> </w:t>
      </w:r>
      <w:r w:rsidRPr="009B4FC9">
        <w:t>đầu</w:t>
      </w:r>
      <w:r w:rsidR="00F90D96" w:rsidRPr="009B4FC9">
        <w:t xml:space="preserve"> </w:t>
      </w:r>
      <w:r w:rsidRPr="009B4FC9">
        <w:t>vào</w:t>
      </w:r>
      <w:r w:rsidR="00F90D96" w:rsidRPr="009B4FC9">
        <w:t xml:space="preserve"> </w:t>
      </w:r>
      <w:r w:rsidRPr="009B4FC9">
        <w:t>(encoder)</w:t>
      </w:r>
      <w:r w:rsidR="00F90D96" w:rsidRPr="009B4FC9">
        <w:t xml:space="preserve"> </w:t>
      </w:r>
      <w:r w:rsidRPr="009B4FC9">
        <w:t>như</w:t>
      </w:r>
      <w:r w:rsidR="00F90D96" w:rsidRPr="009B4FC9">
        <w:t xml:space="preserve"> </w:t>
      </w:r>
      <w:r w:rsidRPr="009B4FC9">
        <w:t>giới</w:t>
      </w:r>
      <w:r w:rsidR="00F90D96" w:rsidRPr="009B4FC9">
        <w:t xml:space="preserve"> </w:t>
      </w:r>
      <w:r w:rsidRPr="009B4FC9">
        <w:t>tính,</w:t>
      </w:r>
      <w:r w:rsidR="00F90D96" w:rsidRPr="009B4FC9">
        <w:t xml:space="preserve"> </w:t>
      </w:r>
      <w:r w:rsidRPr="009B4FC9">
        <w:t>độ</w:t>
      </w:r>
      <w:r w:rsidR="00F90D96" w:rsidRPr="009B4FC9">
        <w:t xml:space="preserve"> </w:t>
      </w:r>
      <w:r w:rsidRPr="009B4FC9">
        <w:t>tuổi,</w:t>
      </w:r>
      <w:r w:rsidR="00F90D96" w:rsidRPr="009B4FC9">
        <w:t xml:space="preserve"> </w:t>
      </w:r>
      <w:r w:rsidRPr="009B4FC9">
        <w:t>tên</w:t>
      </w:r>
      <w:r w:rsidR="00F90D96" w:rsidRPr="009B4FC9">
        <w:t xml:space="preserve"> </w:t>
      </w:r>
      <w:r w:rsidRPr="009B4FC9">
        <w:t>quốc</w:t>
      </w:r>
      <w:r w:rsidR="00F90D96" w:rsidRPr="009B4FC9">
        <w:t xml:space="preserve"> </w:t>
      </w:r>
      <w:r w:rsidRPr="009B4FC9">
        <w:t>gia</w:t>
      </w:r>
      <w:r w:rsidR="00F90D96" w:rsidRPr="009B4FC9">
        <w:t xml:space="preserve"> </w:t>
      </w:r>
      <w:r w:rsidRPr="009B4FC9">
        <w:t>cũng</w:t>
      </w:r>
      <w:r w:rsidR="00F90D96" w:rsidRPr="009B4FC9">
        <w:t xml:space="preserve"> </w:t>
      </w:r>
      <w:r w:rsidRPr="009B4FC9">
        <w:t>được</w:t>
      </w:r>
      <w:r w:rsidR="00F90D96" w:rsidRPr="009B4FC9">
        <w:t xml:space="preserve"> </w:t>
      </w:r>
      <w:r w:rsidRPr="009B4FC9">
        <w:t>lưu</w:t>
      </w:r>
      <w:r w:rsidR="00F90D96" w:rsidRPr="009B4FC9">
        <w:t xml:space="preserve"> </w:t>
      </w:r>
      <w:r w:rsidRPr="009B4FC9">
        <w:t>riêng</w:t>
      </w:r>
      <w:r w:rsidR="00F90D96" w:rsidRPr="009B4FC9">
        <w:t xml:space="preserve"> </w:t>
      </w:r>
      <w:r w:rsidRPr="009B4FC9">
        <w:t>biệt,</w:t>
      </w:r>
      <w:r w:rsidR="00F90D96" w:rsidRPr="009B4FC9">
        <w:t xml:space="preserve"> </w:t>
      </w:r>
      <w:r w:rsidRPr="009B4FC9">
        <w:t>giúp</w:t>
      </w:r>
      <w:r w:rsidR="00F90D96" w:rsidRPr="009B4FC9">
        <w:t xml:space="preserve"> </w:t>
      </w:r>
      <w:r w:rsidRPr="009B4FC9">
        <w:t>chuẩn</w:t>
      </w:r>
      <w:r w:rsidR="00F90D96" w:rsidRPr="009B4FC9">
        <w:t xml:space="preserve"> </w:t>
      </w:r>
      <w:r w:rsidRPr="009B4FC9">
        <w:t>hóa</w:t>
      </w:r>
      <w:r w:rsidR="00F90D96" w:rsidRPr="009B4FC9">
        <w:t xml:space="preserve"> </w:t>
      </w:r>
      <w:r w:rsidRPr="009B4FC9">
        <w:t>dữ</w:t>
      </w:r>
      <w:r w:rsidR="00F90D96" w:rsidRPr="009B4FC9">
        <w:t xml:space="preserve"> </w:t>
      </w:r>
      <w:r w:rsidRPr="009B4FC9">
        <w:t>liệu</w:t>
      </w:r>
      <w:r w:rsidR="00F90D96" w:rsidRPr="009B4FC9">
        <w:t xml:space="preserve"> </w:t>
      </w:r>
      <w:r w:rsidRPr="009B4FC9">
        <w:t>đầu</w:t>
      </w:r>
      <w:r w:rsidR="00F90D96" w:rsidRPr="009B4FC9">
        <w:t xml:space="preserve"> </w:t>
      </w:r>
      <w:r w:rsidRPr="009B4FC9">
        <w:t>vào</w:t>
      </w:r>
      <w:r w:rsidR="00F90D96" w:rsidRPr="009B4FC9">
        <w:t xml:space="preserve"> </w:t>
      </w:r>
      <w:r w:rsidRPr="009B4FC9">
        <w:t>một</w:t>
      </w:r>
      <w:r w:rsidR="00F90D96" w:rsidRPr="009B4FC9">
        <w:t xml:space="preserve"> </w:t>
      </w:r>
      <w:r w:rsidRPr="009B4FC9">
        <w:t>cách</w:t>
      </w:r>
      <w:r w:rsidR="00F90D96" w:rsidRPr="009B4FC9">
        <w:t xml:space="preserve"> </w:t>
      </w:r>
      <w:r w:rsidRPr="009B4FC9">
        <w:t>linh</w:t>
      </w:r>
      <w:r w:rsidR="00F90D96" w:rsidRPr="009B4FC9">
        <w:t xml:space="preserve"> </w:t>
      </w:r>
      <w:r w:rsidRPr="009B4FC9">
        <w:t>hoạt</w:t>
      </w:r>
      <w:r w:rsidR="00F90D96" w:rsidRPr="009B4FC9">
        <w:t xml:space="preserve"> </w:t>
      </w:r>
      <w:r w:rsidRPr="009B4FC9">
        <w:t>cho</w:t>
      </w:r>
      <w:r w:rsidR="00F90D96" w:rsidRPr="009B4FC9">
        <w:t xml:space="preserve"> </w:t>
      </w:r>
      <w:r w:rsidRPr="009B4FC9">
        <w:t>nhiều</w:t>
      </w:r>
      <w:r w:rsidR="00F90D96" w:rsidRPr="009B4FC9">
        <w:t xml:space="preserve"> </w:t>
      </w:r>
      <w:r w:rsidRPr="009B4FC9">
        <w:t>mô</w:t>
      </w:r>
      <w:r w:rsidR="00F90D96" w:rsidRPr="009B4FC9">
        <w:t xml:space="preserve"> </w:t>
      </w:r>
      <w:r w:rsidRPr="009B4FC9">
        <w:t>hình</w:t>
      </w:r>
      <w:r w:rsidR="00F90D96" w:rsidRPr="009B4FC9">
        <w:t xml:space="preserve"> </w:t>
      </w:r>
      <w:r w:rsidRPr="009B4FC9">
        <w:t>khác</w:t>
      </w:r>
      <w:r w:rsidR="00F90D96" w:rsidRPr="009B4FC9">
        <w:t xml:space="preserve"> </w:t>
      </w:r>
      <w:r w:rsidRPr="009B4FC9">
        <w:t>nhau.</w:t>
      </w:r>
      <w:r w:rsidR="00F90D96" w:rsidRPr="009B4FC9">
        <w:t xml:space="preserve"> </w:t>
      </w:r>
      <w:r w:rsidRPr="009B4FC9">
        <w:t>Cách</w:t>
      </w:r>
      <w:r w:rsidR="00F90D96" w:rsidRPr="009B4FC9">
        <w:t xml:space="preserve"> </w:t>
      </w:r>
      <w:r w:rsidRPr="009B4FC9">
        <w:t>tổ</w:t>
      </w:r>
      <w:r w:rsidR="00F90D96" w:rsidRPr="009B4FC9">
        <w:t xml:space="preserve"> </w:t>
      </w:r>
      <w:r w:rsidRPr="009B4FC9">
        <w:t>chức</w:t>
      </w:r>
      <w:r w:rsidR="00F90D96" w:rsidRPr="009B4FC9">
        <w:t xml:space="preserve"> </w:t>
      </w:r>
      <w:r w:rsidRPr="009B4FC9">
        <w:t>này</w:t>
      </w:r>
      <w:r w:rsidR="00F90D96" w:rsidRPr="009B4FC9">
        <w:t xml:space="preserve"> </w:t>
      </w:r>
      <w:r w:rsidRPr="009B4FC9">
        <w:t>rất</w:t>
      </w:r>
      <w:r w:rsidR="00F90D96" w:rsidRPr="009B4FC9">
        <w:t xml:space="preserve"> </w:t>
      </w:r>
      <w:r w:rsidRPr="009B4FC9">
        <w:t>phù</w:t>
      </w:r>
      <w:r w:rsidR="00F90D96" w:rsidRPr="009B4FC9">
        <w:t xml:space="preserve"> </w:t>
      </w:r>
      <w:r w:rsidRPr="009B4FC9">
        <w:t>hợp</w:t>
      </w:r>
      <w:r w:rsidR="00F90D96" w:rsidRPr="009B4FC9">
        <w:t xml:space="preserve"> </w:t>
      </w:r>
      <w:r w:rsidRPr="009B4FC9">
        <w:t>để</w:t>
      </w:r>
      <w:r w:rsidR="00F90D96" w:rsidRPr="009B4FC9">
        <w:t xml:space="preserve"> </w:t>
      </w:r>
      <w:r w:rsidRPr="009B4FC9">
        <w:t>mở</w:t>
      </w:r>
      <w:r w:rsidR="00F90D96" w:rsidRPr="009B4FC9">
        <w:t xml:space="preserve"> </w:t>
      </w:r>
      <w:r w:rsidRPr="009B4FC9">
        <w:t>rộng</w:t>
      </w:r>
      <w:r w:rsidR="00F90D96" w:rsidRPr="009B4FC9">
        <w:t xml:space="preserve"> </w:t>
      </w:r>
      <w:r w:rsidRPr="009B4FC9">
        <w:t>quy</w:t>
      </w:r>
      <w:r w:rsidR="00F90D96" w:rsidRPr="009B4FC9">
        <w:t xml:space="preserve"> </w:t>
      </w:r>
      <w:r w:rsidRPr="009B4FC9">
        <w:t>mô</w:t>
      </w:r>
      <w:r w:rsidR="00F90D96" w:rsidRPr="009B4FC9">
        <w:t xml:space="preserve"> </w:t>
      </w:r>
      <w:r w:rsidRPr="009B4FC9">
        <w:t>hệ</w:t>
      </w:r>
      <w:r w:rsidR="00F90D96" w:rsidRPr="009B4FC9">
        <w:t xml:space="preserve"> </w:t>
      </w:r>
      <w:r w:rsidRPr="009B4FC9">
        <w:t>thống</w:t>
      </w:r>
      <w:r w:rsidR="00F90D96" w:rsidRPr="009B4FC9">
        <w:t xml:space="preserve"> </w:t>
      </w:r>
      <w:r w:rsidRPr="009B4FC9">
        <w:t>trong</w:t>
      </w:r>
      <w:r w:rsidR="00F90D96" w:rsidRPr="009B4FC9">
        <w:t xml:space="preserve"> </w:t>
      </w:r>
      <w:r w:rsidRPr="009B4FC9">
        <w:t>tương</w:t>
      </w:r>
      <w:r w:rsidR="00F90D96" w:rsidRPr="009B4FC9">
        <w:t xml:space="preserve"> </w:t>
      </w:r>
      <w:r w:rsidRPr="009B4FC9">
        <w:t>lai,</w:t>
      </w:r>
      <w:r w:rsidR="00F90D96" w:rsidRPr="009B4FC9">
        <w:t xml:space="preserve"> </w:t>
      </w:r>
      <w:r w:rsidRPr="009B4FC9">
        <w:t>tích</w:t>
      </w:r>
      <w:r w:rsidR="00F90D96" w:rsidRPr="009B4FC9">
        <w:t xml:space="preserve"> </w:t>
      </w:r>
      <w:r w:rsidRPr="009B4FC9">
        <w:t>hợp</w:t>
      </w:r>
      <w:r w:rsidR="00F90D96" w:rsidRPr="009B4FC9">
        <w:t xml:space="preserve"> </w:t>
      </w:r>
      <w:r w:rsidRPr="009B4FC9">
        <w:t>thêm</w:t>
      </w:r>
      <w:r w:rsidR="00F90D96" w:rsidRPr="009B4FC9">
        <w:t xml:space="preserve"> </w:t>
      </w:r>
      <w:r w:rsidRPr="009B4FC9">
        <w:t>các</w:t>
      </w:r>
      <w:r w:rsidR="00F90D96" w:rsidRPr="009B4FC9">
        <w:t xml:space="preserve"> </w:t>
      </w:r>
      <w:r w:rsidRPr="009B4FC9">
        <w:t>chỉ</w:t>
      </w:r>
      <w:r w:rsidR="00F90D96" w:rsidRPr="009B4FC9">
        <w:t xml:space="preserve"> </w:t>
      </w:r>
      <w:r w:rsidRPr="009B4FC9">
        <w:t>số</w:t>
      </w:r>
      <w:r w:rsidR="00F90D96" w:rsidRPr="009B4FC9">
        <w:t xml:space="preserve"> </w:t>
      </w:r>
      <w:r w:rsidRPr="009B4FC9">
        <w:t>kinh</w:t>
      </w:r>
      <w:r w:rsidR="00F90D96" w:rsidRPr="009B4FC9">
        <w:t xml:space="preserve"> </w:t>
      </w:r>
      <w:r w:rsidRPr="009B4FC9">
        <w:t>tế</w:t>
      </w:r>
      <w:r w:rsidR="00F90D96" w:rsidRPr="009B4FC9">
        <w:t xml:space="preserve"> </w:t>
      </w:r>
      <w:r w:rsidRPr="009B4FC9">
        <w:t>khác</w:t>
      </w:r>
      <w:r w:rsidR="00F90D96" w:rsidRPr="009B4FC9">
        <w:t xml:space="preserve"> </w:t>
      </w:r>
      <w:r w:rsidRPr="009B4FC9">
        <w:t>hoặc</w:t>
      </w:r>
      <w:r w:rsidR="00F90D96" w:rsidRPr="009B4FC9">
        <w:t xml:space="preserve"> </w:t>
      </w:r>
      <w:r w:rsidRPr="009B4FC9">
        <w:t>áp</w:t>
      </w:r>
      <w:r w:rsidR="00F90D96" w:rsidRPr="009B4FC9">
        <w:t xml:space="preserve"> </w:t>
      </w:r>
      <w:r w:rsidRPr="009B4FC9">
        <w:t>dụng</w:t>
      </w:r>
      <w:r w:rsidR="00F90D96" w:rsidRPr="009B4FC9">
        <w:t xml:space="preserve"> </w:t>
      </w:r>
      <w:r w:rsidRPr="009B4FC9">
        <w:t>cho</w:t>
      </w:r>
      <w:r w:rsidR="00F90D96" w:rsidRPr="009B4FC9">
        <w:t xml:space="preserve"> </w:t>
      </w:r>
      <w:r w:rsidRPr="009B4FC9">
        <w:t>nhiều</w:t>
      </w:r>
      <w:r w:rsidR="00F90D96" w:rsidRPr="009B4FC9">
        <w:t xml:space="preserve"> </w:t>
      </w:r>
      <w:r w:rsidRPr="009B4FC9">
        <w:t>khu</w:t>
      </w:r>
      <w:r w:rsidR="00F90D96" w:rsidRPr="009B4FC9">
        <w:t xml:space="preserve"> </w:t>
      </w:r>
      <w:r w:rsidRPr="009B4FC9">
        <w:t>vực</w:t>
      </w:r>
      <w:r w:rsidR="00F90D96" w:rsidRPr="009B4FC9">
        <w:t xml:space="preserve"> </w:t>
      </w:r>
      <w:r w:rsidRPr="009B4FC9">
        <w:t>địa</w:t>
      </w:r>
      <w:r w:rsidR="00F90D96" w:rsidRPr="009B4FC9">
        <w:t xml:space="preserve"> </w:t>
      </w:r>
      <w:r w:rsidRPr="009B4FC9">
        <w:t>lý</w:t>
      </w:r>
      <w:r w:rsidR="00F90D96" w:rsidRPr="009B4FC9">
        <w:t xml:space="preserve"> </w:t>
      </w:r>
      <w:r w:rsidRPr="009B4FC9">
        <w:t>hơn.</w:t>
      </w:r>
    </w:p>
    <w:p w14:paraId="55A1E711" w14:textId="31451A78" w:rsidR="00E002BF" w:rsidRPr="009B4FC9" w:rsidRDefault="00E002BF" w:rsidP="000D22A2">
      <w:pPr>
        <w:spacing w:line="360" w:lineRule="auto"/>
        <w:ind w:firstLine="567"/>
      </w:pPr>
      <w:r w:rsidRPr="009B4FC9">
        <w:t>Giao</w:t>
      </w:r>
      <w:r w:rsidR="00F90D96" w:rsidRPr="009B4FC9">
        <w:t xml:space="preserve"> </w:t>
      </w:r>
      <w:r w:rsidRPr="009B4FC9">
        <w:t>diện</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trực</w:t>
      </w:r>
      <w:r w:rsidR="00F90D96" w:rsidRPr="009B4FC9">
        <w:t xml:space="preserve"> </w:t>
      </w:r>
      <w:r w:rsidRPr="009B4FC9">
        <w:t>quan,</w:t>
      </w:r>
      <w:r w:rsidR="00F90D96" w:rsidRPr="009B4FC9">
        <w:t xml:space="preserve"> </w:t>
      </w:r>
      <w:r w:rsidRPr="009B4FC9">
        <w:t>thân</w:t>
      </w:r>
      <w:r w:rsidR="00F90D96" w:rsidRPr="009B4FC9">
        <w:t xml:space="preserve"> </w:t>
      </w:r>
      <w:r w:rsidRPr="009B4FC9">
        <w:t>thiện</w:t>
      </w:r>
      <w:r w:rsidR="008D6D59">
        <w:t>:</w:t>
      </w:r>
    </w:p>
    <w:p w14:paraId="3F2A694B" w14:textId="4CF94470" w:rsidR="00E002BF" w:rsidRPr="009B4FC9" w:rsidRDefault="00E002BF" w:rsidP="00645B03">
      <w:pPr>
        <w:pStyle w:val="ListParagraph"/>
        <w:numPr>
          <w:ilvl w:val="0"/>
          <w:numId w:val="50"/>
        </w:numPr>
        <w:spacing w:line="360" w:lineRule="auto"/>
      </w:pPr>
      <w:r w:rsidRPr="009B4FC9">
        <w:t>Hệ</w:t>
      </w:r>
      <w:r w:rsidR="00F90D96" w:rsidRPr="009B4FC9">
        <w:t xml:space="preserve"> </w:t>
      </w:r>
      <w:r w:rsidRPr="009B4FC9">
        <w:t>thống</w:t>
      </w:r>
      <w:r w:rsidR="00F90D96" w:rsidRPr="009B4FC9">
        <w:t xml:space="preserve"> </w:t>
      </w:r>
      <w:r w:rsidRPr="009B4FC9">
        <w:t>có</w:t>
      </w:r>
      <w:r w:rsidR="00F90D96" w:rsidRPr="009B4FC9">
        <w:t xml:space="preserve"> </w:t>
      </w:r>
      <w:r w:rsidRPr="009B4FC9">
        <w:t>giao</w:t>
      </w:r>
      <w:r w:rsidR="00F90D96" w:rsidRPr="009B4FC9">
        <w:t xml:space="preserve"> </w:t>
      </w:r>
      <w:r w:rsidRPr="009B4FC9">
        <w:t>diện</w:t>
      </w:r>
      <w:r w:rsidR="00F90D96" w:rsidRPr="009B4FC9">
        <w:t xml:space="preserve"> </w:t>
      </w:r>
      <w:r w:rsidRPr="009B4FC9">
        <w:t>web</w:t>
      </w:r>
      <w:r w:rsidR="00F90D96" w:rsidRPr="009B4FC9">
        <w:t xml:space="preserve"> </w:t>
      </w:r>
      <w:r w:rsidRPr="009B4FC9">
        <w:t>đơn</w:t>
      </w:r>
      <w:r w:rsidR="00F90D96" w:rsidRPr="009B4FC9">
        <w:t xml:space="preserve"> </w:t>
      </w:r>
      <w:r w:rsidRPr="009B4FC9">
        <w:t>giản</w:t>
      </w:r>
      <w:r w:rsidR="00F90D96" w:rsidRPr="009B4FC9">
        <w:t xml:space="preserve"> </w:t>
      </w:r>
      <w:r w:rsidRPr="009B4FC9">
        <w:t>nhưng</w:t>
      </w:r>
      <w:r w:rsidR="00F90D96" w:rsidRPr="009B4FC9">
        <w:t xml:space="preserve"> </w:t>
      </w:r>
      <w:r w:rsidRPr="009B4FC9">
        <w:t>hiệu</w:t>
      </w:r>
      <w:r w:rsidR="00F90D96" w:rsidRPr="009B4FC9">
        <w:t xml:space="preserve"> </w:t>
      </w:r>
      <w:r w:rsidRPr="009B4FC9">
        <w:t>quả,</w:t>
      </w:r>
      <w:r w:rsidR="00F90D96" w:rsidRPr="009B4FC9">
        <w:t xml:space="preserve"> </w:t>
      </w:r>
      <w:r w:rsidRPr="009B4FC9">
        <w:t>giúp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dễ</w:t>
      </w:r>
      <w:r w:rsidR="00F90D96" w:rsidRPr="009B4FC9">
        <w:t xml:space="preserve"> </w:t>
      </w:r>
      <w:r w:rsidRPr="009B4FC9">
        <w:t>dàng</w:t>
      </w:r>
      <w:r w:rsidR="00F90D96" w:rsidRPr="009B4FC9">
        <w:t xml:space="preserve"> </w:t>
      </w:r>
      <w:r w:rsidRPr="009B4FC9">
        <w:t>thao</w:t>
      </w:r>
      <w:r w:rsidR="00F90D96" w:rsidRPr="009B4FC9">
        <w:t xml:space="preserve"> </w:t>
      </w:r>
      <w:r w:rsidRPr="009B4FC9">
        <w:t>tác</w:t>
      </w:r>
      <w:r w:rsidR="00F90D96" w:rsidRPr="009B4FC9">
        <w:t xml:space="preserve"> </w:t>
      </w:r>
      <w:r w:rsidRPr="009B4FC9">
        <w:t>mà</w:t>
      </w:r>
      <w:r w:rsidR="00F90D96" w:rsidRPr="009B4FC9">
        <w:t xml:space="preserve"> </w:t>
      </w:r>
      <w:r w:rsidRPr="009B4FC9">
        <w:t>không</w:t>
      </w:r>
      <w:r w:rsidR="00F90D96" w:rsidRPr="009B4FC9">
        <w:t xml:space="preserve"> </w:t>
      </w:r>
      <w:r w:rsidRPr="009B4FC9">
        <w:t>cần</w:t>
      </w:r>
      <w:r w:rsidR="00F90D96" w:rsidRPr="009B4FC9">
        <w:t xml:space="preserve"> </w:t>
      </w:r>
      <w:r w:rsidRPr="009B4FC9">
        <w:t>có</w:t>
      </w:r>
      <w:r w:rsidR="00F90D96" w:rsidRPr="009B4FC9">
        <w:t xml:space="preserve"> </w:t>
      </w:r>
      <w:r w:rsidRPr="009B4FC9">
        <w:t>kiến</w:t>
      </w:r>
      <w:r w:rsidR="00F90D96" w:rsidRPr="009B4FC9">
        <w:t xml:space="preserve"> </w:t>
      </w:r>
      <w:r w:rsidRPr="009B4FC9">
        <w:t>thức</w:t>
      </w:r>
      <w:r w:rsidR="00F90D96" w:rsidRPr="009B4FC9">
        <w:t xml:space="preserve"> </w:t>
      </w:r>
      <w:r w:rsidRPr="009B4FC9">
        <w:t>chuyên</w:t>
      </w:r>
      <w:r w:rsidR="00F90D96" w:rsidRPr="009B4FC9">
        <w:t xml:space="preserve"> </w:t>
      </w:r>
      <w:r w:rsidRPr="009B4FC9">
        <w:t>sâu</w:t>
      </w:r>
      <w:r w:rsidR="00F90D96" w:rsidRPr="009B4FC9">
        <w:t xml:space="preserve"> </w:t>
      </w:r>
      <w:r w:rsidRPr="009B4FC9">
        <w:t>về</w:t>
      </w:r>
      <w:r w:rsidR="00F90D96" w:rsidRPr="009B4FC9">
        <w:t xml:space="preserve"> </w:t>
      </w:r>
      <w:r w:rsidRPr="009B4FC9">
        <w:t>công</w:t>
      </w:r>
      <w:r w:rsidR="00F90D96" w:rsidRPr="009B4FC9">
        <w:t xml:space="preserve"> </w:t>
      </w:r>
      <w:r w:rsidRPr="009B4FC9">
        <w:t>nghệ</w:t>
      </w:r>
      <w:r w:rsidR="00F90D96" w:rsidRPr="009B4FC9">
        <w:t xml:space="preserve"> </w:t>
      </w:r>
      <w:r w:rsidRPr="009B4FC9">
        <w:t>thông</w:t>
      </w:r>
      <w:r w:rsidR="00F90D96" w:rsidRPr="009B4FC9">
        <w:t xml:space="preserve"> </w:t>
      </w:r>
      <w:r w:rsidRPr="009B4FC9">
        <w:t>tin.</w:t>
      </w:r>
      <w:r w:rsidR="00F90D96" w:rsidRPr="009B4FC9">
        <w:t xml:space="preserve"> </w:t>
      </w:r>
      <w:r w:rsidRPr="009B4FC9">
        <w:t>Các</w:t>
      </w:r>
      <w:r w:rsidR="00F90D96" w:rsidRPr="009B4FC9">
        <w:t xml:space="preserve"> </w:t>
      </w:r>
      <w:r w:rsidRPr="009B4FC9">
        <w:t>biểu</w:t>
      </w:r>
      <w:r w:rsidR="00F90D96" w:rsidRPr="009B4FC9">
        <w:t xml:space="preserve"> </w:t>
      </w:r>
      <w:r w:rsidRPr="009B4FC9">
        <w:t>đồ</w:t>
      </w:r>
      <w:r w:rsidR="00F90D96" w:rsidRPr="009B4FC9">
        <w:t xml:space="preserve"> </w:t>
      </w:r>
      <w:r w:rsidRPr="009B4FC9">
        <w:t>trực</w:t>
      </w:r>
      <w:r w:rsidR="00F90D96" w:rsidRPr="009B4FC9">
        <w:t xml:space="preserve"> </w:t>
      </w:r>
      <w:r w:rsidRPr="009B4FC9">
        <w:t>quan</w:t>
      </w:r>
      <w:r w:rsidR="00F90D96" w:rsidRPr="009B4FC9">
        <w:t xml:space="preserve"> </w:t>
      </w:r>
      <w:r w:rsidRPr="009B4FC9">
        <w:t>như</w:t>
      </w:r>
      <w:r w:rsidR="00F90D96" w:rsidRPr="009B4FC9">
        <w:t xml:space="preserve"> </w:t>
      </w:r>
      <w:r w:rsidRPr="009B4FC9">
        <w:t>biểu</w:t>
      </w:r>
      <w:r w:rsidR="00F90D96" w:rsidRPr="009B4FC9">
        <w:t xml:space="preserve"> </w:t>
      </w:r>
      <w:r w:rsidRPr="009B4FC9">
        <w:t>đồ</w:t>
      </w:r>
      <w:r w:rsidR="00F90D96" w:rsidRPr="009B4FC9">
        <w:t xml:space="preserve"> </w:t>
      </w:r>
      <w:r w:rsidRPr="009B4FC9">
        <w:t>đường,</w:t>
      </w:r>
      <w:r w:rsidR="00F90D96" w:rsidRPr="009B4FC9">
        <w:t xml:space="preserve"> </w:t>
      </w:r>
      <w:r w:rsidRPr="009B4FC9">
        <w:t>biểu</w:t>
      </w:r>
      <w:r w:rsidR="00F90D96" w:rsidRPr="009B4FC9">
        <w:t xml:space="preserve"> </w:t>
      </w:r>
      <w:r w:rsidRPr="009B4FC9">
        <w:t>đồ</w:t>
      </w:r>
      <w:r w:rsidR="00F90D96" w:rsidRPr="009B4FC9">
        <w:t xml:space="preserve"> </w:t>
      </w:r>
      <w:r w:rsidRPr="009B4FC9">
        <w:t>cột</w:t>
      </w:r>
      <w:r w:rsidR="00F90D96" w:rsidRPr="009B4FC9">
        <w:t xml:space="preserve"> </w:t>
      </w:r>
      <w:r w:rsidRPr="009B4FC9">
        <w:t>được</w:t>
      </w:r>
      <w:r w:rsidR="00F90D96" w:rsidRPr="009B4FC9">
        <w:t xml:space="preserve"> </w:t>
      </w:r>
      <w:r w:rsidRPr="009B4FC9">
        <w:t>tích</w:t>
      </w:r>
      <w:r w:rsidR="00F90D96" w:rsidRPr="009B4FC9">
        <w:t xml:space="preserve"> </w:t>
      </w:r>
      <w:r w:rsidRPr="009B4FC9">
        <w:t>hợp</w:t>
      </w:r>
      <w:r w:rsidR="00F90D96" w:rsidRPr="009B4FC9">
        <w:t xml:space="preserve"> </w:t>
      </w:r>
      <w:r w:rsidRPr="009B4FC9">
        <w:t>giúp</w:t>
      </w:r>
      <w:r w:rsidR="00F90D96" w:rsidRPr="009B4FC9">
        <w:t xml:space="preserve"> </w:t>
      </w:r>
      <w:r w:rsidRPr="009B4FC9">
        <w:t>thể</w:t>
      </w:r>
      <w:r w:rsidR="00F90D96" w:rsidRPr="009B4FC9">
        <w:t xml:space="preserve"> </w:t>
      </w:r>
      <w:r w:rsidRPr="009B4FC9">
        <w:t>hiện</w:t>
      </w:r>
      <w:r w:rsidR="00F90D96" w:rsidRPr="009B4FC9">
        <w:t xml:space="preserve"> </w:t>
      </w:r>
      <w:r w:rsidRPr="009B4FC9">
        <w:t>thông</w:t>
      </w:r>
      <w:r w:rsidR="00F90D96" w:rsidRPr="009B4FC9">
        <w:t xml:space="preserve"> </w:t>
      </w:r>
      <w:r w:rsidRPr="009B4FC9">
        <w:t>tin</w:t>
      </w:r>
      <w:r w:rsidR="00F90D96" w:rsidRPr="009B4FC9">
        <w:t xml:space="preserve"> </w:t>
      </w:r>
      <w:r w:rsidRPr="009B4FC9">
        <w:t>một</w:t>
      </w:r>
      <w:r w:rsidR="00F90D96" w:rsidRPr="009B4FC9">
        <w:t xml:space="preserve"> </w:t>
      </w:r>
      <w:r w:rsidRPr="009B4FC9">
        <w:t>cách</w:t>
      </w:r>
      <w:r w:rsidR="00F90D96" w:rsidRPr="009B4FC9">
        <w:t xml:space="preserve"> </w:t>
      </w:r>
      <w:r w:rsidRPr="009B4FC9">
        <w:t>sinh</w:t>
      </w:r>
      <w:r w:rsidR="00F90D96" w:rsidRPr="009B4FC9">
        <w:t xml:space="preserve"> </w:t>
      </w:r>
      <w:r w:rsidRPr="009B4FC9">
        <w:t>động,</w:t>
      </w:r>
      <w:r w:rsidR="00F90D96" w:rsidRPr="009B4FC9">
        <w:t xml:space="preserve"> </w:t>
      </w:r>
      <w:r w:rsidRPr="009B4FC9">
        <w:t>hỗ</w:t>
      </w:r>
      <w:r w:rsidR="00F90D96" w:rsidRPr="009B4FC9">
        <w:t xml:space="preserve"> </w:t>
      </w:r>
      <w:r w:rsidRPr="009B4FC9">
        <w:t>trợ</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nhanh</w:t>
      </w:r>
      <w:r w:rsidR="00F90D96" w:rsidRPr="009B4FC9">
        <w:t xml:space="preserve"> </w:t>
      </w:r>
      <w:r w:rsidRPr="009B4FC9">
        <w:t>chóng</w:t>
      </w:r>
      <w:r w:rsidR="00F90D96" w:rsidRPr="009B4FC9">
        <w:t xml:space="preserve"> </w:t>
      </w:r>
      <w:r w:rsidRPr="009B4FC9">
        <w:t>nắm</w:t>
      </w:r>
      <w:r w:rsidR="00F90D96" w:rsidRPr="009B4FC9">
        <w:t xml:space="preserve"> </w:t>
      </w:r>
      <w:r w:rsidRPr="009B4FC9">
        <w:t>bắt</w:t>
      </w:r>
      <w:r w:rsidR="00F90D96" w:rsidRPr="009B4FC9">
        <w:t xml:space="preserve"> </w:t>
      </w:r>
      <w:r w:rsidRPr="009B4FC9">
        <w:t>xu</w:t>
      </w:r>
      <w:r w:rsidR="00F90D96" w:rsidRPr="009B4FC9">
        <w:t xml:space="preserve"> </w:t>
      </w:r>
      <w:r w:rsidRPr="009B4FC9">
        <w:t>hướng</w:t>
      </w:r>
      <w:r w:rsidR="00F90D96" w:rsidRPr="009B4FC9">
        <w:t xml:space="preserve"> </w:t>
      </w:r>
      <w:r w:rsidRPr="009B4FC9">
        <w:t>và</w:t>
      </w:r>
      <w:r w:rsidR="00F90D96" w:rsidRPr="009B4FC9">
        <w:t xml:space="preserve"> </w:t>
      </w:r>
      <w:r w:rsidRPr="009B4FC9">
        <w:t>đặc</w:t>
      </w:r>
      <w:r w:rsidR="00F90D96" w:rsidRPr="009B4FC9">
        <w:t xml:space="preserve"> </w:t>
      </w:r>
      <w:r w:rsidRPr="009B4FC9">
        <w:t>điểm</w:t>
      </w:r>
      <w:r w:rsidR="00F90D96" w:rsidRPr="009B4FC9">
        <w:t xml:space="preserve"> </w:t>
      </w:r>
      <w:r w:rsidRPr="009B4FC9">
        <w:t>dữ</w:t>
      </w:r>
      <w:r w:rsidR="00F90D96" w:rsidRPr="009B4FC9">
        <w:t xml:space="preserve"> </w:t>
      </w:r>
      <w:r w:rsidRPr="009B4FC9">
        <w:t>liệu.</w:t>
      </w:r>
      <w:r w:rsidR="00F90D96" w:rsidRPr="009B4FC9">
        <w:t xml:space="preserve"> </w:t>
      </w:r>
      <w:r w:rsidRPr="009B4FC9">
        <w:t>Việc</w:t>
      </w:r>
      <w:r w:rsidR="00F90D96" w:rsidRPr="009B4FC9">
        <w:t xml:space="preserve"> </w:t>
      </w:r>
      <w:r w:rsidRPr="009B4FC9">
        <w:t>tổ</w:t>
      </w:r>
      <w:r w:rsidR="00F90D96" w:rsidRPr="009B4FC9">
        <w:t xml:space="preserve"> </w:t>
      </w:r>
      <w:r w:rsidRPr="009B4FC9">
        <w:t>chức</w:t>
      </w:r>
      <w:r w:rsidR="00F90D96" w:rsidRPr="009B4FC9">
        <w:t xml:space="preserve"> </w:t>
      </w:r>
      <w:r w:rsidRPr="009B4FC9">
        <w:t>giao</w:t>
      </w:r>
      <w:r w:rsidR="00F90D96" w:rsidRPr="009B4FC9">
        <w:t xml:space="preserve"> </w:t>
      </w:r>
      <w:r w:rsidRPr="009B4FC9">
        <w:t>diện</w:t>
      </w:r>
      <w:r w:rsidR="00F90D96" w:rsidRPr="009B4FC9">
        <w:t xml:space="preserve"> </w:t>
      </w:r>
      <w:r w:rsidRPr="009B4FC9">
        <w:t>thành</w:t>
      </w:r>
      <w:r w:rsidR="00F90D96" w:rsidRPr="009B4FC9">
        <w:t xml:space="preserve"> </w:t>
      </w:r>
      <w:r w:rsidRPr="009B4FC9">
        <w:t>các</w:t>
      </w:r>
      <w:r w:rsidR="00F90D96" w:rsidRPr="009B4FC9">
        <w:t xml:space="preserve"> </w:t>
      </w:r>
      <w:r w:rsidRPr="009B4FC9">
        <w:t>chức</w:t>
      </w:r>
      <w:r w:rsidR="00F90D96" w:rsidRPr="009B4FC9">
        <w:t xml:space="preserve"> </w:t>
      </w:r>
      <w:r w:rsidRPr="009B4FC9">
        <w:t>năng</w:t>
      </w:r>
      <w:r w:rsidR="00F90D96" w:rsidRPr="009B4FC9">
        <w:t xml:space="preserve"> </w:t>
      </w:r>
      <w:r w:rsidRPr="009B4FC9">
        <w:t>riêng</w:t>
      </w:r>
      <w:r w:rsidR="00F90D96" w:rsidRPr="009B4FC9">
        <w:t xml:space="preserve"> </w:t>
      </w:r>
      <w:r w:rsidRPr="009B4FC9">
        <w:t>biệt</w:t>
      </w:r>
      <w:r w:rsidR="00F90D96" w:rsidRPr="009B4FC9">
        <w:t xml:space="preserve"> </w:t>
      </w:r>
      <w:r w:rsidRPr="009B4FC9">
        <w:t>như:</w:t>
      </w:r>
      <w:r w:rsidR="00F90D96" w:rsidRPr="009B4FC9">
        <w:t xml:space="preserve"> </w:t>
      </w:r>
      <w:r w:rsidRPr="009B4FC9">
        <w:t>Dự</w:t>
      </w:r>
      <w:r w:rsidR="00F90D96" w:rsidRPr="009B4FC9">
        <w:t xml:space="preserve"> </w:t>
      </w:r>
      <w:r w:rsidRPr="009B4FC9">
        <w:t>đoán,</w:t>
      </w:r>
      <w:r w:rsidR="00F90D96" w:rsidRPr="009B4FC9">
        <w:t xml:space="preserve"> </w:t>
      </w:r>
      <w:r w:rsidR="006B4EF0" w:rsidRPr="009B4FC9">
        <w:t xml:space="preserve">Phân tích </w:t>
      </w:r>
      <w:r w:rsidRPr="009B4FC9">
        <w:t>dữ</w:t>
      </w:r>
      <w:r w:rsidR="00F90D96" w:rsidRPr="009B4FC9">
        <w:t xml:space="preserve"> </w:t>
      </w:r>
      <w:r w:rsidRPr="009B4FC9">
        <w:t>liệu,</w:t>
      </w:r>
      <w:r w:rsidR="00F90D96" w:rsidRPr="009B4FC9">
        <w:t xml:space="preserve"> </w:t>
      </w:r>
      <w:r w:rsidRPr="009B4FC9">
        <w:t>và</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giúp</w:t>
      </w:r>
      <w:r w:rsidR="00F90D96" w:rsidRPr="009B4FC9">
        <w:t xml:space="preserve"> </w:t>
      </w:r>
      <w:r w:rsidRPr="009B4FC9">
        <w:t>nâng</w:t>
      </w:r>
      <w:r w:rsidR="00F90D96" w:rsidRPr="009B4FC9">
        <w:t xml:space="preserve"> </w:t>
      </w:r>
      <w:r w:rsidRPr="009B4FC9">
        <w:t>cao</w:t>
      </w:r>
      <w:r w:rsidR="00F90D96" w:rsidRPr="009B4FC9">
        <w:t xml:space="preserve"> </w:t>
      </w:r>
      <w:r w:rsidRPr="009B4FC9">
        <w:t>trải</w:t>
      </w:r>
      <w:r w:rsidR="00F90D96" w:rsidRPr="009B4FC9">
        <w:t xml:space="preserve"> </w:t>
      </w:r>
      <w:r w:rsidRPr="009B4FC9">
        <w:t>nghiệm</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và</w:t>
      </w:r>
      <w:r w:rsidR="00F90D96" w:rsidRPr="009B4FC9">
        <w:t xml:space="preserve"> </w:t>
      </w:r>
      <w:r w:rsidRPr="009B4FC9">
        <w:t>tăng</w:t>
      </w:r>
      <w:r w:rsidR="00F90D96" w:rsidRPr="009B4FC9">
        <w:t xml:space="preserve"> </w:t>
      </w:r>
      <w:r w:rsidRPr="009B4FC9">
        <w:t>tính</w:t>
      </w:r>
      <w:r w:rsidR="00F90D96" w:rsidRPr="009B4FC9">
        <w:t xml:space="preserve"> </w:t>
      </w:r>
      <w:r w:rsidRPr="009B4FC9">
        <w:t>dễ</w:t>
      </w:r>
      <w:r w:rsidR="00F90D96" w:rsidRPr="009B4FC9">
        <w:t xml:space="preserve"> </w:t>
      </w:r>
      <w:r w:rsidRPr="009B4FC9">
        <w:t>sử</w:t>
      </w:r>
      <w:r w:rsidR="00F90D96" w:rsidRPr="009B4FC9">
        <w:t xml:space="preserve"> </w:t>
      </w:r>
      <w:r w:rsidRPr="009B4FC9">
        <w:t>dụng</w:t>
      </w:r>
      <w:r w:rsidR="00F90D96" w:rsidRPr="009B4FC9">
        <w:t xml:space="preserve"> </w:t>
      </w:r>
      <w:r w:rsidRPr="009B4FC9">
        <w:t>cho</w:t>
      </w:r>
      <w:r w:rsidR="00F90D96" w:rsidRPr="009B4FC9">
        <w:t xml:space="preserve"> </w:t>
      </w:r>
      <w:r w:rsidRPr="009B4FC9">
        <w:t>nhiều</w:t>
      </w:r>
      <w:r w:rsidR="00F90D96" w:rsidRPr="009B4FC9">
        <w:t xml:space="preserve"> </w:t>
      </w:r>
      <w:r w:rsidRPr="009B4FC9">
        <w:t>nhóm</w:t>
      </w:r>
      <w:r w:rsidR="00F90D96" w:rsidRPr="009B4FC9">
        <w:t xml:space="preserve"> </w:t>
      </w:r>
      <w:r w:rsidRPr="009B4FC9">
        <w:t>đối</w:t>
      </w:r>
      <w:r w:rsidR="00F90D96" w:rsidRPr="009B4FC9">
        <w:t xml:space="preserve"> </w:t>
      </w:r>
      <w:r w:rsidRPr="009B4FC9">
        <w:t>tượng</w:t>
      </w:r>
      <w:r w:rsidR="00F90D96" w:rsidRPr="009B4FC9">
        <w:t xml:space="preserve"> </w:t>
      </w:r>
      <w:r w:rsidRPr="009B4FC9">
        <w:t>như</w:t>
      </w:r>
      <w:r w:rsidR="00F90D96" w:rsidRPr="009B4FC9">
        <w:t xml:space="preserve"> </w:t>
      </w:r>
      <w:r w:rsidRPr="009B4FC9">
        <w:t>nhà</w:t>
      </w:r>
      <w:r w:rsidR="00F90D96" w:rsidRPr="009B4FC9">
        <w:t xml:space="preserve"> </w:t>
      </w:r>
      <w:r w:rsidRPr="009B4FC9">
        <w:t>nghiên</w:t>
      </w:r>
      <w:r w:rsidR="00F90D96" w:rsidRPr="009B4FC9">
        <w:t xml:space="preserve"> </w:t>
      </w:r>
      <w:r w:rsidRPr="009B4FC9">
        <w:t>cứu,</w:t>
      </w:r>
      <w:r w:rsidR="00F90D96" w:rsidRPr="009B4FC9">
        <w:t xml:space="preserve"> </w:t>
      </w:r>
      <w:r w:rsidRPr="009B4FC9">
        <w:t>nhà</w:t>
      </w:r>
      <w:r w:rsidR="00F90D96" w:rsidRPr="009B4FC9">
        <w:t xml:space="preserve"> </w:t>
      </w:r>
      <w:r w:rsidRPr="009B4FC9">
        <w:t>hoạch</w:t>
      </w:r>
      <w:r w:rsidR="00F90D96" w:rsidRPr="009B4FC9">
        <w:t xml:space="preserve"> </w:t>
      </w:r>
      <w:r w:rsidRPr="009B4FC9">
        <w:t>định</w:t>
      </w:r>
      <w:r w:rsidR="00F90D96" w:rsidRPr="009B4FC9">
        <w:t xml:space="preserve"> </w:t>
      </w:r>
      <w:r w:rsidRPr="009B4FC9">
        <w:t>chính</w:t>
      </w:r>
      <w:r w:rsidR="00F90D96" w:rsidRPr="009B4FC9">
        <w:t xml:space="preserve"> </w:t>
      </w:r>
      <w:r w:rsidRPr="009B4FC9">
        <w:t>sách</w:t>
      </w:r>
      <w:r w:rsidR="00F90D96" w:rsidRPr="009B4FC9">
        <w:t xml:space="preserve"> </w:t>
      </w:r>
      <w:r w:rsidRPr="009B4FC9">
        <w:t>hoặc</w:t>
      </w:r>
      <w:r w:rsidR="00F90D96" w:rsidRPr="009B4FC9">
        <w:t xml:space="preserve"> </w:t>
      </w:r>
      <w:r w:rsidRPr="009B4FC9">
        <w:t>sinh</w:t>
      </w:r>
      <w:r w:rsidR="00F90D96" w:rsidRPr="009B4FC9">
        <w:t xml:space="preserve"> </w:t>
      </w:r>
      <w:r w:rsidRPr="009B4FC9">
        <w:t>viên.</w:t>
      </w:r>
    </w:p>
    <w:p w14:paraId="59162E39" w14:textId="3BE446E7" w:rsidR="00E002BF" w:rsidRPr="009B4FC9" w:rsidRDefault="00E002BF" w:rsidP="008D6D59">
      <w:pPr>
        <w:spacing w:line="360" w:lineRule="auto"/>
        <w:ind w:firstLine="567"/>
      </w:pPr>
      <w:r w:rsidRPr="009B4FC9">
        <w:t>Hỗ</w:t>
      </w:r>
      <w:r w:rsidR="00F90D96" w:rsidRPr="009B4FC9">
        <w:t xml:space="preserve"> </w:t>
      </w:r>
      <w:r w:rsidRPr="009B4FC9">
        <w:t>trợ</w:t>
      </w:r>
      <w:r w:rsidR="00F90D96" w:rsidRPr="009B4FC9">
        <w:t xml:space="preserve"> </w:t>
      </w:r>
      <w:r w:rsidRPr="009B4FC9">
        <w:t>xuất</w:t>
      </w:r>
      <w:r w:rsidR="00F90D96" w:rsidRPr="009B4FC9">
        <w:t xml:space="preserve"> </w:t>
      </w:r>
      <w:r w:rsidRPr="009B4FC9">
        <w:t>báo</w:t>
      </w:r>
      <w:r w:rsidR="00F90D96" w:rsidRPr="009B4FC9">
        <w:t xml:space="preserve"> </w:t>
      </w:r>
      <w:r w:rsidRPr="009B4FC9">
        <w:t>cáo</w:t>
      </w:r>
      <w:r w:rsidR="00F90D96" w:rsidRPr="009B4FC9">
        <w:t xml:space="preserve"> </w:t>
      </w:r>
      <w:r w:rsidRPr="009B4FC9">
        <w:t>chuyên</w:t>
      </w:r>
      <w:r w:rsidR="00F90D96" w:rsidRPr="009B4FC9">
        <w:t xml:space="preserve"> </w:t>
      </w:r>
      <w:r w:rsidRPr="009B4FC9">
        <w:t>nghiệp</w:t>
      </w:r>
      <w:r w:rsidR="00F90D96" w:rsidRPr="009B4FC9">
        <w:t xml:space="preserve"> </w:t>
      </w:r>
      <w:r w:rsidRPr="009B4FC9">
        <w:t>dưới</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PDF</w:t>
      </w:r>
      <w:r w:rsidR="008D6D59">
        <w:t>:</w:t>
      </w:r>
    </w:p>
    <w:p w14:paraId="32A8B90E" w14:textId="0667C768" w:rsidR="00E002BF" w:rsidRPr="009B4FC9" w:rsidRDefault="00E002BF" w:rsidP="00645B03">
      <w:pPr>
        <w:pStyle w:val="ListParagraph"/>
        <w:numPr>
          <w:ilvl w:val="0"/>
          <w:numId w:val="50"/>
        </w:numPr>
        <w:spacing w:line="360" w:lineRule="auto"/>
      </w:pPr>
      <w:r w:rsidRPr="009B4FC9">
        <w:lastRenderedPageBreak/>
        <w:t>Một</w:t>
      </w:r>
      <w:r w:rsidR="00F90D96" w:rsidRPr="009B4FC9">
        <w:t xml:space="preserve"> </w:t>
      </w:r>
      <w:r w:rsidRPr="009B4FC9">
        <w:t>trong</w:t>
      </w:r>
      <w:r w:rsidR="00F90D96" w:rsidRPr="009B4FC9">
        <w:t xml:space="preserve"> </w:t>
      </w:r>
      <w:r w:rsidRPr="009B4FC9">
        <w:t>những</w:t>
      </w:r>
      <w:r w:rsidR="00F90D96" w:rsidRPr="009B4FC9">
        <w:t xml:space="preserve"> </w:t>
      </w:r>
      <w:r w:rsidRPr="009B4FC9">
        <w:t>tính</w:t>
      </w:r>
      <w:r w:rsidR="00F90D96" w:rsidRPr="009B4FC9">
        <w:t xml:space="preserve"> </w:t>
      </w:r>
      <w:r w:rsidRPr="009B4FC9">
        <w:t>năng</w:t>
      </w:r>
      <w:r w:rsidR="00F90D96" w:rsidRPr="009B4FC9">
        <w:t xml:space="preserve"> </w:t>
      </w:r>
      <w:r w:rsidRPr="009B4FC9">
        <w:t>nổi</w:t>
      </w:r>
      <w:r w:rsidR="00F90D96" w:rsidRPr="009B4FC9">
        <w:t xml:space="preserve"> </w:t>
      </w:r>
      <w:r w:rsidRPr="009B4FC9">
        <w:t>bật</w:t>
      </w:r>
      <w:r w:rsidR="00F90D96" w:rsidRPr="009B4FC9">
        <w:t xml:space="preserve"> </w:t>
      </w:r>
      <w:r w:rsidRPr="009B4FC9">
        <w:t>của</w:t>
      </w:r>
      <w:r w:rsidR="00F90D96" w:rsidRPr="009B4FC9">
        <w:t xml:space="preserve"> </w:t>
      </w:r>
      <w:r w:rsidRPr="009B4FC9">
        <w:t>hệ</w:t>
      </w:r>
      <w:r w:rsidR="00F90D96" w:rsidRPr="009B4FC9">
        <w:t xml:space="preserve"> </w:t>
      </w:r>
      <w:r w:rsidRPr="009B4FC9">
        <w:t>thống</w:t>
      </w:r>
      <w:r w:rsidR="00F90D96" w:rsidRPr="009B4FC9">
        <w:t xml:space="preserve"> </w:t>
      </w:r>
      <w:r w:rsidRPr="009B4FC9">
        <w:t>là</w:t>
      </w:r>
      <w:r w:rsidR="00F90D96" w:rsidRPr="009B4FC9">
        <w:t xml:space="preserve"> </w:t>
      </w:r>
      <w:r w:rsidRPr="009B4FC9">
        <w:t>khả</w:t>
      </w:r>
      <w:r w:rsidR="00F90D96" w:rsidRPr="009B4FC9">
        <w:t xml:space="preserve"> </w:t>
      </w:r>
      <w:r w:rsidRPr="009B4FC9">
        <w:t>năng</w:t>
      </w:r>
      <w:r w:rsidR="00F90D96" w:rsidRPr="009B4FC9">
        <w:t xml:space="preserve"> </w:t>
      </w:r>
      <w:r w:rsidRPr="009B4FC9">
        <w:t>tạo</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và</w:t>
      </w:r>
      <w:r w:rsidR="00F90D96" w:rsidRPr="009B4FC9">
        <w:t xml:space="preserve"> </w:t>
      </w:r>
      <w:r w:rsidRPr="009B4FC9">
        <w:t>xuất</w:t>
      </w:r>
      <w:r w:rsidR="00F90D96" w:rsidRPr="009B4FC9">
        <w:t xml:space="preserve"> </w:t>
      </w:r>
      <w:r w:rsidRPr="009B4FC9">
        <w:t>ra</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PDF.</w:t>
      </w:r>
      <w:r w:rsidR="00F90D96" w:rsidRPr="009B4FC9">
        <w:t xml:space="preserve"> </w:t>
      </w:r>
      <w:r w:rsidRPr="009B4FC9">
        <w:t>Điều</w:t>
      </w:r>
      <w:r w:rsidR="00F90D96" w:rsidRPr="009B4FC9">
        <w:t xml:space="preserve"> </w:t>
      </w:r>
      <w:r w:rsidRPr="009B4FC9">
        <w:t>này</w:t>
      </w:r>
      <w:r w:rsidR="00F90D96" w:rsidRPr="009B4FC9">
        <w:t xml:space="preserve"> </w:t>
      </w:r>
      <w:r w:rsidRPr="009B4FC9">
        <w:t>không</w:t>
      </w:r>
      <w:r w:rsidR="00F90D96" w:rsidRPr="009B4FC9">
        <w:t xml:space="preserve"> </w:t>
      </w:r>
      <w:r w:rsidRPr="009B4FC9">
        <w:t>chỉ</w:t>
      </w:r>
      <w:r w:rsidR="00F90D96" w:rsidRPr="009B4FC9">
        <w:t xml:space="preserve"> </w:t>
      </w:r>
      <w:r w:rsidRPr="009B4FC9">
        <w:t>giúp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lưu</w:t>
      </w:r>
      <w:r w:rsidR="00F90D96" w:rsidRPr="009B4FC9">
        <w:t xml:space="preserve"> </w:t>
      </w:r>
      <w:r w:rsidRPr="009B4FC9">
        <w:t>trữ</w:t>
      </w:r>
      <w:r w:rsidR="00F90D96" w:rsidRPr="009B4FC9">
        <w:t xml:space="preserve"> </w:t>
      </w:r>
      <w:r w:rsidRPr="009B4FC9">
        <w:t>thông</w:t>
      </w:r>
      <w:r w:rsidR="00F90D96" w:rsidRPr="009B4FC9">
        <w:t xml:space="preserve"> </w:t>
      </w:r>
      <w:r w:rsidRPr="009B4FC9">
        <w:t>tin</w:t>
      </w:r>
      <w:r w:rsidR="00F90D96" w:rsidRPr="009B4FC9">
        <w:t xml:space="preserve"> </w:t>
      </w:r>
      <w:r w:rsidRPr="009B4FC9">
        <w:t>để</w:t>
      </w:r>
      <w:r w:rsidR="00F90D96" w:rsidRPr="009B4FC9">
        <w:t xml:space="preserve"> </w:t>
      </w:r>
      <w:r w:rsidRPr="009B4FC9">
        <w:t>tham</w:t>
      </w:r>
      <w:r w:rsidR="00F90D96" w:rsidRPr="009B4FC9">
        <w:t xml:space="preserve"> </w:t>
      </w:r>
      <w:r w:rsidRPr="009B4FC9">
        <w:t>khảo</w:t>
      </w:r>
      <w:r w:rsidR="00F90D96" w:rsidRPr="009B4FC9">
        <w:t xml:space="preserve"> </w:t>
      </w:r>
      <w:r w:rsidRPr="009B4FC9">
        <w:t>hoặc</w:t>
      </w:r>
      <w:r w:rsidR="00F90D96" w:rsidRPr="009B4FC9">
        <w:t xml:space="preserve"> </w:t>
      </w:r>
      <w:r w:rsidRPr="009B4FC9">
        <w:t>chia</w:t>
      </w:r>
      <w:r w:rsidR="00F90D96" w:rsidRPr="009B4FC9">
        <w:t xml:space="preserve"> </w:t>
      </w:r>
      <w:r w:rsidRPr="009B4FC9">
        <w:t>sẻ,</w:t>
      </w:r>
      <w:r w:rsidR="00F90D96" w:rsidRPr="009B4FC9">
        <w:t xml:space="preserve"> </w:t>
      </w:r>
      <w:r w:rsidRPr="009B4FC9">
        <w:t>mà</w:t>
      </w:r>
      <w:r w:rsidR="00F90D96" w:rsidRPr="009B4FC9">
        <w:t xml:space="preserve"> </w:t>
      </w:r>
      <w:r w:rsidRPr="009B4FC9">
        <w:t>còn</w:t>
      </w:r>
      <w:r w:rsidR="00F90D96" w:rsidRPr="009B4FC9">
        <w:t xml:space="preserve"> </w:t>
      </w:r>
      <w:r w:rsidRPr="009B4FC9">
        <w:t>hỗ</w:t>
      </w:r>
      <w:r w:rsidR="00F90D96" w:rsidRPr="009B4FC9">
        <w:t xml:space="preserve"> </w:t>
      </w:r>
      <w:r w:rsidRPr="009B4FC9">
        <w:t>trợ</w:t>
      </w:r>
      <w:r w:rsidR="00F90D96" w:rsidRPr="009B4FC9">
        <w:t xml:space="preserve"> </w:t>
      </w:r>
      <w:r w:rsidRPr="009B4FC9">
        <w:t>các</w:t>
      </w:r>
      <w:r w:rsidR="00F90D96" w:rsidRPr="009B4FC9">
        <w:t xml:space="preserve"> </w:t>
      </w:r>
      <w:r w:rsidRPr="009B4FC9">
        <w:t>nhu</w:t>
      </w:r>
      <w:r w:rsidR="00F90D96" w:rsidRPr="009B4FC9">
        <w:t xml:space="preserve"> </w:t>
      </w:r>
      <w:r w:rsidRPr="009B4FC9">
        <w:t>cầu</w:t>
      </w:r>
      <w:r w:rsidR="00F90D96" w:rsidRPr="009B4FC9">
        <w:t xml:space="preserve"> </w:t>
      </w:r>
      <w:r w:rsidRPr="009B4FC9">
        <w:t>trình</w:t>
      </w:r>
      <w:r w:rsidR="00F90D96" w:rsidRPr="009B4FC9">
        <w:t xml:space="preserve"> </w:t>
      </w:r>
      <w:r w:rsidRPr="009B4FC9">
        <w:t>bày</w:t>
      </w:r>
      <w:r w:rsidR="00F90D96" w:rsidRPr="009B4FC9">
        <w:t xml:space="preserve"> </w:t>
      </w:r>
      <w:r w:rsidRPr="009B4FC9">
        <w:t>trong</w:t>
      </w:r>
      <w:r w:rsidR="00F90D96" w:rsidRPr="009B4FC9">
        <w:t xml:space="preserve"> </w:t>
      </w:r>
      <w:r w:rsidRPr="009B4FC9">
        <w:t>báo</w:t>
      </w:r>
      <w:r w:rsidR="00F90D96" w:rsidRPr="009B4FC9">
        <w:t xml:space="preserve"> </w:t>
      </w:r>
      <w:r w:rsidRPr="009B4FC9">
        <w:t>cáo</w:t>
      </w:r>
      <w:r w:rsidR="00F90D96" w:rsidRPr="009B4FC9">
        <w:t xml:space="preserve"> </w:t>
      </w:r>
      <w:r w:rsidRPr="009B4FC9">
        <w:t>nghiên</w:t>
      </w:r>
      <w:r w:rsidR="00F90D96" w:rsidRPr="009B4FC9">
        <w:t xml:space="preserve"> </w:t>
      </w:r>
      <w:r w:rsidRPr="009B4FC9">
        <w:t>cứu,</w:t>
      </w:r>
      <w:r w:rsidR="00F90D96" w:rsidRPr="009B4FC9">
        <w:t xml:space="preserve"> </w:t>
      </w:r>
      <w:r w:rsidRPr="009B4FC9">
        <w:t>thuyết</w:t>
      </w:r>
      <w:r w:rsidR="00F90D96" w:rsidRPr="009B4FC9">
        <w:t xml:space="preserve"> </w:t>
      </w:r>
      <w:r w:rsidRPr="009B4FC9">
        <w:t>trình</w:t>
      </w:r>
      <w:r w:rsidR="00F90D96" w:rsidRPr="009B4FC9">
        <w:t xml:space="preserve"> </w:t>
      </w:r>
      <w:r w:rsidRPr="009B4FC9">
        <w:t>hoặc</w:t>
      </w:r>
      <w:r w:rsidR="00F90D96" w:rsidRPr="009B4FC9">
        <w:t xml:space="preserve"> </w:t>
      </w:r>
      <w:r w:rsidRPr="009B4FC9">
        <w:t>phân</w:t>
      </w:r>
      <w:r w:rsidR="00F90D96" w:rsidRPr="009B4FC9">
        <w:t xml:space="preserve"> </w:t>
      </w:r>
      <w:r w:rsidRPr="009B4FC9">
        <w:t>tích</w:t>
      </w:r>
      <w:r w:rsidR="00F90D96" w:rsidRPr="009B4FC9">
        <w:t xml:space="preserve"> </w:t>
      </w:r>
      <w:r w:rsidRPr="009B4FC9">
        <w:t>nội</w:t>
      </w:r>
      <w:r w:rsidR="00F90D96" w:rsidRPr="009B4FC9">
        <w:t xml:space="preserve"> </w:t>
      </w:r>
      <w:r w:rsidRPr="009B4FC9">
        <w:t>bộ.</w:t>
      </w:r>
      <w:r w:rsidR="00F90D96" w:rsidRPr="009B4FC9">
        <w:t xml:space="preserve"> </w:t>
      </w:r>
      <w:r w:rsidRPr="009B4FC9">
        <w:t>Báo</w:t>
      </w:r>
      <w:r w:rsidR="00F90D96" w:rsidRPr="009B4FC9">
        <w:t xml:space="preserve"> </w:t>
      </w:r>
      <w:r w:rsidRPr="009B4FC9">
        <w:t>cáo</w:t>
      </w:r>
      <w:r w:rsidR="00F90D96" w:rsidRPr="009B4FC9">
        <w:t xml:space="preserve"> </w:t>
      </w:r>
      <w:r w:rsidRPr="009B4FC9">
        <w:t>PDF</w:t>
      </w:r>
      <w:r w:rsidR="00F90D96" w:rsidRPr="009B4FC9">
        <w:t xml:space="preserve"> </w:t>
      </w:r>
      <w:r w:rsidRPr="009B4FC9">
        <w:t>bao</w:t>
      </w:r>
      <w:r w:rsidR="00F90D96" w:rsidRPr="009B4FC9">
        <w:t xml:space="preserve"> </w:t>
      </w:r>
      <w:r w:rsidRPr="009B4FC9">
        <w:t>gồm</w:t>
      </w:r>
      <w:r w:rsidR="00F90D96" w:rsidRPr="009B4FC9">
        <w:t xml:space="preserve"> </w:t>
      </w:r>
      <w:r w:rsidRPr="009B4FC9">
        <w:t>đầy</w:t>
      </w:r>
      <w:r w:rsidR="00F90D96" w:rsidRPr="009B4FC9">
        <w:t xml:space="preserve"> </w:t>
      </w:r>
      <w:r w:rsidRPr="009B4FC9">
        <w:t>đủ</w:t>
      </w:r>
      <w:r w:rsidR="00F90D96" w:rsidRPr="009B4FC9">
        <w:t xml:space="preserve"> </w:t>
      </w:r>
      <w:r w:rsidRPr="009B4FC9">
        <w:t>các</w:t>
      </w:r>
      <w:r w:rsidR="00F90D96" w:rsidRPr="009B4FC9">
        <w:t xml:space="preserve"> </w:t>
      </w:r>
      <w:r w:rsidRPr="009B4FC9">
        <w:t>phân</w:t>
      </w:r>
      <w:r w:rsidR="00F90D96" w:rsidRPr="009B4FC9">
        <w:t xml:space="preserve"> </w:t>
      </w:r>
      <w:r w:rsidRPr="009B4FC9">
        <w:t>tích</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theo</w:t>
      </w:r>
      <w:r w:rsidR="00F90D96" w:rsidRPr="009B4FC9">
        <w:t xml:space="preserve"> </w:t>
      </w:r>
      <w:r w:rsidRPr="009B4FC9">
        <w:t>nhóm</w:t>
      </w:r>
      <w:r w:rsidR="00F90D96" w:rsidRPr="009B4FC9">
        <w:t xml:space="preserve"> </w:t>
      </w:r>
      <w:r w:rsidRPr="009B4FC9">
        <w:t>tuổi,</w:t>
      </w:r>
      <w:r w:rsidR="00F90D96" w:rsidRPr="009B4FC9">
        <w:t xml:space="preserve"> </w:t>
      </w:r>
      <w:r w:rsidRPr="009B4FC9">
        <w:t>các</w:t>
      </w:r>
      <w:r w:rsidR="00F90D96" w:rsidRPr="009B4FC9">
        <w:t xml:space="preserve"> </w:t>
      </w:r>
      <w:r w:rsidRPr="009B4FC9">
        <w:t>thống</w:t>
      </w:r>
      <w:r w:rsidR="00F90D96" w:rsidRPr="009B4FC9">
        <w:t xml:space="preserve"> </w:t>
      </w:r>
      <w:r w:rsidRPr="009B4FC9">
        <w:t>kê</w:t>
      </w:r>
      <w:r w:rsidR="00F90D96" w:rsidRPr="009B4FC9">
        <w:t xml:space="preserve"> </w:t>
      </w:r>
      <w:r w:rsidRPr="009B4FC9">
        <w:t>trung</w:t>
      </w:r>
      <w:r w:rsidR="00F90D96" w:rsidRPr="009B4FC9">
        <w:t xml:space="preserve"> </w:t>
      </w:r>
      <w:r w:rsidRPr="009B4FC9">
        <w:t>bình</w:t>
      </w:r>
      <w:r w:rsidR="00F90D96" w:rsidRPr="009B4FC9">
        <w:t xml:space="preserve"> </w:t>
      </w:r>
      <w:r w:rsidRPr="009B4FC9">
        <w:t>và</w:t>
      </w:r>
      <w:r w:rsidR="00F90D96" w:rsidRPr="009B4FC9">
        <w:t xml:space="preserve"> </w:t>
      </w:r>
      <w:r w:rsidRPr="009B4FC9">
        <w:t>cực</w:t>
      </w:r>
      <w:r w:rsidR="00F90D96" w:rsidRPr="009B4FC9">
        <w:t xml:space="preserve"> </w:t>
      </w:r>
      <w:r w:rsidRPr="009B4FC9">
        <w:t>trị,</w:t>
      </w:r>
      <w:r w:rsidR="00F90D96" w:rsidRPr="009B4FC9">
        <w:t xml:space="preserve"> </w:t>
      </w:r>
      <w:r w:rsidRPr="009B4FC9">
        <w:t>cùng</w:t>
      </w:r>
      <w:r w:rsidR="00F90D96" w:rsidRPr="009B4FC9">
        <w:t xml:space="preserve"> </w:t>
      </w:r>
      <w:r w:rsidRPr="009B4FC9">
        <w:t>với</w:t>
      </w:r>
      <w:r w:rsidR="00F90D96" w:rsidRPr="009B4FC9">
        <w:t xml:space="preserve"> </w:t>
      </w:r>
      <w:r w:rsidRPr="009B4FC9">
        <w:t>biểu</w:t>
      </w:r>
      <w:r w:rsidR="00F90D96" w:rsidRPr="009B4FC9">
        <w:t xml:space="preserve"> </w:t>
      </w:r>
      <w:r w:rsidRPr="009B4FC9">
        <w:t>đồ</w:t>
      </w:r>
      <w:r w:rsidR="00F90D96" w:rsidRPr="009B4FC9">
        <w:t xml:space="preserve"> </w:t>
      </w:r>
      <w:r w:rsidRPr="009B4FC9">
        <w:t>minh</w:t>
      </w:r>
      <w:r w:rsidR="00F90D96" w:rsidRPr="009B4FC9">
        <w:t xml:space="preserve"> </w:t>
      </w:r>
      <w:r w:rsidRPr="009B4FC9">
        <w:t>họa</w:t>
      </w:r>
      <w:r w:rsidR="00F90D96" w:rsidRPr="009B4FC9">
        <w:t xml:space="preserve"> </w:t>
      </w:r>
      <w:r w:rsidRPr="009B4FC9">
        <w:t>trực</w:t>
      </w:r>
      <w:r w:rsidR="00F90D96" w:rsidRPr="009B4FC9">
        <w:t xml:space="preserve"> </w:t>
      </w:r>
      <w:r w:rsidRPr="009B4FC9">
        <w:t>quan.</w:t>
      </w:r>
      <w:r w:rsidR="00F90D96" w:rsidRPr="009B4FC9">
        <w:t xml:space="preserve"> </w:t>
      </w:r>
      <w:r w:rsidRPr="009B4FC9">
        <w:t>Tính</w:t>
      </w:r>
      <w:r w:rsidR="00F90D96" w:rsidRPr="009B4FC9">
        <w:t xml:space="preserve"> </w:t>
      </w:r>
      <w:r w:rsidRPr="009B4FC9">
        <w:t>năng</w:t>
      </w:r>
      <w:r w:rsidR="00F90D96" w:rsidRPr="009B4FC9">
        <w:t xml:space="preserve"> </w:t>
      </w:r>
      <w:r w:rsidRPr="009B4FC9">
        <w:t>này</w:t>
      </w:r>
      <w:r w:rsidR="00F90D96" w:rsidRPr="009B4FC9">
        <w:t xml:space="preserve"> </w:t>
      </w:r>
      <w:r w:rsidRPr="009B4FC9">
        <w:t>giúp</w:t>
      </w:r>
      <w:r w:rsidR="00F90D96" w:rsidRPr="009B4FC9">
        <w:t xml:space="preserve"> </w:t>
      </w:r>
      <w:r w:rsidRPr="009B4FC9">
        <w:t>nâng</w:t>
      </w:r>
      <w:r w:rsidR="00F90D96" w:rsidRPr="009B4FC9">
        <w:t xml:space="preserve"> </w:t>
      </w:r>
      <w:r w:rsidRPr="009B4FC9">
        <w:t>cao</w:t>
      </w:r>
      <w:r w:rsidR="00F90D96" w:rsidRPr="009B4FC9">
        <w:t xml:space="preserve"> </w:t>
      </w:r>
      <w:r w:rsidRPr="009B4FC9">
        <w:t>tính</w:t>
      </w:r>
      <w:r w:rsidR="00F90D96" w:rsidRPr="009B4FC9">
        <w:t xml:space="preserve"> </w:t>
      </w:r>
      <w:r w:rsidRPr="009B4FC9">
        <w:t>chuyên</w:t>
      </w:r>
      <w:r w:rsidR="00F90D96" w:rsidRPr="009B4FC9">
        <w:t xml:space="preserve"> </w:t>
      </w:r>
      <w:r w:rsidRPr="009B4FC9">
        <w:t>nghiệp</w:t>
      </w:r>
      <w:r w:rsidR="00F90D96" w:rsidRPr="009B4FC9">
        <w:t xml:space="preserve"> </w:t>
      </w:r>
      <w:r w:rsidRPr="009B4FC9">
        <w:t>và</w:t>
      </w:r>
      <w:r w:rsidR="00F90D96" w:rsidRPr="009B4FC9">
        <w:t xml:space="preserve"> </w:t>
      </w:r>
      <w:r w:rsidRPr="009B4FC9">
        <w:t>thực</w:t>
      </w:r>
      <w:r w:rsidR="00F90D96" w:rsidRPr="009B4FC9">
        <w:t xml:space="preserve"> </w:t>
      </w:r>
      <w:r w:rsidRPr="009B4FC9">
        <w:t>tiễn</w:t>
      </w:r>
      <w:r w:rsidR="00F90D96" w:rsidRPr="009B4FC9">
        <w:t xml:space="preserve"> </w:t>
      </w:r>
      <w:r w:rsidRPr="009B4FC9">
        <w:t>của</w:t>
      </w:r>
      <w:r w:rsidR="00F90D96" w:rsidRPr="009B4FC9">
        <w:t xml:space="preserve"> </w:t>
      </w:r>
      <w:r w:rsidRPr="009B4FC9">
        <w:t>hệ</w:t>
      </w:r>
      <w:r w:rsidR="00F90D96" w:rsidRPr="009B4FC9">
        <w:t xml:space="preserve"> </w:t>
      </w:r>
      <w:r w:rsidRPr="009B4FC9">
        <w:t>thống,</w:t>
      </w:r>
      <w:r w:rsidR="00F90D96" w:rsidRPr="009B4FC9">
        <w:t xml:space="preserve"> </w:t>
      </w:r>
      <w:r w:rsidRPr="009B4FC9">
        <w:t>đáp</w:t>
      </w:r>
      <w:r w:rsidR="00F90D96" w:rsidRPr="009B4FC9">
        <w:t xml:space="preserve"> </w:t>
      </w:r>
      <w:r w:rsidRPr="009B4FC9">
        <w:t>ứng</w:t>
      </w:r>
      <w:r w:rsidR="00F90D96" w:rsidRPr="009B4FC9">
        <w:t xml:space="preserve"> </w:t>
      </w:r>
      <w:r w:rsidRPr="009B4FC9">
        <w:t>nhu</w:t>
      </w:r>
      <w:r w:rsidR="00F90D96" w:rsidRPr="009B4FC9">
        <w:t xml:space="preserve"> </w:t>
      </w:r>
      <w:r w:rsidRPr="009B4FC9">
        <w:t>cầu</w:t>
      </w:r>
      <w:r w:rsidR="00F90D96" w:rsidRPr="009B4FC9">
        <w:t xml:space="preserve"> </w:t>
      </w:r>
      <w:r w:rsidRPr="009B4FC9">
        <w:t>sử</w:t>
      </w:r>
      <w:r w:rsidR="00F90D96" w:rsidRPr="009B4FC9">
        <w:t xml:space="preserve"> </w:t>
      </w:r>
      <w:r w:rsidRPr="009B4FC9">
        <w:t>dụng</w:t>
      </w:r>
      <w:r w:rsidR="00F90D96" w:rsidRPr="009B4FC9">
        <w:t xml:space="preserve"> </w:t>
      </w:r>
      <w:r w:rsidRPr="009B4FC9">
        <w:t>trong</w:t>
      </w:r>
      <w:r w:rsidR="00F90D96" w:rsidRPr="009B4FC9">
        <w:t xml:space="preserve"> </w:t>
      </w:r>
      <w:r w:rsidRPr="009B4FC9">
        <w:t>nhiều</w:t>
      </w:r>
      <w:r w:rsidR="00F90D96" w:rsidRPr="009B4FC9">
        <w:t xml:space="preserve"> </w:t>
      </w:r>
      <w:r w:rsidRPr="009B4FC9">
        <w:t>môi</w:t>
      </w:r>
      <w:r w:rsidR="00F90D96" w:rsidRPr="009B4FC9">
        <w:t xml:space="preserve"> </w:t>
      </w:r>
      <w:r w:rsidRPr="009B4FC9">
        <w:t>trường</w:t>
      </w:r>
      <w:r w:rsidR="00F90D96" w:rsidRPr="009B4FC9">
        <w:t xml:space="preserve"> </w:t>
      </w:r>
      <w:r w:rsidRPr="009B4FC9">
        <w:t>khác</w:t>
      </w:r>
      <w:r w:rsidR="00F90D96" w:rsidRPr="009B4FC9">
        <w:t xml:space="preserve"> </w:t>
      </w:r>
      <w:r w:rsidRPr="009B4FC9">
        <w:t>nhau</w:t>
      </w:r>
      <w:r w:rsidR="00F90D96" w:rsidRPr="009B4FC9">
        <w:t xml:space="preserve"> </w:t>
      </w:r>
      <w:r w:rsidRPr="009B4FC9">
        <w:t>từ</w:t>
      </w:r>
      <w:r w:rsidR="00F90D96" w:rsidRPr="009B4FC9">
        <w:t xml:space="preserve"> </w:t>
      </w:r>
      <w:r w:rsidRPr="009B4FC9">
        <w:t>học</w:t>
      </w:r>
      <w:r w:rsidR="00F90D96" w:rsidRPr="009B4FC9">
        <w:t xml:space="preserve"> </w:t>
      </w:r>
      <w:r w:rsidRPr="009B4FC9">
        <w:t>thuật</w:t>
      </w:r>
      <w:r w:rsidR="00F90D96" w:rsidRPr="009B4FC9">
        <w:t xml:space="preserve"> </w:t>
      </w:r>
      <w:r w:rsidRPr="009B4FC9">
        <w:t>đến</w:t>
      </w:r>
      <w:r w:rsidR="00F90D96" w:rsidRPr="009B4FC9">
        <w:t xml:space="preserve"> </w:t>
      </w:r>
      <w:r w:rsidRPr="009B4FC9">
        <w:t>công</w:t>
      </w:r>
      <w:r w:rsidR="00F90D96" w:rsidRPr="009B4FC9">
        <w:t xml:space="preserve"> </w:t>
      </w:r>
      <w:r w:rsidRPr="009B4FC9">
        <w:t>nghiệp.</w:t>
      </w:r>
    </w:p>
    <w:p w14:paraId="1400BD54" w14:textId="5A09018E" w:rsidR="00BA6472" w:rsidRPr="009B4FC9" w:rsidRDefault="00EA3B98" w:rsidP="00645B03">
      <w:pPr>
        <w:pStyle w:val="Heading4"/>
        <w:numPr>
          <w:ilvl w:val="3"/>
          <w:numId w:val="51"/>
        </w:numPr>
        <w:spacing w:line="360" w:lineRule="auto"/>
        <w:rPr>
          <w:i w:val="0"/>
          <w:iCs w:val="0"/>
        </w:rPr>
      </w:pPr>
      <w:bookmarkStart w:id="69" w:name="_Toc199717897"/>
      <w:r w:rsidRPr="009B4FC9">
        <w:rPr>
          <w:i w:val="0"/>
          <w:iCs w:val="0"/>
        </w:rPr>
        <w:t>Công</w:t>
      </w:r>
      <w:r w:rsidR="00F90D96" w:rsidRPr="009B4FC9">
        <w:rPr>
          <w:i w:val="0"/>
          <w:iCs w:val="0"/>
        </w:rPr>
        <w:t xml:space="preserve"> </w:t>
      </w:r>
      <w:r w:rsidRPr="009B4FC9">
        <w:rPr>
          <w:i w:val="0"/>
          <w:iCs w:val="0"/>
        </w:rPr>
        <w:t>nghệ</w:t>
      </w:r>
      <w:r w:rsidR="00F90D96" w:rsidRPr="009B4FC9">
        <w:rPr>
          <w:i w:val="0"/>
          <w:iCs w:val="0"/>
        </w:rPr>
        <w:t xml:space="preserve"> </w:t>
      </w:r>
      <w:r w:rsidRPr="009B4FC9">
        <w:rPr>
          <w:i w:val="0"/>
          <w:iCs w:val="0"/>
        </w:rPr>
        <w:t>sử</w:t>
      </w:r>
      <w:r w:rsidR="00F90D96" w:rsidRPr="009B4FC9">
        <w:rPr>
          <w:i w:val="0"/>
          <w:iCs w:val="0"/>
        </w:rPr>
        <w:t xml:space="preserve"> </w:t>
      </w:r>
      <w:r w:rsidRPr="009B4FC9">
        <w:rPr>
          <w:i w:val="0"/>
          <w:iCs w:val="0"/>
        </w:rPr>
        <w:t>dụng</w:t>
      </w:r>
      <w:bookmarkEnd w:id="69"/>
    </w:p>
    <w:p w14:paraId="4464B988" w14:textId="12472B62" w:rsidR="0033714D" w:rsidRPr="008D6D59" w:rsidRDefault="00676AEA" w:rsidP="00645B03">
      <w:pPr>
        <w:pStyle w:val="ListParagraph"/>
        <w:numPr>
          <w:ilvl w:val="0"/>
          <w:numId w:val="50"/>
        </w:numPr>
        <w:spacing w:line="360" w:lineRule="auto"/>
      </w:pPr>
      <w:r w:rsidRPr="008D6D59">
        <w:t>Ngôn</w:t>
      </w:r>
      <w:r w:rsidR="00F90D96" w:rsidRPr="008D6D59">
        <w:t xml:space="preserve"> </w:t>
      </w:r>
      <w:r w:rsidRPr="008D6D59">
        <w:t>ngữ</w:t>
      </w:r>
      <w:r w:rsidR="00F90D96" w:rsidRPr="008D6D59">
        <w:t xml:space="preserve"> </w:t>
      </w:r>
      <w:r w:rsidRPr="008D6D59">
        <w:t>lập</w:t>
      </w:r>
      <w:r w:rsidR="00F90D96" w:rsidRPr="008D6D59">
        <w:t xml:space="preserve"> </w:t>
      </w:r>
      <w:r w:rsidRPr="008D6D59">
        <w:t>trình</w:t>
      </w:r>
      <w:r w:rsidR="00F90D96" w:rsidRPr="008D6D59">
        <w:t xml:space="preserve"> </w:t>
      </w:r>
      <w:r w:rsidRPr="008D6D59">
        <w:t>Python</w:t>
      </w:r>
      <w:r w:rsidR="00F90D96" w:rsidRPr="008D6D59">
        <w:t xml:space="preserve"> </w:t>
      </w:r>
      <w:r w:rsidR="00A2620A" w:rsidRPr="008D6D59">
        <w:t>–</w:t>
      </w:r>
      <w:r w:rsidR="00F90D96" w:rsidRPr="008D6D59">
        <w:t xml:space="preserve"> </w:t>
      </w:r>
      <w:r w:rsidR="00A2620A" w:rsidRPr="008D6D59">
        <w:t>Ngôn</w:t>
      </w:r>
      <w:r w:rsidR="00F90D96" w:rsidRPr="008D6D59">
        <w:t xml:space="preserve"> </w:t>
      </w:r>
      <w:r w:rsidR="00A2620A" w:rsidRPr="008D6D59">
        <w:t>ngữ</w:t>
      </w:r>
      <w:r w:rsidR="00F90D96" w:rsidRPr="008D6D59">
        <w:t xml:space="preserve"> </w:t>
      </w:r>
      <w:r w:rsidR="00A2620A" w:rsidRPr="008D6D59">
        <w:t>lập</w:t>
      </w:r>
      <w:r w:rsidR="00F90D96" w:rsidRPr="008D6D59">
        <w:t xml:space="preserve"> </w:t>
      </w:r>
      <w:r w:rsidR="00A2620A" w:rsidRPr="008D6D59">
        <w:t>trình</w:t>
      </w:r>
      <w:r w:rsidR="00F90D96" w:rsidRPr="008D6D59">
        <w:t xml:space="preserve"> </w:t>
      </w:r>
      <w:r w:rsidR="00A2620A" w:rsidRPr="008D6D59">
        <w:t>chính</w:t>
      </w:r>
      <w:r w:rsidR="00143AF0" w:rsidRPr="008D6D59">
        <w:t>:</w:t>
      </w:r>
    </w:p>
    <w:p w14:paraId="3B336934" w14:textId="77777777" w:rsidR="008D6D59" w:rsidRDefault="000630B0" w:rsidP="008D6D59">
      <w:pPr>
        <w:spacing w:line="360" w:lineRule="auto"/>
        <w:ind w:firstLine="567"/>
      </w:pPr>
      <w:r w:rsidRPr="009B4FC9">
        <w:t>Python đóng vai trò là ngôn ngữ lập trình chính cho toàn bộ hệ thống backend và xử lý mô hình học máy nhờ các ưu điểm nổi bật:</w:t>
      </w:r>
    </w:p>
    <w:p w14:paraId="3F79DDAB" w14:textId="48C61DE6" w:rsidR="000630B0" w:rsidRPr="009B4FC9" w:rsidRDefault="008D6D59" w:rsidP="008D6D59">
      <w:pPr>
        <w:spacing w:line="360" w:lineRule="auto"/>
        <w:ind w:firstLine="567"/>
      </w:pPr>
      <w:r>
        <w:t xml:space="preserve">+ </w:t>
      </w:r>
      <w:r w:rsidR="000630B0" w:rsidRPr="009B4FC9">
        <w:t>Cú pháp đơn giản, dễ đọc: Giúp rút ngắn thời gian phát triển, dễ bảo trì mã nguồn và thuận tiện cho cộng tác nhóm.</w:t>
      </w:r>
    </w:p>
    <w:p w14:paraId="55752618" w14:textId="77777777" w:rsidR="008D6D59" w:rsidRDefault="008D6D59" w:rsidP="008D6D59">
      <w:pPr>
        <w:spacing w:line="360" w:lineRule="auto"/>
        <w:ind w:firstLine="567"/>
      </w:pPr>
      <w:r>
        <w:t xml:space="preserve">+ </w:t>
      </w:r>
      <w:r w:rsidR="000630B0" w:rsidRPr="009B4FC9">
        <w:t xml:space="preserve">Hệ sinh thái thư viện phong phú: Python sở hữu nhiều thư viện chuyên biệt cho xử lý dữ liệu, học máy, trực quan hóa và phát triển web. </w:t>
      </w:r>
    </w:p>
    <w:p w14:paraId="5F9598A0" w14:textId="77777777" w:rsidR="008D6D59" w:rsidRDefault="008D6D59" w:rsidP="008D6D59">
      <w:pPr>
        <w:spacing w:line="360" w:lineRule="auto"/>
        <w:ind w:firstLine="567"/>
      </w:pPr>
      <w:r>
        <w:t xml:space="preserve">+ </w:t>
      </w:r>
      <w:r w:rsidR="000630B0" w:rsidRPr="009B4FC9">
        <w:t>pandas và numpy: Xử lý và thao tác dữ liệu bảng, chuỗi thời gian, và thực hiện các phép toán trên mảng số liệu.</w:t>
      </w:r>
    </w:p>
    <w:p w14:paraId="215D3BED" w14:textId="77777777" w:rsidR="008D6D59" w:rsidRDefault="008D6D59" w:rsidP="008D6D59">
      <w:pPr>
        <w:spacing w:line="360" w:lineRule="auto"/>
        <w:ind w:firstLine="567"/>
      </w:pPr>
      <w:r>
        <w:t xml:space="preserve">+ </w:t>
      </w:r>
      <w:r w:rsidR="000630B0" w:rsidRPr="009B4FC9">
        <w:t>scikit-learn: Cung cấp các mô hình học máy truyền thống (hồi quy tuyến tính, Random Forest, XGBoost) và hỗ trợ các công cụ như chuẩn hóa dữ liệu, mã hóa biến phân loại, phân chia tập huấn luyện/kiểm tra.</w:t>
      </w:r>
    </w:p>
    <w:p w14:paraId="18811C8D" w14:textId="77777777" w:rsidR="008D6D59" w:rsidRDefault="008D6D59" w:rsidP="008D6D59">
      <w:pPr>
        <w:spacing w:line="360" w:lineRule="auto"/>
        <w:ind w:firstLine="567"/>
      </w:pPr>
      <w:r>
        <w:t xml:space="preserve">+ </w:t>
      </w:r>
      <w:r w:rsidR="000630B0" w:rsidRPr="009B4FC9">
        <w:t>tensorflow / keras: Xây dựng và huấn luyện mô hình học sâu (Deep Learning), đặc biệt là LSTM cho phân tích chuỗi thời gian và dự đoán xu hướng thất nghiệp.</w:t>
      </w:r>
    </w:p>
    <w:p w14:paraId="5F1CD440" w14:textId="77777777" w:rsidR="008D6D59" w:rsidRDefault="008D6D59" w:rsidP="008D6D59">
      <w:pPr>
        <w:spacing w:line="360" w:lineRule="auto"/>
        <w:ind w:firstLine="567"/>
      </w:pPr>
      <w:r>
        <w:t xml:space="preserve">+ </w:t>
      </w:r>
      <w:r w:rsidR="000630B0" w:rsidRPr="009B4FC9">
        <w:t>joblib: Lưu trữ và tải nhanh các mô hình đã huấn luyện và bộ mã hóa dữ liệu, giảm thiểu thời gian tái huấn luyện và tăng khả năng tái sử dụng.</w:t>
      </w:r>
    </w:p>
    <w:p w14:paraId="0488F48F" w14:textId="6D9611D0" w:rsidR="000630B0" w:rsidRPr="009B4FC9" w:rsidRDefault="008D6D59" w:rsidP="008D6D59">
      <w:pPr>
        <w:spacing w:line="360" w:lineRule="auto"/>
        <w:ind w:firstLine="567"/>
      </w:pPr>
      <w:r>
        <w:t xml:space="preserve">+ </w:t>
      </w:r>
      <w:r w:rsidR="000630B0" w:rsidRPr="009B4FC9">
        <w:t>matplotlib và seaborn: Trực quan hóa dữ liệu và tạo biểu đồ tĩnh cho báo cáo PDF hoặc nghiên cứu.</w:t>
      </w:r>
    </w:p>
    <w:p w14:paraId="7DF3A143" w14:textId="41683690" w:rsidR="00395471" w:rsidRPr="008D6D59" w:rsidRDefault="00005C0C" w:rsidP="00645B03">
      <w:pPr>
        <w:pStyle w:val="ListParagraph"/>
        <w:numPr>
          <w:ilvl w:val="0"/>
          <w:numId w:val="50"/>
        </w:numPr>
        <w:spacing w:line="360" w:lineRule="auto"/>
      </w:pPr>
      <w:r w:rsidRPr="008D6D59">
        <w:lastRenderedPageBreak/>
        <w:t>Hệ</w:t>
      </w:r>
      <w:r w:rsidR="00F90D96" w:rsidRPr="008D6D59">
        <w:t xml:space="preserve"> </w:t>
      </w:r>
      <w:r w:rsidRPr="008D6D59">
        <w:t>thống</w:t>
      </w:r>
      <w:r w:rsidR="00F90D96" w:rsidRPr="008D6D59">
        <w:t xml:space="preserve"> </w:t>
      </w:r>
      <w:r w:rsidRPr="008D6D59">
        <w:t>sử</w:t>
      </w:r>
      <w:r w:rsidR="00F90D96" w:rsidRPr="008D6D59">
        <w:t xml:space="preserve"> </w:t>
      </w:r>
      <w:r w:rsidRPr="008D6D59">
        <w:t>dụng</w:t>
      </w:r>
      <w:r w:rsidR="00F90D96" w:rsidRPr="008D6D59">
        <w:t xml:space="preserve"> </w:t>
      </w:r>
      <w:r w:rsidRPr="008D6D59">
        <w:t>Flask</w:t>
      </w:r>
      <w:r w:rsidR="00F90D96" w:rsidRPr="008D6D59">
        <w:t xml:space="preserve"> </w:t>
      </w:r>
      <w:r w:rsidRPr="008D6D59">
        <w:t>để</w:t>
      </w:r>
      <w:r w:rsidR="00F90D96" w:rsidRPr="008D6D59">
        <w:t xml:space="preserve"> </w:t>
      </w:r>
      <w:r w:rsidRPr="008D6D59">
        <w:t>phát</w:t>
      </w:r>
      <w:r w:rsidR="00F90D96" w:rsidRPr="008D6D59">
        <w:t xml:space="preserve"> </w:t>
      </w:r>
      <w:r w:rsidRPr="008D6D59">
        <w:t>triển</w:t>
      </w:r>
      <w:r w:rsidR="00F90D96" w:rsidRPr="008D6D59">
        <w:t xml:space="preserve"> </w:t>
      </w:r>
      <w:r w:rsidRPr="008D6D59">
        <w:t>phần</w:t>
      </w:r>
      <w:r w:rsidR="00F90D96" w:rsidRPr="008D6D59">
        <w:t xml:space="preserve"> </w:t>
      </w:r>
      <w:r w:rsidRPr="008D6D59">
        <w:t>backend:</w:t>
      </w:r>
    </w:p>
    <w:p w14:paraId="780D2619" w14:textId="60D73168" w:rsidR="00005C0C" w:rsidRPr="009B4FC9" w:rsidRDefault="00005C0C" w:rsidP="000F0E80">
      <w:pPr>
        <w:spacing w:line="360" w:lineRule="auto"/>
        <w:ind w:firstLine="567"/>
      </w:pPr>
      <w:r w:rsidRPr="009B4FC9">
        <w:t>Flask</w:t>
      </w:r>
      <w:r w:rsidR="00F90D96" w:rsidRPr="009B4FC9">
        <w:t xml:space="preserve"> </w:t>
      </w:r>
      <w:r w:rsidRPr="009B4FC9">
        <w:t>được</w:t>
      </w:r>
      <w:r w:rsidR="00F90D96" w:rsidRPr="009B4FC9">
        <w:t xml:space="preserve"> </w:t>
      </w:r>
      <w:r w:rsidRPr="009B4FC9">
        <w:t>đánh</w:t>
      </w:r>
      <w:r w:rsidR="00F90D96" w:rsidRPr="009B4FC9">
        <w:t xml:space="preserve"> </w:t>
      </w:r>
      <w:r w:rsidRPr="009B4FC9">
        <w:t>giá</w:t>
      </w:r>
      <w:r w:rsidR="00F90D96" w:rsidRPr="009B4FC9">
        <w:t xml:space="preserve"> </w:t>
      </w:r>
      <w:r w:rsidRPr="009B4FC9">
        <w:t>cao</w:t>
      </w:r>
      <w:r w:rsidR="00F90D96" w:rsidRPr="009B4FC9">
        <w:t xml:space="preserve"> </w:t>
      </w:r>
      <w:r w:rsidRPr="009B4FC9">
        <w:t>nhờ</w:t>
      </w:r>
      <w:r w:rsidR="00F90D96" w:rsidRPr="009B4FC9">
        <w:t xml:space="preserve"> </w:t>
      </w:r>
      <w:r w:rsidRPr="009B4FC9">
        <w:t>sự</w:t>
      </w:r>
      <w:r w:rsidR="00F90D96" w:rsidRPr="009B4FC9">
        <w:t xml:space="preserve"> </w:t>
      </w:r>
      <w:r w:rsidRPr="009B4FC9">
        <w:t>nhẹ,</w:t>
      </w:r>
      <w:r w:rsidR="00F90D96" w:rsidRPr="009B4FC9">
        <w:t xml:space="preserve"> </w:t>
      </w:r>
      <w:r w:rsidRPr="009B4FC9">
        <w:t>linh</w:t>
      </w:r>
      <w:r w:rsidR="00F90D96" w:rsidRPr="009B4FC9">
        <w:t xml:space="preserve"> </w:t>
      </w:r>
      <w:r w:rsidRPr="009B4FC9">
        <w:t>hoạt</w:t>
      </w:r>
      <w:r w:rsidR="00F90D96" w:rsidRPr="009B4FC9">
        <w:t xml:space="preserve"> </w:t>
      </w:r>
      <w:r w:rsidRPr="009B4FC9">
        <w:t>và</w:t>
      </w:r>
      <w:r w:rsidR="00F90D96" w:rsidRPr="009B4FC9">
        <w:t xml:space="preserve"> </w:t>
      </w:r>
      <w:r w:rsidRPr="009B4FC9">
        <w:t>dễ</w:t>
      </w:r>
      <w:r w:rsidR="00F90D96" w:rsidRPr="009B4FC9">
        <w:t xml:space="preserve"> </w:t>
      </w:r>
      <w:r w:rsidRPr="009B4FC9">
        <w:t>mở</w:t>
      </w:r>
      <w:r w:rsidR="00F90D96" w:rsidRPr="009B4FC9">
        <w:t xml:space="preserve"> </w:t>
      </w:r>
      <w:r w:rsidRPr="009B4FC9">
        <w:t>rộng,</w:t>
      </w:r>
      <w:r w:rsidR="00F90D96" w:rsidRPr="009B4FC9">
        <w:t xml:space="preserve"> </w:t>
      </w:r>
      <w:r w:rsidRPr="009B4FC9">
        <w:t>phù</w:t>
      </w:r>
      <w:r w:rsidR="00F90D96" w:rsidRPr="009B4FC9">
        <w:t xml:space="preserve"> </w:t>
      </w:r>
      <w:r w:rsidRPr="009B4FC9">
        <w:t>hợp</w:t>
      </w:r>
      <w:r w:rsidR="00F90D96" w:rsidRPr="009B4FC9">
        <w:t xml:space="preserve"> </w:t>
      </w:r>
      <w:r w:rsidRPr="009B4FC9">
        <w:t>cho</w:t>
      </w:r>
      <w:r w:rsidR="00F90D96" w:rsidRPr="009B4FC9">
        <w:t xml:space="preserve"> </w:t>
      </w:r>
      <w:r w:rsidRPr="009B4FC9">
        <w:t>các</w:t>
      </w:r>
      <w:r w:rsidR="00F90D96" w:rsidRPr="009B4FC9">
        <w:t xml:space="preserve"> </w:t>
      </w:r>
      <w:r w:rsidRPr="009B4FC9">
        <w:t>ứng</w:t>
      </w:r>
      <w:r w:rsidR="00F90D96" w:rsidRPr="009B4FC9">
        <w:t xml:space="preserve"> </w:t>
      </w:r>
      <w:r w:rsidRPr="009B4FC9">
        <w:t>dụng</w:t>
      </w:r>
      <w:r w:rsidR="00F90D96" w:rsidRPr="009B4FC9">
        <w:t xml:space="preserve"> </w:t>
      </w:r>
      <w:r w:rsidRPr="009B4FC9">
        <w:t>web</w:t>
      </w:r>
      <w:r w:rsidR="00F90D96" w:rsidRPr="009B4FC9">
        <w:t xml:space="preserve"> </w:t>
      </w:r>
      <w:r w:rsidRPr="009B4FC9">
        <w:t>quy</w:t>
      </w:r>
      <w:r w:rsidR="00F90D96" w:rsidRPr="009B4FC9">
        <w:t xml:space="preserve"> </w:t>
      </w:r>
      <w:r w:rsidRPr="009B4FC9">
        <w:t>mô</w:t>
      </w:r>
      <w:r w:rsidR="00F90D96" w:rsidRPr="009B4FC9">
        <w:t xml:space="preserve"> </w:t>
      </w:r>
      <w:r w:rsidRPr="009B4FC9">
        <w:t>vừa</w:t>
      </w:r>
      <w:r w:rsidR="00F90D96" w:rsidRPr="009B4FC9">
        <w:t xml:space="preserve"> </w:t>
      </w:r>
      <w:r w:rsidRPr="009B4FC9">
        <w:t>và</w:t>
      </w:r>
      <w:r w:rsidR="00F90D96" w:rsidRPr="009B4FC9">
        <w:t xml:space="preserve"> </w:t>
      </w:r>
      <w:r w:rsidRPr="009B4FC9">
        <w:t>nhỏ</w:t>
      </w:r>
      <w:r w:rsidR="00F90D96" w:rsidRPr="009B4FC9">
        <w:t xml:space="preserve"> </w:t>
      </w:r>
      <w:r w:rsidRPr="009B4FC9">
        <w:t>nhưng</w:t>
      </w:r>
      <w:r w:rsidR="00F90D96" w:rsidRPr="009B4FC9">
        <w:t xml:space="preserve"> </w:t>
      </w:r>
      <w:r w:rsidRPr="009B4FC9">
        <w:t>có</w:t>
      </w:r>
      <w:r w:rsidR="00F90D96" w:rsidRPr="009B4FC9">
        <w:t xml:space="preserve"> </w:t>
      </w:r>
      <w:r w:rsidRPr="009B4FC9">
        <w:t>tính</w:t>
      </w:r>
      <w:r w:rsidR="00F90D96" w:rsidRPr="009B4FC9">
        <w:t xml:space="preserve"> </w:t>
      </w:r>
      <w:r w:rsidRPr="009B4FC9">
        <w:t>tùy</w:t>
      </w:r>
      <w:r w:rsidR="00F90D96" w:rsidRPr="009B4FC9">
        <w:t xml:space="preserve"> </w:t>
      </w:r>
      <w:r w:rsidRPr="009B4FC9">
        <w:t>biến</w:t>
      </w:r>
      <w:r w:rsidR="00F90D96" w:rsidRPr="009B4FC9">
        <w:t xml:space="preserve"> </w:t>
      </w:r>
      <w:r w:rsidRPr="009B4FC9">
        <w:t>cao</w:t>
      </w:r>
      <w:r w:rsidR="00F90D96" w:rsidRPr="009B4FC9">
        <w:t xml:space="preserve"> </w:t>
      </w:r>
      <w:r w:rsidRPr="009B4FC9">
        <w:t>như</w:t>
      </w:r>
      <w:r w:rsidR="00F90D96" w:rsidRPr="009B4FC9">
        <w:t xml:space="preserve"> </w:t>
      </w:r>
      <w:r w:rsidRPr="009B4FC9">
        <w:t>hệ</w:t>
      </w:r>
      <w:r w:rsidR="00F90D96" w:rsidRPr="009B4FC9">
        <w:t xml:space="preserve"> </w:t>
      </w:r>
      <w:r w:rsidRPr="009B4FC9">
        <w:t>thống</w:t>
      </w:r>
      <w:r w:rsidR="00F90D96" w:rsidRPr="009B4FC9">
        <w:t xml:space="preserve"> </w:t>
      </w:r>
      <w:r w:rsidRPr="009B4FC9">
        <w:t>dự</w:t>
      </w:r>
      <w:r w:rsidR="00F90D96" w:rsidRPr="009B4FC9">
        <w:t xml:space="preserve"> </w:t>
      </w:r>
      <w:r w:rsidRPr="009B4FC9">
        <w:t>đoán</w:t>
      </w:r>
      <w:r w:rsidR="00F90D96" w:rsidRPr="009B4FC9">
        <w:t xml:space="preserve"> </w:t>
      </w:r>
      <w:r w:rsidRPr="009B4FC9">
        <w:t>và</w:t>
      </w:r>
      <w:r w:rsidR="00F90D96" w:rsidRPr="009B4FC9">
        <w:t xml:space="preserve"> </w:t>
      </w:r>
      <w:r w:rsidRPr="009B4FC9">
        <w:t>phân</w:t>
      </w:r>
      <w:r w:rsidR="00F90D96" w:rsidRPr="009B4FC9">
        <w:t xml:space="preserve"> </w:t>
      </w:r>
      <w:r w:rsidRPr="009B4FC9">
        <w:t>tích</w:t>
      </w:r>
      <w:r w:rsidR="00F90D96" w:rsidRPr="009B4FC9">
        <w:t xml:space="preserve"> </w:t>
      </w:r>
      <w:r w:rsidRPr="009B4FC9">
        <w:t>dữ</w:t>
      </w:r>
      <w:r w:rsidR="00F90D96" w:rsidRPr="009B4FC9">
        <w:t xml:space="preserve"> </w:t>
      </w:r>
      <w:r w:rsidRPr="009B4FC9">
        <w:t>liệu</w:t>
      </w:r>
      <w:r w:rsidR="00F90D96" w:rsidRPr="009B4FC9">
        <w:t xml:space="preserve"> </w:t>
      </w:r>
      <w:r w:rsidRPr="009B4FC9">
        <w:t>thất</w:t>
      </w:r>
      <w:r w:rsidR="00F90D96" w:rsidRPr="009B4FC9">
        <w:t xml:space="preserve"> </w:t>
      </w:r>
      <w:r w:rsidRPr="009B4FC9">
        <w:t>nghiệp.</w:t>
      </w:r>
    </w:p>
    <w:p w14:paraId="28D58306" w14:textId="70F914F9" w:rsidR="00624DD9" w:rsidRPr="009B4FC9" w:rsidRDefault="00005C0C" w:rsidP="0042196A">
      <w:pPr>
        <w:spacing w:line="360" w:lineRule="auto"/>
        <w:ind w:firstLine="567"/>
      </w:pPr>
      <w:r w:rsidRPr="009B4FC9">
        <w:t>Flask</w:t>
      </w:r>
      <w:r w:rsidR="00F90D96" w:rsidRPr="009B4FC9">
        <w:t xml:space="preserve"> </w:t>
      </w:r>
      <w:r w:rsidRPr="009B4FC9">
        <w:t>đóng</w:t>
      </w:r>
      <w:r w:rsidR="00F90D96" w:rsidRPr="009B4FC9">
        <w:t xml:space="preserve"> </w:t>
      </w:r>
      <w:r w:rsidRPr="009B4FC9">
        <w:t>vai</w:t>
      </w:r>
      <w:r w:rsidR="00F90D96" w:rsidRPr="009B4FC9">
        <w:t xml:space="preserve"> </w:t>
      </w:r>
      <w:r w:rsidRPr="009B4FC9">
        <w:t>trò</w:t>
      </w:r>
      <w:r w:rsidR="00F90D96" w:rsidRPr="009B4FC9">
        <w:t xml:space="preserve"> </w:t>
      </w:r>
      <w:r w:rsidRPr="009B4FC9">
        <w:t>trung</w:t>
      </w:r>
      <w:r w:rsidR="00F90D96" w:rsidRPr="009B4FC9">
        <w:t xml:space="preserve"> </w:t>
      </w:r>
      <w:r w:rsidRPr="009B4FC9">
        <w:t>gian</w:t>
      </w:r>
      <w:r w:rsidR="00F90D96" w:rsidRPr="009B4FC9">
        <w:t xml:space="preserve"> </w:t>
      </w:r>
      <w:r w:rsidRPr="009B4FC9">
        <w:t>kết</w:t>
      </w:r>
      <w:r w:rsidR="00F90D96" w:rsidRPr="009B4FC9">
        <w:t xml:space="preserve"> </w:t>
      </w:r>
      <w:r w:rsidRPr="009B4FC9">
        <w:t>nối</w:t>
      </w:r>
      <w:r w:rsidR="00F90D96" w:rsidRPr="009B4FC9">
        <w:t xml:space="preserve"> </w:t>
      </w:r>
      <w:r w:rsidRPr="009B4FC9">
        <w:t>giữa</w:t>
      </w:r>
      <w:r w:rsidR="00F90D96" w:rsidRPr="009B4FC9">
        <w:t xml:space="preserve"> </w:t>
      </w:r>
      <w:r w:rsidRPr="009B4FC9">
        <w:t>giao</w:t>
      </w:r>
      <w:r w:rsidR="00F90D96" w:rsidRPr="009B4FC9">
        <w:t xml:space="preserve"> </w:t>
      </w:r>
      <w:r w:rsidRPr="009B4FC9">
        <w:t>diện</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(frontend)</w:t>
      </w:r>
      <w:r w:rsidR="00F90D96" w:rsidRPr="009B4FC9">
        <w:t xml:space="preserve"> </w:t>
      </w:r>
      <w:r w:rsidRPr="009B4FC9">
        <w:t>và</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xử</w:t>
      </w:r>
      <w:r w:rsidR="00F90D96" w:rsidRPr="009B4FC9">
        <w:t xml:space="preserve"> </w:t>
      </w:r>
      <w:r w:rsidRPr="009B4FC9">
        <w:t>lý</w:t>
      </w:r>
      <w:r w:rsidR="00F90D96" w:rsidRPr="009B4FC9">
        <w:t xml:space="preserve"> </w:t>
      </w:r>
      <w:r w:rsidRPr="009B4FC9">
        <w:t>ở</w:t>
      </w:r>
      <w:r w:rsidR="00F90D96" w:rsidRPr="009B4FC9">
        <w:t xml:space="preserve"> </w:t>
      </w:r>
      <w:r w:rsidRPr="009B4FC9">
        <w:t>backend</w:t>
      </w:r>
      <w:r w:rsidR="00624DD9" w:rsidRPr="009B4FC9">
        <w:t>:</w:t>
      </w:r>
    </w:p>
    <w:p w14:paraId="3B139BDB" w14:textId="130E3A09" w:rsidR="00005C0C" w:rsidRPr="009B4FC9" w:rsidRDefault="00005C0C" w:rsidP="00645B03">
      <w:pPr>
        <w:pStyle w:val="ListParagraph"/>
        <w:numPr>
          <w:ilvl w:val="0"/>
          <w:numId w:val="52"/>
        </w:numPr>
        <w:spacing w:line="360" w:lineRule="auto"/>
      </w:pPr>
      <w:r w:rsidRPr="009B4FC9">
        <w:t>Tạo</w:t>
      </w:r>
      <w:r w:rsidR="00F90D96" w:rsidRPr="009B4FC9">
        <w:t xml:space="preserve"> </w:t>
      </w:r>
      <w:r w:rsidRPr="009B4FC9">
        <w:t>và</w:t>
      </w:r>
      <w:r w:rsidR="00F90D96" w:rsidRPr="009B4FC9">
        <w:t xml:space="preserve"> </w:t>
      </w:r>
      <w:r w:rsidRPr="009B4FC9">
        <w:t>quản</w:t>
      </w:r>
      <w:r w:rsidR="00F90D96" w:rsidRPr="009B4FC9">
        <w:t xml:space="preserve"> </w:t>
      </w:r>
      <w:r w:rsidRPr="009B4FC9">
        <w:t>lý</w:t>
      </w:r>
      <w:r w:rsidR="00F90D96" w:rsidRPr="009B4FC9">
        <w:t xml:space="preserve"> </w:t>
      </w:r>
      <w:r w:rsidRPr="009B4FC9">
        <w:t>các</w:t>
      </w:r>
      <w:r w:rsidR="00F90D96" w:rsidRPr="009B4FC9">
        <w:t xml:space="preserve"> </w:t>
      </w:r>
      <w:r w:rsidRPr="009B4FC9">
        <w:t>API</w:t>
      </w:r>
      <w:r w:rsidR="00F90D96" w:rsidRPr="009B4FC9">
        <w:t xml:space="preserve"> </w:t>
      </w:r>
      <w:r w:rsidRPr="009B4FC9">
        <w:t>endpoint:</w:t>
      </w:r>
      <w:r w:rsidR="00F90D96" w:rsidRPr="009B4FC9">
        <w:t xml:space="preserve"> </w:t>
      </w:r>
      <w:r w:rsidRPr="009B4FC9">
        <w:t>Flask</w:t>
      </w:r>
      <w:r w:rsidR="00F90D96" w:rsidRPr="009B4FC9">
        <w:t xml:space="preserve"> </w:t>
      </w:r>
      <w:r w:rsidRPr="009B4FC9">
        <w:t>cho</w:t>
      </w:r>
      <w:r w:rsidR="00F90D96" w:rsidRPr="009B4FC9">
        <w:t xml:space="preserve"> </w:t>
      </w:r>
      <w:r w:rsidRPr="009B4FC9">
        <w:t>phép</w:t>
      </w:r>
      <w:r w:rsidR="00F90D96" w:rsidRPr="009B4FC9">
        <w:t xml:space="preserve"> </w:t>
      </w:r>
      <w:r w:rsidRPr="009B4FC9">
        <w:t>định</w:t>
      </w:r>
      <w:r w:rsidR="00F90D96" w:rsidRPr="009B4FC9">
        <w:t xml:space="preserve"> </w:t>
      </w:r>
      <w:r w:rsidRPr="009B4FC9">
        <w:t>nghĩa</w:t>
      </w:r>
      <w:r w:rsidR="00F90D96" w:rsidRPr="009B4FC9">
        <w:t xml:space="preserve"> </w:t>
      </w:r>
      <w:r w:rsidRPr="009B4FC9">
        <w:t>các</w:t>
      </w:r>
      <w:r w:rsidR="00F90D96" w:rsidRPr="009B4FC9">
        <w:t xml:space="preserve"> </w:t>
      </w:r>
      <w:r w:rsidRPr="009B4FC9">
        <w:t>route</w:t>
      </w:r>
      <w:r w:rsidR="00F90D96" w:rsidRPr="009B4FC9">
        <w:t xml:space="preserve"> </w:t>
      </w:r>
      <w:r w:rsidRPr="009B4FC9">
        <w:t>(đường</w:t>
      </w:r>
      <w:r w:rsidR="00F90D96" w:rsidRPr="009B4FC9">
        <w:t xml:space="preserve"> </w:t>
      </w:r>
      <w:r w:rsidRPr="009B4FC9">
        <w:t>dẫn</w:t>
      </w:r>
      <w:r w:rsidR="00F90D96" w:rsidRPr="009B4FC9">
        <w:t xml:space="preserve"> </w:t>
      </w:r>
      <w:r w:rsidRPr="009B4FC9">
        <w:t>URL)</w:t>
      </w:r>
      <w:r w:rsidR="00F90D96" w:rsidRPr="009B4FC9">
        <w:t xml:space="preserve"> </w:t>
      </w:r>
      <w:r w:rsidRPr="009B4FC9">
        <w:t>rõ</w:t>
      </w:r>
      <w:r w:rsidR="00F90D96" w:rsidRPr="009B4FC9">
        <w:t xml:space="preserve"> </w:t>
      </w:r>
      <w:r w:rsidRPr="009B4FC9">
        <w:t>ràng</w:t>
      </w:r>
      <w:r w:rsidR="00F90D96" w:rsidRPr="009B4FC9">
        <w:t xml:space="preserve"> </w:t>
      </w:r>
      <w:r w:rsidRPr="009B4FC9">
        <w:t>tương</w:t>
      </w:r>
      <w:r w:rsidR="00F90D96" w:rsidRPr="009B4FC9">
        <w:t xml:space="preserve"> </w:t>
      </w:r>
      <w:r w:rsidRPr="009B4FC9">
        <w:t>ứng</w:t>
      </w:r>
      <w:r w:rsidR="00F90D96" w:rsidRPr="009B4FC9">
        <w:t xml:space="preserve"> </w:t>
      </w:r>
      <w:r w:rsidRPr="009B4FC9">
        <w:t>với</w:t>
      </w:r>
      <w:r w:rsidR="00F90D96" w:rsidRPr="009B4FC9">
        <w:t xml:space="preserve"> </w:t>
      </w:r>
      <w:r w:rsidRPr="009B4FC9">
        <w:t>từng</w:t>
      </w:r>
      <w:r w:rsidR="00F90D96" w:rsidRPr="009B4FC9">
        <w:t xml:space="preserve"> </w:t>
      </w:r>
      <w:r w:rsidRPr="009B4FC9">
        <w:t>chức</w:t>
      </w:r>
      <w:r w:rsidR="00F90D96" w:rsidRPr="009B4FC9">
        <w:t xml:space="preserve"> </w:t>
      </w:r>
      <w:r w:rsidRPr="009B4FC9">
        <w:t>năng</w:t>
      </w:r>
      <w:r w:rsidR="00F90D96" w:rsidRPr="009B4FC9">
        <w:t xml:space="preserve"> </w:t>
      </w:r>
      <w:r w:rsidRPr="009B4FC9">
        <w:t>như:</w:t>
      </w:r>
      <w:r w:rsidR="00F90D96" w:rsidRPr="009B4FC9">
        <w:t xml:space="preserve"> </w:t>
      </w:r>
      <w:r w:rsidRPr="009B4FC9">
        <w:t>dự</w:t>
      </w:r>
      <w:r w:rsidR="00F90D96" w:rsidRPr="009B4FC9">
        <w:t xml:space="preserve"> </w:t>
      </w:r>
      <w:r w:rsidRPr="009B4FC9">
        <w:t>đoán,</w:t>
      </w:r>
      <w:r w:rsidR="00F90D96" w:rsidRPr="009B4FC9">
        <w:t xml:space="preserve"> </w:t>
      </w:r>
      <w:r w:rsidRPr="009B4FC9">
        <w:t>khám</w:t>
      </w:r>
      <w:r w:rsidR="00F90D96" w:rsidRPr="009B4FC9">
        <w:t xml:space="preserve"> </w:t>
      </w:r>
      <w:r w:rsidRPr="009B4FC9">
        <w:t>phá</w:t>
      </w:r>
      <w:r w:rsidR="00F90D96" w:rsidRPr="009B4FC9">
        <w:t xml:space="preserve"> </w:t>
      </w:r>
      <w:r w:rsidRPr="009B4FC9">
        <w:t>dữ</w:t>
      </w:r>
      <w:r w:rsidR="00F90D96" w:rsidRPr="009B4FC9">
        <w:t xml:space="preserve"> </w:t>
      </w:r>
      <w:r w:rsidRPr="009B4FC9">
        <w:t>liệu,</w:t>
      </w:r>
      <w:r w:rsidR="00F90D96" w:rsidRPr="009B4FC9">
        <w:t xml:space="preserve"> </w:t>
      </w:r>
      <w:r w:rsidRPr="009B4FC9">
        <w:t>xuất</w:t>
      </w:r>
      <w:r w:rsidR="00F90D96" w:rsidRPr="009B4FC9">
        <w:t xml:space="preserve"> </w:t>
      </w:r>
      <w:r w:rsidRPr="009B4FC9">
        <w:t>báo</w:t>
      </w:r>
      <w:r w:rsidR="00F90D96" w:rsidRPr="009B4FC9">
        <w:t xml:space="preserve"> </w:t>
      </w:r>
      <w:r w:rsidRPr="009B4FC9">
        <w:t>cáo,</w:t>
      </w:r>
      <w:r w:rsidR="000630B0" w:rsidRPr="009B4FC9">
        <w:t xml:space="preserve"> </w:t>
      </w:r>
      <w:r w:rsidRPr="009B4FC9">
        <w:t>...</w:t>
      </w:r>
    </w:p>
    <w:p w14:paraId="7A4F039C" w14:textId="2EEE894E" w:rsidR="00005C0C" w:rsidRPr="009B4FC9" w:rsidRDefault="00005C0C" w:rsidP="00645B03">
      <w:pPr>
        <w:pStyle w:val="ListParagraph"/>
        <w:numPr>
          <w:ilvl w:val="0"/>
          <w:numId w:val="52"/>
        </w:numPr>
        <w:spacing w:line="360" w:lineRule="auto"/>
      </w:pPr>
      <w:r w:rsidRPr="009B4FC9">
        <w:t>Xử</w:t>
      </w:r>
      <w:r w:rsidR="00F90D96" w:rsidRPr="009B4FC9">
        <w:t xml:space="preserve"> </w:t>
      </w:r>
      <w:r w:rsidRPr="009B4FC9">
        <w:t>lý</w:t>
      </w:r>
      <w:r w:rsidR="00F90D96" w:rsidRPr="009B4FC9">
        <w:t xml:space="preserve"> </w:t>
      </w:r>
      <w:r w:rsidRPr="009B4FC9">
        <w:t>request</w:t>
      </w:r>
      <w:r w:rsidR="00F90D96" w:rsidRPr="009B4FC9">
        <w:t xml:space="preserve"> </w:t>
      </w:r>
      <w:r w:rsidRPr="009B4FC9">
        <w:t>và</w:t>
      </w:r>
      <w:r w:rsidR="00F90D96" w:rsidRPr="009B4FC9">
        <w:t xml:space="preserve"> </w:t>
      </w:r>
      <w:r w:rsidRPr="009B4FC9">
        <w:t>trả</w:t>
      </w:r>
      <w:r w:rsidR="00F90D96" w:rsidRPr="009B4FC9">
        <w:t xml:space="preserve"> </w:t>
      </w:r>
      <w:r w:rsidRPr="009B4FC9">
        <w:t>về</w:t>
      </w:r>
      <w:r w:rsidR="00F90D96" w:rsidRPr="009B4FC9">
        <w:t xml:space="preserve"> </w:t>
      </w:r>
      <w:r w:rsidRPr="009B4FC9">
        <w:t>response:</w:t>
      </w:r>
      <w:r w:rsidR="00F90D96" w:rsidRPr="009B4FC9">
        <w:t xml:space="preserve"> </w:t>
      </w:r>
      <w:r w:rsidRPr="009B4FC9">
        <w:t>Khi</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thực</w:t>
      </w:r>
      <w:r w:rsidR="00F90D96" w:rsidRPr="009B4FC9">
        <w:t xml:space="preserve"> </w:t>
      </w:r>
      <w:r w:rsidRPr="009B4FC9">
        <w:t>hiện</w:t>
      </w:r>
      <w:r w:rsidR="00F90D96" w:rsidRPr="009B4FC9">
        <w:t xml:space="preserve"> </w:t>
      </w:r>
      <w:r w:rsidRPr="009B4FC9">
        <w:t>một</w:t>
      </w:r>
      <w:r w:rsidR="00F90D96" w:rsidRPr="009B4FC9">
        <w:t xml:space="preserve"> </w:t>
      </w:r>
      <w:r w:rsidRPr="009B4FC9">
        <w:t>hành</w:t>
      </w:r>
      <w:r w:rsidR="00F90D96" w:rsidRPr="009B4FC9">
        <w:t xml:space="preserve"> </w:t>
      </w:r>
      <w:r w:rsidRPr="009B4FC9">
        <w:t>động</w:t>
      </w:r>
      <w:r w:rsidR="00F90D96" w:rsidRPr="009B4FC9">
        <w:t xml:space="preserve"> </w:t>
      </w:r>
      <w:r w:rsidRPr="009B4FC9">
        <w:t>như</w:t>
      </w:r>
      <w:r w:rsidR="00F90D96" w:rsidRPr="009B4FC9">
        <w:t xml:space="preserve"> </w:t>
      </w:r>
      <w:r w:rsidRPr="009B4FC9">
        <w:t>nhập</w:t>
      </w:r>
      <w:r w:rsidR="00F90D96" w:rsidRPr="009B4FC9">
        <w:t xml:space="preserve"> </w:t>
      </w:r>
      <w:r w:rsidRPr="009B4FC9">
        <w:t>thông</w:t>
      </w:r>
      <w:r w:rsidR="00F90D96" w:rsidRPr="009B4FC9">
        <w:t xml:space="preserve"> </w:t>
      </w:r>
      <w:r w:rsidRPr="009B4FC9">
        <w:t>tin</w:t>
      </w:r>
      <w:r w:rsidR="00F90D96" w:rsidRPr="009B4FC9">
        <w:t xml:space="preserve"> </w:t>
      </w:r>
      <w:r w:rsidRPr="009B4FC9">
        <w:t>và</w:t>
      </w:r>
      <w:r w:rsidR="00F90D96" w:rsidRPr="009B4FC9">
        <w:t xml:space="preserve"> </w:t>
      </w:r>
      <w:r w:rsidRPr="009B4FC9">
        <w:t>bấm</w:t>
      </w:r>
      <w:r w:rsidR="00F90D96" w:rsidRPr="009B4FC9">
        <w:t xml:space="preserve"> </w:t>
      </w:r>
      <w:r w:rsidRPr="009B4FC9">
        <w:t>nút</w:t>
      </w:r>
      <w:r w:rsidR="00F90D96" w:rsidRPr="009B4FC9">
        <w:t xml:space="preserve"> </w:t>
      </w:r>
      <w:r w:rsidRPr="009B4FC9">
        <w:t>“Dự</w:t>
      </w:r>
      <w:r w:rsidR="00F90D96" w:rsidRPr="009B4FC9">
        <w:t xml:space="preserve"> </w:t>
      </w:r>
      <w:r w:rsidRPr="009B4FC9">
        <w:t>đoán”,</w:t>
      </w:r>
      <w:r w:rsidR="00F90D96" w:rsidRPr="009B4FC9">
        <w:t xml:space="preserve"> </w:t>
      </w:r>
      <w:r w:rsidRPr="009B4FC9">
        <w:t>Flask</w:t>
      </w:r>
      <w:r w:rsidR="00F90D96" w:rsidRPr="009B4FC9">
        <w:t xml:space="preserve"> </w:t>
      </w:r>
      <w:r w:rsidRPr="009B4FC9">
        <w:t>sẽ</w:t>
      </w:r>
      <w:r w:rsidR="00F90D96" w:rsidRPr="009B4FC9">
        <w:t xml:space="preserve"> </w:t>
      </w:r>
      <w:r w:rsidRPr="009B4FC9">
        <w:t>tiếp</w:t>
      </w:r>
      <w:r w:rsidR="00F90D96" w:rsidRPr="009B4FC9">
        <w:t xml:space="preserve"> </w:t>
      </w:r>
      <w:r w:rsidRPr="009B4FC9">
        <w:t>nhận</w:t>
      </w:r>
      <w:r w:rsidR="00F90D96" w:rsidRPr="009B4FC9">
        <w:t xml:space="preserve"> </w:t>
      </w:r>
      <w:r w:rsidRPr="009B4FC9">
        <w:t>dữ</w:t>
      </w:r>
      <w:r w:rsidR="00F90D96" w:rsidRPr="009B4FC9">
        <w:t xml:space="preserve"> </w:t>
      </w:r>
      <w:r w:rsidRPr="009B4FC9">
        <w:t>liệu</w:t>
      </w:r>
      <w:r w:rsidR="00F90D96" w:rsidRPr="009B4FC9">
        <w:t xml:space="preserve"> </w:t>
      </w:r>
      <w:r w:rsidRPr="009B4FC9">
        <w:t>đầu</w:t>
      </w:r>
      <w:r w:rsidR="00F90D96" w:rsidRPr="009B4FC9">
        <w:t xml:space="preserve"> </w:t>
      </w:r>
      <w:r w:rsidRPr="009B4FC9">
        <w:t>vào,</w:t>
      </w:r>
      <w:r w:rsidR="00F90D96" w:rsidRPr="009B4FC9">
        <w:t xml:space="preserve"> </w:t>
      </w:r>
      <w:r w:rsidRPr="009B4FC9">
        <w:t>chuyển</w:t>
      </w:r>
      <w:r w:rsidR="00F90D96" w:rsidRPr="009B4FC9">
        <w:t xml:space="preserve"> </w:t>
      </w:r>
      <w:r w:rsidRPr="009B4FC9">
        <w:t>đến</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máy</w:t>
      </w:r>
      <w:r w:rsidR="00F90D96" w:rsidRPr="009B4FC9">
        <w:t xml:space="preserve"> </w:t>
      </w:r>
      <w:r w:rsidRPr="009B4FC9">
        <w:t>xử</w:t>
      </w:r>
      <w:r w:rsidR="00F90D96" w:rsidRPr="009B4FC9">
        <w:t xml:space="preserve"> </w:t>
      </w:r>
      <w:r w:rsidRPr="009B4FC9">
        <w:t>lý,</w:t>
      </w:r>
      <w:r w:rsidR="00F90D96" w:rsidRPr="009B4FC9">
        <w:t xml:space="preserve"> </w:t>
      </w:r>
      <w:r w:rsidRPr="009B4FC9">
        <w:t>sau</w:t>
      </w:r>
      <w:r w:rsidR="00F90D96" w:rsidRPr="009B4FC9">
        <w:t xml:space="preserve"> </w:t>
      </w:r>
      <w:r w:rsidRPr="009B4FC9">
        <w:t>đó</w:t>
      </w:r>
      <w:r w:rsidR="00F90D96" w:rsidRPr="009B4FC9">
        <w:t xml:space="preserve"> </w:t>
      </w:r>
      <w:r w:rsidRPr="009B4FC9">
        <w:t>gửi</w:t>
      </w:r>
      <w:r w:rsidR="00F90D96" w:rsidRPr="009B4FC9">
        <w:t xml:space="preserve"> </w:t>
      </w:r>
      <w:r w:rsidRPr="009B4FC9">
        <w:t>kết</w:t>
      </w:r>
      <w:r w:rsidR="00F90D96" w:rsidRPr="009B4FC9">
        <w:t xml:space="preserve"> </w:t>
      </w:r>
      <w:r w:rsidRPr="009B4FC9">
        <w:t>quả</w:t>
      </w:r>
      <w:r w:rsidR="00F90D96" w:rsidRPr="009B4FC9">
        <w:t xml:space="preserve"> </w:t>
      </w:r>
      <w:r w:rsidRPr="009B4FC9">
        <w:t>trả</w:t>
      </w:r>
      <w:r w:rsidR="00F90D96" w:rsidRPr="009B4FC9">
        <w:t xml:space="preserve"> </w:t>
      </w:r>
      <w:r w:rsidRPr="009B4FC9">
        <w:t>về</w:t>
      </w:r>
      <w:r w:rsidR="00F90D96" w:rsidRPr="009B4FC9">
        <w:t xml:space="preserve"> </w:t>
      </w:r>
      <w:r w:rsidRPr="009B4FC9">
        <w:t>trình</w:t>
      </w:r>
      <w:r w:rsidR="00F90D96" w:rsidRPr="009B4FC9">
        <w:t xml:space="preserve"> </w:t>
      </w:r>
      <w:r w:rsidRPr="009B4FC9">
        <w:t>duyệt</w:t>
      </w:r>
      <w:r w:rsidR="00F90D96" w:rsidRPr="009B4FC9">
        <w:t xml:space="preserve"> </w:t>
      </w:r>
      <w:r w:rsidRPr="009B4FC9">
        <w:t>ở</w:t>
      </w:r>
      <w:r w:rsidR="00F90D96" w:rsidRPr="009B4FC9">
        <w:t xml:space="preserve"> </w:t>
      </w:r>
      <w:r w:rsidRPr="009B4FC9">
        <w:t>dạng</w:t>
      </w:r>
      <w:r w:rsidR="00F90D96" w:rsidRPr="009B4FC9">
        <w:t xml:space="preserve"> </w:t>
      </w:r>
      <w:r w:rsidRPr="009B4FC9">
        <w:t>số</w:t>
      </w:r>
      <w:r w:rsidR="00F90D96" w:rsidRPr="009B4FC9">
        <w:t xml:space="preserve"> </w:t>
      </w:r>
      <w:r w:rsidRPr="009B4FC9">
        <w:t>liệu</w:t>
      </w:r>
      <w:r w:rsidR="00F90D96" w:rsidRPr="009B4FC9">
        <w:t xml:space="preserve"> </w:t>
      </w:r>
      <w:r w:rsidRPr="009B4FC9">
        <w:t>hoặc</w:t>
      </w:r>
      <w:r w:rsidR="00F90D96" w:rsidRPr="009B4FC9">
        <w:t xml:space="preserve"> </w:t>
      </w:r>
      <w:r w:rsidRPr="009B4FC9">
        <w:t>biểu</w:t>
      </w:r>
      <w:r w:rsidR="00F90D96" w:rsidRPr="009B4FC9">
        <w:t xml:space="preserve"> </w:t>
      </w:r>
      <w:r w:rsidRPr="009B4FC9">
        <w:t>đồ.</w:t>
      </w:r>
    </w:p>
    <w:p w14:paraId="444A7CD2" w14:textId="4FC9F62C" w:rsidR="00005C0C" w:rsidRPr="009B4FC9" w:rsidRDefault="00005C0C" w:rsidP="00645B03">
      <w:pPr>
        <w:pStyle w:val="ListParagraph"/>
        <w:numPr>
          <w:ilvl w:val="0"/>
          <w:numId w:val="52"/>
        </w:numPr>
        <w:spacing w:line="360" w:lineRule="auto"/>
      </w:pPr>
      <w:r w:rsidRPr="009B4FC9">
        <w:t>Tích</w:t>
      </w:r>
      <w:r w:rsidR="00F90D96" w:rsidRPr="009B4FC9">
        <w:t xml:space="preserve"> </w:t>
      </w:r>
      <w:r w:rsidRPr="009B4FC9">
        <w:t>hợp</w:t>
      </w:r>
      <w:r w:rsidR="00F90D96" w:rsidRPr="009B4FC9">
        <w:t xml:space="preserve"> </w:t>
      </w:r>
      <w:r w:rsidRPr="009B4FC9">
        <w:t>linh</w:t>
      </w:r>
      <w:r w:rsidR="00F90D96" w:rsidRPr="009B4FC9">
        <w:t xml:space="preserve"> </w:t>
      </w:r>
      <w:r w:rsidRPr="009B4FC9">
        <w:t>hoạt</w:t>
      </w:r>
      <w:r w:rsidR="00F90D96" w:rsidRPr="009B4FC9">
        <w:t xml:space="preserve"> </w:t>
      </w:r>
      <w:r w:rsidRPr="009B4FC9">
        <w:t>với</w:t>
      </w:r>
      <w:r w:rsidR="00F90D96" w:rsidRPr="009B4FC9">
        <w:t xml:space="preserve"> </w:t>
      </w:r>
      <w:r w:rsidRPr="009B4FC9">
        <w:t>công</w:t>
      </w:r>
      <w:r w:rsidR="00F90D96" w:rsidRPr="009B4FC9">
        <w:t xml:space="preserve"> </w:t>
      </w:r>
      <w:r w:rsidRPr="009B4FC9">
        <w:t>nghệ</w:t>
      </w:r>
      <w:r w:rsidR="00F90D96" w:rsidRPr="009B4FC9">
        <w:t xml:space="preserve"> </w:t>
      </w:r>
      <w:r w:rsidRPr="009B4FC9">
        <w:t>khác:</w:t>
      </w:r>
      <w:r w:rsidR="00F90D96" w:rsidRPr="009B4FC9">
        <w:t xml:space="preserve"> </w:t>
      </w:r>
      <w:r w:rsidRPr="009B4FC9">
        <w:t>Flask</w:t>
      </w:r>
      <w:r w:rsidR="00F90D96" w:rsidRPr="009B4FC9">
        <w:t xml:space="preserve"> </w:t>
      </w:r>
      <w:r w:rsidRPr="009B4FC9">
        <w:t>có</w:t>
      </w:r>
      <w:r w:rsidR="00F90D96" w:rsidRPr="009B4FC9">
        <w:t xml:space="preserve"> </w:t>
      </w:r>
      <w:r w:rsidRPr="009B4FC9">
        <w:t>thể</w:t>
      </w:r>
      <w:r w:rsidR="00F90D96" w:rsidRPr="009B4FC9">
        <w:t xml:space="preserve"> </w:t>
      </w:r>
      <w:r w:rsidRPr="009B4FC9">
        <w:t>dễ</w:t>
      </w:r>
      <w:r w:rsidR="00F90D96" w:rsidRPr="009B4FC9">
        <w:t xml:space="preserve"> </w:t>
      </w:r>
      <w:r w:rsidRPr="009B4FC9">
        <w:t>dàng</w:t>
      </w:r>
      <w:r w:rsidR="00F90D96" w:rsidRPr="009B4FC9">
        <w:t xml:space="preserve"> </w:t>
      </w:r>
      <w:r w:rsidRPr="009B4FC9">
        <w:t>kết</w:t>
      </w:r>
      <w:r w:rsidR="00F90D96" w:rsidRPr="009B4FC9">
        <w:t xml:space="preserve"> </w:t>
      </w:r>
      <w:r w:rsidRPr="009B4FC9">
        <w:t>hợp</w:t>
      </w:r>
      <w:r w:rsidR="00F90D96" w:rsidRPr="009B4FC9">
        <w:t xml:space="preserve"> </w:t>
      </w:r>
      <w:r w:rsidRPr="009B4FC9">
        <w:t>với</w:t>
      </w:r>
      <w:r w:rsidR="00F90D96" w:rsidRPr="009B4FC9">
        <w:t xml:space="preserve"> </w:t>
      </w:r>
      <w:r w:rsidRPr="009B4FC9">
        <w:t>các</w:t>
      </w:r>
      <w:r w:rsidR="00F90D96" w:rsidRPr="009B4FC9">
        <w:t xml:space="preserve"> </w:t>
      </w:r>
      <w:r w:rsidRPr="009B4FC9">
        <w:t>công</w:t>
      </w:r>
      <w:r w:rsidR="00F90D96" w:rsidRPr="009B4FC9">
        <w:t xml:space="preserve"> </w:t>
      </w:r>
      <w:r w:rsidRPr="009B4FC9">
        <w:t>nghệ</w:t>
      </w:r>
      <w:r w:rsidR="00F90D96" w:rsidRPr="009B4FC9">
        <w:t xml:space="preserve"> </w:t>
      </w:r>
      <w:r w:rsidRPr="009B4FC9">
        <w:t>frontend</w:t>
      </w:r>
      <w:r w:rsidR="00F90D96" w:rsidRPr="009B4FC9">
        <w:t xml:space="preserve"> </w:t>
      </w:r>
      <w:r w:rsidRPr="009B4FC9">
        <w:t>như</w:t>
      </w:r>
      <w:r w:rsidR="00F90D96" w:rsidRPr="009B4FC9">
        <w:t xml:space="preserve"> </w:t>
      </w:r>
      <w:r w:rsidRPr="009B4FC9">
        <w:t>HTML,</w:t>
      </w:r>
      <w:r w:rsidR="00F90D96" w:rsidRPr="009B4FC9">
        <w:t xml:space="preserve"> </w:t>
      </w:r>
      <w:r w:rsidRPr="009B4FC9">
        <w:t>CSS,</w:t>
      </w:r>
      <w:r w:rsidR="00F90D96" w:rsidRPr="009B4FC9">
        <w:t xml:space="preserve"> </w:t>
      </w:r>
      <w:r w:rsidRPr="009B4FC9">
        <w:t>JavaScript,</w:t>
      </w:r>
      <w:r w:rsidR="00F90D96" w:rsidRPr="009B4FC9">
        <w:t xml:space="preserve"> </w:t>
      </w:r>
      <w:r w:rsidRPr="009B4FC9">
        <w:t>và</w:t>
      </w:r>
      <w:r w:rsidR="00F90D96" w:rsidRPr="009B4FC9">
        <w:t xml:space="preserve"> </w:t>
      </w:r>
      <w:r w:rsidRPr="009B4FC9">
        <w:t>hỗ</w:t>
      </w:r>
      <w:r w:rsidR="00F90D96" w:rsidRPr="009B4FC9">
        <w:t xml:space="preserve"> </w:t>
      </w:r>
      <w:r w:rsidRPr="009B4FC9">
        <w:t>trợ</w:t>
      </w:r>
      <w:r w:rsidR="00F90D96" w:rsidRPr="009B4FC9">
        <w:t xml:space="preserve"> </w:t>
      </w:r>
      <w:r w:rsidRPr="009B4FC9">
        <w:t>xuất</w:t>
      </w:r>
      <w:r w:rsidR="00F90D96" w:rsidRPr="009B4FC9">
        <w:t xml:space="preserve"> </w:t>
      </w:r>
      <w:r w:rsidRPr="009B4FC9">
        <w:t>kết</w:t>
      </w:r>
      <w:r w:rsidR="00F90D96" w:rsidRPr="009B4FC9">
        <w:t xml:space="preserve"> </w:t>
      </w:r>
      <w:r w:rsidRPr="009B4FC9">
        <w:t>quả</w:t>
      </w:r>
      <w:r w:rsidR="00F90D96" w:rsidRPr="009B4FC9">
        <w:t xml:space="preserve"> </w:t>
      </w:r>
      <w:r w:rsidRPr="009B4FC9">
        <w:t>dưới</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PDF</w:t>
      </w:r>
      <w:r w:rsidR="00F90D96" w:rsidRPr="009B4FC9">
        <w:t xml:space="preserve"> </w:t>
      </w:r>
      <w:r w:rsidRPr="009B4FC9">
        <w:t>hoặc</w:t>
      </w:r>
      <w:r w:rsidR="00F90D96" w:rsidRPr="009B4FC9">
        <w:t xml:space="preserve"> </w:t>
      </w:r>
      <w:r w:rsidRPr="009B4FC9">
        <w:t>JSON.</w:t>
      </w:r>
      <w:r w:rsidR="00F90D96" w:rsidRPr="009B4FC9">
        <w:t xml:space="preserve"> </w:t>
      </w:r>
      <w:r w:rsidRPr="009B4FC9">
        <w:t>Đồng</w:t>
      </w:r>
      <w:r w:rsidR="00F90D96" w:rsidRPr="009B4FC9">
        <w:t xml:space="preserve"> </w:t>
      </w:r>
      <w:r w:rsidRPr="009B4FC9">
        <w:t>thời,</w:t>
      </w:r>
      <w:r w:rsidR="00F90D96" w:rsidRPr="009B4FC9">
        <w:t xml:space="preserve"> </w:t>
      </w:r>
      <w:r w:rsidRPr="009B4FC9">
        <w:t>nó</w:t>
      </w:r>
      <w:r w:rsidR="00F90D96" w:rsidRPr="009B4FC9">
        <w:t xml:space="preserve"> </w:t>
      </w:r>
      <w:r w:rsidRPr="009B4FC9">
        <w:t>cũng</w:t>
      </w:r>
      <w:r w:rsidR="00F90D96" w:rsidRPr="009B4FC9">
        <w:t xml:space="preserve"> </w:t>
      </w:r>
      <w:r w:rsidRPr="009B4FC9">
        <w:t>hỗ</w:t>
      </w:r>
      <w:r w:rsidR="00F90D96" w:rsidRPr="009B4FC9">
        <w:t xml:space="preserve"> </w:t>
      </w:r>
      <w:r w:rsidRPr="009B4FC9">
        <w:t>trợ</w:t>
      </w:r>
      <w:r w:rsidR="00F90D96" w:rsidRPr="009B4FC9">
        <w:t xml:space="preserve"> </w:t>
      </w:r>
      <w:r w:rsidRPr="009B4FC9">
        <w:t>kết</w:t>
      </w:r>
      <w:r w:rsidR="00F90D96" w:rsidRPr="009B4FC9">
        <w:t xml:space="preserve"> </w:t>
      </w:r>
      <w:r w:rsidRPr="009B4FC9">
        <w:t>nối</w:t>
      </w:r>
      <w:r w:rsidR="00F90D96" w:rsidRPr="009B4FC9">
        <w:t xml:space="preserve"> </w:t>
      </w:r>
      <w:r w:rsidRPr="009B4FC9">
        <w:t>với</w:t>
      </w:r>
      <w:r w:rsidR="00F90D96" w:rsidRPr="009B4FC9">
        <w:t xml:space="preserve"> </w:t>
      </w:r>
      <w:r w:rsidRPr="009B4FC9">
        <w:t>cơ</w:t>
      </w:r>
      <w:r w:rsidR="00F90D96" w:rsidRPr="009B4FC9">
        <w:t xml:space="preserve"> </w:t>
      </w:r>
      <w:r w:rsidRPr="009B4FC9">
        <w:t>sở</w:t>
      </w:r>
      <w:r w:rsidR="00F90D96" w:rsidRPr="009B4FC9">
        <w:t xml:space="preserve"> </w:t>
      </w:r>
      <w:r w:rsidRPr="009B4FC9">
        <w:t>dữ</w:t>
      </w:r>
      <w:r w:rsidR="00F90D96" w:rsidRPr="009B4FC9">
        <w:t xml:space="preserve"> </w:t>
      </w:r>
      <w:r w:rsidRPr="009B4FC9">
        <w:t>liệu</w:t>
      </w:r>
      <w:r w:rsidR="00F90D96" w:rsidRPr="009B4FC9">
        <w:t xml:space="preserve"> </w:t>
      </w:r>
      <w:r w:rsidRPr="009B4FC9">
        <w:t>như</w:t>
      </w:r>
      <w:r w:rsidR="00F90D96" w:rsidRPr="009B4FC9">
        <w:t xml:space="preserve"> </w:t>
      </w:r>
      <w:r w:rsidRPr="009B4FC9">
        <w:t>SQLite</w:t>
      </w:r>
      <w:r w:rsidR="00F90D96" w:rsidRPr="009B4FC9">
        <w:t xml:space="preserve"> </w:t>
      </w:r>
      <w:r w:rsidRPr="009B4FC9">
        <w:t>hoặc</w:t>
      </w:r>
      <w:r w:rsidR="00F90D96" w:rsidRPr="009B4FC9">
        <w:t xml:space="preserve"> </w:t>
      </w:r>
      <w:r w:rsidRPr="009B4FC9">
        <w:t>các</w:t>
      </w:r>
      <w:r w:rsidR="00F90D96" w:rsidRPr="009B4FC9">
        <w:t xml:space="preserve"> </w:t>
      </w:r>
      <w:r w:rsidRPr="009B4FC9">
        <w:t>hệ</w:t>
      </w:r>
      <w:r w:rsidR="00F90D96" w:rsidRPr="009B4FC9">
        <w:t xml:space="preserve"> </w:t>
      </w:r>
      <w:r w:rsidRPr="009B4FC9">
        <w:t>quản</w:t>
      </w:r>
      <w:r w:rsidR="00F90D96" w:rsidRPr="009B4FC9">
        <w:t xml:space="preserve"> </w:t>
      </w:r>
      <w:r w:rsidRPr="009B4FC9">
        <w:t>trị</w:t>
      </w:r>
      <w:r w:rsidR="00F90D96" w:rsidRPr="009B4FC9">
        <w:t xml:space="preserve"> </w:t>
      </w:r>
      <w:r w:rsidRPr="009B4FC9">
        <w:t>khác</w:t>
      </w:r>
      <w:r w:rsidR="00F90D96" w:rsidRPr="009B4FC9">
        <w:t xml:space="preserve"> </w:t>
      </w:r>
      <w:r w:rsidRPr="009B4FC9">
        <w:t>(MySQL,</w:t>
      </w:r>
      <w:r w:rsidR="00F90D96" w:rsidRPr="009B4FC9">
        <w:t xml:space="preserve"> </w:t>
      </w:r>
      <w:r w:rsidRPr="009B4FC9">
        <w:t>PostgreSQL</w:t>
      </w:r>
      <w:r w:rsidR="00F90D96" w:rsidRPr="009B4FC9">
        <w:t xml:space="preserve"> </w:t>
      </w:r>
      <w:r w:rsidRPr="009B4FC9">
        <w:t>nếu</w:t>
      </w:r>
      <w:r w:rsidR="00F90D96" w:rsidRPr="009B4FC9">
        <w:t xml:space="preserve"> </w:t>
      </w:r>
      <w:r w:rsidRPr="009B4FC9">
        <w:t>cần</w:t>
      </w:r>
      <w:r w:rsidR="00F90D96" w:rsidRPr="009B4FC9">
        <w:t xml:space="preserve"> </w:t>
      </w:r>
      <w:r w:rsidRPr="009B4FC9">
        <w:t>mở</w:t>
      </w:r>
      <w:r w:rsidR="00F90D96" w:rsidRPr="009B4FC9">
        <w:t xml:space="preserve"> </w:t>
      </w:r>
      <w:r w:rsidRPr="009B4FC9">
        <w:t>rộng</w:t>
      </w:r>
      <w:r w:rsidR="00F90D96" w:rsidRPr="009B4FC9">
        <w:t xml:space="preserve"> </w:t>
      </w:r>
      <w:r w:rsidRPr="009B4FC9">
        <w:t>trong</w:t>
      </w:r>
      <w:r w:rsidR="00F90D96" w:rsidRPr="009B4FC9">
        <w:t xml:space="preserve"> </w:t>
      </w:r>
      <w:r w:rsidRPr="009B4FC9">
        <w:t>tương</w:t>
      </w:r>
      <w:r w:rsidR="00F90D96" w:rsidRPr="009B4FC9">
        <w:t xml:space="preserve"> </w:t>
      </w:r>
      <w:r w:rsidRPr="009B4FC9">
        <w:t>lai).</w:t>
      </w:r>
    </w:p>
    <w:p w14:paraId="78A35595" w14:textId="060D2B22" w:rsidR="00005C0C" w:rsidRPr="009B4FC9" w:rsidRDefault="00005C0C" w:rsidP="00645B03">
      <w:pPr>
        <w:pStyle w:val="ListParagraph"/>
        <w:numPr>
          <w:ilvl w:val="0"/>
          <w:numId w:val="52"/>
        </w:numPr>
        <w:spacing w:line="360" w:lineRule="auto"/>
      </w:pPr>
      <w:r w:rsidRPr="009B4FC9">
        <w:t>Triển</w:t>
      </w:r>
      <w:r w:rsidR="00F90D96" w:rsidRPr="009B4FC9">
        <w:t xml:space="preserve"> </w:t>
      </w:r>
      <w:r w:rsidRPr="009B4FC9">
        <w:t>khai</w:t>
      </w:r>
      <w:r w:rsidR="00F90D96" w:rsidRPr="009B4FC9">
        <w:t xml:space="preserve"> </w:t>
      </w:r>
      <w:r w:rsidRPr="009B4FC9">
        <w:t>đơn</w:t>
      </w:r>
      <w:r w:rsidR="00F90D96" w:rsidRPr="009B4FC9">
        <w:t xml:space="preserve"> </w:t>
      </w:r>
      <w:r w:rsidRPr="009B4FC9">
        <w:t>giản:</w:t>
      </w:r>
      <w:r w:rsidR="00F90D96" w:rsidRPr="009B4FC9">
        <w:t xml:space="preserve"> </w:t>
      </w:r>
      <w:r w:rsidRPr="009B4FC9">
        <w:t>Nhờ</w:t>
      </w:r>
      <w:r w:rsidR="00F90D96" w:rsidRPr="009B4FC9">
        <w:t xml:space="preserve"> </w:t>
      </w:r>
      <w:r w:rsidRPr="009B4FC9">
        <w:t>thiết</w:t>
      </w:r>
      <w:r w:rsidR="00F90D96" w:rsidRPr="009B4FC9">
        <w:t xml:space="preserve"> </w:t>
      </w:r>
      <w:r w:rsidRPr="009B4FC9">
        <w:t>kế</w:t>
      </w:r>
      <w:r w:rsidR="00F90D96" w:rsidRPr="009B4FC9">
        <w:t xml:space="preserve"> </w:t>
      </w:r>
      <w:r w:rsidRPr="009B4FC9">
        <w:t>gọn</w:t>
      </w:r>
      <w:r w:rsidR="00F90D96" w:rsidRPr="009B4FC9">
        <w:t xml:space="preserve"> </w:t>
      </w:r>
      <w:r w:rsidRPr="009B4FC9">
        <w:t>nhẹ,</w:t>
      </w:r>
      <w:r w:rsidR="00F90D96" w:rsidRPr="009B4FC9">
        <w:t xml:space="preserve"> </w:t>
      </w:r>
      <w:r w:rsidRPr="009B4FC9">
        <w:t>Flask</w:t>
      </w:r>
      <w:r w:rsidR="00F90D96" w:rsidRPr="009B4FC9">
        <w:t xml:space="preserve"> </w:t>
      </w:r>
      <w:r w:rsidRPr="009B4FC9">
        <w:t>không</w:t>
      </w:r>
      <w:r w:rsidR="00F90D96" w:rsidRPr="009B4FC9">
        <w:t xml:space="preserve"> </w:t>
      </w:r>
      <w:r w:rsidRPr="009B4FC9">
        <w:t>yêu</w:t>
      </w:r>
      <w:r w:rsidR="00F90D96" w:rsidRPr="009B4FC9">
        <w:t xml:space="preserve"> </w:t>
      </w:r>
      <w:r w:rsidRPr="009B4FC9">
        <w:t>cầu</w:t>
      </w:r>
      <w:r w:rsidR="00F90D96" w:rsidRPr="009B4FC9">
        <w:t xml:space="preserve"> </w:t>
      </w:r>
      <w:r w:rsidRPr="009B4FC9">
        <w:t>cấu</w:t>
      </w:r>
      <w:r w:rsidR="00F90D96" w:rsidRPr="009B4FC9">
        <w:t xml:space="preserve"> </w:t>
      </w:r>
      <w:r w:rsidRPr="009B4FC9">
        <w:t>trúc</w:t>
      </w:r>
      <w:r w:rsidR="00F90D96" w:rsidRPr="009B4FC9">
        <w:t xml:space="preserve"> </w:t>
      </w:r>
      <w:r w:rsidRPr="009B4FC9">
        <w:t>thư</w:t>
      </w:r>
      <w:r w:rsidR="00F90D96" w:rsidRPr="009B4FC9">
        <w:t xml:space="preserve"> </w:t>
      </w:r>
      <w:r w:rsidRPr="009B4FC9">
        <w:t>mục</w:t>
      </w:r>
      <w:r w:rsidR="00F90D96" w:rsidRPr="009B4FC9">
        <w:t xml:space="preserve"> </w:t>
      </w:r>
      <w:r w:rsidRPr="009B4FC9">
        <w:t>phức</w:t>
      </w:r>
      <w:r w:rsidR="00F90D96" w:rsidRPr="009B4FC9">
        <w:t xml:space="preserve"> </w:t>
      </w:r>
      <w:r w:rsidRPr="009B4FC9">
        <w:t>tạp,</w:t>
      </w:r>
      <w:r w:rsidR="00F90D96" w:rsidRPr="009B4FC9">
        <w:t xml:space="preserve"> </w:t>
      </w:r>
      <w:r w:rsidRPr="009B4FC9">
        <w:t>giúp</w:t>
      </w:r>
      <w:r w:rsidR="00F90D96" w:rsidRPr="009B4FC9">
        <w:t xml:space="preserve"> </w:t>
      </w:r>
      <w:r w:rsidRPr="009B4FC9">
        <w:t>dễ</w:t>
      </w:r>
      <w:r w:rsidR="00F90D96" w:rsidRPr="009B4FC9">
        <w:t xml:space="preserve"> </w:t>
      </w:r>
      <w:r w:rsidRPr="009B4FC9">
        <w:t>dàng</w:t>
      </w:r>
      <w:r w:rsidR="00F90D96" w:rsidRPr="009B4FC9">
        <w:t xml:space="preserve"> </w:t>
      </w:r>
      <w:r w:rsidRPr="009B4FC9">
        <w:t>triển</w:t>
      </w:r>
      <w:r w:rsidR="00F90D96" w:rsidRPr="009B4FC9">
        <w:t xml:space="preserve"> </w:t>
      </w:r>
      <w:r w:rsidRPr="009B4FC9">
        <w:t>khai</w:t>
      </w:r>
      <w:r w:rsidR="00F90D96" w:rsidRPr="009B4FC9">
        <w:t xml:space="preserve"> </w:t>
      </w:r>
      <w:r w:rsidRPr="009B4FC9">
        <w:t>ứng</w:t>
      </w:r>
      <w:r w:rsidR="00F90D96" w:rsidRPr="009B4FC9">
        <w:t xml:space="preserve"> </w:t>
      </w:r>
      <w:r w:rsidRPr="009B4FC9">
        <w:t>dụng</w:t>
      </w:r>
      <w:r w:rsidR="00F90D96" w:rsidRPr="009B4FC9">
        <w:t xml:space="preserve"> </w:t>
      </w:r>
      <w:r w:rsidRPr="009B4FC9">
        <w:t>trên</w:t>
      </w:r>
      <w:r w:rsidR="00F90D96" w:rsidRPr="009B4FC9">
        <w:t xml:space="preserve"> </w:t>
      </w:r>
      <w:r w:rsidRPr="009B4FC9">
        <w:t>các</w:t>
      </w:r>
      <w:r w:rsidR="00F90D96" w:rsidRPr="009B4FC9">
        <w:t xml:space="preserve"> </w:t>
      </w:r>
      <w:r w:rsidRPr="009B4FC9">
        <w:t>môi</w:t>
      </w:r>
      <w:r w:rsidR="00F90D96" w:rsidRPr="009B4FC9">
        <w:t xml:space="preserve"> </w:t>
      </w:r>
      <w:r w:rsidRPr="009B4FC9">
        <w:t>trường</w:t>
      </w:r>
      <w:r w:rsidR="00F90D96" w:rsidRPr="009B4FC9">
        <w:t xml:space="preserve"> </w:t>
      </w:r>
      <w:r w:rsidRPr="009B4FC9">
        <w:t>máy</w:t>
      </w:r>
      <w:r w:rsidR="00F90D96" w:rsidRPr="009B4FC9">
        <w:t xml:space="preserve"> </w:t>
      </w:r>
      <w:r w:rsidRPr="009B4FC9">
        <w:t>chủ</w:t>
      </w:r>
      <w:r w:rsidR="00F90D96" w:rsidRPr="009B4FC9">
        <w:t xml:space="preserve"> </w:t>
      </w:r>
      <w:r w:rsidRPr="009B4FC9">
        <w:t>như</w:t>
      </w:r>
      <w:r w:rsidR="00F90D96" w:rsidRPr="009B4FC9">
        <w:t xml:space="preserve"> </w:t>
      </w:r>
      <w:r w:rsidRPr="009B4FC9">
        <w:t>Heroku,</w:t>
      </w:r>
      <w:r w:rsidR="00F90D96" w:rsidRPr="009B4FC9">
        <w:t xml:space="preserve"> </w:t>
      </w:r>
      <w:r w:rsidRPr="009B4FC9">
        <w:t>AWS,</w:t>
      </w:r>
      <w:r w:rsidR="00F90D96" w:rsidRPr="009B4FC9">
        <w:t xml:space="preserve"> </w:t>
      </w:r>
      <w:r w:rsidRPr="009B4FC9">
        <w:t>hoặc</w:t>
      </w:r>
      <w:r w:rsidR="00F90D96" w:rsidRPr="009B4FC9">
        <w:t xml:space="preserve"> </w:t>
      </w:r>
      <w:r w:rsidRPr="009B4FC9">
        <w:t>máy</w:t>
      </w:r>
      <w:r w:rsidR="00F90D96" w:rsidRPr="009B4FC9">
        <w:t xml:space="preserve"> </w:t>
      </w:r>
      <w:r w:rsidRPr="009B4FC9">
        <w:t>tính</w:t>
      </w:r>
      <w:r w:rsidR="00F90D96" w:rsidRPr="009B4FC9">
        <w:t xml:space="preserve"> </w:t>
      </w:r>
      <w:r w:rsidRPr="009B4FC9">
        <w:t>cục</w:t>
      </w:r>
      <w:r w:rsidR="00F90D96" w:rsidRPr="009B4FC9">
        <w:t xml:space="preserve"> </w:t>
      </w:r>
      <w:r w:rsidRPr="009B4FC9">
        <w:t>bộ.</w:t>
      </w:r>
    </w:p>
    <w:p w14:paraId="2D173868" w14:textId="7B22ECAB" w:rsidR="00005C0C" w:rsidRPr="009B4FC9" w:rsidRDefault="00005C0C" w:rsidP="0042196A">
      <w:pPr>
        <w:spacing w:line="360" w:lineRule="auto"/>
        <w:ind w:firstLine="567"/>
      </w:pPr>
      <w:r w:rsidRPr="009B4FC9">
        <w:t>Việc</w:t>
      </w:r>
      <w:r w:rsidR="00F90D96" w:rsidRPr="009B4FC9">
        <w:t xml:space="preserve"> </w:t>
      </w:r>
      <w:r w:rsidRPr="009B4FC9">
        <w:t>sử</w:t>
      </w:r>
      <w:r w:rsidR="00F90D96" w:rsidRPr="009B4FC9">
        <w:t xml:space="preserve"> </w:t>
      </w:r>
      <w:r w:rsidRPr="009B4FC9">
        <w:t>dụng</w:t>
      </w:r>
      <w:r w:rsidR="00F90D96" w:rsidRPr="009B4FC9">
        <w:t xml:space="preserve"> </w:t>
      </w:r>
      <w:r w:rsidRPr="009B4FC9">
        <w:t>Flask</w:t>
      </w:r>
      <w:r w:rsidR="00F90D96" w:rsidRPr="009B4FC9">
        <w:t xml:space="preserve"> </w:t>
      </w:r>
      <w:r w:rsidRPr="009B4FC9">
        <w:t>mang</w:t>
      </w:r>
      <w:r w:rsidR="00F90D96" w:rsidRPr="009B4FC9">
        <w:t xml:space="preserve"> </w:t>
      </w:r>
      <w:r w:rsidRPr="009B4FC9">
        <w:t>lại</w:t>
      </w:r>
      <w:r w:rsidR="00F90D96" w:rsidRPr="009B4FC9">
        <w:t xml:space="preserve"> </w:t>
      </w:r>
      <w:r w:rsidRPr="009B4FC9">
        <w:t>nhiều</w:t>
      </w:r>
      <w:r w:rsidR="00F90D96" w:rsidRPr="009B4FC9">
        <w:t xml:space="preserve"> </w:t>
      </w:r>
      <w:r w:rsidRPr="009B4FC9">
        <w:t>lợi</w:t>
      </w:r>
      <w:r w:rsidR="00F90D96" w:rsidRPr="009B4FC9">
        <w:t xml:space="preserve"> </w:t>
      </w:r>
      <w:r w:rsidRPr="009B4FC9">
        <w:t>ích:</w:t>
      </w:r>
      <w:r w:rsidR="00F90D96" w:rsidRPr="009B4FC9">
        <w:t xml:space="preserve"> </w:t>
      </w:r>
      <w:r w:rsidRPr="009B4FC9">
        <w:t>giảm</w:t>
      </w:r>
      <w:r w:rsidR="00F90D96" w:rsidRPr="009B4FC9">
        <w:t xml:space="preserve"> </w:t>
      </w:r>
      <w:r w:rsidRPr="009B4FC9">
        <w:t>thời</w:t>
      </w:r>
      <w:r w:rsidR="00F90D96" w:rsidRPr="009B4FC9">
        <w:t xml:space="preserve"> </w:t>
      </w:r>
      <w:r w:rsidRPr="009B4FC9">
        <w:t>gian</w:t>
      </w:r>
      <w:r w:rsidR="00F90D96" w:rsidRPr="009B4FC9">
        <w:t xml:space="preserve"> </w:t>
      </w:r>
      <w:r w:rsidRPr="009B4FC9">
        <w:t>phát</w:t>
      </w:r>
      <w:r w:rsidR="00F90D96" w:rsidRPr="009B4FC9">
        <w:t xml:space="preserve"> </w:t>
      </w:r>
      <w:r w:rsidRPr="009B4FC9">
        <w:t>triển,</w:t>
      </w:r>
      <w:r w:rsidR="00F90D96" w:rsidRPr="009B4FC9">
        <w:t xml:space="preserve"> </w:t>
      </w:r>
      <w:r w:rsidRPr="009B4FC9">
        <w:t>tăng</w:t>
      </w:r>
      <w:r w:rsidR="00F90D96" w:rsidRPr="009B4FC9">
        <w:t xml:space="preserve"> </w:t>
      </w:r>
      <w:r w:rsidRPr="009B4FC9">
        <w:t>độ</w:t>
      </w:r>
      <w:r w:rsidR="00F90D96" w:rsidRPr="009B4FC9">
        <w:t xml:space="preserve"> </w:t>
      </w:r>
      <w:r w:rsidRPr="009B4FC9">
        <w:t>linh</w:t>
      </w:r>
      <w:r w:rsidR="00F90D96" w:rsidRPr="009B4FC9">
        <w:t xml:space="preserve"> </w:t>
      </w:r>
      <w:r w:rsidRPr="009B4FC9">
        <w:t>hoạt</w:t>
      </w:r>
      <w:r w:rsidR="00F90D96" w:rsidRPr="009B4FC9">
        <w:t xml:space="preserve"> </w:t>
      </w:r>
      <w:r w:rsidRPr="009B4FC9">
        <w:t>và</w:t>
      </w:r>
      <w:r w:rsidR="00F90D96" w:rsidRPr="009B4FC9">
        <w:t xml:space="preserve"> </w:t>
      </w:r>
      <w:r w:rsidRPr="009B4FC9">
        <w:t>dễ</w:t>
      </w:r>
      <w:r w:rsidR="00F90D96" w:rsidRPr="009B4FC9">
        <w:t xml:space="preserve"> </w:t>
      </w:r>
      <w:r w:rsidRPr="009B4FC9">
        <w:t>bảo</w:t>
      </w:r>
      <w:r w:rsidR="00F90D96" w:rsidRPr="009B4FC9">
        <w:t xml:space="preserve"> </w:t>
      </w:r>
      <w:r w:rsidRPr="009B4FC9">
        <w:t>trì,</w:t>
      </w:r>
      <w:r w:rsidR="00F90D96" w:rsidRPr="009B4FC9">
        <w:t xml:space="preserve"> </w:t>
      </w:r>
      <w:r w:rsidRPr="009B4FC9">
        <w:t>đồng</w:t>
      </w:r>
      <w:r w:rsidR="00F90D96" w:rsidRPr="009B4FC9">
        <w:t xml:space="preserve"> </w:t>
      </w:r>
      <w:r w:rsidRPr="009B4FC9">
        <w:t>thời</w:t>
      </w:r>
      <w:r w:rsidR="00F90D96" w:rsidRPr="009B4FC9">
        <w:t xml:space="preserve"> </w:t>
      </w:r>
      <w:r w:rsidRPr="009B4FC9">
        <w:t>giúp</w:t>
      </w:r>
      <w:r w:rsidR="00F90D96" w:rsidRPr="009B4FC9">
        <w:t xml:space="preserve"> </w:t>
      </w:r>
      <w:r w:rsidRPr="009B4FC9">
        <w:t>hệ</w:t>
      </w:r>
      <w:r w:rsidR="00F90D96" w:rsidRPr="009B4FC9">
        <w:t xml:space="preserve"> </w:t>
      </w:r>
      <w:r w:rsidRPr="009B4FC9">
        <w:t>thống</w:t>
      </w:r>
      <w:r w:rsidR="00F90D96" w:rsidRPr="009B4FC9">
        <w:t xml:space="preserve"> </w:t>
      </w:r>
      <w:r w:rsidRPr="009B4FC9">
        <w:t>duy</w:t>
      </w:r>
      <w:r w:rsidR="00F90D96" w:rsidRPr="009B4FC9">
        <w:t xml:space="preserve"> </w:t>
      </w:r>
      <w:r w:rsidRPr="009B4FC9">
        <w:t>trì</w:t>
      </w:r>
      <w:r w:rsidR="00F90D96" w:rsidRPr="009B4FC9">
        <w:t xml:space="preserve"> </w:t>
      </w:r>
      <w:r w:rsidRPr="009B4FC9">
        <w:t>tính</w:t>
      </w:r>
      <w:r w:rsidR="00F90D96" w:rsidRPr="009B4FC9">
        <w:t xml:space="preserve"> </w:t>
      </w:r>
      <w:r w:rsidRPr="009B4FC9">
        <w:t>đơn</w:t>
      </w:r>
      <w:r w:rsidR="00F90D96" w:rsidRPr="009B4FC9">
        <w:t xml:space="preserve"> </w:t>
      </w:r>
      <w:r w:rsidRPr="009B4FC9">
        <w:t>giản</w:t>
      </w:r>
      <w:r w:rsidR="00F90D96" w:rsidRPr="009B4FC9">
        <w:t xml:space="preserve"> </w:t>
      </w:r>
      <w:r w:rsidRPr="009B4FC9">
        <w:t>mà</w:t>
      </w:r>
      <w:r w:rsidR="00F90D96" w:rsidRPr="009B4FC9">
        <w:t xml:space="preserve"> </w:t>
      </w:r>
      <w:r w:rsidRPr="009B4FC9">
        <w:t>vẫn</w:t>
      </w:r>
      <w:r w:rsidR="00F90D96" w:rsidRPr="009B4FC9">
        <w:t xml:space="preserve"> </w:t>
      </w:r>
      <w:r w:rsidRPr="009B4FC9">
        <w:t>đảm</w:t>
      </w:r>
      <w:r w:rsidR="00F90D96" w:rsidRPr="009B4FC9">
        <w:t xml:space="preserve"> </w:t>
      </w:r>
      <w:r w:rsidRPr="009B4FC9">
        <w:t>bảo</w:t>
      </w:r>
      <w:r w:rsidR="00F90D96" w:rsidRPr="009B4FC9">
        <w:t xml:space="preserve"> </w:t>
      </w:r>
      <w:r w:rsidRPr="009B4FC9">
        <w:t>đủ</w:t>
      </w:r>
      <w:r w:rsidR="00F90D96" w:rsidRPr="009B4FC9">
        <w:t xml:space="preserve"> </w:t>
      </w:r>
      <w:r w:rsidRPr="009B4FC9">
        <w:t>chức</w:t>
      </w:r>
      <w:r w:rsidR="00F90D96" w:rsidRPr="009B4FC9">
        <w:t xml:space="preserve"> </w:t>
      </w:r>
      <w:r w:rsidRPr="009B4FC9">
        <w:t>năng</w:t>
      </w:r>
      <w:r w:rsidR="00F90D96" w:rsidRPr="009B4FC9">
        <w:t xml:space="preserve"> </w:t>
      </w:r>
      <w:r w:rsidRPr="009B4FC9">
        <w:t>và</w:t>
      </w:r>
      <w:r w:rsidR="00F90D96" w:rsidRPr="009B4FC9">
        <w:t xml:space="preserve"> </w:t>
      </w:r>
      <w:r w:rsidRPr="009B4FC9">
        <w:t>khả</w:t>
      </w:r>
      <w:r w:rsidR="00F90D96" w:rsidRPr="009B4FC9">
        <w:t xml:space="preserve"> </w:t>
      </w:r>
      <w:r w:rsidRPr="009B4FC9">
        <w:t>năng</w:t>
      </w:r>
      <w:r w:rsidR="00F90D96" w:rsidRPr="009B4FC9">
        <w:t xml:space="preserve"> </w:t>
      </w:r>
      <w:r w:rsidRPr="009B4FC9">
        <w:t>mở</w:t>
      </w:r>
      <w:r w:rsidR="00F90D96" w:rsidRPr="009B4FC9">
        <w:t xml:space="preserve"> </w:t>
      </w:r>
      <w:r w:rsidRPr="009B4FC9">
        <w:t>rộng</w:t>
      </w:r>
      <w:r w:rsidR="00F90D96" w:rsidRPr="009B4FC9">
        <w:t xml:space="preserve"> </w:t>
      </w:r>
      <w:r w:rsidRPr="009B4FC9">
        <w:t>về</w:t>
      </w:r>
      <w:r w:rsidR="00F90D96" w:rsidRPr="009B4FC9">
        <w:t xml:space="preserve"> </w:t>
      </w:r>
      <w:r w:rsidRPr="009B4FC9">
        <w:t>sau.</w:t>
      </w:r>
    </w:p>
    <w:p w14:paraId="1690EF8D" w14:textId="007BB105" w:rsidR="00A2620A" w:rsidRPr="00F21806" w:rsidRDefault="00624DD9" w:rsidP="00F21806">
      <w:pPr>
        <w:spacing w:line="360" w:lineRule="auto"/>
        <w:ind w:firstLine="567"/>
      </w:pPr>
      <w:r w:rsidRPr="00F21806">
        <w:t>Công</w:t>
      </w:r>
      <w:r w:rsidR="00F90D96" w:rsidRPr="00F21806">
        <w:t xml:space="preserve"> </w:t>
      </w:r>
      <w:r w:rsidRPr="00F21806">
        <w:t>cụ</w:t>
      </w:r>
      <w:r w:rsidR="00F90D96" w:rsidRPr="00F21806">
        <w:t xml:space="preserve"> </w:t>
      </w:r>
      <w:r w:rsidRPr="00F21806">
        <w:t>và</w:t>
      </w:r>
      <w:r w:rsidR="00F90D96" w:rsidRPr="00F21806">
        <w:t xml:space="preserve"> </w:t>
      </w:r>
      <w:r w:rsidRPr="00F21806">
        <w:t>thư</w:t>
      </w:r>
      <w:r w:rsidR="00F90D96" w:rsidRPr="00F21806">
        <w:t xml:space="preserve"> </w:t>
      </w:r>
      <w:r w:rsidRPr="00F21806">
        <w:t>viện</w:t>
      </w:r>
      <w:r w:rsidR="00F90D96" w:rsidRPr="00F21806">
        <w:t xml:space="preserve"> </w:t>
      </w:r>
      <w:r w:rsidRPr="00F21806">
        <w:t>học</w:t>
      </w:r>
      <w:r w:rsidR="00F90D96" w:rsidRPr="00F21806">
        <w:t xml:space="preserve"> </w:t>
      </w:r>
      <w:r w:rsidRPr="00F21806">
        <w:t>máy:</w:t>
      </w:r>
    </w:p>
    <w:p w14:paraId="2823C038" w14:textId="7EB4BA54" w:rsidR="00882774" w:rsidRPr="009B4FC9" w:rsidRDefault="00882774" w:rsidP="0042196A">
      <w:pPr>
        <w:spacing w:line="360" w:lineRule="auto"/>
        <w:ind w:firstLine="567"/>
      </w:pPr>
      <w:r w:rsidRPr="009B4FC9">
        <w:t>Trong</w:t>
      </w:r>
      <w:r w:rsidR="00F90D96" w:rsidRPr="009B4FC9">
        <w:t xml:space="preserve"> </w:t>
      </w:r>
      <w:r w:rsidRPr="009B4FC9">
        <w:t>hệ</w:t>
      </w:r>
      <w:r w:rsidR="00F90D96" w:rsidRPr="009B4FC9">
        <w:t xml:space="preserve"> </w:t>
      </w:r>
      <w:r w:rsidRPr="009B4FC9">
        <w:t>thống</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một</w:t>
      </w:r>
      <w:r w:rsidR="00F90D96" w:rsidRPr="009B4FC9">
        <w:t xml:space="preserve"> </w:t>
      </w:r>
      <w:r w:rsidRPr="009B4FC9">
        <w:t>loạt</w:t>
      </w:r>
      <w:r w:rsidR="00F90D96" w:rsidRPr="009B4FC9">
        <w:t xml:space="preserve"> </w:t>
      </w:r>
      <w:r w:rsidRPr="009B4FC9">
        <w:t>các</w:t>
      </w:r>
      <w:r w:rsidR="00F90D96" w:rsidRPr="009B4FC9">
        <w:t xml:space="preserve"> </w:t>
      </w:r>
      <w:r w:rsidRPr="009B4FC9">
        <w:t>công</w:t>
      </w:r>
      <w:r w:rsidR="00F90D96" w:rsidRPr="009B4FC9">
        <w:t xml:space="preserve"> </w:t>
      </w:r>
      <w:r w:rsidRPr="009B4FC9">
        <w:t>cụ</w:t>
      </w:r>
      <w:r w:rsidR="00F90D96" w:rsidRPr="009B4FC9">
        <w:t xml:space="preserve"> </w:t>
      </w:r>
      <w:r w:rsidRPr="009B4FC9">
        <w:t>và</w:t>
      </w:r>
      <w:r w:rsidR="00F90D96" w:rsidRPr="009B4FC9">
        <w:t xml:space="preserve"> </w:t>
      </w:r>
      <w:r w:rsidRPr="009B4FC9">
        <w:t>thư</w:t>
      </w:r>
      <w:r w:rsidR="00F90D96" w:rsidRPr="009B4FC9">
        <w:t xml:space="preserve"> </w:t>
      </w:r>
      <w:r w:rsidRPr="009B4FC9">
        <w:t>viện</w:t>
      </w:r>
      <w:r w:rsidR="00F90D96" w:rsidRPr="009B4FC9">
        <w:t xml:space="preserve"> </w:t>
      </w:r>
      <w:r w:rsidRPr="009B4FC9">
        <w:t>học</w:t>
      </w:r>
      <w:r w:rsidR="00F90D96" w:rsidRPr="009B4FC9">
        <w:t xml:space="preserve"> </w:t>
      </w:r>
      <w:r w:rsidRPr="009B4FC9">
        <w:t>máy</w:t>
      </w:r>
      <w:r w:rsidR="00F90D96" w:rsidRPr="009B4FC9">
        <w:t xml:space="preserve"> </w:t>
      </w:r>
      <w:r w:rsidRPr="009B4FC9">
        <w:t>đã</w:t>
      </w:r>
      <w:r w:rsidR="00F90D96" w:rsidRPr="009B4FC9">
        <w:t xml:space="preserve"> </w:t>
      </w: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để</w:t>
      </w:r>
      <w:r w:rsidR="00F90D96" w:rsidRPr="009B4FC9">
        <w:t xml:space="preserve"> </w:t>
      </w:r>
      <w:r w:rsidRPr="009B4FC9">
        <w:t>xây</w:t>
      </w:r>
      <w:r w:rsidR="00F90D96" w:rsidRPr="009B4FC9">
        <w:t xml:space="preserve"> </w:t>
      </w:r>
      <w:r w:rsidRPr="009B4FC9">
        <w:t>dựng,</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đánh</w:t>
      </w:r>
      <w:r w:rsidR="00F90D96" w:rsidRPr="009B4FC9">
        <w:t xml:space="preserve"> </w:t>
      </w:r>
      <w:r w:rsidRPr="009B4FC9">
        <w:t>giá</w:t>
      </w:r>
      <w:r w:rsidR="00F90D96" w:rsidRPr="009B4FC9">
        <w:t xml:space="preserve"> </w:t>
      </w:r>
      <w:r w:rsidRPr="009B4FC9">
        <w:t>và</w:t>
      </w:r>
      <w:r w:rsidR="00F90D96" w:rsidRPr="009B4FC9">
        <w:t xml:space="preserve"> </w:t>
      </w:r>
      <w:r w:rsidRPr="009B4FC9">
        <w:t>triển</w:t>
      </w:r>
      <w:r w:rsidR="00F90D96" w:rsidRPr="009B4FC9">
        <w:t xml:space="preserve"> </w:t>
      </w:r>
      <w:r w:rsidRPr="009B4FC9">
        <w:t>khai</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dự</w:t>
      </w:r>
      <w:r w:rsidR="00F90D96" w:rsidRPr="009B4FC9">
        <w:t xml:space="preserve"> </w:t>
      </w:r>
      <w:r w:rsidRPr="009B4FC9">
        <w:t>đoán.</w:t>
      </w:r>
      <w:r w:rsidR="00F90D96" w:rsidRPr="009B4FC9">
        <w:t xml:space="preserve"> </w:t>
      </w:r>
      <w:r w:rsidRPr="009B4FC9">
        <w:t>Những</w:t>
      </w:r>
      <w:r w:rsidR="00F90D96" w:rsidRPr="009B4FC9">
        <w:t xml:space="preserve"> </w:t>
      </w:r>
      <w:r w:rsidRPr="009B4FC9">
        <w:t>công</w:t>
      </w:r>
      <w:r w:rsidR="00F90D96" w:rsidRPr="009B4FC9">
        <w:t xml:space="preserve"> </w:t>
      </w:r>
      <w:r w:rsidRPr="009B4FC9">
        <w:t>cụ</w:t>
      </w:r>
      <w:r w:rsidR="00F90D96" w:rsidRPr="009B4FC9">
        <w:t xml:space="preserve"> </w:t>
      </w:r>
      <w:r w:rsidRPr="009B4FC9">
        <w:t>này</w:t>
      </w:r>
      <w:r w:rsidR="00F90D96" w:rsidRPr="009B4FC9">
        <w:t xml:space="preserve"> </w:t>
      </w:r>
      <w:r w:rsidRPr="009B4FC9">
        <w:t>không</w:t>
      </w:r>
      <w:r w:rsidR="00F90D96" w:rsidRPr="009B4FC9">
        <w:t xml:space="preserve"> </w:t>
      </w:r>
      <w:r w:rsidRPr="009B4FC9">
        <w:t>chỉ</w:t>
      </w:r>
      <w:r w:rsidR="00F90D96" w:rsidRPr="009B4FC9">
        <w:t xml:space="preserve"> </w:t>
      </w:r>
      <w:r w:rsidRPr="009B4FC9">
        <w:t>giúp</w:t>
      </w:r>
      <w:r w:rsidR="00F90D96" w:rsidRPr="009B4FC9">
        <w:t xml:space="preserve"> </w:t>
      </w:r>
      <w:r w:rsidRPr="009B4FC9">
        <w:t>cải</w:t>
      </w:r>
      <w:r w:rsidR="00F90D96" w:rsidRPr="009B4FC9">
        <w:t xml:space="preserve"> </w:t>
      </w:r>
      <w:r w:rsidRPr="009B4FC9">
        <w:t>thiện</w:t>
      </w:r>
      <w:r w:rsidR="00F90D96" w:rsidRPr="009B4FC9">
        <w:t xml:space="preserve"> </w:t>
      </w:r>
      <w:r w:rsidRPr="009B4FC9">
        <w:t>hiệu</w:t>
      </w:r>
      <w:r w:rsidR="00F90D96" w:rsidRPr="009B4FC9">
        <w:t xml:space="preserve"> </w:t>
      </w:r>
      <w:r w:rsidRPr="009B4FC9">
        <w:t>quả</w:t>
      </w:r>
      <w:r w:rsidR="00F90D96" w:rsidRPr="009B4FC9">
        <w:t xml:space="preserve"> </w:t>
      </w:r>
      <w:r w:rsidRPr="009B4FC9">
        <w:t>xử</w:t>
      </w:r>
      <w:r w:rsidR="00F90D96" w:rsidRPr="009B4FC9">
        <w:t xml:space="preserve"> </w:t>
      </w:r>
      <w:r w:rsidRPr="009B4FC9">
        <w:t>lý</w:t>
      </w:r>
      <w:r w:rsidR="00F90D96" w:rsidRPr="009B4FC9">
        <w:t xml:space="preserve"> </w:t>
      </w:r>
      <w:r w:rsidRPr="009B4FC9">
        <w:t>dữ</w:t>
      </w:r>
      <w:r w:rsidR="00F90D96" w:rsidRPr="009B4FC9">
        <w:t xml:space="preserve"> </w:t>
      </w:r>
      <w:r w:rsidRPr="009B4FC9">
        <w:t>liệu</w:t>
      </w:r>
      <w:r w:rsidR="00F90D96" w:rsidRPr="009B4FC9">
        <w:t xml:space="preserve"> </w:t>
      </w:r>
      <w:r w:rsidRPr="009B4FC9">
        <w:t>và</w:t>
      </w:r>
      <w:r w:rsidR="00F90D96" w:rsidRPr="009B4FC9">
        <w:t xml:space="preserve"> </w:t>
      </w:r>
      <w:r w:rsidRPr="009B4FC9">
        <w:t>độ</w:t>
      </w:r>
      <w:r w:rsidR="00F90D96" w:rsidRPr="009B4FC9">
        <w:t xml:space="preserve"> </w:t>
      </w:r>
      <w:r w:rsidRPr="009B4FC9">
        <w:lastRenderedPageBreak/>
        <w:t>chính</w:t>
      </w:r>
      <w:r w:rsidR="00F90D96" w:rsidRPr="009B4FC9">
        <w:t xml:space="preserve"> </w:t>
      </w:r>
      <w:r w:rsidRPr="009B4FC9">
        <w:t>xác</w:t>
      </w:r>
      <w:r w:rsidR="00F90D96" w:rsidRPr="009B4FC9">
        <w:t xml:space="preserve"> </w:t>
      </w:r>
      <w:r w:rsidRPr="009B4FC9">
        <w:t>của</w:t>
      </w:r>
      <w:r w:rsidR="00F90D96" w:rsidRPr="009B4FC9">
        <w:t xml:space="preserve"> </w:t>
      </w:r>
      <w:r w:rsidRPr="009B4FC9">
        <w:t>dự</w:t>
      </w:r>
      <w:r w:rsidR="00F90D96" w:rsidRPr="009B4FC9">
        <w:t xml:space="preserve"> </w:t>
      </w:r>
      <w:r w:rsidRPr="009B4FC9">
        <w:t>đoán,</w:t>
      </w:r>
      <w:r w:rsidR="00F90D96" w:rsidRPr="009B4FC9">
        <w:t xml:space="preserve"> </w:t>
      </w:r>
      <w:r w:rsidRPr="009B4FC9">
        <w:t>mà</w:t>
      </w:r>
      <w:r w:rsidR="00F90D96" w:rsidRPr="009B4FC9">
        <w:t xml:space="preserve"> </w:t>
      </w:r>
      <w:r w:rsidRPr="009B4FC9">
        <w:t>còn</w:t>
      </w:r>
      <w:r w:rsidR="00F90D96" w:rsidRPr="009B4FC9">
        <w:t xml:space="preserve"> </w:t>
      </w:r>
      <w:r w:rsidRPr="009B4FC9">
        <w:t>đảm</w:t>
      </w:r>
      <w:r w:rsidR="00F90D96" w:rsidRPr="009B4FC9">
        <w:t xml:space="preserve"> </w:t>
      </w:r>
      <w:r w:rsidRPr="009B4FC9">
        <w:t>bảo</w:t>
      </w:r>
      <w:r w:rsidR="00F90D96" w:rsidRPr="009B4FC9">
        <w:t xml:space="preserve"> </w:t>
      </w:r>
      <w:r w:rsidRPr="009B4FC9">
        <w:t>tính</w:t>
      </w:r>
      <w:r w:rsidR="00F90D96" w:rsidRPr="009B4FC9">
        <w:t xml:space="preserve"> </w:t>
      </w:r>
      <w:r w:rsidRPr="009B4FC9">
        <w:t>mở</w:t>
      </w:r>
      <w:r w:rsidR="00F90D96" w:rsidRPr="009B4FC9">
        <w:t xml:space="preserve"> </w:t>
      </w:r>
      <w:r w:rsidRPr="009B4FC9">
        <w:t>rộng</w:t>
      </w:r>
      <w:r w:rsidR="00F90D96" w:rsidRPr="009B4FC9">
        <w:t xml:space="preserve"> </w:t>
      </w:r>
      <w:r w:rsidRPr="009B4FC9">
        <w:t>và</w:t>
      </w:r>
      <w:r w:rsidR="00F90D96" w:rsidRPr="009B4FC9">
        <w:t xml:space="preserve"> </w:t>
      </w:r>
      <w:r w:rsidRPr="009B4FC9">
        <w:t>tái</w:t>
      </w:r>
      <w:r w:rsidR="00F90D96" w:rsidRPr="009B4FC9">
        <w:t xml:space="preserve"> </w:t>
      </w:r>
      <w:r w:rsidRPr="009B4FC9">
        <w:t>sử</w:t>
      </w:r>
      <w:r w:rsidR="00F90D96" w:rsidRPr="009B4FC9">
        <w:t xml:space="preserve"> </w:t>
      </w:r>
      <w:r w:rsidRPr="009B4FC9">
        <w:t>dụng</w:t>
      </w:r>
      <w:r w:rsidR="00F90D96" w:rsidRPr="009B4FC9">
        <w:t xml:space="preserve"> </w:t>
      </w:r>
      <w:r w:rsidRPr="009B4FC9">
        <w:t>linh</w:t>
      </w:r>
      <w:r w:rsidR="00F90D96" w:rsidRPr="009B4FC9">
        <w:t xml:space="preserve"> </w:t>
      </w:r>
      <w:r w:rsidRPr="009B4FC9">
        <w:t>hoạt</w:t>
      </w:r>
      <w:r w:rsidR="00F90D96" w:rsidRPr="009B4FC9">
        <w:t xml:space="preserve"> </w:t>
      </w:r>
      <w:r w:rsidRPr="009B4FC9">
        <w:t>trong</w:t>
      </w:r>
      <w:r w:rsidR="00F90D96" w:rsidRPr="009B4FC9">
        <w:t xml:space="preserve"> </w:t>
      </w:r>
      <w:r w:rsidRPr="009B4FC9">
        <w:t>tương</w:t>
      </w:r>
      <w:r w:rsidR="00F90D96" w:rsidRPr="009B4FC9">
        <w:t xml:space="preserve"> </w:t>
      </w:r>
      <w:r w:rsidRPr="009B4FC9">
        <w:t>lai.</w:t>
      </w:r>
    </w:p>
    <w:p w14:paraId="7E91DA24" w14:textId="4F64A7BA" w:rsidR="00882774" w:rsidRPr="00F21806" w:rsidRDefault="00882774" w:rsidP="00F21806">
      <w:pPr>
        <w:spacing w:line="360" w:lineRule="auto"/>
        <w:ind w:firstLine="567"/>
      </w:pPr>
      <w:r w:rsidRPr="00F21806">
        <w:t>Scikit-learn</w:t>
      </w:r>
      <w:r w:rsidR="00F21806">
        <w:t>:</w:t>
      </w:r>
    </w:p>
    <w:p w14:paraId="53CB0FA4" w14:textId="77777777" w:rsidR="00F21806" w:rsidRDefault="00882774" w:rsidP="00F21806">
      <w:pPr>
        <w:spacing w:line="360" w:lineRule="auto"/>
        <w:ind w:firstLine="567"/>
      </w:pPr>
      <w:r w:rsidRPr="009B4FC9">
        <w:t>Scikit-learn</w:t>
      </w:r>
      <w:r w:rsidR="00F90D96" w:rsidRPr="009B4FC9">
        <w:t xml:space="preserve"> </w:t>
      </w:r>
      <w:r w:rsidRPr="009B4FC9">
        <w:t>là</w:t>
      </w:r>
      <w:r w:rsidR="00F90D96" w:rsidRPr="009B4FC9">
        <w:t xml:space="preserve"> </w:t>
      </w:r>
      <w:r w:rsidRPr="009B4FC9">
        <w:t>một</w:t>
      </w:r>
      <w:r w:rsidR="00F90D96" w:rsidRPr="009B4FC9">
        <w:t xml:space="preserve"> </w:t>
      </w:r>
      <w:r w:rsidRPr="009B4FC9">
        <w:t>thư</w:t>
      </w:r>
      <w:r w:rsidR="00F90D96" w:rsidRPr="009B4FC9">
        <w:t xml:space="preserve"> </w:t>
      </w:r>
      <w:r w:rsidRPr="009B4FC9">
        <w:t>viện</w:t>
      </w:r>
      <w:r w:rsidR="00F90D96" w:rsidRPr="009B4FC9">
        <w:t xml:space="preserve"> </w:t>
      </w:r>
      <w:r w:rsidRPr="009B4FC9">
        <w:t>học</w:t>
      </w:r>
      <w:r w:rsidR="00F90D96" w:rsidRPr="009B4FC9">
        <w:t xml:space="preserve"> </w:t>
      </w:r>
      <w:r w:rsidRPr="009B4FC9">
        <w:t>máy</w:t>
      </w:r>
      <w:r w:rsidR="00F90D96" w:rsidRPr="009B4FC9">
        <w:t xml:space="preserve"> </w:t>
      </w:r>
      <w:r w:rsidRPr="009B4FC9">
        <w:t>phổ</w:t>
      </w:r>
      <w:r w:rsidR="00F90D96" w:rsidRPr="009B4FC9">
        <w:t xml:space="preserve"> </w:t>
      </w:r>
      <w:r w:rsidRPr="009B4FC9">
        <w:t>biến</w:t>
      </w:r>
      <w:r w:rsidR="00F90D96" w:rsidRPr="009B4FC9">
        <w:t xml:space="preserve"> </w:t>
      </w:r>
      <w:r w:rsidRPr="009B4FC9">
        <w:t>trong</w:t>
      </w:r>
      <w:r w:rsidR="00F90D96" w:rsidRPr="009B4FC9">
        <w:t xml:space="preserve"> </w:t>
      </w:r>
      <w:r w:rsidRPr="009B4FC9">
        <w:t>Python,</w:t>
      </w:r>
      <w:r w:rsidR="00F90D96" w:rsidRPr="009B4FC9">
        <w:t xml:space="preserve"> </w:t>
      </w: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để</w:t>
      </w:r>
      <w:r w:rsidR="00F90D96" w:rsidRPr="009B4FC9">
        <w:t xml:space="preserve"> </w:t>
      </w:r>
      <w:r w:rsidRPr="009B4FC9">
        <w:t>triển</w:t>
      </w:r>
      <w:r w:rsidR="00F90D96" w:rsidRPr="009B4FC9">
        <w:t xml:space="preserve"> </w:t>
      </w:r>
      <w:r w:rsidRPr="009B4FC9">
        <w:t>khai</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máy</w:t>
      </w:r>
      <w:r w:rsidR="00F90D96" w:rsidRPr="009B4FC9">
        <w:t xml:space="preserve"> </w:t>
      </w:r>
      <w:r w:rsidRPr="009B4FC9">
        <w:t>cổ</w:t>
      </w:r>
      <w:r w:rsidR="00F90D96" w:rsidRPr="009B4FC9">
        <w:t xml:space="preserve"> </w:t>
      </w:r>
      <w:r w:rsidRPr="009B4FC9">
        <w:t>điển</w:t>
      </w:r>
      <w:r w:rsidR="00F90D96" w:rsidRPr="009B4FC9">
        <w:t xml:space="preserve"> </w:t>
      </w:r>
      <w:r w:rsidRPr="009B4FC9">
        <w:t>như:</w:t>
      </w:r>
    </w:p>
    <w:p w14:paraId="5CE1DD71" w14:textId="6311FB66" w:rsidR="00882774" w:rsidRPr="009B4FC9" w:rsidRDefault="00882774" w:rsidP="00645B03">
      <w:pPr>
        <w:pStyle w:val="ListParagraph"/>
        <w:numPr>
          <w:ilvl w:val="0"/>
          <w:numId w:val="53"/>
        </w:numPr>
        <w:spacing w:line="360" w:lineRule="auto"/>
      </w:pPr>
      <w:r w:rsidRPr="009B4FC9">
        <w:t>Random</w:t>
      </w:r>
      <w:r w:rsidR="00F90D96" w:rsidRPr="009B4FC9">
        <w:t xml:space="preserve"> </w:t>
      </w:r>
      <w:r w:rsidRPr="009B4FC9">
        <w:t>Forest:</w:t>
      </w:r>
      <w:r w:rsidR="00F90D96" w:rsidRPr="009B4FC9">
        <w:t xml:space="preserve"> </w:t>
      </w:r>
      <w:r w:rsidRPr="009B4FC9">
        <w:t>Thuật</w:t>
      </w:r>
      <w:r w:rsidR="00F90D96" w:rsidRPr="009B4FC9">
        <w:t xml:space="preserve"> </w:t>
      </w:r>
      <w:r w:rsidRPr="009B4FC9">
        <w:t>toán</w:t>
      </w:r>
      <w:r w:rsidR="00F90D96" w:rsidRPr="009B4FC9">
        <w:t xml:space="preserve"> </w:t>
      </w:r>
      <w:r w:rsidRPr="009B4FC9">
        <w:t>học</w:t>
      </w:r>
      <w:r w:rsidR="00F90D96" w:rsidRPr="009B4FC9">
        <w:t xml:space="preserve"> </w:t>
      </w:r>
      <w:r w:rsidRPr="009B4FC9">
        <w:t>máy</w:t>
      </w:r>
      <w:r w:rsidR="00F90D96" w:rsidRPr="009B4FC9">
        <w:t xml:space="preserve"> </w:t>
      </w:r>
      <w:r w:rsidRPr="009B4FC9">
        <w:t>dựa</w:t>
      </w:r>
      <w:r w:rsidR="00F90D96" w:rsidRPr="009B4FC9">
        <w:t xml:space="preserve"> </w:t>
      </w:r>
      <w:r w:rsidRPr="009B4FC9">
        <w:t>trên</w:t>
      </w:r>
      <w:r w:rsidR="00F90D96" w:rsidRPr="009B4FC9">
        <w:t xml:space="preserve"> </w:t>
      </w:r>
      <w:r w:rsidRPr="009B4FC9">
        <w:t>nhiều</w:t>
      </w:r>
      <w:r w:rsidR="00F90D96" w:rsidRPr="009B4FC9">
        <w:t xml:space="preserve"> </w:t>
      </w:r>
      <w:r w:rsidRPr="009B4FC9">
        <w:t>cây</w:t>
      </w:r>
      <w:r w:rsidR="00F90D96" w:rsidRPr="009B4FC9">
        <w:t xml:space="preserve"> </w:t>
      </w:r>
      <w:r w:rsidRPr="009B4FC9">
        <w:t>quyết</w:t>
      </w:r>
      <w:r w:rsidR="00F90D96" w:rsidRPr="009B4FC9">
        <w:t xml:space="preserve"> </w:t>
      </w:r>
      <w:r w:rsidRPr="009B4FC9">
        <w:t>định,</w:t>
      </w:r>
      <w:r w:rsidR="00F90D96" w:rsidRPr="009B4FC9">
        <w:t xml:space="preserve"> </w:t>
      </w:r>
      <w:r w:rsidRPr="009B4FC9">
        <w:t>giúp</w:t>
      </w:r>
      <w:r w:rsidR="00F90D96" w:rsidRPr="009B4FC9">
        <w:t xml:space="preserve"> </w:t>
      </w:r>
      <w:r w:rsidRPr="009B4FC9">
        <w:t>tăng</w:t>
      </w:r>
      <w:r w:rsidR="00F90D96" w:rsidRPr="009B4FC9">
        <w:t xml:space="preserve"> </w:t>
      </w:r>
      <w:r w:rsidRPr="009B4FC9">
        <w:t>cường</w:t>
      </w:r>
      <w:r w:rsidR="00F90D96" w:rsidRPr="009B4FC9">
        <w:t xml:space="preserve"> </w:t>
      </w:r>
      <w:r w:rsidRPr="009B4FC9">
        <w:t>độ</w:t>
      </w:r>
      <w:r w:rsidR="00F90D96" w:rsidRPr="009B4FC9">
        <w:t xml:space="preserve"> </w:t>
      </w:r>
      <w:r w:rsidRPr="009B4FC9">
        <w:t>chính</w:t>
      </w:r>
      <w:r w:rsidR="00F90D96" w:rsidRPr="009B4FC9">
        <w:t xml:space="preserve"> </w:t>
      </w:r>
      <w:r w:rsidRPr="009B4FC9">
        <w:t>xác</w:t>
      </w:r>
      <w:r w:rsidR="00F90D96" w:rsidRPr="009B4FC9">
        <w:t xml:space="preserve"> </w:t>
      </w:r>
      <w:r w:rsidRPr="009B4FC9">
        <w:t>và</w:t>
      </w:r>
      <w:r w:rsidR="00F90D96" w:rsidRPr="009B4FC9">
        <w:t xml:space="preserve"> </w:t>
      </w:r>
      <w:r w:rsidRPr="009B4FC9">
        <w:t>chống</w:t>
      </w:r>
      <w:r w:rsidR="00F90D96" w:rsidRPr="009B4FC9">
        <w:t xml:space="preserve"> </w:t>
      </w:r>
      <w:r w:rsidRPr="009B4FC9">
        <w:t>overfitting.</w:t>
      </w:r>
    </w:p>
    <w:p w14:paraId="5FF918DB" w14:textId="0CA4716C" w:rsidR="00882774" w:rsidRPr="009B4FC9" w:rsidRDefault="00882774" w:rsidP="00645B03">
      <w:pPr>
        <w:pStyle w:val="ListParagraph"/>
        <w:numPr>
          <w:ilvl w:val="0"/>
          <w:numId w:val="53"/>
        </w:numPr>
        <w:spacing w:line="360" w:lineRule="auto"/>
      </w:pPr>
      <w:r w:rsidRPr="009B4FC9">
        <w:t>Linear</w:t>
      </w:r>
      <w:r w:rsidR="00F90D96" w:rsidRPr="009B4FC9">
        <w:t xml:space="preserve"> </w:t>
      </w:r>
      <w:r w:rsidRPr="009B4FC9">
        <w:t>Regression:</w:t>
      </w:r>
      <w:r w:rsidR="00F90D96" w:rsidRPr="009B4FC9">
        <w:t xml:space="preserve"> </w:t>
      </w:r>
      <w:r w:rsidRPr="009B4FC9">
        <w:t>Mô</w:t>
      </w:r>
      <w:r w:rsidR="00F90D96" w:rsidRPr="009B4FC9">
        <w:t xml:space="preserve"> </w:t>
      </w:r>
      <w:r w:rsidRPr="009B4FC9">
        <w:t>hình</w:t>
      </w:r>
      <w:r w:rsidR="00F90D96" w:rsidRPr="009B4FC9">
        <w:t xml:space="preserve"> </w:t>
      </w:r>
      <w:r w:rsidRPr="009B4FC9">
        <w:t>hồi</w:t>
      </w:r>
      <w:r w:rsidR="00F90D96" w:rsidRPr="009B4FC9">
        <w:t xml:space="preserve"> </w:t>
      </w:r>
      <w:r w:rsidRPr="009B4FC9">
        <w:t>quy</w:t>
      </w:r>
      <w:r w:rsidR="00F90D96" w:rsidRPr="009B4FC9">
        <w:t xml:space="preserve"> </w:t>
      </w:r>
      <w:r w:rsidRPr="009B4FC9">
        <w:t>tuyến</w:t>
      </w:r>
      <w:r w:rsidR="00F90D96" w:rsidRPr="009B4FC9">
        <w:t xml:space="preserve"> </w:t>
      </w:r>
      <w:r w:rsidRPr="009B4FC9">
        <w:t>tính</w:t>
      </w:r>
      <w:r w:rsidR="00F90D96" w:rsidRPr="009B4FC9">
        <w:t xml:space="preserve"> </w:t>
      </w:r>
      <w:r w:rsidRPr="009B4FC9">
        <w:t>đơn</w:t>
      </w:r>
      <w:r w:rsidR="00F90D96" w:rsidRPr="009B4FC9">
        <w:t xml:space="preserve"> </w:t>
      </w:r>
      <w:r w:rsidRPr="009B4FC9">
        <w:t>giản</w:t>
      </w:r>
      <w:r w:rsidR="00F90D96" w:rsidRPr="009B4FC9">
        <w:t xml:space="preserve"> </w:t>
      </w:r>
      <w:r w:rsidRPr="009B4FC9">
        <w:t>nhưng</w:t>
      </w:r>
      <w:r w:rsidR="00F90D96" w:rsidRPr="009B4FC9">
        <w:t xml:space="preserve"> </w:t>
      </w:r>
      <w:r w:rsidRPr="009B4FC9">
        <w:t>hiệu</w:t>
      </w:r>
      <w:r w:rsidR="00F90D96" w:rsidRPr="009B4FC9">
        <w:t xml:space="preserve"> </w:t>
      </w:r>
      <w:r w:rsidRPr="009B4FC9">
        <w:t>quả</w:t>
      </w:r>
      <w:r w:rsidR="00F90D96" w:rsidRPr="009B4FC9">
        <w:t xml:space="preserve"> </w:t>
      </w:r>
      <w:r w:rsidRPr="009B4FC9">
        <w:t>trong</w:t>
      </w:r>
      <w:r w:rsidR="00F90D96" w:rsidRPr="009B4FC9">
        <w:t xml:space="preserve"> </w:t>
      </w:r>
      <w:r w:rsidRPr="009B4FC9">
        <w:t>việc</w:t>
      </w:r>
      <w:r w:rsidR="00F90D96" w:rsidRPr="009B4FC9">
        <w:t xml:space="preserve"> </w:t>
      </w:r>
      <w:r w:rsidRPr="009B4FC9">
        <w:t>ước</w:t>
      </w:r>
      <w:r w:rsidR="00F90D96" w:rsidRPr="009B4FC9">
        <w:t xml:space="preserve"> </w:t>
      </w:r>
      <w:r w:rsidRPr="009B4FC9">
        <w:t>lượng</w:t>
      </w:r>
      <w:r w:rsidR="00F90D96" w:rsidRPr="009B4FC9">
        <w:t xml:space="preserve"> </w:t>
      </w:r>
      <w:r w:rsidRPr="009B4FC9">
        <w:t>mối</w:t>
      </w:r>
      <w:r w:rsidR="00F90D96" w:rsidRPr="009B4FC9">
        <w:t xml:space="preserve"> </w:t>
      </w:r>
      <w:r w:rsidRPr="009B4FC9">
        <w:t>quan</w:t>
      </w:r>
      <w:r w:rsidR="00F90D96" w:rsidRPr="009B4FC9">
        <w:t xml:space="preserve"> </w:t>
      </w:r>
      <w:r w:rsidRPr="009B4FC9">
        <w:t>hệ</w:t>
      </w:r>
      <w:r w:rsidR="00F90D96" w:rsidRPr="009B4FC9">
        <w:t xml:space="preserve"> </w:t>
      </w:r>
      <w:r w:rsidRPr="009B4FC9">
        <w:t>giữa</w:t>
      </w:r>
      <w:r w:rsidR="00F90D96" w:rsidRPr="009B4FC9">
        <w:t xml:space="preserve"> </w:t>
      </w:r>
      <w:r w:rsidRPr="009B4FC9">
        <w:t>các</w:t>
      </w:r>
      <w:r w:rsidR="00F90D96" w:rsidRPr="009B4FC9">
        <w:t xml:space="preserve"> </w:t>
      </w:r>
      <w:r w:rsidRPr="009B4FC9">
        <w:t>biến</w:t>
      </w:r>
      <w:r w:rsidR="00F90D96" w:rsidRPr="009B4FC9">
        <w:t xml:space="preserve"> </w:t>
      </w:r>
      <w:r w:rsidRPr="009B4FC9">
        <w:t>đầu</w:t>
      </w:r>
      <w:r w:rsidR="00F90D96" w:rsidRPr="009B4FC9">
        <w:t xml:space="preserve"> </w:t>
      </w:r>
      <w:r w:rsidRPr="009B4FC9">
        <w:t>vào</w:t>
      </w:r>
      <w:r w:rsidR="00F90D96" w:rsidRPr="009B4FC9">
        <w:t xml:space="preserve"> </w:t>
      </w:r>
      <w:r w:rsidRPr="009B4FC9">
        <w:t>và</w:t>
      </w:r>
      <w:r w:rsidR="00F90D96" w:rsidRPr="009B4FC9">
        <w:t xml:space="preserve"> </w:t>
      </w:r>
      <w:r w:rsidRPr="009B4FC9">
        <w:t>đầu</w:t>
      </w:r>
      <w:r w:rsidR="00F90D96" w:rsidRPr="009B4FC9">
        <w:t xml:space="preserve"> </w:t>
      </w:r>
      <w:r w:rsidRPr="009B4FC9">
        <w:t>ra.</w:t>
      </w:r>
    </w:p>
    <w:p w14:paraId="723B7D78" w14:textId="770E6248" w:rsidR="00882774" w:rsidRPr="009B4FC9" w:rsidRDefault="00882774" w:rsidP="00645B03">
      <w:pPr>
        <w:pStyle w:val="ListParagraph"/>
        <w:numPr>
          <w:ilvl w:val="0"/>
          <w:numId w:val="53"/>
        </w:numPr>
        <w:spacing w:line="360" w:lineRule="auto"/>
      </w:pPr>
      <w:r w:rsidRPr="009B4FC9">
        <w:t>XGBoost</w:t>
      </w:r>
      <w:r w:rsidR="00F90D96" w:rsidRPr="009B4FC9">
        <w:t xml:space="preserve"> </w:t>
      </w:r>
      <w:r w:rsidRPr="009B4FC9">
        <w:t>(Extreme</w:t>
      </w:r>
      <w:r w:rsidR="00F90D96" w:rsidRPr="009B4FC9">
        <w:t xml:space="preserve"> </w:t>
      </w:r>
      <w:r w:rsidRPr="009B4FC9">
        <w:t>Gradient</w:t>
      </w:r>
      <w:r w:rsidR="00F90D96" w:rsidRPr="009B4FC9">
        <w:t xml:space="preserve"> </w:t>
      </w:r>
      <w:r w:rsidRPr="009B4FC9">
        <w:t>Boosting):</w:t>
      </w:r>
      <w:r w:rsidR="00F90D96" w:rsidRPr="009B4FC9">
        <w:t xml:space="preserve"> </w:t>
      </w:r>
      <w:r w:rsidRPr="009B4FC9">
        <w:t>Một</w:t>
      </w:r>
      <w:r w:rsidR="00F90D96" w:rsidRPr="009B4FC9">
        <w:t xml:space="preserve"> </w:t>
      </w:r>
      <w:r w:rsidRPr="009B4FC9">
        <w:t>kỹ</w:t>
      </w:r>
      <w:r w:rsidR="00F90D96" w:rsidRPr="009B4FC9">
        <w:t xml:space="preserve"> </w:t>
      </w:r>
      <w:r w:rsidRPr="009B4FC9">
        <w:t>thuật</w:t>
      </w:r>
      <w:r w:rsidR="00F90D96" w:rsidRPr="009B4FC9">
        <w:t xml:space="preserve"> </w:t>
      </w:r>
      <w:r w:rsidRPr="009B4FC9">
        <w:t>boosting</w:t>
      </w:r>
      <w:r w:rsidR="00F90D96" w:rsidRPr="009B4FC9">
        <w:t xml:space="preserve"> </w:t>
      </w:r>
      <w:r w:rsidRPr="009B4FC9">
        <w:t>hiện</w:t>
      </w:r>
      <w:r w:rsidR="00F90D96" w:rsidRPr="009B4FC9">
        <w:t xml:space="preserve"> </w:t>
      </w:r>
      <w:r w:rsidRPr="009B4FC9">
        <w:t>đại,</w:t>
      </w:r>
      <w:r w:rsidR="00F90D96" w:rsidRPr="009B4FC9">
        <w:t xml:space="preserve"> </w:t>
      </w:r>
      <w:r w:rsidRPr="009B4FC9">
        <w:t>được</w:t>
      </w:r>
      <w:r w:rsidR="00F90D96" w:rsidRPr="009B4FC9">
        <w:t xml:space="preserve"> </w:t>
      </w:r>
      <w:r w:rsidRPr="009B4FC9">
        <w:t>tối</w:t>
      </w:r>
      <w:r w:rsidR="00F90D96" w:rsidRPr="009B4FC9">
        <w:t xml:space="preserve"> </w:t>
      </w:r>
      <w:r w:rsidRPr="009B4FC9">
        <w:t>ưu</w:t>
      </w:r>
      <w:r w:rsidR="00F90D96" w:rsidRPr="009B4FC9">
        <w:t xml:space="preserve"> </w:t>
      </w:r>
      <w:r w:rsidRPr="009B4FC9">
        <w:t>hóa</w:t>
      </w:r>
      <w:r w:rsidR="00F90D96" w:rsidRPr="009B4FC9">
        <w:t xml:space="preserve"> </w:t>
      </w:r>
      <w:r w:rsidRPr="009B4FC9">
        <w:t>về</w:t>
      </w:r>
      <w:r w:rsidR="00F90D96" w:rsidRPr="009B4FC9">
        <w:t xml:space="preserve"> </w:t>
      </w:r>
      <w:r w:rsidRPr="009B4FC9">
        <w:t>hiệu</w:t>
      </w:r>
      <w:r w:rsidR="00F90D96" w:rsidRPr="009B4FC9">
        <w:t xml:space="preserve"> </w:t>
      </w:r>
      <w:r w:rsidRPr="009B4FC9">
        <w:t>năng</w:t>
      </w:r>
      <w:r w:rsidR="00F90D96" w:rsidRPr="009B4FC9">
        <w:t xml:space="preserve"> </w:t>
      </w:r>
      <w:r w:rsidRPr="009B4FC9">
        <w:t>và</w:t>
      </w:r>
      <w:r w:rsidR="00F90D96" w:rsidRPr="009B4FC9">
        <w:t xml:space="preserve"> </w:t>
      </w:r>
      <w:r w:rsidRPr="009B4FC9">
        <w:t>độ</w:t>
      </w:r>
      <w:r w:rsidR="00F90D96" w:rsidRPr="009B4FC9">
        <w:t xml:space="preserve"> </w:t>
      </w:r>
      <w:r w:rsidRPr="009B4FC9">
        <w:t>chính</w:t>
      </w:r>
      <w:r w:rsidR="00F90D96" w:rsidRPr="009B4FC9">
        <w:t xml:space="preserve"> </w:t>
      </w:r>
      <w:r w:rsidRPr="009B4FC9">
        <w:t>xác.</w:t>
      </w:r>
    </w:p>
    <w:p w14:paraId="6F4964B8" w14:textId="4EE2A155" w:rsidR="00882774" w:rsidRPr="009B4FC9" w:rsidRDefault="00882774" w:rsidP="0042196A">
      <w:pPr>
        <w:spacing w:line="360" w:lineRule="auto"/>
        <w:ind w:firstLine="567"/>
      </w:pPr>
      <w:r w:rsidRPr="009B4FC9">
        <w:t>Ngoài</w:t>
      </w:r>
      <w:r w:rsidR="00F90D96" w:rsidRPr="009B4FC9">
        <w:t xml:space="preserve"> </w:t>
      </w:r>
      <w:r w:rsidRPr="009B4FC9">
        <w:t>ra,</w:t>
      </w:r>
      <w:r w:rsidR="00F90D96" w:rsidRPr="009B4FC9">
        <w:t xml:space="preserve"> </w:t>
      </w:r>
      <w:r w:rsidRPr="009B4FC9">
        <w:t>scikit-learn</w:t>
      </w:r>
      <w:r w:rsidR="00F90D96" w:rsidRPr="009B4FC9">
        <w:t xml:space="preserve"> </w:t>
      </w:r>
      <w:r w:rsidRPr="009B4FC9">
        <w:t>còn</w:t>
      </w:r>
      <w:r w:rsidR="00F90D96" w:rsidRPr="009B4FC9">
        <w:t xml:space="preserve"> </w:t>
      </w:r>
      <w:r w:rsidRPr="009B4FC9">
        <w:t>cung</w:t>
      </w:r>
      <w:r w:rsidR="00F90D96" w:rsidRPr="009B4FC9">
        <w:t xml:space="preserve"> </w:t>
      </w:r>
      <w:r w:rsidRPr="009B4FC9">
        <w:t>cấp</w:t>
      </w:r>
      <w:r w:rsidR="00F90D96" w:rsidRPr="009B4FC9">
        <w:t xml:space="preserve"> </w:t>
      </w:r>
      <w:r w:rsidRPr="009B4FC9">
        <w:t>nhiều</w:t>
      </w:r>
      <w:r w:rsidR="00F90D96" w:rsidRPr="009B4FC9">
        <w:t xml:space="preserve"> </w:t>
      </w:r>
      <w:r w:rsidRPr="009B4FC9">
        <w:t>công</w:t>
      </w:r>
      <w:r w:rsidR="00F90D96" w:rsidRPr="009B4FC9">
        <w:t xml:space="preserve"> </w:t>
      </w:r>
      <w:r w:rsidRPr="009B4FC9">
        <w:t>cụ</w:t>
      </w:r>
      <w:r w:rsidR="00F90D96" w:rsidRPr="009B4FC9">
        <w:t xml:space="preserve"> </w:t>
      </w:r>
      <w:r w:rsidRPr="009B4FC9">
        <w:t>hỗ</w:t>
      </w:r>
      <w:r w:rsidR="00F90D96" w:rsidRPr="009B4FC9">
        <w:t xml:space="preserve"> </w:t>
      </w:r>
      <w:r w:rsidRPr="009B4FC9">
        <w:t>trợ</w:t>
      </w:r>
      <w:r w:rsidR="00F90D96" w:rsidRPr="009B4FC9">
        <w:t xml:space="preserve"> </w:t>
      </w:r>
      <w:r w:rsidRPr="009B4FC9">
        <w:t>như</w:t>
      </w:r>
      <w:r w:rsidR="00F90D96" w:rsidRPr="009B4FC9">
        <w:t xml:space="preserve"> </w:t>
      </w:r>
      <w:r w:rsidRPr="009B4FC9">
        <w:t>chuẩn</w:t>
      </w:r>
      <w:r w:rsidR="00F90D96" w:rsidRPr="009B4FC9">
        <w:t xml:space="preserve"> </w:t>
      </w:r>
      <w:r w:rsidRPr="009B4FC9">
        <w:t>hóa</w:t>
      </w:r>
      <w:r w:rsidR="00F90D96" w:rsidRPr="009B4FC9">
        <w:t xml:space="preserve"> </w:t>
      </w:r>
      <w:r w:rsidRPr="009B4FC9">
        <w:t>dữ</w:t>
      </w:r>
      <w:r w:rsidR="00F90D96" w:rsidRPr="009B4FC9">
        <w:t xml:space="preserve"> </w:t>
      </w:r>
      <w:r w:rsidRPr="009B4FC9">
        <w:t>liệu</w:t>
      </w:r>
      <w:r w:rsidR="00F90D96" w:rsidRPr="009B4FC9">
        <w:t xml:space="preserve"> </w:t>
      </w:r>
      <w:r w:rsidRPr="009B4FC9">
        <w:t>(standardization),</w:t>
      </w:r>
      <w:r w:rsidR="00F90D96" w:rsidRPr="009B4FC9">
        <w:t xml:space="preserve"> </w:t>
      </w:r>
      <w:r w:rsidRPr="009B4FC9">
        <w:t>mã</w:t>
      </w:r>
      <w:r w:rsidR="00F90D96" w:rsidRPr="009B4FC9">
        <w:t xml:space="preserve"> </w:t>
      </w:r>
      <w:r w:rsidRPr="009B4FC9">
        <w:t>hóa</w:t>
      </w:r>
      <w:r w:rsidR="00F90D96" w:rsidRPr="009B4FC9">
        <w:t xml:space="preserve"> </w:t>
      </w:r>
      <w:r w:rsidRPr="009B4FC9">
        <w:t>biến</w:t>
      </w:r>
      <w:r w:rsidR="00F90D96" w:rsidRPr="009B4FC9">
        <w:t xml:space="preserve"> </w:t>
      </w:r>
      <w:r w:rsidRPr="009B4FC9">
        <w:t>phân</w:t>
      </w:r>
      <w:r w:rsidR="00F90D96" w:rsidRPr="009B4FC9">
        <w:t xml:space="preserve"> </w:t>
      </w:r>
      <w:r w:rsidRPr="009B4FC9">
        <w:t>loại</w:t>
      </w:r>
      <w:r w:rsidR="00F90D96" w:rsidRPr="009B4FC9">
        <w:t xml:space="preserve"> </w:t>
      </w:r>
      <w:r w:rsidRPr="009B4FC9">
        <w:t>(encoding),</w:t>
      </w:r>
      <w:r w:rsidR="00F90D96" w:rsidRPr="009B4FC9">
        <w:t xml:space="preserve"> </w:t>
      </w:r>
      <w:r w:rsidRPr="009B4FC9">
        <w:t>phân</w:t>
      </w:r>
      <w:r w:rsidR="00F90D96" w:rsidRPr="009B4FC9">
        <w:t xml:space="preserve"> </w:t>
      </w:r>
      <w:r w:rsidRPr="009B4FC9">
        <w:t>chia</w:t>
      </w:r>
      <w:r w:rsidR="00F90D96" w:rsidRPr="009B4FC9">
        <w:t xml:space="preserve"> </w:t>
      </w:r>
      <w:r w:rsidRPr="009B4FC9">
        <w:t>tập</w:t>
      </w:r>
      <w:r w:rsidR="00F90D96" w:rsidRPr="009B4FC9">
        <w:t xml:space="preserve"> </w:t>
      </w:r>
      <w:r w:rsidRPr="009B4FC9">
        <w:t>dữ</w:t>
      </w:r>
      <w:r w:rsidR="00F90D96" w:rsidRPr="009B4FC9">
        <w:t xml:space="preserve"> </w:t>
      </w:r>
      <w:r w:rsidRPr="009B4FC9">
        <w:t>liệu,</w:t>
      </w:r>
      <w:r w:rsidR="00F90D96" w:rsidRPr="009B4FC9">
        <w:t xml:space="preserve"> </w:t>
      </w:r>
      <w:r w:rsidRPr="009B4FC9">
        <w:t>đánh</w:t>
      </w:r>
      <w:r w:rsidR="00F90D96" w:rsidRPr="009B4FC9">
        <w:t xml:space="preserve"> </w:t>
      </w:r>
      <w:r w:rsidRPr="009B4FC9">
        <w:t>giá</w:t>
      </w:r>
      <w:r w:rsidR="00F90D96" w:rsidRPr="009B4FC9">
        <w:t xml:space="preserve"> </w:t>
      </w:r>
      <w:r w:rsidRPr="009B4FC9">
        <w:t>mô</w:t>
      </w:r>
      <w:r w:rsidR="00F90D96" w:rsidRPr="009B4FC9">
        <w:t xml:space="preserve"> </w:t>
      </w:r>
      <w:r w:rsidRPr="009B4FC9">
        <w:t>hình</w:t>
      </w:r>
      <w:r w:rsidR="00F90D96" w:rsidRPr="009B4FC9">
        <w:t xml:space="preserve"> </w:t>
      </w:r>
      <w:r w:rsidRPr="009B4FC9">
        <w:t>bằng</w:t>
      </w:r>
      <w:r w:rsidR="00F90D96" w:rsidRPr="009B4FC9">
        <w:t xml:space="preserve"> </w:t>
      </w:r>
      <w:r w:rsidRPr="009B4FC9">
        <w:t>các</w:t>
      </w:r>
      <w:r w:rsidR="00F90D96" w:rsidRPr="009B4FC9">
        <w:t xml:space="preserve"> </w:t>
      </w:r>
      <w:r w:rsidRPr="009B4FC9">
        <w:t>chỉ</w:t>
      </w:r>
      <w:r w:rsidR="00F90D96" w:rsidRPr="009B4FC9">
        <w:t xml:space="preserve"> </w:t>
      </w:r>
      <w:r w:rsidRPr="009B4FC9">
        <w:t>số</w:t>
      </w:r>
      <w:r w:rsidR="00F90D96" w:rsidRPr="009B4FC9">
        <w:t xml:space="preserve"> </w:t>
      </w:r>
      <w:r w:rsidRPr="009B4FC9">
        <w:t>như</w:t>
      </w:r>
      <w:r w:rsidR="00F90D96" w:rsidRPr="009B4FC9">
        <w:t xml:space="preserve"> </w:t>
      </w:r>
      <w:r w:rsidRPr="009B4FC9">
        <w:t>RMSE,</w:t>
      </w:r>
      <w:r w:rsidR="00F90D96" w:rsidRPr="009B4FC9">
        <w:t xml:space="preserve"> </w:t>
      </w:r>
      <w:r w:rsidRPr="009B4FC9">
        <w:t>MAE,</w:t>
      </w:r>
      <w:r w:rsidR="00F90D96" w:rsidRPr="009B4FC9">
        <w:t xml:space="preserve"> </w:t>
      </w:r>
      <w:r w:rsidRPr="009B4FC9">
        <w:t>R²,</w:t>
      </w:r>
      <w:r w:rsidR="008E4CFA">
        <w:t xml:space="preserve"> </w:t>
      </w:r>
      <w:r w:rsidRPr="009B4FC9">
        <w:t>…</w:t>
      </w:r>
    </w:p>
    <w:p w14:paraId="6DA9D80F" w14:textId="14D3DFB7" w:rsidR="00882774" w:rsidRPr="00B93D79" w:rsidRDefault="00882774" w:rsidP="00B93D79">
      <w:pPr>
        <w:spacing w:line="360" w:lineRule="auto"/>
        <w:ind w:firstLine="567"/>
      </w:pPr>
      <w:r w:rsidRPr="00B93D79">
        <w:t>TensorFlow</w:t>
      </w:r>
      <w:r w:rsidR="00F90D96" w:rsidRPr="00B93D79">
        <w:t xml:space="preserve"> </w:t>
      </w:r>
      <w:r w:rsidRPr="00B93D79">
        <w:t>/</w:t>
      </w:r>
      <w:r w:rsidR="00F90D96" w:rsidRPr="00B93D79">
        <w:t xml:space="preserve"> </w:t>
      </w:r>
      <w:r w:rsidRPr="00B93D79">
        <w:t>Keras</w:t>
      </w:r>
    </w:p>
    <w:p w14:paraId="27D2A2F9" w14:textId="2247028E" w:rsidR="00882774" w:rsidRPr="009B4FC9" w:rsidRDefault="00882774" w:rsidP="0042196A">
      <w:pPr>
        <w:spacing w:line="360" w:lineRule="auto"/>
        <w:ind w:firstLine="567"/>
      </w:pPr>
      <w:r w:rsidRPr="009B4FC9">
        <w:t>Hệ</w:t>
      </w:r>
      <w:r w:rsidR="00F90D96" w:rsidRPr="009B4FC9">
        <w:t xml:space="preserve"> </w:t>
      </w:r>
      <w:r w:rsidRPr="009B4FC9">
        <w:t>thống</w:t>
      </w:r>
      <w:r w:rsidR="00F90D96" w:rsidRPr="009B4FC9">
        <w:t xml:space="preserve"> </w:t>
      </w:r>
      <w:r w:rsidRPr="009B4FC9">
        <w:t>sử</w:t>
      </w:r>
      <w:r w:rsidR="00F90D96" w:rsidRPr="009B4FC9">
        <w:t xml:space="preserve"> </w:t>
      </w:r>
      <w:r w:rsidRPr="009B4FC9">
        <w:t>dụng</w:t>
      </w:r>
      <w:r w:rsidR="00F90D96" w:rsidRPr="009B4FC9">
        <w:t xml:space="preserve"> </w:t>
      </w:r>
      <w:r w:rsidRPr="009B4FC9">
        <w:t>TensorFlow</w:t>
      </w:r>
      <w:r w:rsidR="00F90D96" w:rsidRPr="009B4FC9">
        <w:t xml:space="preserve"> </w:t>
      </w:r>
      <w:r w:rsidRPr="009B4FC9">
        <w:t>kết</w:t>
      </w:r>
      <w:r w:rsidR="00F90D96" w:rsidRPr="009B4FC9">
        <w:t xml:space="preserve"> </w:t>
      </w:r>
      <w:r w:rsidRPr="009B4FC9">
        <w:t>hợp</w:t>
      </w:r>
      <w:r w:rsidR="00F90D96" w:rsidRPr="009B4FC9">
        <w:t xml:space="preserve"> </w:t>
      </w:r>
      <w:r w:rsidRPr="009B4FC9">
        <w:t>với</w:t>
      </w:r>
      <w:r w:rsidR="00F90D96" w:rsidRPr="009B4FC9">
        <w:t xml:space="preserve"> </w:t>
      </w:r>
      <w:r w:rsidRPr="009B4FC9">
        <w:t>Keras</w:t>
      </w:r>
      <w:r w:rsidR="00F90D96" w:rsidRPr="009B4FC9">
        <w:t xml:space="preserve"> </w:t>
      </w:r>
      <w:r w:rsidRPr="009B4FC9">
        <w:t>để</w:t>
      </w:r>
      <w:r w:rsidR="00F90D96" w:rsidRPr="009B4FC9">
        <w:t xml:space="preserve"> </w:t>
      </w:r>
      <w:r w:rsidRPr="009B4FC9">
        <w:t>xây</w:t>
      </w:r>
      <w:r w:rsidR="00F90D96" w:rsidRPr="009B4FC9">
        <w:t xml:space="preserve"> </w:t>
      </w:r>
      <w:r w:rsidRPr="009B4FC9">
        <w:t>dựng</w:t>
      </w:r>
      <w:r w:rsidR="00F90D96" w:rsidRPr="009B4FC9">
        <w:t xml:space="preserve"> </w:t>
      </w:r>
      <w:r w:rsidRPr="009B4FC9">
        <w:t>mô</w:t>
      </w:r>
      <w:r w:rsidR="00F90D96" w:rsidRPr="009B4FC9">
        <w:t xml:space="preserve"> </w:t>
      </w:r>
      <w:r w:rsidRPr="009B4FC9">
        <w:t>hình</w:t>
      </w:r>
      <w:r w:rsidR="00F90D96" w:rsidRPr="009B4FC9">
        <w:t xml:space="preserve"> </w:t>
      </w:r>
      <w:r w:rsidRPr="009B4FC9">
        <w:t>mạng</w:t>
      </w:r>
      <w:r w:rsidR="00F90D96" w:rsidRPr="009B4FC9">
        <w:t xml:space="preserve"> </w:t>
      </w:r>
      <w:r w:rsidRPr="009B4FC9">
        <w:t>nơ-ron</w:t>
      </w:r>
      <w:r w:rsidR="00F90D96" w:rsidRPr="009B4FC9">
        <w:t xml:space="preserve"> </w:t>
      </w:r>
      <w:r w:rsidRPr="009B4FC9">
        <w:t>hồi</w:t>
      </w:r>
      <w:r w:rsidR="00F90D96" w:rsidRPr="009B4FC9">
        <w:t xml:space="preserve"> </w:t>
      </w:r>
      <w:r w:rsidRPr="009B4FC9">
        <w:t>tiếp</w:t>
      </w:r>
      <w:r w:rsidR="00F90D96" w:rsidRPr="009B4FC9">
        <w:t xml:space="preserve"> </w:t>
      </w:r>
      <w:r w:rsidRPr="009B4FC9">
        <w:t>LSTM</w:t>
      </w:r>
      <w:r w:rsidR="007E33ED" w:rsidRPr="009B4FC9">
        <w:t xml:space="preserve"> </w:t>
      </w:r>
      <w:r w:rsidRPr="009B4FC9">
        <w:t>–</w:t>
      </w:r>
      <w:r w:rsidR="00F90D96" w:rsidRPr="009B4FC9">
        <w:t xml:space="preserve"> </w:t>
      </w:r>
      <w:r w:rsidRPr="009B4FC9">
        <w:t>một</w:t>
      </w:r>
      <w:r w:rsidR="00F90D96" w:rsidRPr="009B4FC9">
        <w:t xml:space="preserve"> </w:t>
      </w:r>
      <w:r w:rsidRPr="009B4FC9">
        <w:t>dạng</w:t>
      </w:r>
      <w:r w:rsidR="00F90D96" w:rsidRPr="009B4FC9">
        <w:t xml:space="preserve"> </w:t>
      </w:r>
      <w:r w:rsidRPr="009B4FC9">
        <w:t>kiến</w:t>
      </w:r>
      <w:r w:rsidR="00F90D96" w:rsidRPr="009B4FC9">
        <w:t xml:space="preserve"> </w:t>
      </w:r>
      <w:r w:rsidRPr="009B4FC9">
        <w:t>trúc</w:t>
      </w:r>
      <w:r w:rsidR="00F90D96" w:rsidRPr="009B4FC9">
        <w:t xml:space="preserve"> </w:t>
      </w:r>
      <w:r w:rsidRPr="009B4FC9">
        <w:t>đặc</w:t>
      </w:r>
      <w:r w:rsidR="00F90D96" w:rsidRPr="009B4FC9">
        <w:t xml:space="preserve"> </w:t>
      </w:r>
      <w:r w:rsidRPr="009B4FC9">
        <w:t>biệt</w:t>
      </w:r>
      <w:r w:rsidR="00F90D96" w:rsidRPr="009B4FC9">
        <w:t xml:space="preserve"> </w:t>
      </w:r>
      <w:r w:rsidRPr="009B4FC9">
        <w:t>trong</w:t>
      </w:r>
      <w:r w:rsidR="00F90D96" w:rsidRPr="009B4FC9">
        <w:t xml:space="preserve"> </w:t>
      </w:r>
      <w:r w:rsidRPr="009B4FC9">
        <w:t>mạng</w:t>
      </w:r>
      <w:r w:rsidR="00F90D96" w:rsidRPr="009B4FC9">
        <w:t xml:space="preserve"> </w:t>
      </w:r>
      <w:r w:rsidRPr="009B4FC9">
        <w:t>nơ-ron</w:t>
      </w:r>
      <w:r w:rsidR="00F90D96" w:rsidRPr="009B4FC9">
        <w:t xml:space="preserve"> </w:t>
      </w:r>
      <w:r w:rsidRPr="009B4FC9">
        <w:t>sâu,</w:t>
      </w:r>
      <w:r w:rsidR="00F90D96" w:rsidRPr="009B4FC9">
        <w:t xml:space="preserve"> </w:t>
      </w:r>
      <w:r w:rsidRPr="009B4FC9">
        <w:t>được</w:t>
      </w:r>
      <w:r w:rsidR="00F90D96" w:rsidRPr="009B4FC9">
        <w:t xml:space="preserve"> </w:t>
      </w:r>
      <w:r w:rsidRPr="009B4FC9">
        <w:t>thiết</w:t>
      </w:r>
      <w:r w:rsidR="00F90D96" w:rsidRPr="009B4FC9">
        <w:t xml:space="preserve"> </w:t>
      </w:r>
      <w:r w:rsidRPr="009B4FC9">
        <w:t>kế</w:t>
      </w:r>
      <w:r w:rsidR="00F90D96" w:rsidRPr="009B4FC9">
        <w:t xml:space="preserve"> </w:t>
      </w:r>
      <w:r w:rsidRPr="009B4FC9">
        <w:t>để</w:t>
      </w:r>
      <w:r w:rsidR="00F90D96" w:rsidRPr="009B4FC9">
        <w:t xml:space="preserve"> </w:t>
      </w:r>
      <w:r w:rsidRPr="009B4FC9">
        <w:t>phân</w:t>
      </w:r>
      <w:r w:rsidR="00F90D96" w:rsidRPr="009B4FC9">
        <w:t xml:space="preserve"> </w:t>
      </w:r>
      <w:r w:rsidRPr="009B4FC9">
        <w:t>tích</w:t>
      </w:r>
      <w:r w:rsidR="00F90D96" w:rsidRPr="009B4FC9">
        <w:t xml:space="preserve"> </w:t>
      </w:r>
      <w:r w:rsidRPr="009B4FC9">
        <w:t>và</w:t>
      </w:r>
      <w:r w:rsidR="00F90D96" w:rsidRPr="009B4FC9">
        <w:t xml:space="preserve"> </w:t>
      </w:r>
      <w:r w:rsidRPr="009B4FC9">
        <w:t>dự</w:t>
      </w:r>
      <w:r w:rsidR="00F90D96" w:rsidRPr="009B4FC9">
        <w:t xml:space="preserve"> </w:t>
      </w:r>
      <w:r w:rsidRPr="009B4FC9">
        <w:t>đoán</w:t>
      </w:r>
      <w:r w:rsidR="00F90D96" w:rsidRPr="009B4FC9">
        <w:t xml:space="preserve"> </w:t>
      </w:r>
      <w:r w:rsidRPr="009B4FC9">
        <w:t>chuỗi</w:t>
      </w:r>
      <w:r w:rsidR="00F90D96" w:rsidRPr="009B4FC9">
        <w:t xml:space="preserve"> </w:t>
      </w:r>
      <w:r w:rsidRPr="009B4FC9">
        <w:t>thời</w:t>
      </w:r>
      <w:r w:rsidR="00F90D96" w:rsidRPr="009B4FC9">
        <w:t xml:space="preserve"> </w:t>
      </w:r>
      <w:r w:rsidRPr="009B4FC9">
        <w:t>gian.</w:t>
      </w:r>
    </w:p>
    <w:p w14:paraId="56C2F71C" w14:textId="6C50E3A1" w:rsidR="00882774" w:rsidRPr="009B4FC9" w:rsidRDefault="00882774" w:rsidP="0042196A">
      <w:pPr>
        <w:spacing w:line="360" w:lineRule="auto"/>
        <w:ind w:firstLine="567"/>
      </w:pPr>
      <w:r w:rsidRPr="009B4FC9">
        <w:t>LSTM</w:t>
      </w:r>
      <w:r w:rsidR="00F90D96" w:rsidRPr="009B4FC9">
        <w:t xml:space="preserve"> </w:t>
      </w:r>
      <w:r w:rsidRPr="009B4FC9">
        <w:t>đặc</w:t>
      </w:r>
      <w:r w:rsidR="00F90D96" w:rsidRPr="009B4FC9">
        <w:t xml:space="preserve"> </w:t>
      </w:r>
      <w:r w:rsidRPr="009B4FC9">
        <w:t>biệt</w:t>
      </w:r>
      <w:r w:rsidR="00F90D96" w:rsidRPr="009B4FC9">
        <w:t xml:space="preserve"> </w:t>
      </w:r>
      <w:r w:rsidRPr="009B4FC9">
        <w:t>hiệu</w:t>
      </w:r>
      <w:r w:rsidR="00F90D96" w:rsidRPr="009B4FC9">
        <w:t xml:space="preserve"> </w:t>
      </w:r>
      <w:r w:rsidRPr="009B4FC9">
        <w:t>quả</w:t>
      </w:r>
      <w:r w:rsidR="00F90D96" w:rsidRPr="009B4FC9">
        <w:t xml:space="preserve"> </w:t>
      </w:r>
      <w:r w:rsidRPr="009B4FC9">
        <w:t>trong</w:t>
      </w:r>
      <w:r w:rsidR="00F90D96" w:rsidRPr="009B4FC9">
        <w:t xml:space="preserve"> </w:t>
      </w:r>
      <w:r w:rsidRPr="009B4FC9">
        <w:t>việc</w:t>
      </w:r>
      <w:r w:rsidR="00F90D96" w:rsidRPr="009B4FC9">
        <w:t xml:space="preserve"> </w:t>
      </w:r>
      <w:r w:rsidRPr="009B4FC9">
        <w:t>phát</w:t>
      </w:r>
      <w:r w:rsidR="00F90D96" w:rsidRPr="009B4FC9">
        <w:t xml:space="preserve"> </w:t>
      </w:r>
      <w:r w:rsidRPr="009B4FC9">
        <w:t>hiện</w:t>
      </w:r>
      <w:r w:rsidR="00F90D96" w:rsidRPr="009B4FC9">
        <w:t xml:space="preserve"> </w:t>
      </w:r>
      <w:r w:rsidRPr="009B4FC9">
        <w:t>các</w:t>
      </w:r>
      <w:r w:rsidR="00F90D96" w:rsidRPr="009B4FC9">
        <w:t xml:space="preserve"> </w:t>
      </w:r>
      <w:r w:rsidRPr="009B4FC9">
        <w:t>xu</w:t>
      </w:r>
      <w:r w:rsidR="00F90D96" w:rsidRPr="009B4FC9">
        <w:t xml:space="preserve"> </w:t>
      </w:r>
      <w:r w:rsidRPr="009B4FC9">
        <w:t>hướng</w:t>
      </w:r>
      <w:r w:rsidR="00F90D96" w:rsidRPr="009B4FC9">
        <w:t xml:space="preserve"> </w:t>
      </w:r>
      <w:r w:rsidRPr="009B4FC9">
        <w:t>dài</w:t>
      </w:r>
      <w:r w:rsidR="00F90D96" w:rsidRPr="009B4FC9">
        <w:t xml:space="preserve"> </w:t>
      </w:r>
      <w:r w:rsidRPr="009B4FC9">
        <w:t>hạn</w:t>
      </w:r>
      <w:r w:rsidR="00F90D96" w:rsidRPr="009B4FC9">
        <w:t xml:space="preserve"> </w:t>
      </w:r>
      <w:r w:rsidRPr="009B4FC9">
        <w:t>và</w:t>
      </w:r>
      <w:r w:rsidR="00F90D96" w:rsidRPr="009B4FC9">
        <w:t xml:space="preserve"> </w:t>
      </w:r>
      <w:r w:rsidRPr="009B4FC9">
        <w:t>xử</w:t>
      </w:r>
      <w:r w:rsidR="00F90D96" w:rsidRPr="009B4FC9">
        <w:t xml:space="preserve"> </w:t>
      </w:r>
      <w:r w:rsidRPr="009B4FC9">
        <w:t>lý</w:t>
      </w:r>
      <w:r w:rsidR="00F90D96" w:rsidRPr="009B4FC9">
        <w:t xml:space="preserve"> </w:t>
      </w:r>
      <w:r w:rsidRPr="009B4FC9">
        <w:t>hiện</w:t>
      </w:r>
      <w:r w:rsidR="00F90D96" w:rsidRPr="009B4FC9">
        <w:t xml:space="preserve"> </w:t>
      </w:r>
      <w:r w:rsidRPr="009B4FC9">
        <w:t>tượng</w:t>
      </w:r>
      <w:r w:rsidR="00F90D96" w:rsidRPr="009B4FC9">
        <w:t xml:space="preserve"> </w:t>
      </w:r>
      <w:r w:rsidRPr="009B4FC9">
        <w:t>phụ</w:t>
      </w:r>
      <w:r w:rsidR="00F90D96" w:rsidRPr="009B4FC9">
        <w:t xml:space="preserve"> </w:t>
      </w:r>
      <w:r w:rsidRPr="009B4FC9">
        <w:t>thuộc</w:t>
      </w:r>
      <w:r w:rsidR="00F90D96" w:rsidRPr="009B4FC9">
        <w:t xml:space="preserve"> </w:t>
      </w:r>
      <w:r w:rsidRPr="009B4FC9">
        <w:t>thời</w:t>
      </w:r>
      <w:r w:rsidR="00F90D96" w:rsidRPr="009B4FC9">
        <w:t xml:space="preserve"> </w:t>
      </w:r>
      <w:r w:rsidRPr="009B4FC9">
        <w:t>gian</w:t>
      </w:r>
      <w:r w:rsidR="00F90D96" w:rsidRPr="009B4FC9">
        <w:t xml:space="preserve"> </w:t>
      </w:r>
      <w:r w:rsidRPr="009B4FC9">
        <w:t>trong</w:t>
      </w:r>
      <w:r w:rsidR="00F90D96" w:rsidRPr="009B4FC9">
        <w:t xml:space="preserve"> </w:t>
      </w:r>
      <w:r w:rsidRPr="009B4FC9">
        <w:t>dữ</w:t>
      </w:r>
      <w:r w:rsidR="00F90D96" w:rsidRPr="009B4FC9">
        <w:t xml:space="preserve"> </w:t>
      </w:r>
      <w:r w:rsidRPr="009B4FC9">
        <w:t>liệu</w:t>
      </w:r>
      <w:r w:rsidR="00F90D96" w:rsidRPr="009B4FC9">
        <w:t xml:space="preserve"> </w:t>
      </w:r>
      <w:r w:rsidRPr="009B4FC9">
        <w:t>–</w:t>
      </w:r>
      <w:r w:rsidR="00F90D96" w:rsidRPr="009B4FC9">
        <w:t xml:space="preserve"> </w:t>
      </w:r>
      <w:r w:rsidRPr="009B4FC9">
        <w:t>điều</w:t>
      </w:r>
      <w:r w:rsidR="00F90D96" w:rsidRPr="009B4FC9">
        <w:t xml:space="preserve"> </w:t>
      </w:r>
      <w:r w:rsidRPr="009B4FC9">
        <w:t>này</w:t>
      </w:r>
      <w:r w:rsidR="00F90D96" w:rsidRPr="009B4FC9">
        <w:t xml:space="preserve"> </w:t>
      </w:r>
      <w:r w:rsidRPr="009B4FC9">
        <w:t>rất</w:t>
      </w:r>
      <w:r w:rsidR="00F90D96" w:rsidRPr="009B4FC9">
        <w:t xml:space="preserve"> </w:t>
      </w:r>
      <w:r w:rsidRPr="009B4FC9">
        <w:t>phù</w:t>
      </w:r>
      <w:r w:rsidR="00F90D96" w:rsidRPr="009B4FC9">
        <w:t xml:space="preserve"> </w:t>
      </w:r>
      <w:r w:rsidRPr="009B4FC9">
        <w:t>hợp</w:t>
      </w:r>
      <w:r w:rsidR="00F90D96" w:rsidRPr="009B4FC9">
        <w:t xml:space="preserve"> </w:t>
      </w:r>
      <w:r w:rsidRPr="009B4FC9">
        <w:t>với</w:t>
      </w:r>
      <w:r w:rsidR="00F90D96" w:rsidRPr="009B4FC9">
        <w:t xml:space="preserve"> </w:t>
      </w:r>
      <w:r w:rsidRPr="009B4FC9">
        <w:t>bài</w:t>
      </w:r>
      <w:r w:rsidR="00F90D96" w:rsidRPr="009B4FC9">
        <w:t xml:space="preserve"> </w:t>
      </w:r>
      <w:r w:rsidRPr="009B4FC9">
        <w:t>toán</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theo</w:t>
      </w:r>
      <w:r w:rsidR="00F90D96" w:rsidRPr="009B4FC9">
        <w:t xml:space="preserve"> </w:t>
      </w:r>
      <w:r w:rsidRPr="009B4FC9">
        <w:t>năm.</w:t>
      </w:r>
      <w:r w:rsidR="00F90D96" w:rsidRPr="009B4FC9">
        <w:t xml:space="preserve"> </w:t>
      </w:r>
      <w:r w:rsidRPr="009B4FC9">
        <w:t>Mô</w:t>
      </w:r>
      <w:r w:rsidR="00F90D96" w:rsidRPr="009B4FC9">
        <w:t xml:space="preserve"> </w:t>
      </w:r>
      <w:r w:rsidRPr="009B4FC9">
        <w:t>hình</w:t>
      </w:r>
      <w:r w:rsidR="00F90D96" w:rsidRPr="009B4FC9">
        <w:t xml:space="preserve"> </w:t>
      </w:r>
      <w:r w:rsidRPr="009B4FC9">
        <w:t>LSTM</w:t>
      </w:r>
      <w:r w:rsidR="00F90D96" w:rsidRPr="009B4FC9">
        <w:t xml:space="preserve"> </w:t>
      </w:r>
      <w:r w:rsidRPr="009B4FC9">
        <w:t>cho</w:t>
      </w:r>
      <w:r w:rsidR="00F90D96" w:rsidRPr="009B4FC9">
        <w:t xml:space="preserve"> </w:t>
      </w:r>
      <w:r w:rsidRPr="009B4FC9">
        <w:t>phép</w:t>
      </w:r>
      <w:r w:rsidR="00F90D96" w:rsidRPr="009B4FC9">
        <w:t xml:space="preserve"> </w:t>
      </w:r>
      <w:r w:rsidRPr="009B4FC9">
        <w:t>hệ</w:t>
      </w:r>
      <w:r w:rsidR="00F90D96" w:rsidRPr="009B4FC9">
        <w:t xml:space="preserve"> </w:t>
      </w:r>
      <w:r w:rsidRPr="009B4FC9">
        <w:t>thống</w:t>
      </w:r>
      <w:r w:rsidR="00F90D96" w:rsidRPr="009B4FC9">
        <w:t xml:space="preserve"> </w:t>
      </w:r>
      <w:r w:rsidRPr="009B4FC9">
        <w:t>không</w:t>
      </w:r>
      <w:r w:rsidR="00F90D96" w:rsidRPr="009B4FC9">
        <w:t xml:space="preserve"> </w:t>
      </w:r>
      <w:r w:rsidRPr="009B4FC9">
        <w:t>chỉ</w:t>
      </w:r>
      <w:r w:rsidR="00F90D96" w:rsidRPr="009B4FC9">
        <w:t xml:space="preserve"> </w:t>
      </w:r>
      <w:r w:rsidRPr="009B4FC9">
        <w:t>đưa</w:t>
      </w:r>
      <w:r w:rsidR="00F90D96" w:rsidRPr="009B4FC9">
        <w:t xml:space="preserve"> </w:t>
      </w:r>
      <w:r w:rsidRPr="009B4FC9">
        <w:t>ra</w:t>
      </w:r>
      <w:r w:rsidR="00F90D96" w:rsidRPr="009B4FC9">
        <w:t xml:space="preserve"> </w:t>
      </w:r>
      <w:r w:rsidRPr="009B4FC9">
        <w:t>dự</w:t>
      </w:r>
      <w:r w:rsidR="00F90D96" w:rsidRPr="009B4FC9">
        <w:t xml:space="preserve"> </w:t>
      </w:r>
      <w:r w:rsidRPr="009B4FC9">
        <w:t>đoán</w:t>
      </w:r>
      <w:r w:rsidR="00F90D96" w:rsidRPr="009B4FC9">
        <w:t xml:space="preserve"> </w:t>
      </w:r>
      <w:r w:rsidRPr="009B4FC9">
        <w:t>chính</w:t>
      </w:r>
      <w:r w:rsidR="00F90D96" w:rsidRPr="009B4FC9">
        <w:t xml:space="preserve"> </w:t>
      </w:r>
      <w:r w:rsidRPr="009B4FC9">
        <w:t>xác</w:t>
      </w:r>
      <w:r w:rsidR="00F90D96" w:rsidRPr="009B4FC9">
        <w:t xml:space="preserve"> </w:t>
      </w:r>
      <w:r w:rsidRPr="009B4FC9">
        <w:t>mà</w:t>
      </w:r>
      <w:r w:rsidR="00F90D96" w:rsidRPr="009B4FC9">
        <w:t xml:space="preserve"> </w:t>
      </w:r>
      <w:r w:rsidRPr="009B4FC9">
        <w:t>còn</w:t>
      </w:r>
      <w:r w:rsidR="00F90D96" w:rsidRPr="009B4FC9">
        <w:t xml:space="preserve"> </w:t>
      </w:r>
      <w:r w:rsidRPr="009B4FC9">
        <w:t>phản</w:t>
      </w:r>
      <w:r w:rsidR="00F90D96" w:rsidRPr="009B4FC9">
        <w:t xml:space="preserve"> </w:t>
      </w:r>
      <w:r w:rsidRPr="009B4FC9">
        <w:t>ánh</w:t>
      </w:r>
      <w:r w:rsidR="00F90D96" w:rsidRPr="009B4FC9">
        <w:t xml:space="preserve"> </w:t>
      </w:r>
      <w:r w:rsidRPr="009B4FC9">
        <w:t>được</w:t>
      </w:r>
      <w:r w:rsidR="00F90D96" w:rsidRPr="009B4FC9">
        <w:t xml:space="preserve"> </w:t>
      </w:r>
      <w:r w:rsidRPr="009B4FC9">
        <w:t>xu</w:t>
      </w:r>
      <w:r w:rsidR="00F90D96" w:rsidRPr="009B4FC9">
        <w:t xml:space="preserve"> </w:t>
      </w:r>
      <w:r w:rsidRPr="009B4FC9">
        <w:t>hướng</w:t>
      </w:r>
      <w:r w:rsidR="00F90D96" w:rsidRPr="009B4FC9">
        <w:t xml:space="preserve"> </w:t>
      </w:r>
      <w:r w:rsidRPr="009B4FC9">
        <w:t>trong</w:t>
      </w:r>
      <w:r w:rsidR="00F90D96" w:rsidRPr="009B4FC9">
        <w:t xml:space="preserve"> </w:t>
      </w:r>
      <w:r w:rsidRPr="009B4FC9">
        <w:t>tương</w:t>
      </w:r>
      <w:r w:rsidR="00F90D96" w:rsidRPr="009B4FC9">
        <w:t xml:space="preserve"> </w:t>
      </w:r>
      <w:r w:rsidRPr="009B4FC9">
        <w:t>lai</w:t>
      </w:r>
      <w:r w:rsidR="00F90D96" w:rsidRPr="009B4FC9">
        <w:t xml:space="preserve"> </w:t>
      </w:r>
      <w:r w:rsidRPr="009B4FC9">
        <w:t>dựa</w:t>
      </w:r>
      <w:r w:rsidR="00F90D96" w:rsidRPr="009B4FC9">
        <w:t xml:space="preserve"> </w:t>
      </w:r>
      <w:r w:rsidRPr="009B4FC9">
        <w:t>trên</w:t>
      </w:r>
      <w:r w:rsidR="00F90D96" w:rsidRPr="009B4FC9">
        <w:t xml:space="preserve"> </w:t>
      </w:r>
      <w:r w:rsidRPr="009B4FC9">
        <w:t>dữ</w:t>
      </w:r>
      <w:r w:rsidR="00F90D96" w:rsidRPr="009B4FC9">
        <w:t xml:space="preserve"> </w:t>
      </w:r>
      <w:r w:rsidRPr="009B4FC9">
        <w:t>liệu</w:t>
      </w:r>
      <w:r w:rsidR="00F90D96" w:rsidRPr="009B4FC9">
        <w:t xml:space="preserve"> </w:t>
      </w:r>
      <w:r w:rsidRPr="009B4FC9">
        <w:t>quá</w:t>
      </w:r>
      <w:r w:rsidR="00F90D96" w:rsidRPr="009B4FC9">
        <w:t xml:space="preserve"> </w:t>
      </w:r>
      <w:r w:rsidRPr="009B4FC9">
        <w:t>khứ</w:t>
      </w:r>
      <w:r w:rsidR="00F90D96" w:rsidRPr="009B4FC9">
        <w:t xml:space="preserve"> </w:t>
      </w:r>
      <w:r w:rsidRPr="009B4FC9">
        <w:t>từ</w:t>
      </w:r>
      <w:r w:rsidR="00F90D96" w:rsidRPr="009B4FC9">
        <w:t xml:space="preserve"> </w:t>
      </w:r>
      <w:r w:rsidRPr="009B4FC9">
        <w:t>năm</w:t>
      </w:r>
      <w:r w:rsidR="00F90D96" w:rsidRPr="009B4FC9">
        <w:t xml:space="preserve"> </w:t>
      </w:r>
      <w:r w:rsidRPr="009B4FC9">
        <w:t>2014</w:t>
      </w:r>
      <w:r w:rsidR="00F90D96" w:rsidRPr="009B4FC9">
        <w:t xml:space="preserve"> </w:t>
      </w:r>
      <w:r w:rsidRPr="009B4FC9">
        <w:t>đến</w:t>
      </w:r>
      <w:r w:rsidR="00F90D96" w:rsidRPr="009B4FC9">
        <w:t xml:space="preserve"> </w:t>
      </w:r>
      <w:r w:rsidRPr="009B4FC9">
        <w:t>2024.</w:t>
      </w:r>
    </w:p>
    <w:p w14:paraId="108EC00C" w14:textId="22AF16A9" w:rsidR="00882774" w:rsidRPr="00B93D79" w:rsidRDefault="00B93D79" w:rsidP="00B93D79">
      <w:pPr>
        <w:spacing w:line="360" w:lineRule="auto"/>
        <w:ind w:firstLine="567"/>
      </w:pPr>
      <w:r w:rsidRPr="00B93D79">
        <w:t>J</w:t>
      </w:r>
      <w:r w:rsidR="00882774" w:rsidRPr="00B93D79">
        <w:t>oblib</w:t>
      </w:r>
    </w:p>
    <w:p w14:paraId="4F6A3BCA" w14:textId="41FD2D35" w:rsidR="00882774" w:rsidRPr="009B4FC9" w:rsidRDefault="00882774" w:rsidP="0042196A">
      <w:pPr>
        <w:spacing w:line="360" w:lineRule="auto"/>
        <w:ind w:firstLine="567"/>
      </w:pPr>
      <w:r w:rsidRPr="009B4FC9">
        <w:t>Joblib</w:t>
      </w:r>
      <w:r w:rsidR="00F90D96" w:rsidRPr="009B4FC9">
        <w:t xml:space="preserve"> </w:t>
      </w:r>
      <w:r w:rsidRPr="009B4FC9">
        <w:t>là</w:t>
      </w:r>
      <w:r w:rsidR="00F90D96" w:rsidRPr="009B4FC9">
        <w:t xml:space="preserve"> </w:t>
      </w:r>
      <w:r w:rsidRPr="009B4FC9">
        <w:t>một</w:t>
      </w:r>
      <w:r w:rsidR="00F90D96" w:rsidRPr="009B4FC9">
        <w:t xml:space="preserve"> </w:t>
      </w:r>
      <w:r w:rsidRPr="009B4FC9">
        <w:t>thư</w:t>
      </w:r>
      <w:r w:rsidR="00F90D96" w:rsidRPr="009B4FC9">
        <w:t xml:space="preserve"> </w:t>
      </w:r>
      <w:r w:rsidRPr="009B4FC9">
        <w:t>viện</w:t>
      </w:r>
      <w:r w:rsidR="00F90D96" w:rsidRPr="009B4FC9">
        <w:t xml:space="preserve"> </w:t>
      </w:r>
      <w:r w:rsidRPr="009B4FC9">
        <w:t>chuyên</w:t>
      </w:r>
      <w:r w:rsidR="00F90D96" w:rsidRPr="009B4FC9">
        <w:t xml:space="preserve"> </w:t>
      </w:r>
      <w:r w:rsidRPr="009B4FC9">
        <w:t>dùng</w:t>
      </w:r>
      <w:r w:rsidR="00F90D96" w:rsidRPr="009B4FC9">
        <w:t xml:space="preserve"> </w:t>
      </w:r>
      <w:r w:rsidRPr="009B4FC9">
        <w:t>để</w:t>
      </w:r>
      <w:r w:rsidR="00F90D96" w:rsidRPr="009B4FC9">
        <w:t xml:space="preserve"> </w:t>
      </w:r>
      <w:r w:rsidRPr="009B4FC9">
        <w:t>lưu</w:t>
      </w:r>
      <w:r w:rsidR="00F90D96" w:rsidRPr="009B4FC9">
        <w:t xml:space="preserve"> </w:t>
      </w:r>
      <w:r w:rsidRPr="009B4FC9">
        <w:t>trữ</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đã</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cũng</w:t>
      </w:r>
      <w:r w:rsidR="00F90D96" w:rsidRPr="009B4FC9">
        <w:t xml:space="preserve"> </w:t>
      </w:r>
      <w:r w:rsidRPr="009B4FC9">
        <w:t>như</w:t>
      </w:r>
      <w:r w:rsidR="00F90D96" w:rsidRPr="009B4FC9">
        <w:t xml:space="preserve"> </w:t>
      </w:r>
      <w:r w:rsidRPr="009B4FC9">
        <w:t>các</w:t>
      </w:r>
      <w:r w:rsidR="00F90D96" w:rsidRPr="009B4FC9">
        <w:t xml:space="preserve"> </w:t>
      </w:r>
      <w:r w:rsidRPr="009B4FC9">
        <w:t>đối</w:t>
      </w:r>
      <w:r w:rsidR="00F90D96" w:rsidRPr="009B4FC9">
        <w:t xml:space="preserve"> </w:t>
      </w:r>
      <w:r w:rsidRPr="009B4FC9">
        <w:t>tượng</w:t>
      </w:r>
      <w:r w:rsidR="00F90D96" w:rsidRPr="009B4FC9">
        <w:t xml:space="preserve"> </w:t>
      </w:r>
      <w:r w:rsidRPr="009B4FC9">
        <w:t>quan</w:t>
      </w:r>
      <w:r w:rsidR="00F90D96" w:rsidRPr="009B4FC9">
        <w:t xml:space="preserve"> </w:t>
      </w:r>
      <w:r w:rsidRPr="009B4FC9">
        <w:t>trọng</w:t>
      </w:r>
      <w:r w:rsidR="00F90D96" w:rsidRPr="009B4FC9">
        <w:t xml:space="preserve"> </w:t>
      </w:r>
      <w:r w:rsidRPr="009B4FC9">
        <w:t>như:</w:t>
      </w:r>
    </w:p>
    <w:p w14:paraId="39848D66" w14:textId="4903B8CA" w:rsidR="00882774" w:rsidRPr="009B4FC9" w:rsidRDefault="00882774" w:rsidP="00645B03">
      <w:pPr>
        <w:pStyle w:val="ListParagraph"/>
        <w:numPr>
          <w:ilvl w:val="0"/>
          <w:numId w:val="54"/>
        </w:numPr>
        <w:spacing w:line="360" w:lineRule="auto"/>
      </w:pPr>
      <w:r w:rsidRPr="009B4FC9">
        <w:t>Scaler</w:t>
      </w:r>
      <w:r w:rsidR="00F90D96" w:rsidRPr="009B4FC9">
        <w:t xml:space="preserve"> </w:t>
      </w:r>
      <w:r w:rsidRPr="009B4FC9">
        <w:t>(dùng</w:t>
      </w:r>
      <w:r w:rsidR="00F90D96" w:rsidRPr="009B4FC9">
        <w:t xml:space="preserve"> </w:t>
      </w:r>
      <w:r w:rsidRPr="009B4FC9">
        <w:t>để</w:t>
      </w:r>
      <w:r w:rsidR="00F90D96" w:rsidRPr="009B4FC9">
        <w:t xml:space="preserve"> </w:t>
      </w:r>
      <w:r w:rsidRPr="009B4FC9">
        <w:t>chuẩn</w:t>
      </w:r>
      <w:r w:rsidR="00F90D96" w:rsidRPr="009B4FC9">
        <w:t xml:space="preserve"> </w:t>
      </w:r>
      <w:r w:rsidRPr="009B4FC9">
        <w:t>hóa</w:t>
      </w:r>
      <w:r w:rsidR="00F90D96" w:rsidRPr="009B4FC9">
        <w:t xml:space="preserve"> </w:t>
      </w:r>
      <w:r w:rsidRPr="009B4FC9">
        <w:t>dữ</w:t>
      </w:r>
      <w:r w:rsidR="00F90D96" w:rsidRPr="009B4FC9">
        <w:t xml:space="preserve"> </w:t>
      </w:r>
      <w:r w:rsidRPr="009B4FC9">
        <w:t>liệu),</w:t>
      </w:r>
    </w:p>
    <w:p w14:paraId="2D3153CE" w14:textId="3BCC6F7E" w:rsidR="00882774" w:rsidRPr="009B4FC9" w:rsidRDefault="00882774" w:rsidP="00645B03">
      <w:pPr>
        <w:pStyle w:val="ListParagraph"/>
        <w:numPr>
          <w:ilvl w:val="0"/>
          <w:numId w:val="54"/>
        </w:numPr>
        <w:spacing w:line="360" w:lineRule="auto"/>
      </w:pPr>
      <w:r w:rsidRPr="009B4FC9">
        <w:t>Encoder</w:t>
      </w:r>
      <w:r w:rsidR="00F90D96" w:rsidRPr="009B4FC9">
        <w:t xml:space="preserve"> </w:t>
      </w:r>
      <w:r w:rsidRPr="009B4FC9">
        <w:t>(biến</w:t>
      </w:r>
      <w:r w:rsidR="00F90D96" w:rsidRPr="009B4FC9">
        <w:t xml:space="preserve"> </w:t>
      </w:r>
      <w:r w:rsidRPr="009B4FC9">
        <w:t>đổi</w:t>
      </w:r>
      <w:r w:rsidR="00F90D96" w:rsidRPr="009B4FC9">
        <w:t xml:space="preserve"> </w:t>
      </w:r>
      <w:r w:rsidRPr="009B4FC9">
        <w:t>biến</w:t>
      </w:r>
      <w:r w:rsidR="00F90D96" w:rsidRPr="009B4FC9">
        <w:t xml:space="preserve"> </w:t>
      </w:r>
      <w:r w:rsidRPr="009B4FC9">
        <w:t>phân</w:t>
      </w:r>
      <w:r w:rsidR="00F90D96" w:rsidRPr="009B4FC9">
        <w:t xml:space="preserve"> </w:t>
      </w:r>
      <w:r w:rsidRPr="009B4FC9">
        <w:t>loại</w:t>
      </w:r>
      <w:r w:rsidR="00F90D96" w:rsidRPr="009B4FC9">
        <w:t xml:space="preserve"> </w:t>
      </w:r>
      <w:r w:rsidRPr="009B4FC9">
        <w:t>thành</w:t>
      </w:r>
      <w:r w:rsidR="00F90D96" w:rsidRPr="009B4FC9">
        <w:t xml:space="preserve"> </w:t>
      </w:r>
      <w:r w:rsidRPr="009B4FC9">
        <w:t>dạng</w:t>
      </w:r>
      <w:r w:rsidR="00F90D96" w:rsidRPr="009B4FC9">
        <w:t xml:space="preserve"> </w:t>
      </w:r>
      <w:r w:rsidRPr="009B4FC9">
        <w:t>số),</w:t>
      </w:r>
    </w:p>
    <w:p w14:paraId="5868BFD4" w14:textId="5AA4B415" w:rsidR="00882774" w:rsidRPr="009B4FC9" w:rsidRDefault="00882774" w:rsidP="00645B03">
      <w:pPr>
        <w:pStyle w:val="ListParagraph"/>
        <w:numPr>
          <w:ilvl w:val="0"/>
          <w:numId w:val="54"/>
        </w:numPr>
        <w:spacing w:line="360" w:lineRule="auto"/>
      </w:pPr>
      <w:r w:rsidRPr="009B4FC9">
        <w:lastRenderedPageBreak/>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máy</w:t>
      </w:r>
      <w:r w:rsidR="00F90D96" w:rsidRPr="009B4FC9">
        <w:t xml:space="preserve"> </w:t>
      </w:r>
      <w:r w:rsidRPr="009B4FC9">
        <w:t>hoặc</w:t>
      </w:r>
      <w:r w:rsidR="00F90D96" w:rsidRPr="009B4FC9">
        <w:t xml:space="preserve"> </w:t>
      </w:r>
      <w:r w:rsidRPr="009B4FC9">
        <w:t>mô</w:t>
      </w:r>
      <w:r w:rsidR="00F90D96" w:rsidRPr="009B4FC9">
        <w:t xml:space="preserve"> </w:t>
      </w:r>
      <w:r w:rsidRPr="009B4FC9">
        <w:t>hình</w:t>
      </w:r>
      <w:r w:rsidR="00F90D96" w:rsidRPr="009B4FC9">
        <w:t xml:space="preserve"> </w:t>
      </w:r>
      <w:r w:rsidRPr="009B4FC9">
        <w:t>deep</w:t>
      </w:r>
      <w:r w:rsidR="00F90D96" w:rsidRPr="009B4FC9">
        <w:t xml:space="preserve"> </w:t>
      </w:r>
      <w:r w:rsidRPr="009B4FC9">
        <w:t>learning</w:t>
      </w:r>
      <w:r w:rsidR="00F90D96" w:rsidRPr="009B4FC9">
        <w:t xml:space="preserve"> </w:t>
      </w:r>
      <w:r w:rsidRPr="009B4FC9">
        <w:t>đã</w:t>
      </w:r>
      <w:r w:rsidR="00F90D96" w:rsidRPr="009B4FC9">
        <w:t xml:space="preserve"> </w:t>
      </w:r>
      <w:r w:rsidRPr="009B4FC9">
        <w:t>huấn</w:t>
      </w:r>
      <w:r w:rsidR="00F90D96" w:rsidRPr="009B4FC9">
        <w:t xml:space="preserve"> </w:t>
      </w:r>
      <w:r w:rsidRPr="009B4FC9">
        <w:t>luyện.</w:t>
      </w:r>
    </w:p>
    <w:p w14:paraId="4594187C" w14:textId="2F4F4808" w:rsidR="00882774" w:rsidRPr="009B4FC9" w:rsidRDefault="00882774" w:rsidP="0042196A">
      <w:pPr>
        <w:spacing w:line="360" w:lineRule="auto"/>
        <w:ind w:firstLine="567"/>
      </w:pPr>
      <w:r w:rsidRPr="009B4FC9">
        <w:t>Việc</w:t>
      </w:r>
      <w:r w:rsidR="00F90D96" w:rsidRPr="009B4FC9">
        <w:t xml:space="preserve"> </w:t>
      </w:r>
      <w:r w:rsidRPr="009B4FC9">
        <w:t>đóng</w:t>
      </w:r>
      <w:r w:rsidR="00F90D96" w:rsidRPr="009B4FC9">
        <w:t xml:space="preserve"> </w:t>
      </w:r>
      <w:r w:rsidRPr="009B4FC9">
        <w:t>gói</w:t>
      </w:r>
      <w:r w:rsidR="00F90D96" w:rsidRPr="009B4FC9">
        <w:t xml:space="preserve"> </w:t>
      </w:r>
      <w:r w:rsidRPr="009B4FC9">
        <w:t>mô</w:t>
      </w:r>
      <w:r w:rsidR="00F90D96" w:rsidRPr="009B4FC9">
        <w:t xml:space="preserve"> </w:t>
      </w:r>
      <w:r w:rsidRPr="009B4FC9">
        <w:t>hình</w:t>
      </w:r>
      <w:r w:rsidR="00F90D96" w:rsidRPr="009B4FC9">
        <w:t xml:space="preserve"> </w:t>
      </w:r>
      <w:r w:rsidRPr="009B4FC9">
        <w:t>và</w:t>
      </w:r>
      <w:r w:rsidR="00F90D96" w:rsidRPr="009B4FC9">
        <w:t xml:space="preserve"> </w:t>
      </w:r>
      <w:r w:rsidRPr="009B4FC9">
        <w:t>các</w:t>
      </w:r>
      <w:r w:rsidR="00F90D96" w:rsidRPr="009B4FC9">
        <w:t xml:space="preserve"> </w:t>
      </w:r>
      <w:r w:rsidRPr="009B4FC9">
        <w:t>thành</w:t>
      </w:r>
      <w:r w:rsidR="00F90D96" w:rsidRPr="009B4FC9">
        <w:t xml:space="preserve"> </w:t>
      </w:r>
      <w:r w:rsidRPr="009B4FC9">
        <w:t>phần</w:t>
      </w:r>
      <w:r w:rsidR="00F90D96" w:rsidRPr="009B4FC9">
        <w:t xml:space="preserve"> </w:t>
      </w:r>
      <w:r w:rsidRPr="009B4FC9">
        <w:t>liên</w:t>
      </w:r>
      <w:r w:rsidR="00F90D96" w:rsidRPr="009B4FC9">
        <w:t xml:space="preserve"> </w:t>
      </w:r>
      <w:r w:rsidRPr="009B4FC9">
        <w:t>quan</w:t>
      </w:r>
      <w:r w:rsidR="00F90D96" w:rsidRPr="009B4FC9">
        <w:t xml:space="preserve"> </w:t>
      </w:r>
      <w:r w:rsidRPr="009B4FC9">
        <w:t>bằng</w:t>
      </w:r>
      <w:r w:rsidR="00F90D96" w:rsidRPr="009B4FC9">
        <w:t xml:space="preserve"> </w:t>
      </w:r>
      <w:r w:rsidRPr="009B4FC9">
        <w:t>joblib</w:t>
      </w:r>
      <w:r w:rsidR="00F90D96" w:rsidRPr="009B4FC9">
        <w:t xml:space="preserve"> </w:t>
      </w:r>
      <w:r w:rsidRPr="009B4FC9">
        <w:t>mang</w:t>
      </w:r>
      <w:r w:rsidR="00F90D96" w:rsidRPr="009B4FC9">
        <w:t xml:space="preserve"> </w:t>
      </w:r>
      <w:r w:rsidRPr="009B4FC9">
        <w:t>lại</w:t>
      </w:r>
      <w:r w:rsidR="00F90D96" w:rsidRPr="009B4FC9">
        <w:t xml:space="preserve"> </w:t>
      </w:r>
      <w:r w:rsidRPr="009B4FC9">
        <w:t>nhiều</w:t>
      </w:r>
      <w:r w:rsidR="00F90D96" w:rsidRPr="009B4FC9">
        <w:t xml:space="preserve"> </w:t>
      </w:r>
      <w:r w:rsidRPr="009B4FC9">
        <w:t>lợi</w:t>
      </w:r>
      <w:r w:rsidR="00F90D96" w:rsidRPr="009B4FC9">
        <w:t xml:space="preserve"> </w:t>
      </w:r>
      <w:r w:rsidRPr="009B4FC9">
        <w:t>ích:</w:t>
      </w:r>
    </w:p>
    <w:p w14:paraId="5D7C192C" w14:textId="4F935FB9" w:rsidR="00882774" w:rsidRPr="009B4FC9" w:rsidRDefault="00882774" w:rsidP="00645B03">
      <w:pPr>
        <w:pStyle w:val="ListParagraph"/>
        <w:numPr>
          <w:ilvl w:val="0"/>
          <w:numId w:val="55"/>
        </w:numPr>
        <w:spacing w:line="360" w:lineRule="auto"/>
      </w:pPr>
      <w:r w:rsidRPr="009B4FC9">
        <w:t>Tiết</w:t>
      </w:r>
      <w:r w:rsidR="00F90D96" w:rsidRPr="009B4FC9">
        <w:t xml:space="preserve"> </w:t>
      </w:r>
      <w:r w:rsidRPr="009B4FC9">
        <w:t>kiệm</w:t>
      </w:r>
      <w:r w:rsidR="00F90D96" w:rsidRPr="009B4FC9">
        <w:t xml:space="preserve"> </w:t>
      </w:r>
      <w:r w:rsidRPr="009B4FC9">
        <w:t>thời</w:t>
      </w:r>
      <w:r w:rsidR="00F90D96" w:rsidRPr="009B4FC9">
        <w:t xml:space="preserve"> </w:t>
      </w:r>
      <w:r w:rsidRPr="009B4FC9">
        <w:t>gian:</w:t>
      </w:r>
      <w:r w:rsidR="00F90D96" w:rsidRPr="009B4FC9">
        <w:t xml:space="preserve"> </w:t>
      </w:r>
      <w:r w:rsidRPr="009B4FC9">
        <w:t>Không</w:t>
      </w:r>
      <w:r w:rsidR="00F90D96" w:rsidRPr="009B4FC9">
        <w:t xml:space="preserve"> </w:t>
      </w:r>
      <w:r w:rsidRPr="009B4FC9">
        <w:t>cần</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lại</w:t>
      </w:r>
      <w:r w:rsidR="00F90D96" w:rsidRPr="009B4FC9">
        <w:t xml:space="preserve"> </w:t>
      </w:r>
      <w:r w:rsidRPr="009B4FC9">
        <w:t>mỗi</w:t>
      </w:r>
      <w:r w:rsidR="00F90D96" w:rsidRPr="009B4FC9">
        <w:t xml:space="preserve"> </w:t>
      </w:r>
      <w:r w:rsidRPr="009B4FC9">
        <w:t>lần</w:t>
      </w:r>
      <w:r w:rsidR="00F90D96" w:rsidRPr="009B4FC9">
        <w:t xml:space="preserve"> </w:t>
      </w:r>
      <w:r w:rsidRPr="009B4FC9">
        <w:t>chạy</w:t>
      </w:r>
      <w:r w:rsidR="00F90D96" w:rsidRPr="009B4FC9">
        <w:t xml:space="preserve"> </w:t>
      </w:r>
      <w:r w:rsidRPr="009B4FC9">
        <w:t>hệ</w:t>
      </w:r>
      <w:r w:rsidR="00F90D96" w:rsidRPr="009B4FC9">
        <w:t xml:space="preserve"> </w:t>
      </w:r>
      <w:r w:rsidRPr="009B4FC9">
        <w:t>thống.</w:t>
      </w:r>
    </w:p>
    <w:p w14:paraId="7CDE9BCD" w14:textId="281D5488" w:rsidR="00882774" w:rsidRPr="009B4FC9" w:rsidRDefault="00882774" w:rsidP="00645B03">
      <w:pPr>
        <w:pStyle w:val="ListParagraph"/>
        <w:numPr>
          <w:ilvl w:val="0"/>
          <w:numId w:val="55"/>
        </w:numPr>
        <w:spacing w:line="360" w:lineRule="auto"/>
      </w:pPr>
      <w:r w:rsidRPr="009B4FC9">
        <w:t>Tăng</w:t>
      </w:r>
      <w:r w:rsidR="00F90D96" w:rsidRPr="009B4FC9">
        <w:t xml:space="preserve"> </w:t>
      </w:r>
      <w:r w:rsidRPr="009B4FC9">
        <w:t>tính</w:t>
      </w:r>
      <w:r w:rsidR="00F90D96" w:rsidRPr="009B4FC9">
        <w:t xml:space="preserve"> </w:t>
      </w:r>
      <w:r w:rsidRPr="009B4FC9">
        <w:t>linh</w:t>
      </w:r>
      <w:r w:rsidR="00F90D96" w:rsidRPr="009B4FC9">
        <w:t xml:space="preserve"> </w:t>
      </w:r>
      <w:r w:rsidRPr="009B4FC9">
        <w:t>hoạt:</w:t>
      </w:r>
      <w:r w:rsidR="00F90D96" w:rsidRPr="009B4FC9">
        <w:t xml:space="preserve"> </w:t>
      </w:r>
      <w:r w:rsidRPr="009B4FC9">
        <w:t>Dễ</w:t>
      </w:r>
      <w:r w:rsidR="00F90D96" w:rsidRPr="009B4FC9">
        <w:t xml:space="preserve"> </w:t>
      </w:r>
      <w:r w:rsidRPr="009B4FC9">
        <w:t>dàng</w:t>
      </w:r>
      <w:r w:rsidR="00F90D96" w:rsidRPr="009B4FC9">
        <w:t xml:space="preserve"> </w:t>
      </w:r>
      <w:r w:rsidRPr="009B4FC9">
        <w:t>cập</w:t>
      </w:r>
      <w:r w:rsidR="00F90D96" w:rsidRPr="009B4FC9">
        <w:t xml:space="preserve"> </w:t>
      </w:r>
      <w:r w:rsidRPr="009B4FC9">
        <w:t>nhật,</w:t>
      </w:r>
      <w:r w:rsidR="00F90D96" w:rsidRPr="009B4FC9">
        <w:t xml:space="preserve"> </w:t>
      </w:r>
      <w:r w:rsidRPr="009B4FC9">
        <w:t>thay</w:t>
      </w:r>
      <w:r w:rsidR="00F90D96" w:rsidRPr="009B4FC9">
        <w:t xml:space="preserve"> </w:t>
      </w:r>
      <w:r w:rsidRPr="009B4FC9">
        <w:t>thế</w:t>
      </w:r>
      <w:r w:rsidR="00F90D96" w:rsidRPr="009B4FC9">
        <w:t xml:space="preserve"> </w:t>
      </w:r>
      <w:r w:rsidRPr="009B4FC9">
        <w:t>hoặc</w:t>
      </w:r>
      <w:r w:rsidR="00F90D96" w:rsidRPr="009B4FC9">
        <w:t xml:space="preserve"> </w:t>
      </w:r>
      <w:r w:rsidRPr="009B4FC9">
        <w:t>so</w:t>
      </w:r>
      <w:r w:rsidR="00F90D96" w:rsidRPr="009B4FC9">
        <w:t xml:space="preserve"> </w:t>
      </w:r>
      <w:r w:rsidRPr="009B4FC9">
        <w:t>sánh</w:t>
      </w:r>
      <w:r w:rsidR="00F90D96" w:rsidRPr="009B4FC9">
        <w:t xml:space="preserve"> </w:t>
      </w:r>
      <w:r w:rsidRPr="009B4FC9">
        <w:t>nhiều</w:t>
      </w:r>
      <w:r w:rsidR="00F90D96" w:rsidRPr="009B4FC9">
        <w:t xml:space="preserve"> </w:t>
      </w:r>
      <w:r w:rsidRPr="009B4FC9">
        <w:t>mô</w:t>
      </w:r>
      <w:r w:rsidR="00F90D96" w:rsidRPr="009B4FC9">
        <w:t xml:space="preserve"> </w:t>
      </w:r>
      <w:r w:rsidRPr="009B4FC9">
        <w:t>hình</w:t>
      </w:r>
      <w:r w:rsidR="00F90D96" w:rsidRPr="009B4FC9">
        <w:t xml:space="preserve"> </w:t>
      </w:r>
      <w:r w:rsidRPr="009B4FC9">
        <w:t>khác</w:t>
      </w:r>
      <w:r w:rsidR="00F90D96" w:rsidRPr="009B4FC9">
        <w:t xml:space="preserve"> </w:t>
      </w:r>
      <w:r w:rsidRPr="009B4FC9">
        <w:t>nhau.</w:t>
      </w:r>
    </w:p>
    <w:p w14:paraId="68A6E30A" w14:textId="35913599" w:rsidR="008F019D" w:rsidRPr="009B4FC9" w:rsidRDefault="00882774" w:rsidP="00645B03">
      <w:pPr>
        <w:pStyle w:val="ListParagraph"/>
        <w:numPr>
          <w:ilvl w:val="0"/>
          <w:numId w:val="55"/>
        </w:numPr>
        <w:spacing w:line="360" w:lineRule="auto"/>
      </w:pPr>
      <w:r w:rsidRPr="009B4FC9">
        <w:t>Tái</w:t>
      </w:r>
      <w:r w:rsidR="00F90D96" w:rsidRPr="009B4FC9">
        <w:t xml:space="preserve"> </w:t>
      </w:r>
      <w:r w:rsidRPr="009B4FC9">
        <w:t>sử</w:t>
      </w:r>
      <w:r w:rsidR="00F90D96" w:rsidRPr="009B4FC9">
        <w:t xml:space="preserve"> </w:t>
      </w:r>
      <w:r w:rsidRPr="009B4FC9">
        <w:t>dụng</w:t>
      </w:r>
      <w:r w:rsidR="00F90D96" w:rsidRPr="009B4FC9">
        <w:t xml:space="preserve"> </w:t>
      </w:r>
      <w:r w:rsidRPr="009B4FC9">
        <w:t>hiệu</w:t>
      </w:r>
      <w:r w:rsidR="00F90D96" w:rsidRPr="009B4FC9">
        <w:t xml:space="preserve"> </w:t>
      </w:r>
      <w:r w:rsidRPr="009B4FC9">
        <w:t>quả:</w:t>
      </w:r>
      <w:r w:rsidR="00F90D96" w:rsidRPr="009B4FC9">
        <w:t xml:space="preserve"> </w:t>
      </w:r>
      <w:r w:rsidRPr="009B4FC9">
        <w:t>Các</w:t>
      </w:r>
      <w:r w:rsidR="00F90D96" w:rsidRPr="009B4FC9">
        <w:t xml:space="preserve"> </w:t>
      </w:r>
      <w:r w:rsidRPr="009B4FC9">
        <w:t>mô</w:t>
      </w:r>
      <w:r w:rsidR="00F90D96" w:rsidRPr="009B4FC9">
        <w:t xml:space="preserve"> </w:t>
      </w:r>
      <w:r w:rsidRPr="009B4FC9">
        <w:t>hình</w:t>
      </w:r>
      <w:r w:rsidR="00F90D96" w:rsidRPr="009B4FC9">
        <w:t xml:space="preserve"> </w:t>
      </w:r>
      <w:r w:rsidRPr="009B4FC9">
        <w:t>có</w:t>
      </w:r>
      <w:r w:rsidR="00F90D96" w:rsidRPr="009B4FC9">
        <w:t xml:space="preserve"> </w:t>
      </w:r>
      <w:r w:rsidRPr="009B4FC9">
        <w:t>thể</w:t>
      </w:r>
      <w:r w:rsidR="00F90D96" w:rsidRPr="009B4FC9">
        <w:t xml:space="preserve"> </w:t>
      </w:r>
      <w:r w:rsidRPr="009B4FC9">
        <w:t>được</w:t>
      </w:r>
      <w:r w:rsidR="00F90D96" w:rsidRPr="009B4FC9">
        <w:t xml:space="preserve"> </w:t>
      </w:r>
      <w:r w:rsidRPr="009B4FC9">
        <w:t>tải</w:t>
      </w:r>
      <w:r w:rsidR="00F90D96" w:rsidRPr="009B4FC9">
        <w:t xml:space="preserve"> </w:t>
      </w:r>
      <w:r w:rsidRPr="009B4FC9">
        <w:t>vào</w:t>
      </w:r>
      <w:r w:rsidR="00F90D96" w:rsidRPr="009B4FC9">
        <w:t xml:space="preserve"> </w:t>
      </w:r>
      <w:r w:rsidRPr="009B4FC9">
        <w:t>nhiều</w:t>
      </w:r>
      <w:r w:rsidR="00F90D96" w:rsidRPr="009B4FC9">
        <w:t xml:space="preserve"> </w:t>
      </w:r>
      <w:r w:rsidRPr="009B4FC9">
        <w:t>môi</w:t>
      </w:r>
      <w:r w:rsidR="00F90D96" w:rsidRPr="009B4FC9">
        <w:t xml:space="preserve"> </w:t>
      </w:r>
      <w:r w:rsidRPr="009B4FC9">
        <w:t>trường</w:t>
      </w:r>
      <w:r w:rsidR="00F90D96" w:rsidRPr="009B4FC9">
        <w:t xml:space="preserve"> </w:t>
      </w:r>
      <w:r w:rsidRPr="009B4FC9">
        <w:t>khác</w:t>
      </w:r>
      <w:r w:rsidR="00F90D96" w:rsidRPr="009B4FC9">
        <w:t xml:space="preserve"> </w:t>
      </w:r>
      <w:r w:rsidRPr="009B4FC9">
        <w:t>nhau</w:t>
      </w:r>
      <w:r w:rsidR="00F90D96" w:rsidRPr="009B4FC9">
        <w:t xml:space="preserve"> </w:t>
      </w:r>
      <w:r w:rsidRPr="009B4FC9">
        <w:t>(local,</w:t>
      </w:r>
      <w:r w:rsidR="00F90D96" w:rsidRPr="009B4FC9">
        <w:t xml:space="preserve"> </w:t>
      </w:r>
      <w:r w:rsidRPr="009B4FC9">
        <w:t>server,</w:t>
      </w:r>
      <w:r w:rsidR="00F90D96" w:rsidRPr="009B4FC9">
        <w:t xml:space="preserve"> </w:t>
      </w:r>
      <w:r w:rsidRPr="009B4FC9">
        <w:t>cloud)</w:t>
      </w:r>
      <w:r w:rsidR="00F90D96" w:rsidRPr="009B4FC9">
        <w:t xml:space="preserve"> </w:t>
      </w:r>
      <w:r w:rsidRPr="009B4FC9">
        <w:t>mà</w:t>
      </w:r>
      <w:r w:rsidR="00F90D96" w:rsidRPr="009B4FC9">
        <w:t xml:space="preserve"> </w:t>
      </w:r>
      <w:r w:rsidRPr="009B4FC9">
        <w:t>không</w:t>
      </w:r>
      <w:r w:rsidR="00F90D96" w:rsidRPr="009B4FC9">
        <w:t xml:space="preserve"> </w:t>
      </w:r>
      <w:r w:rsidRPr="009B4FC9">
        <w:t>cần</w:t>
      </w:r>
      <w:r w:rsidR="00F90D96" w:rsidRPr="009B4FC9">
        <w:t xml:space="preserve"> </w:t>
      </w:r>
      <w:r w:rsidRPr="009B4FC9">
        <w:t>thay</w:t>
      </w:r>
      <w:r w:rsidR="00F90D96" w:rsidRPr="009B4FC9">
        <w:t xml:space="preserve"> </w:t>
      </w:r>
      <w:r w:rsidRPr="009B4FC9">
        <w:t>đổi</w:t>
      </w:r>
      <w:r w:rsidR="00F90D96" w:rsidRPr="009B4FC9">
        <w:t xml:space="preserve"> </w:t>
      </w:r>
      <w:r w:rsidRPr="009B4FC9">
        <w:t>cấu</w:t>
      </w:r>
      <w:r w:rsidR="00F90D96" w:rsidRPr="009B4FC9">
        <w:t xml:space="preserve"> </w:t>
      </w:r>
      <w:r w:rsidRPr="009B4FC9">
        <w:t>trúc</w:t>
      </w:r>
      <w:r w:rsidR="00F90D96" w:rsidRPr="009B4FC9">
        <w:t xml:space="preserve"> </w:t>
      </w:r>
      <w:r w:rsidRPr="009B4FC9">
        <w:t>hệ</w:t>
      </w:r>
      <w:r w:rsidR="00F90D96" w:rsidRPr="009B4FC9">
        <w:t xml:space="preserve"> </w:t>
      </w:r>
      <w:r w:rsidRPr="009B4FC9">
        <w:t>thống.</w:t>
      </w:r>
    </w:p>
    <w:p w14:paraId="001B6455" w14:textId="77777777" w:rsidR="00685D8A" w:rsidRDefault="00A247D5" w:rsidP="00685D8A">
      <w:pPr>
        <w:spacing w:line="360" w:lineRule="auto"/>
        <w:ind w:firstLine="567"/>
      </w:pPr>
      <w:r w:rsidRPr="00685D8A">
        <w:t>Thư</w:t>
      </w:r>
      <w:r w:rsidR="00F90D96" w:rsidRPr="00685D8A">
        <w:t xml:space="preserve"> </w:t>
      </w:r>
      <w:r w:rsidRPr="00685D8A">
        <w:t>viện</w:t>
      </w:r>
      <w:r w:rsidR="00F90D96" w:rsidRPr="00685D8A">
        <w:t xml:space="preserve"> </w:t>
      </w:r>
      <w:r w:rsidRPr="00685D8A">
        <w:t>xử</w:t>
      </w:r>
      <w:r w:rsidR="00F90D96" w:rsidRPr="00685D8A">
        <w:t xml:space="preserve"> </w:t>
      </w:r>
      <w:r w:rsidRPr="00685D8A">
        <w:t>lý</w:t>
      </w:r>
      <w:r w:rsidR="00F90D96" w:rsidRPr="00685D8A">
        <w:t xml:space="preserve"> </w:t>
      </w:r>
      <w:r w:rsidRPr="00685D8A">
        <w:t>dữ</w:t>
      </w:r>
      <w:r w:rsidR="00F90D96" w:rsidRPr="00685D8A">
        <w:t xml:space="preserve"> </w:t>
      </w:r>
      <w:r w:rsidRPr="00685D8A">
        <w:t>liệu</w:t>
      </w:r>
      <w:r w:rsidR="00F90D96" w:rsidRPr="00685D8A">
        <w:t xml:space="preserve"> </w:t>
      </w:r>
      <w:r w:rsidRPr="00685D8A">
        <w:t>và</w:t>
      </w:r>
      <w:r w:rsidR="00F90D96" w:rsidRPr="00685D8A">
        <w:t xml:space="preserve"> </w:t>
      </w:r>
      <w:r w:rsidRPr="00685D8A">
        <w:t>trực</w:t>
      </w:r>
      <w:r w:rsidR="00F90D96" w:rsidRPr="00685D8A">
        <w:t xml:space="preserve"> </w:t>
      </w:r>
      <w:r w:rsidRPr="00685D8A">
        <w:t>quan</w:t>
      </w:r>
      <w:r w:rsidR="00F90D96" w:rsidRPr="00685D8A">
        <w:t xml:space="preserve"> </w:t>
      </w:r>
      <w:r w:rsidRPr="00685D8A">
        <w:t>hóa:</w:t>
      </w:r>
    </w:p>
    <w:p w14:paraId="3AFB22DB" w14:textId="0D473726" w:rsidR="00445C7E" w:rsidRPr="009B4FC9" w:rsidRDefault="00445C7E" w:rsidP="00645B03">
      <w:pPr>
        <w:pStyle w:val="ListParagraph"/>
        <w:numPr>
          <w:ilvl w:val="0"/>
          <w:numId w:val="56"/>
        </w:numPr>
        <w:spacing w:line="360" w:lineRule="auto"/>
      </w:pPr>
      <w:r w:rsidRPr="009B4FC9">
        <w:t>Để</w:t>
      </w:r>
      <w:r w:rsidR="00F90D96" w:rsidRPr="009B4FC9">
        <w:t xml:space="preserve"> </w:t>
      </w:r>
      <w:r w:rsidRPr="009B4FC9">
        <w:t>đảm</w:t>
      </w:r>
      <w:r w:rsidR="00F90D96" w:rsidRPr="009B4FC9">
        <w:t xml:space="preserve"> </w:t>
      </w:r>
      <w:r w:rsidRPr="009B4FC9">
        <w:t>bảo</w:t>
      </w:r>
      <w:r w:rsidR="00F90D96" w:rsidRPr="009B4FC9">
        <w:t xml:space="preserve"> </w:t>
      </w:r>
      <w:r w:rsidRPr="009B4FC9">
        <w:t>hệ</w:t>
      </w:r>
      <w:r w:rsidR="00F90D96" w:rsidRPr="009B4FC9">
        <w:t xml:space="preserve"> </w:t>
      </w:r>
      <w:r w:rsidRPr="009B4FC9">
        <w:t>thống</w:t>
      </w:r>
      <w:r w:rsidR="00F90D96" w:rsidRPr="009B4FC9">
        <w:t xml:space="preserve"> </w:t>
      </w:r>
      <w:r w:rsidRPr="009B4FC9">
        <w:t>có</w:t>
      </w:r>
      <w:r w:rsidR="00F90D96" w:rsidRPr="009B4FC9">
        <w:t xml:space="preserve"> </w:t>
      </w:r>
      <w:r w:rsidRPr="009B4FC9">
        <w:t>khả</w:t>
      </w:r>
      <w:r w:rsidR="00F90D96" w:rsidRPr="009B4FC9">
        <w:t xml:space="preserve"> </w:t>
      </w:r>
      <w:r w:rsidRPr="009B4FC9">
        <w:t>năng</w:t>
      </w:r>
      <w:r w:rsidR="00F90D96" w:rsidRPr="009B4FC9">
        <w:t xml:space="preserve"> </w:t>
      </w:r>
      <w:r w:rsidRPr="009B4FC9">
        <w:t>xử</w:t>
      </w:r>
      <w:r w:rsidR="00F90D96" w:rsidRPr="009B4FC9">
        <w:t xml:space="preserve"> </w:t>
      </w:r>
      <w:r w:rsidRPr="009B4FC9">
        <w:t>lý,</w:t>
      </w:r>
      <w:r w:rsidR="00F90D96" w:rsidRPr="009B4FC9">
        <w:t xml:space="preserve"> </w:t>
      </w:r>
      <w:r w:rsidRPr="009B4FC9">
        <w:t>phân</w:t>
      </w:r>
      <w:r w:rsidR="00F90D96" w:rsidRPr="009B4FC9">
        <w:t xml:space="preserve"> </w:t>
      </w:r>
      <w:r w:rsidRPr="009B4FC9">
        <w:t>tích</w:t>
      </w:r>
      <w:r w:rsidR="00F90D96" w:rsidRPr="009B4FC9">
        <w:t xml:space="preserve"> </w:t>
      </w:r>
      <w:r w:rsidRPr="009B4FC9">
        <w:t>và</w:t>
      </w:r>
      <w:r w:rsidR="00F90D96" w:rsidRPr="009B4FC9">
        <w:t xml:space="preserve"> </w:t>
      </w:r>
      <w:r w:rsidRPr="009B4FC9">
        <w:t>trình</w:t>
      </w:r>
      <w:r w:rsidR="00F90D96" w:rsidRPr="009B4FC9">
        <w:t xml:space="preserve"> </w:t>
      </w:r>
      <w:r w:rsidRPr="009B4FC9">
        <w:t>bày</w:t>
      </w:r>
      <w:r w:rsidR="00F90D96" w:rsidRPr="009B4FC9">
        <w:t xml:space="preserve"> </w:t>
      </w:r>
      <w:r w:rsidRPr="009B4FC9">
        <w:t>dữ</w:t>
      </w:r>
      <w:r w:rsidR="00F90D96" w:rsidRPr="009B4FC9">
        <w:t xml:space="preserve"> </w:t>
      </w:r>
      <w:r w:rsidRPr="009B4FC9">
        <w:t>liệu</w:t>
      </w:r>
      <w:r w:rsidR="00F90D96" w:rsidRPr="009B4FC9">
        <w:t xml:space="preserve"> </w:t>
      </w:r>
      <w:r w:rsidRPr="009B4FC9">
        <w:t>một</w:t>
      </w:r>
      <w:r w:rsidR="00F90D96" w:rsidRPr="009B4FC9">
        <w:t xml:space="preserve"> </w:t>
      </w:r>
      <w:r w:rsidRPr="009B4FC9">
        <w:t>cách</w:t>
      </w:r>
      <w:r w:rsidR="00F90D96" w:rsidRPr="009B4FC9">
        <w:t xml:space="preserve"> </w:t>
      </w:r>
      <w:r w:rsidRPr="009B4FC9">
        <w:t>trực</w:t>
      </w:r>
      <w:r w:rsidR="00F90D96" w:rsidRPr="009B4FC9">
        <w:t xml:space="preserve"> </w:t>
      </w:r>
      <w:r w:rsidRPr="009B4FC9">
        <w:t>quan,</w:t>
      </w:r>
      <w:r w:rsidR="00F90D96" w:rsidRPr="009B4FC9">
        <w:t xml:space="preserve"> </w:t>
      </w:r>
      <w:r w:rsidRPr="009B4FC9">
        <w:t>hiệu</w:t>
      </w:r>
      <w:r w:rsidR="00F90D96" w:rsidRPr="009B4FC9">
        <w:t xml:space="preserve"> </w:t>
      </w:r>
      <w:r w:rsidRPr="009B4FC9">
        <w:t>quả,</w:t>
      </w:r>
      <w:r w:rsidR="00F90D96" w:rsidRPr="009B4FC9">
        <w:t xml:space="preserve"> </w:t>
      </w:r>
      <w:r w:rsidRPr="009B4FC9">
        <w:t>nhiều</w:t>
      </w:r>
      <w:r w:rsidR="00F90D96" w:rsidRPr="009B4FC9">
        <w:t xml:space="preserve"> </w:t>
      </w:r>
      <w:r w:rsidRPr="009B4FC9">
        <w:t>thư</w:t>
      </w:r>
      <w:r w:rsidR="00F90D96" w:rsidRPr="009B4FC9">
        <w:t xml:space="preserve"> </w:t>
      </w:r>
      <w:r w:rsidRPr="009B4FC9">
        <w:t>viện</w:t>
      </w:r>
      <w:r w:rsidR="00F90D96" w:rsidRPr="009B4FC9">
        <w:t xml:space="preserve"> </w:t>
      </w:r>
      <w:r w:rsidRPr="009B4FC9">
        <w:t>Python</w:t>
      </w:r>
      <w:r w:rsidR="00F90D96" w:rsidRPr="009B4FC9">
        <w:t xml:space="preserve"> </w:t>
      </w:r>
      <w:r w:rsidRPr="009B4FC9">
        <w:t>và</w:t>
      </w:r>
      <w:r w:rsidR="00F90D96" w:rsidRPr="009B4FC9">
        <w:t xml:space="preserve"> </w:t>
      </w:r>
      <w:r w:rsidRPr="009B4FC9">
        <w:t>công</w:t>
      </w:r>
      <w:r w:rsidR="00F90D96" w:rsidRPr="009B4FC9">
        <w:t xml:space="preserve"> </w:t>
      </w:r>
      <w:r w:rsidRPr="009B4FC9">
        <w:t>cụ</w:t>
      </w:r>
      <w:r w:rsidR="00F90D96" w:rsidRPr="009B4FC9">
        <w:t xml:space="preserve"> </w:t>
      </w:r>
      <w:r w:rsidRPr="009B4FC9">
        <w:t>frontend</w:t>
      </w:r>
      <w:r w:rsidR="00F90D96" w:rsidRPr="009B4FC9">
        <w:t xml:space="preserve"> </w:t>
      </w:r>
      <w:r w:rsidRPr="009B4FC9">
        <w:t>đã</w:t>
      </w:r>
      <w:r w:rsidR="00F90D96" w:rsidRPr="009B4FC9">
        <w:t xml:space="preserve"> </w:t>
      </w: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Các</w:t>
      </w:r>
      <w:r w:rsidR="00F90D96" w:rsidRPr="009B4FC9">
        <w:t xml:space="preserve"> </w:t>
      </w:r>
      <w:r w:rsidRPr="009B4FC9">
        <w:t>thư</w:t>
      </w:r>
      <w:r w:rsidR="00F90D96" w:rsidRPr="009B4FC9">
        <w:t xml:space="preserve"> </w:t>
      </w:r>
      <w:r w:rsidRPr="009B4FC9">
        <w:t>viện</w:t>
      </w:r>
      <w:r w:rsidR="00F90D96" w:rsidRPr="009B4FC9">
        <w:t xml:space="preserve"> </w:t>
      </w:r>
      <w:r w:rsidRPr="009B4FC9">
        <w:t>này</w:t>
      </w:r>
      <w:r w:rsidR="00F90D96" w:rsidRPr="009B4FC9">
        <w:t xml:space="preserve"> </w:t>
      </w:r>
      <w:r w:rsidRPr="009B4FC9">
        <w:t>hỗ</w:t>
      </w:r>
      <w:r w:rsidR="00F90D96" w:rsidRPr="009B4FC9">
        <w:t xml:space="preserve"> </w:t>
      </w:r>
      <w:r w:rsidRPr="009B4FC9">
        <w:t>trợ</w:t>
      </w:r>
      <w:r w:rsidR="00F90D96" w:rsidRPr="009B4FC9">
        <w:t xml:space="preserve"> </w:t>
      </w:r>
      <w:r w:rsidRPr="009B4FC9">
        <w:t>toàn</w:t>
      </w:r>
      <w:r w:rsidR="00F90D96" w:rsidRPr="009B4FC9">
        <w:t xml:space="preserve"> </w:t>
      </w:r>
      <w:r w:rsidRPr="009B4FC9">
        <w:t>diện</w:t>
      </w:r>
      <w:r w:rsidR="00F90D96" w:rsidRPr="009B4FC9">
        <w:t xml:space="preserve"> </w:t>
      </w:r>
      <w:r w:rsidRPr="009B4FC9">
        <w:t>từ</w:t>
      </w:r>
      <w:r w:rsidR="00F90D96" w:rsidRPr="009B4FC9">
        <w:t xml:space="preserve"> </w:t>
      </w:r>
      <w:r w:rsidRPr="009B4FC9">
        <w:t>giai</w:t>
      </w:r>
      <w:r w:rsidR="00F90D96" w:rsidRPr="009B4FC9">
        <w:t xml:space="preserve"> </w:t>
      </w:r>
      <w:r w:rsidRPr="009B4FC9">
        <w:t>đoạn</w:t>
      </w:r>
      <w:r w:rsidR="00F90D96" w:rsidRPr="009B4FC9">
        <w:t xml:space="preserve"> </w:t>
      </w:r>
      <w:r w:rsidRPr="009B4FC9">
        <w:t>tiền</w:t>
      </w:r>
      <w:r w:rsidR="00F90D96" w:rsidRPr="009B4FC9">
        <w:t xml:space="preserve"> </w:t>
      </w:r>
      <w:r w:rsidRPr="009B4FC9">
        <w:t>xử</w:t>
      </w:r>
      <w:r w:rsidR="00F90D96" w:rsidRPr="009B4FC9">
        <w:t xml:space="preserve"> </w:t>
      </w:r>
      <w:r w:rsidRPr="009B4FC9">
        <w:t>lý</w:t>
      </w:r>
      <w:r w:rsidR="00F90D96" w:rsidRPr="009B4FC9">
        <w:t xml:space="preserve"> </w:t>
      </w:r>
      <w:r w:rsidRPr="009B4FC9">
        <w:t>dữ</w:t>
      </w:r>
      <w:r w:rsidR="00F90D96" w:rsidRPr="009B4FC9">
        <w:t xml:space="preserve"> </w:t>
      </w:r>
      <w:r w:rsidRPr="009B4FC9">
        <w:t>liệu</w:t>
      </w:r>
      <w:r w:rsidR="00F90D96" w:rsidRPr="009B4FC9">
        <w:t xml:space="preserve"> </w:t>
      </w:r>
      <w:r w:rsidRPr="009B4FC9">
        <w:t>cho</w:t>
      </w:r>
      <w:r w:rsidR="00F90D96" w:rsidRPr="009B4FC9">
        <w:t xml:space="preserve"> </w:t>
      </w:r>
      <w:r w:rsidRPr="009B4FC9">
        <w:t>đến</w:t>
      </w:r>
      <w:r w:rsidR="00F90D96" w:rsidRPr="009B4FC9">
        <w:t xml:space="preserve"> </w:t>
      </w:r>
      <w:r w:rsidRPr="009B4FC9">
        <w:t>trực</w:t>
      </w:r>
      <w:r w:rsidR="00F90D96" w:rsidRPr="009B4FC9">
        <w:t xml:space="preserve"> </w:t>
      </w:r>
      <w:r w:rsidRPr="009B4FC9">
        <w:t>quan</w:t>
      </w:r>
      <w:r w:rsidR="00F90D96" w:rsidRPr="009B4FC9">
        <w:t xml:space="preserve"> </w:t>
      </w:r>
      <w:r w:rsidRPr="009B4FC9">
        <w:t>hóa</w:t>
      </w:r>
      <w:r w:rsidR="00F90D96" w:rsidRPr="009B4FC9">
        <w:t xml:space="preserve"> </w:t>
      </w:r>
      <w:r w:rsidRPr="009B4FC9">
        <w:t>kết</w:t>
      </w:r>
      <w:r w:rsidR="00F90D96" w:rsidRPr="009B4FC9">
        <w:t xml:space="preserve"> </w:t>
      </w:r>
      <w:r w:rsidRPr="009B4FC9">
        <w:t>quả</w:t>
      </w:r>
      <w:r w:rsidR="00F90D96" w:rsidRPr="009B4FC9">
        <w:t xml:space="preserve"> </w:t>
      </w:r>
      <w:r w:rsidRPr="009B4FC9">
        <w:t>đầu</w:t>
      </w:r>
      <w:r w:rsidR="00F90D96" w:rsidRPr="009B4FC9">
        <w:t xml:space="preserve"> </w:t>
      </w:r>
      <w:r w:rsidRPr="009B4FC9">
        <w:t>ra,</w:t>
      </w:r>
      <w:r w:rsidR="00F90D96" w:rsidRPr="009B4FC9">
        <w:t xml:space="preserve"> </w:t>
      </w:r>
      <w:r w:rsidRPr="009B4FC9">
        <w:t>bao</w:t>
      </w:r>
      <w:r w:rsidR="00F90D96" w:rsidRPr="009B4FC9">
        <w:t xml:space="preserve"> </w:t>
      </w:r>
      <w:r w:rsidRPr="009B4FC9">
        <w:t>gồm</w:t>
      </w:r>
      <w:r w:rsidR="00F90D96" w:rsidRPr="009B4FC9">
        <w:t xml:space="preserve"> </w:t>
      </w:r>
      <w:r w:rsidRPr="009B4FC9">
        <w:t>cả</w:t>
      </w:r>
      <w:r w:rsidR="00F90D96" w:rsidRPr="009B4FC9">
        <w:t xml:space="preserve"> </w:t>
      </w:r>
      <w:r w:rsidRPr="009B4FC9">
        <w:t>biểu</w:t>
      </w:r>
      <w:r w:rsidR="00F90D96" w:rsidRPr="009B4FC9">
        <w:t xml:space="preserve"> </w:t>
      </w:r>
      <w:r w:rsidRPr="009B4FC9">
        <w:t>đồ</w:t>
      </w:r>
      <w:r w:rsidR="00F90D96" w:rsidRPr="009B4FC9">
        <w:t xml:space="preserve"> </w:t>
      </w:r>
      <w:r w:rsidRPr="009B4FC9">
        <w:t>tĩnh</w:t>
      </w:r>
      <w:r w:rsidR="00F90D96" w:rsidRPr="009B4FC9">
        <w:t xml:space="preserve"> </w:t>
      </w:r>
      <w:r w:rsidRPr="009B4FC9">
        <w:t>trong</w:t>
      </w:r>
      <w:r w:rsidR="00F90D96" w:rsidRPr="009B4FC9">
        <w:t xml:space="preserve"> </w:t>
      </w:r>
      <w:r w:rsidRPr="009B4FC9">
        <w:t>báo</w:t>
      </w:r>
      <w:r w:rsidR="00F90D96" w:rsidRPr="009B4FC9">
        <w:t xml:space="preserve"> </w:t>
      </w:r>
      <w:r w:rsidRPr="009B4FC9">
        <w:t>cáo</w:t>
      </w:r>
      <w:r w:rsidR="00F90D96" w:rsidRPr="009B4FC9">
        <w:t xml:space="preserve"> </w:t>
      </w:r>
      <w:r w:rsidRPr="009B4FC9">
        <w:t>PDF</w:t>
      </w:r>
      <w:r w:rsidR="00F90D96" w:rsidRPr="009B4FC9">
        <w:t xml:space="preserve"> </w:t>
      </w:r>
      <w:r w:rsidRPr="009B4FC9">
        <w:t>và</w:t>
      </w:r>
      <w:r w:rsidR="00F90D96" w:rsidRPr="009B4FC9">
        <w:t xml:space="preserve"> </w:t>
      </w:r>
      <w:r w:rsidRPr="009B4FC9">
        <w:t>biểu</w:t>
      </w:r>
      <w:r w:rsidR="00F90D96" w:rsidRPr="009B4FC9">
        <w:t xml:space="preserve"> </w:t>
      </w:r>
      <w:r w:rsidRPr="009B4FC9">
        <w:t>đồ</w:t>
      </w:r>
      <w:r w:rsidR="00F90D96" w:rsidRPr="009B4FC9">
        <w:t xml:space="preserve"> </w:t>
      </w:r>
      <w:r w:rsidRPr="009B4FC9">
        <w:t>động</w:t>
      </w:r>
      <w:r w:rsidR="00F90D96" w:rsidRPr="009B4FC9">
        <w:t xml:space="preserve"> </w:t>
      </w:r>
      <w:r w:rsidRPr="009B4FC9">
        <w:t>trên</w:t>
      </w:r>
      <w:r w:rsidR="00F90D96" w:rsidRPr="009B4FC9">
        <w:t xml:space="preserve"> </w:t>
      </w:r>
      <w:r w:rsidRPr="009B4FC9">
        <w:t>giao</w:t>
      </w:r>
      <w:r w:rsidR="00F90D96" w:rsidRPr="009B4FC9">
        <w:t xml:space="preserve"> </w:t>
      </w:r>
      <w:r w:rsidRPr="009B4FC9">
        <w:t>diện</w:t>
      </w:r>
      <w:r w:rsidR="00F90D96" w:rsidRPr="009B4FC9">
        <w:t xml:space="preserve"> </w:t>
      </w:r>
      <w:r w:rsidRPr="009B4FC9">
        <w:t>người</w:t>
      </w:r>
      <w:r w:rsidR="00F90D96" w:rsidRPr="009B4FC9">
        <w:t xml:space="preserve"> </w:t>
      </w:r>
      <w:r w:rsidRPr="009B4FC9">
        <w:t>dùng.</w:t>
      </w:r>
    </w:p>
    <w:p w14:paraId="4F750120" w14:textId="53394065" w:rsidR="00445C7E" w:rsidRPr="00B12D8F" w:rsidRDefault="00445C7E" w:rsidP="00B12D8F">
      <w:pPr>
        <w:spacing w:line="360" w:lineRule="auto"/>
        <w:ind w:firstLine="567"/>
      </w:pPr>
      <w:r w:rsidRPr="00B12D8F">
        <w:t>Pandas</w:t>
      </w:r>
      <w:r w:rsidR="00F90D96" w:rsidRPr="00B12D8F">
        <w:t xml:space="preserve"> </w:t>
      </w:r>
      <w:r w:rsidRPr="00B12D8F">
        <w:t>và</w:t>
      </w:r>
      <w:r w:rsidR="00F90D96" w:rsidRPr="00B12D8F">
        <w:t xml:space="preserve"> </w:t>
      </w:r>
      <w:r w:rsidRPr="00B12D8F">
        <w:t>NumPy</w:t>
      </w:r>
      <w:r w:rsidR="00B12D8F">
        <w:t>:</w:t>
      </w:r>
    </w:p>
    <w:p w14:paraId="56B91319" w14:textId="567EBC0E" w:rsidR="00445C7E" w:rsidRPr="009B4FC9" w:rsidRDefault="00445C7E" w:rsidP="0042196A">
      <w:pPr>
        <w:spacing w:line="360" w:lineRule="auto"/>
        <w:ind w:firstLine="567"/>
      </w:pPr>
      <w:r w:rsidRPr="009B4FC9">
        <w:t>Hai</w:t>
      </w:r>
      <w:r w:rsidR="00F90D96" w:rsidRPr="009B4FC9">
        <w:t xml:space="preserve"> </w:t>
      </w:r>
      <w:r w:rsidRPr="009B4FC9">
        <w:t>thư</w:t>
      </w:r>
      <w:r w:rsidR="00F90D96" w:rsidRPr="009B4FC9">
        <w:t xml:space="preserve"> </w:t>
      </w:r>
      <w:r w:rsidRPr="009B4FC9">
        <w:t>viện</w:t>
      </w:r>
      <w:r w:rsidR="00F90D96" w:rsidRPr="009B4FC9">
        <w:t xml:space="preserve"> </w:t>
      </w:r>
      <w:r w:rsidRPr="009B4FC9">
        <w:t>lõi</w:t>
      </w:r>
      <w:r w:rsidR="00F90D96" w:rsidRPr="009B4FC9">
        <w:t xml:space="preserve"> </w:t>
      </w:r>
      <w:r w:rsidRPr="009B4FC9">
        <w:t>không</w:t>
      </w:r>
      <w:r w:rsidR="00F90D96" w:rsidRPr="009B4FC9">
        <w:t xml:space="preserve"> </w:t>
      </w:r>
      <w:r w:rsidRPr="009B4FC9">
        <w:t>thể</w:t>
      </w:r>
      <w:r w:rsidR="00F90D96" w:rsidRPr="009B4FC9">
        <w:t xml:space="preserve"> </w:t>
      </w:r>
      <w:r w:rsidRPr="009B4FC9">
        <w:t>thiếu</w:t>
      </w:r>
      <w:r w:rsidR="00F90D96" w:rsidRPr="009B4FC9">
        <w:t xml:space="preserve"> </w:t>
      </w:r>
      <w:r w:rsidRPr="009B4FC9">
        <w:t>trong</w:t>
      </w:r>
      <w:r w:rsidR="00F90D96" w:rsidRPr="009B4FC9">
        <w:t xml:space="preserve"> </w:t>
      </w:r>
      <w:r w:rsidRPr="009B4FC9">
        <w:t>hệ</w:t>
      </w:r>
      <w:r w:rsidR="00F90D96" w:rsidRPr="009B4FC9">
        <w:t xml:space="preserve"> </w:t>
      </w:r>
      <w:r w:rsidRPr="009B4FC9">
        <w:t>sinh</w:t>
      </w:r>
      <w:r w:rsidR="00F90D96" w:rsidRPr="009B4FC9">
        <w:t xml:space="preserve"> </w:t>
      </w:r>
      <w:r w:rsidRPr="009B4FC9">
        <w:t>thái</w:t>
      </w:r>
      <w:r w:rsidR="00F90D96" w:rsidRPr="009B4FC9">
        <w:t xml:space="preserve"> </w:t>
      </w:r>
      <w:r w:rsidRPr="009B4FC9">
        <w:t>Python</w:t>
      </w:r>
      <w:r w:rsidR="00F90D96" w:rsidRPr="009B4FC9">
        <w:t xml:space="preserve"> </w:t>
      </w:r>
      <w:r w:rsidRPr="009B4FC9">
        <w:t>về</w:t>
      </w:r>
      <w:r w:rsidR="00F90D96" w:rsidRPr="009B4FC9">
        <w:t xml:space="preserve"> </w:t>
      </w:r>
      <w:r w:rsidRPr="009B4FC9">
        <w:t>khoa</w:t>
      </w:r>
      <w:r w:rsidR="00F90D96" w:rsidRPr="009B4FC9">
        <w:t xml:space="preserve"> </w:t>
      </w:r>
      <w:r w:rsidRPr="009B4FC9">
        <w:t>học</w:t>
      </w:r>
      <w:r w:rsidR="00F90D96" w:rsidRPr="009B4FC9">
        <w:t xml:space="preserve"> </w:t>
      </w:r>
      <w:r w:rsidRPr="009B4FC9">
        <w:t>dữ</w:t>
      </w:r>
      <w:r w:rsidR="00F90D96" w:rsidRPr="009B4FC9">
        <w:t xml:space="preserve"> </w:t>
      </w:r>
      <w:r w:rsidRPr="009B4FC9">
        <w:t>liệu</w:t>
      </w:r>
      <w:r w:rsidR="00F90D96" w:rsidRPr="009B4FC9">
        <w:t xml:space="preserve"> </w:t>
      </w:r>
      <w:r w:rsidRPr="009B4FC9">
        <w:t>là</w:t>
      </w:r>
      <w:r w:rsidR="00F90D96" w:rsidRPr="009B4FC9">
        <w:t xml:space="preserve"> </w:t>
      </w:r>
      <w:r w:rsidRPr="009B4FC9">
        <w:t>Pandas</w:t>
      </w:r>
      <w:r w:rsidR="00F90D96" w:rsidRPr="009B4FC9">
        <w:t xml:space="preserve"> </w:t>
      </w:r>
      <w:r w:rsidRPr="009B4FC9">
        <w:t>và</w:t>
      </w:r>
      <w:r w:rsidR="00F90D96" w:rsidRPr="009B4FC9">
        <w:t xml:space="preserve"> </w:t>
      </w:r>
      <w:r w:rsidRPr="009B4FC9">
        <w:t>NumPy:</w:t>
      </w:r>
    </w:p>
    <w:p w14:paraId="151E8432" w14:textId="69E8842C" w:rsidR="00445C7E" w:rsidRPr="009B4FC9" w:rsidRDefault="00445C7E" w:rsidP="00B12D8F">
      <w:pPr>
        <w:spacing w:line="360" w:lineRule="auto"/>
        <w:ind w:firstLine="567"/>
      </w:pPr>
      <w:r w:rsidRPr="009B4FC9">
        <w:t>Pandas</w:t>
      </w:r>
      <w:r w:rsidR="00F90D96" w:rsidRPr="009B4FC9">
        <w:t xml:space="preserve"> </w:t>
      </w: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để:</w:t>
      </w:r>
    </w:p>
    <w:p w14:paraId="4EC22B09" w14:textId="5FCBF9EF" w:rsidR="00445C7E" w:rsidRPr="009B4FC9" w:rsidRDefault="00445C7E" w:rsidP="00645B03">
      <w:pPr>
        <w:pStyle w:val="ListParagraph"/>
        <w:numPr>
          <w:ilvl w:val="0"/>
          <w:numId w:val="57"/>
        </w:numPr>
        <w:spacing w:line="360" w:lineRule="auto"/>
      </w:pPr>
      <w:r w:rsidRPr="009B4FC9">
        <w:t>Đọc</w:t>
      </w:r>
      <w:r w:rsidR="00F90D96" w:rsidRPr="009B4FC9">
        <w:t xml:space="preserve"> </w:t>
      </w:r>
      <w:r w:rsidRPr="009B4FC9">
        <w:t>dữ</w:t>
      </w:r>
      <w:r w:rsidR="00F90D96" w:rsidRPr="009B4FC9">
        <w:t xml:space="preserve"> </w:t>
      </w:r>
      <w:r w:rsidRPr="009B4FC9">
        <w:t>liệu</w:t>
      </w:r>
      <w:r w:rsidR="00F90D96" w:rsidRPr="009B4FC9">
        <w:t xml:space="preserve"> </w:t>
      </w:r>
      <w:r w:rsidRPr="009B4FC9">
        <w:t>từ</w:t>
      </w:r>
      <w:r w:rsidR="00F90D96" w:rsidRPr="009B4FC9">
        <w:t xml:space="preserve"> </w:t>
      </w:r>
      <w:r w:rsidRPr="009B4FC9">
        <w:t>các</w:t>
      </w:r>
      <w:r w:rsidR="00F90D96" w:rsidRPr="009B4FC9">
        <w:t xml:space="preserve"> </w:t>
      </w:r>
      <w:r w:rsidRPr="009B4FC9">
        <w:t>tệp</w:t>
      </w:r>
      <w:r w:rsidR="00F90D96" w:rsidRPr="009B4FC9">
        <w:t xml:space="preserve"> </w:t>
      </w:r>
      <w:r w:rsidRPr="009B4FC9">
        <w:t>CSV,</w:t>
      </w:r>
      <w:r w:rsidR="00F90D96" w:rsidRPr="009B4FC9">
        <w:t xml:space="preserve"> </w:t>
      </w:r>
      <w:r w:rsidRPr="009B4FC9">
        <w:t>Excel</w:t>
      </w:r>
      <w:r w:rsidR="00F90D96" w:rsidRPr="009B4FC9">
        <w:t xml:space="preserve"> </w:t>
      </w:r>
      <w:r w:rsidRPr="009B4FC9">
        <w:t>hoặc</w:t>
      </w:r>
      <w:r w:rsidR="00F90D96" w:rsidRPr="009B4FC9">
        <w:t xml:space="preserve"> </w:t>
      </w:r>
      <w:r w:rsidRPr="009B4FC9">
        <w:t>API.</w:t>
      </w:r>
    </w:p>
    <w:p w14:paraId="09F9CCF1" w14:textId="4D80E699" w:rsidR="00445C7E" w:rsidRPr="009B4FC9" w:rsidRDefault="00445C7E" w:rsidP="00645B03">
      <w:pPr>
        <w:pStyle w:val="ListParagraph"/>
        <w:numPr>
          <w:ilvl w:val="0"/>
          <w:numId w:val="57"/>
        </w:numPr>
        <w:spacing w:line="360" w:lineRule="auto"/>
      </w:pPr>
      <w:r w:rsidRPr="009B4FC9">
        <w:t>Làm</w:t>
      </w:r>
      <w:r w:rsidR="00F90D96" w:rsidRPr="009B4FC9">
        <w:t xml:space="preserve"> </w:t>
      </w:r>
      <w:r w:rsidRPr="009B4FC9">
        <w:t>sạch,</w:t>
      </w:r>
      <w:r w:rsidR="00F90D96" w:rsidRPr="009B4FC9">
        <w:t xml:space="preserve"> </w:t>
      </w:r>
      <w:r w:rsidRPr="009B4FC9">
        <w:t>chuẩn</w:t>
      </w:r>
      <w:r w:rsidR="00F90D96" w:rsidRPr="009B4FC9">
        <w:t xml:space="preserve"> </w:t>
      </w:r>
      <w:r w:rsidRPr="009B4FC9">
        <w:t>hóa</w:t>
      </w:r>
      <w:r w:rsidR="00F90D96" w:rsidRPr="009B4FC9">
        <w:t xml:space="preserve"> </w:t>
      </w:r>
      <w:r w:rsidRPr="009B4FC9">
        <w:t>và</w:t>
      </w:r>
      <w:r w:rsidR="00F90D96" w:rsidRPr="009B4FC9">
        <w:t xml:space="preserve"> </w:t>
      </w:r>
      <w:r w:rsidRPr="009B4FC9">
        <w:t>tái</w:t>
      </w:r>
      <w:r w:rsidR="00F90D96" w:rsidRPr="009B4FC9">
        <w:t xml:space="preserve"> </w:t>
      </w:r>
      <w:r w:rsidRPr="009B4FC9">
        <w:t>cấu</w:t>
      </w:r>
      <w:r w:rsidR="00F90D96" w:rsidRPr="009B4FC9">
        <w:t xml:space="preserve"> </w:t>
      </w:r>
      <w:r w:rsidRPr="009B4FC9">
        <w:t>trúc</w:t>
      </w:r>
      <w:r w:rsidR="00F90D96" w:rsidRPr="009B4FC9">
        <w:t xml:space="preserve"> </w:t>
      </w:r>
      <w:r w:rsidRPr="009B4FC9">
        <w:t>dữ</w:t>
      </w:r>
      <w:r w:rsidR="00F90D96" w:rsidRPr="009B4FC9">
        <w:t xml:space="preserve"> </w:t>
      </w:r>
      <w:r w:rsidRPr="009B4FC9">
        <w:t>liệu</w:t>
      </w:r>
      <w:r w:rsidR="00F90D96" w:rsidRPr="009B4FC9">
        <w:t xml:space="preserve"> </w:t>
      </w:r>
      <w:r w:rsidRPr="009B4FC9">
        <w:t>theo</w:t>
      </w:r>
      <w:r w:rsidR="00F90D96" w:rsidRPr="009B4FC9">
        <w:t xml:space="preserve"> </w:t>
      </w:r>
      <w:r w:rsidRPr="009B4FC9">
        <w:t>yêu</w:t>
      </w:r>
      <w:r w:rsidR="00F90D96" w:rsidRPr="009B4FC9">
        <w:t xml:space="preserve"> </w:t>
      </w:r>
      <w:r w:rsidRPr="009B4FC9">
        <w:t>cầu</w:t>
      </w:r>
      <w:r w:rsidR="00F90D96" w:rsidRPr="009B4FC9">
        <w:t xml:space="preserve"> </w:t>
      </w:r>
      <w:r w:rsidRPr="009B4FC9">
        <w:t>của</w:t>
      </w:r>
      <w:r w:rsidR="00F90D96" w:rsidRPr="009B4FC9">
        <w:t xml:space="preserve"> </w:t>
      </w:r>
      <w:r w:rsidRPr="009B4FC9">
        <w:t>mô</w:t>
      </w:r>
      <w:r w:rsidR="00F90D96" w:rsidRPr="009B4FC9">
        <w:t xml:space="preserve"> </w:t>
      </w:r>
      <w:r w:rsidRPr="009B4FC9">
        <w:t>hình.</w:t>
      </w:r>
    </w:p>
    <w:p w14:paraId="4F37F6C4" w14:textId="6419285F" w:rsidR="00445C7E" w:rsidRPr="009B4FC9" w:rsidRDefault="00445C7E" w:rsidP="00645B03">
      <w:pPr>
        <w:pStyle w:val="ListParagraph"/>
        <w:numPr>
          <w:ilvl w:val="0"/>
          <w:numId w:val="57"/>
        </w:numPr>
        <w:spacing w:line="360" w:lineRule="auto"/>
      </w:pPr>
      <w:r w:rsidRPr="009B4FC9">
        <w:t>Thao</w:t>
      </w:r>
      <w:r w:rsidR="00F90D96" w:rsidRPr="009B4FC9">
        <w:t xml:space="preserve"> </w:t>
      </w:r>
      <w:r w:rsidRPr="009B4FC9">
        <w:t>tác</w:t>
      </w:r>
      <w:r w:rsidR="00F90D96" w:rsidRPr="009B4FC9">
        <w:t xml:space="preserve"> </w:t>
      </w:r>
      <w:r w:rsidRPr="009B4FC9">
        <w:t>dữ</w:t>
      </w:r>
      <w:r w:rsidR="00F90D96" w:rsidRPr="009B4FC9">
        <w:t xml:space="preserve"> </w:t>
      </w:r>
      <w:r w:rsidRPr="009B4FC9">
        <w:t>liệu</w:t>
      </w:r>
      <w:r w:rsidR="00F90D96" w:rsidRPr="009B4FC9">
        <w:t xml:space="preserve"> </w:t>
      </w:r>
      <w:r w:rsidRPr="009B4FC9">
        <w:t>theo</w:t>
      </w:r>
      <w:r w:rsidR="00F90D96" w:rsidRPr="009B4FC9">
        <w:t xml:space="preserve"> </w:t>
      </w:r>
      <w:r w:rsidRPr="009B4FC9">
        <w:t>chiều</w:t>
      </w:r>
      <w:r w:rsidR="00F90D96" w:rsidRPr="009B4FC9">
        <w:t xml:space="preserve"> </w:t>
      </w:r>
      <w:r w:rsidRPr="009B4FC9">
        <w:t>thời</w:t>
      </w:r>
      <w:r w:rsidR="00F90D96" w:rsidRPr="009B4FC9">
        <w:t xml:space="preserve"> </w:t>
      </w:r>
      <w:r w:rsidRPr="009B4FC9">
        <w:t>gian,</w:t>
      </w:r>
      <w:r w:rsidR="00F90D96" w:rsidRPr="009B4FC9">
        <w:t xml:space="preserve"> </w:t>
      </w:r>
      <w:r w:rsidRPr="009B4FC9">
        <w:t>nhóm</w:t>
      </w:r>
      <w:r w:rsidR="00F90D96" w:rsidRPr="009B4FC9">
        <w:t xml:space="preserve"> </w:t>
      </w:r>
      <w:r w:rsidRPr="009B4FC9">
        <w:t>tuổi,</w:t>
      </w:r>
      <w:r w:rsidR="00F90D96" w:rsidRPr="009B4FC9">
        <w:t xml:space="preserve"> </w:t>
      </w:r>
      <w:r w:rsidRPr="009B4FC9">
        <w:t>giới</w:t>
      </w:r>
      <w:r w:rsidR="00F90D96" w:rsidRPr="009B4FC9">
        <w:t xml:space="preserve"> </w:t>
      </w:r>
      <w:r w:rsidRPr="009B4FC9">
        <w:t>tính</w:t>
      </w:r>
      <w:r w:rsidR="00F90D96" w:rsidRPr="009B4FC9">
        <w:t xml:space="preserve"> </w:t>
      </w:r>
      <w:r w:rsidRPr="009B4FC9">
        <w:t>và</w:t>
      </w:r>
      <w:r w:rsidR="00F90D96" w:rsidRPr="009B4FC9">
        <w:t xml:space="preserve"> </w:t>
      </w:r>
      <w:r w:rsidRPr="009B4FC9">
        <w:t>quốc</w:t>
      </w:r>
      <w:r w:rsidR="00F90D96" w:rsidRPr="009B4FC9">
        <w:t xml:space="preserve"> </w:t>
      </w:r>
      <w:r w:rsidRPr="009B4FC9">
        <w:t>gia.</w:t>
      </w:r>
    </w:p>
    <w:p w14:paraId="3102A667" w14:textId="7D8E9C91" w:rsidR="00445C7E" w:rsidRPr="009B4FC9" w:rsidRDefault="00445C7E" w:rsidP="00645B03">
      <w:pPr>
        <w:pStyle w:val="ListParagraph"/>
        <w:numPr>
          <w:ilvl w:val="0"/>
          <w:numId w:val="57"/>
        </w:numPr>
        <w:spacing w:line="360" w:lineRule="auto"/>
      </w:pPr>
      <w:r w:rsidRPr="009B4FC9">
        <w:t>Tính</w:t>
      </w:r>
      <w:r w:rsidR="00F90D96" w:rsidRPr="009B4FC9">
        <w:t xml:space="preserve"> </w:t>
      </w:r>
      <w:r w:rsidRPr="009B4FC9">
        <w:t>toán</w:t>
      </w:r>
      <w:r w:rsidR="00F90D96" w:rsidRPr="009B4FC9">
        <w:t xml:space="preserve"> </w:t>
      </w:r>
      <w:r w:rsidRPr="009B4FC9">
        <w:t>thống</w:t>
      </w:r>
      <w:r w:rsidR="00F90D96" w:rsidRPr="009B4FC9">
        <w:t xml:space="preserve"> </w:t>
      </w:r>
      <w:r w:rsidRPr="009B4FC9">
        <w:t>kê</w:t>
      </w:r>
      <w:r w:rsidR="00F90D96" w:rsidRPr="009B4FC9">
        <w:t xml:space="preserve"> </w:t>
      </w:r>
      <w:r w:rsidRPr="009B4FC9">
        <w:t>như</w:t>
      </w:r>
      <w:r w:rsidR="00F90D96" w:rsidRPr="009B4FC9">
        <w:t xml:space="preserve"> </w:t>
      </w:r>
      <w:r w:rsidRPr="009B4FC9">
        <w:t>trung</w:t>
      </w:r>
      <w:r w:rsidR="00F90D96" w:rsidRPr="009B4FC9">
        <w:t xml:space="preserve"> </w:t>
      </w:r>
      <w:r w:rsidRPr="009B4FC9">
        <w:t>bình,</w:t>
      </w:r>
      <w:r w:rsidR="00F90D96" w:rsidRPr="009B4FC9">
        <w:t xml:space="preserve"> </w:t>
      </w:r>
      <w:r w:rsidRPr="009B4FC9">
        <w:t>phương</w:t>
      </w:r>
      <w:r w:rsidR="00F90D96" w:rsidRPr="009B4FC9">
        <w:t xml:space="preserve"> </w:t>
      </w:r>
      <w:r w:rsidRPr="009B4FC9">
        <w:t>sai,</w:t>
      </w:r>
      <w:r w:rsidR="00F90D96" w:rsidRPr="009B4FC9">
        <w:t xml:space="preserve"> </w:t>
      </w:r>
      <w:r w:rsidRPr="009B4FC9">
        <w:t>độ</w:t>
      </w:r>
      <w:r w:rsidR="00F90D96" w:rsidRPr="009B4FC9">
        <w:t xml:space="preserve"> </w:t>
      </w:r>
      <w:r w:rsidRPr="009B4FC9">
        <w:t>lệch</w:t>
      </w:r>
      <w:r w:rsidR="00F90D96" w:rsidRPr="009B4FC9">
        <w:t xml:space="preserve"> </w:t>
      </w:r>
      <w:r w:rsidRPr="009B4FC9">
        <w:t>chuẩn,</w:t>
      </w:r>
      <w:r w:rsidR="00F90D96" w:rsidRPr="009B4FC9">
        <w:t xml:space="preserve"> </w:t>
      </w:r>
      <w:r w:rsidRPr="009B4FC9">
        <w:t>v.v.</w:t>
      </w:r>
    </w:p>
    <w:p w14:paraId="4DB69828" w14:textId="41CBDF44" w:rsidR="00445C7E" w:rsidRPr="009B4FC9" w:rsidRDefault="00445C7E" w:rsidP="00645B03">
      <w:pPr>
        <w:pStyle w:val="ListParagraph"/>
        <w:numPr>
          <w:ilvl w:val="0"/>
          <w:numId w:val="57"/>
        </w:numPr>
        <w:spacing w:line="360" w:lineRule="auto"/>
      </w:pPr>
      <w:r w:rsidRPr="009B4FC9">
        <w:t>NumPy</w:t>
      </w:r>
      <w:r w:rsidR="00F90D96" w:rsidRPr="009B4FC9">
        <w:t xml:space="preserve"> </w:t>
      </w:r>
      <w:r w:rsidRPr="009B4FC9">
        <w:t>đóng</w:t>
      </w:r>
      <w:r w:rsidR="00F90D96" w:rsidRPr="009B4FC9">
        <w:t xml:space="preserve"> </w:t>
      </w:r>
      <w:r w:rsidRPr="009B4FC9">
        <w:t>vai</w:t>
      </w:r>
      <w:r w:rsidR="00F90D96" w:rsidRPr="009B4FC9">
        <w:t xml:space="preserve"> </w:t>
      </w:r>
      <w:r w:rsidRPr="009B4FC9">
        <w:t>trò</w:t>
      </w:r>
      <w:r w:rsidR="00F90D96" w:rsidRPr="009B4FC9">
        <w:t xml:space="preserve"> </w:t>
      </w:r>
      <w:r w:rsidRPr="009B4FC9">
        <w:t>hỗ</w:t>
      </w:r>
      <w:r w:rsidR="00F90D96" w:rsidRPr="009B4FC9">
        <w:t xml:space="preserve"> </w:t>
      </w:r>
      <w:r w:rsidRPr="009B4FC9">
        <w:t>trợ</w:t>
      </w:r>
      <w:r w:rsidR="00F90D96" w:rsidRPr="009B4FC9">
        <w:t xml:space="preserve"> </w:t>
      </w:r>
      <w:r w:rsidRPr="009B4FC9">
        <w:t>xử</w:t>
      </w:r>
      <w:r w:rsidR="00F90D96" w:rsidRPr="009B4FC9">
        <w:t xml:space="preserve"> </w:t>
      </w:r>
      <w:r w:rsidRPr="009B4FC9">
        <w:t>lý</w:t>
      </w:r>
      <w:r w:rsidR="00F90D96" w:rsidRPr="009B4FC9">
        <w:t xml:space="preserve"> </w:t>
      </w:r>
      <w:r w:rsidRPr="009B4FC9">
        <w:t>mảng</w:t>
      </w:r>
      <w:r w:rsidR="00F90D96" w:rsidRPr="009B4FC9">
        <w:t xml:space="preserve"> </w:t>
      </w:r>
      <w:r w:rsidRPr="009B4FC9">
        <w:t>hiệu</w:t>
      </w:r>
      <w:r w:rsidR="00F90D96" w:rsidRPr="009B4FC9">
        <w:t xml:space="preserve"> </w:t>
      </w:r>
      <w:r w:rsidRPr="009B4FC9">
        <w:t>suất</w:t>
      </w:r>
      <w:r w:rsidR="00F90D96" w:rsidRPr="009B4FC9">
        <w:t xml:space="preserve"> </w:t>
      </w:r>
      <w:r w:rsidRPr="009B4FC9">
        <w:t>cao,</w:t>
      </w:r>
      <w:r w:rsidR="00F90D96" w:rsidRPr="009B4FC9">
        <w:t xml:space="preserve"> </w:t>
      </w:r>
      <w:r w:rsidRPr="009B4FC9">
        <w:t>tính</w:t>
      </w:r>
      <w:r w:rsidR="00F90D96" w:rsidRPr="009B4FC9">
        <w:t xml:space="preserve"> </w:t>
      </w:r>
      <w:r w:rsidRPr="009B4FC9">
        <w:t>toán</w:t>
      </w:r>
      <w:r w:rsidR="00F90D96" w:rsidRPr="009B4FC9">
        <w:t xml:space="preserve"> </w:t>
      </w:r>
      <w:r w:rsidRPr="009B4FC9">
        <w:t>đại</w:t>
      </w:r>
      <w:r w:rsidR="00F90D96" w:rsidRPr="009B4FC9">
        <w:t xml:space="preserve"> </w:t>
      </w:r>
      <w:r w:rsidRPr="009B4FC9">
        <w:t>số</w:t>
      </w:r>
      <w:r w:rsidR="00F90D96" w:rsidRPr="009B4FC9">
        <w:t xml:space="preserve"> </w:t>
      </w:r>
      <w:r w:rsidRPr="009B4FC9">
        <w:t>tuyến</w:t>
      </w:r>
      <w:r w:rsidR="00F90D96" w:rsidRPr="009B4FC9">
        <w:t xml:space="preserve"> </w:t>
      </w:r>
      <w:r w:rsidRPr="009B4FC9">
        <w:t>tính</w:t>
      </w:r>
      <w:r w:rsidR="00F90D96" w:rsidRPr="009B4FC9">
        <w:t xml:space="preserve"> </w:t>
      </w:r>
      <w:r w:rsidRPr="009B4FC9">
        <w:t>và</w:t>
      </w:r>
      <w:r w:rsidR="00F90D96" w:rsidRPr="009B4FC9">
        <w:t xml:space="preserve"> </w:t>
      </w:r>
      <w:r w:rsidRPr="009B4FC9">
        <w:t>tương</w:t>
      </w:r>
      <w:r w:rsidR="00F90D96" w:rsidRPr="009B4FC9">
        <w:t xml:space="preserve"> </w:t>
      </w:r>
      <w:r w:rsidRPr="009B4FC9">
        <w:t>tác</w:t>
      </w:r>
      <w:r w:rsidR="00F90D96" w:rsidRPr="009B4FC9">
        <w:t xml:space="preserve"> </w:t>
      </w:r>
      <w:r w:rsidRPr="009B4FC9">
        <w:t>trực</w:t>
      </w:r>
      <w:r w:rsidR="00F90D96" w:rsidRPr="009B4FC9">
        <w:t xml:space="preserve"> </w:t>
      </w:r>
      <w:r w:rsidRPr="009B4FC9">
        <w:t>tiếp</w:t>
      </w:r>
      <w:r w:rsidR="00F90D96" w:rsidRPr="009B4FC9">
        <w:t xml:space="preserve"> </w:t>
      </w:r>
      <w:r w:rsidRPr="009B4FC9">
        <w:t>với</w:t>
      </w:r>
      <w:r w:rsidR="00F90D96" w:rsidRPr="009B4FC9">
        <w:t xml:space="preserve"> </w:t>
      </w:r>
      <w:r w:rsidRPr="009B4FC9">
        <w:t>các</w:t>
      </w:r>
      <w:r w:rsidR="00F90D96" w:rsidRPr="009B4FC9">
        <w:t xml:space="preserve"> </w:t>
      </w:r>
      <w:r w:rsidRPr="009B4FC9">
        <w:t>thư</w:t>
      </w:r>
      <w:r w:rsidR="00F90D96" w:rsidRPr="009B4FC9">
        <w:t xml:space="preserve"> </w:t>
      </w:r>
      <w:r w:rsidRPr="009B4FC9">
        <w:t>viện</w:t>
      </w:r>
      <w:r w:rsidR="00F90D96" w:rsidRPr="009B4FC9">
        <w:t xml:space="preserve"> </w:t>
      </w:r>
      <w:r w:rsidRPr="009B4FC9">
        <w:t>học</w:t>
      </w:r>
      <w:r w:rsidR="00F90D96" w:rsidRPr="009B4FC9">
        <w:t xml:space="preserve"> </w:t>
      </w:r>
      <w:r w:rsidRPr="009B4FC9">
        <w:t>máy</w:t>
      </w:r>
      <w:r w:rsidR="00F90D96" w:rsidRPr="009B4FC9">
        <w:t xml:space="preserve"> </w:t>
      </w:r>
      <w:r w:rsidRPr="009B4FC9">
        <w:t>(TensorFlow</w:t>
      </w:r>
      <w:r w:rsidR="00F90D96" w:rsidRPr="009B4FC9">
        <w:t xml:space="preserve"> </w:t>
      </w:r>
      <w:r w:rsidRPr="009B4FC9">
        <w:t>yêu</w:t>
      </w:r>
      <w:r w:rsidR="00F90D96" w:rsidRPr="009B4FC9">
        <w:t xml:space="preserve"> </w:t>
      </w:r>
      <w:r w:rsidRPr="009B4FC9">
        <w:t>cầu</w:t>
      </w:r>
      <w:r w:rsidR="00F90D96" w:rsidRPr="009B4FC9">
        <w:t xml:space="preserve"> </w:t>
      </w:r>
      <w:r w:rsidRPr="009B4FC9">
        <w:t>đầu</w:t>
      </w:r>
      <w:r w:rsidR="00F90D96" w:rsidRPr="009B4FC9">
        <w:t xml:space="preserve"> </w:t>
      </w:r>
      <w:r w:rsidRPr="009B4FC9">
        <w:t>vào</w:t>
      </w:r>
      <w:r w:rsidR="00F90D96" w:rsidRPr="009B4FC9">
        <w:t xml:space="preserve"> </w:t>
      </w:r>
      <w:r w:rsidRPr="009B4FC9">
        <w:t>dạng</w:t>
      </w:r>
      <w:r w:rsidR="00F90D96" w:rsidRPr="009B4FC9">
        <w:t xml:space="preserve"> </w:t>
      </w:r>
      <w:proofErr w:type="gramStart"/>
      <w:r w:rsidRPr="009B4FC9">
        <w:t>numpy.array</w:t>
      </w:r>
      <w:proofErr w:type="gramEnd"/>
      <w:r w:rsidRPr="009B4FC9">
        <w:t>).</w:t>
      </w:r>
    </w:p>
    <w:p w14:paraId="77680061" w14:textId="1F7251EE" w:rsidR="00445C7E" w:rsidRPr="009B4FC9" w:rsidRDefault="00445C7E" w:rsidP="0042196A">
      <w:pPr>
        <w:spacing w:line="360" w:lineRule="auto"/>
        <w:ind w:firstLine="567"/>
      </w:pPr>
      <w:r w:rsidRPr="009B4FC9">
        <w:t>Nhờ</w:t>
      </w:r>
      <w:r w:rsidR="00F90D96" w:rsidRPr="009B4FC9">
        <w:t xml:space="preserve"> </w:t>
      </w:r>
      <w:r w:rsidRPr="009B4FC9">
        <w:t>sự</w:t>
      </w:r>
      <w:r w:rsidR="00F90D96" w:rsidRPr="009B4FC9">
        <w:t xml:space="preserve"> </w:t>
      </w:r>
      <w:r w:rsidRPr="009B4FC9">
        <w:t>kết</w:t>
      </w:r>
      <w:r w:rsidR="00F90D96" w:rsidRPr="009B4FC9">
        <w:t xml:space="preserve"> </w:t>
      </w:r>
      <w:r w:rsidRPr="009B4FC9">
        <w:t>hợp</w:t>
      </w:r>
      <w:r w:rsidR="00F90D96" w:rsidRPr="009B4FC9">
        <w:t xml:space="preserve"> </w:t>
      </w:r>
      <w:r w:rsidRPr="009B4FC9">
        <w:t>giữa</w:t>
      </w:r>
      <w:r w:rsidR="00F90D96" w:rsidRPr="009B4FC9">
        <w:t xml:space="preserve"> </w:t>
      </w:r>
      <w:r w:rsidRPr="009B4FC9">
        <w:t>Pandas</w:t>
      </w:r>
      <w:r w:rsidR="00F90D96" w:rsidRPr="009B4FC9">
        <w:t xml:space="preserve"> </w:t>
      </w:r>
      <w:r w:rsidRPr="009B4FC9">
        <w:t>và</w:t>
      </w:r>
      <w:r w:rsidR="00F90D96" w:rsidRPr="009B4FC9">
        <w:t xml:space="preserve"> </w:t>
      </w:r>
      <w:r w:rsidRPr="009B4FC9">
        <w:t>NumPy,</w:t>
      </w:r>
      <w:r w:rsidR="00F90D96" w:rsidRPr="009B4FC9">
        <w:t xml:space="preserve"> </w:t>
      </w:r>
      <w:r w:rsidRPr="009B4FC9">
        <w:t>dữ</w:t>
      </w:r>
      <w:r w:rsidR="00F90D96" w:rsidRPr="009B4FC9">
        <w:t xml:space="preserve"> </w:t>
      </w:r>
      <w:r w:rsidRPr="009B4FC9">
        <w:t>liệu</w:t>
      </w:r>
      <w:r w:rsidR="00F90D96" w:rsidRPr="009B4FC9">
        <w:t xml:space="preserve"> </w:t>
      </w:r>
      <w:r w:rsidRPr="009B4FC9">
        <w:t>đầu</w:t>
      </w:r>
      <w:r w:rsidR="00F90D96" w:rsidRPr="009B4FC9">
        <w:t xml:space="preserve"> </w:t>
      </w:r>
      <w:r w:rsidRPr="009B4FC9">
        <w:t>vào</w:t>
      </w:r>
      <w:r w:rsidR="00F90D96" w:rsidRPr="009B4FC9">
        <w:t xml:space="preserve"> </w:t>
      </w:r>
      <w:r w:rsidRPr="009B4FC9">
        <w:t>được</w:t>
      </w:r>
      <w:r w:rsidR="00F90D96" w:rsidRPr="009B4FC9">
        <w:t xml:space="preserve"> </w:t>
      </w:r>
      <w:r w:rsidRPr="009B4FC9">
        <w:t>xử</w:t>
      </w:r>
      <w:r w:rsidR="00F90D96" w:rsidRPr="009B4FC9">
        <w:t xml:space="preserve"> </w:t>
      </w:r>
      <w:r w:rsidRPr="009B4FC9">
        <w:t>lý</w:t>
      </w:r>
      <w:r w:rsidR="00F90D96" w:rsidRPr="009B4FC9">
        <w:t xml:space="preserve"> </w:t>
      </w:r>
      <w:r w:rsidRPr="009B4FC9">
        <w:t>nhanh</w:t>
      </w:r>
      <w:r w:rsidR="00F90D96" w:rsidRPr="009B4FC9">
        <w:t xml:space="preserve"> </w:t>
      </w:r>
      <w:r w:rsidRPr="009B4FC9">
        <w:t>chóng,</w:t>
      </w:r>
      <w:r w:rsidR="00F90D96" w:rsidRPr="009B4FC9">
        <w:t xml:space="preserve"> </w:t>
      </w:r>
      <w:r w:rsidRPr="009B4FC9">
        <w:t>linh</w:t>
      </w:r>
      <w:r w:rsidR="00F90D96" w:rsidRPr="009B4FC9">
        <w:t xml:space="preserve"> </w:t>
      </w:r>
      <w:r w:rsidRPr="009B4FC9">
        <w:t>hoạt</w:t>
      </w:r>
      <w:r w:rsidR="00F90D96" w:rsidRPr="009B4FC9">
        <w:t xml:space="preserve"> </w:t>
      </w:r>
      <w:r w:rsidRPr="009B4FC9">
        <w:t>và</w:t>
      </w:r>
      <w:r w:rsidR="00F90D96" w:rsidRPr="009B4FC9">
        <w:t xml:space="preserve"> </w:t>
      </w:r>
      <w:r w:rsidRPr="009B4FC9">
        <w:t>sẵn</w:t>
      </w:r>
      <w:r w:rsidR="00F90D96" w:rsidRPr="009B4FC9">
        <w:t xml:space="preserve"> </w:t>
      </w:r>
      <w:r w:rsidRPr="009B4FC9">
        <w:t>sàng</w:t>
      </w:r>
      <w:r w:rsidR="00F90D96" w:rsidRPr="009B4FC9">
        <w:t xml:space="preserve"> </w:t>
      </w:r>
      <w:r w:rsidRPr="009B4FC9">
        <w:t>cho</w:t>
      </w:r>
      <w:r w:rsidR="00F90D96" w:rsidRPr="009B4FC9">
        <w:t xml:space="preserve"> </w:t>
      </w:r>
      <w:r w:rsidRPr="009B4FC9">
        <w:t>việc</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mô</w:t>
      </w:r>
      <w:r w:rsidR="00F90D96" w:rsidRPr="009B4FC9">
        <w:t xml:space="preserve"> </w:t>
      </w:r>
      <w:r w:rsidRPr="009B4FC9">
        <w:t>hình,</w:t>
      </w:r>
      <w:r w:rsidR="00F90D96" w:rsidRPr="009B4FC9">
        <w:t xml:space="preserve"> </w:t>
      </w:r>
      <w:r w:rsidRPr="009B4FC9">
        <w:t>dự</w:t>
      </w:r>
      <w:r w:rsidR="00F90D96" w:rsidRPr="009B4FC9">
        <w:t xml:space="preserve"> </w:t>
      </w:r>
      <w:r w:rsidRPr="009B4FC9">
        <w:t>đoán</w:t>
      </w:r>
      <w:r w:rsidR="00F90D96" w:rsidRPr="009B4FC9">
        <w:t xml:space="preserve"> </w:t>
      </w:r>
      <w:r w:rsidRPr="009B4FC9">
        <w:t>hoặc</w:t>
      </w:r>
      <w:r w:rsidR="00F90D96" w:rsidRPr="009B4FC9">
        <w:t xml:space="preserve"> </w:t>
      </w:r>
      <w:r w:rsidRPr="009B4FC9">
        <w:t>xuất</w:t>
      </w:r>
      <w:r w:rsidR="00F90D96" w:rsidRPr="009B4FC9">
        <w:t xml:space="preserve"> </w:t>
      </w:r>
      <w:r w:rsidRPr="009B4FC9">
        <w:t>báo</w:t>
      </w:r>
      <w:r w:rsidR="00F90D96" w:rsidRPr="009B4FC9">
        <w:t xml:space="preserve"> </w:t>
      </w:r>
      <w:r w:rsidRPr="009B4FC9">
        <w:t>cáo.</w:t>
      </w:r>
    </w:p>
    <w:p w14:paraId="6BE38265" w14:textId="674A2966" w:rsidR="00445C7E" w:rsidRPr="00B12D8F" w:rsidRDefault="00445C7E" w:rsidP="00B12D8F">
      <w:pPr>
        <w:spacing w:line="360" w:lineRule="auto"/>
        <w:ind w:firstLine="567"/>
      </w:pPr>
      <w:r w:rsidRPr="00B12D8F">
        <w:lastRenderedPageBreak/>
        <w:t>Matplotlib</w:t>
      </w:r>
      <w:r w:rsidR="00F90D96" w:rsidRPr="00B12D8F">
        <w:t xml:space="preserve"> </w:t>
      </w:r>
      <w:r w:rsidRPr="00B12D8F">
        <w:t>và</w:t>
      </w:r>
      <w:r w:rsidR="00F90D96" w:rsidRPr="00B12D8F">
        <w:t xml:space="preserve"> </w:t>
      </w:r>
      <w:r w:rsidRPr="00B12D8F">
        <w:t>Seaborn</w:t>
      </w:r>
      <w:r w:rsidR="00B12D8F" w:rsidRPr="00B12D8F">
        <w:t>:</w:t>
      </w:r>
    </w:p>
    <w:p w14:paraId="120E51F5" w14:textId="6800CEEA" w:rsidR="00445C7E" w:rsidRPr="009B4FC9" w:rsidRDefault="00445C7E" w:rsidP="00B12D8F">
      <w:pPr>
        <w:spacing w:line="360" w:lineRule="auto"/>
        <w:ind w:firstLine="567"/>
      </w:pPr>
      <w:r w:rsidRPr="009B4FC9">
        <w:t>Hai</w:t>
      </w:r>
      <w:r w:rsidR="00F90D96" w:rsidRPr="009B4FC9">
        <w:t xml:space="preserve"> </w:t>
      </w:r>
      <w:r w:rsidRPr="009B4FC9">
        <w:t>thư</w:t>
      </w:r>
      <w:r w:rsidR="00F90D96" w:rsidRPr="009B4FC9">
        <w:t xml:space="preserve"> </w:t>
      </w:r>
      <w:r w:rsidRPr="009B4FC9">
        <w:t>viện</w:t>
      </w:r>
      <w:r w:rsidR="00F90D96" w:rsidRPr="009B4FC9">
        <w:t xml:space="preserve"> </w:t>
      </w:r>
      <w:r w:rsidRPr="009B4FC9">
        <w:t>phổ</w:t>
      </w:r>
      <w:r w:rsidR="00F90D96" w:rsidRPr="009B4FC9">
        <w:t xml:space="preserve"> </w:t>
      </w:r>
      <w:r w:rsidRPr="009B4FC9">
        <w:t>biến</w:t>
      </w:r>
      <w:r w:rsidR="00F90D96" w:rsidRPr="009B4FC9">
        <w:t xml:space="preserve"> </w:t>
      </w:r>
      <w:r w:rsidRPr="009B4FC9">
        <w:t>dùng</w:t>
      </w:r>
      <w:r w:rsidR="00F90D96" w:rsidRPr="009B4FC9">
        <w:t xml:space="preserve"> </w:t>
      </w:r>
      <w:r w:rsidRPr="009B4FC9">
        <w:t>để</w:t>
      </w:r>
      <w:r w:rsidR="00F90D96" w:rsidRPr="009B4FC9">
        <w:t xml:space="preserve"> </w:t>
      </w:r>
      <w:r w:rsidRPr="009B4FC9">
        <w:t>trực</w:t>
      </w:r>
      <w:r w:rsidR="00F90D96" w:rsidRPr="009B4FC9">
        <w:t xml:space="preserve"> </w:t>
      </w:r>
      <w:r w:rsidRPr="009B4FC9">
        <w:t>quan</w:t>
      </w:r>
      <w:r w:rsidR="00F90D96" w:rsidRPr="009B4FC9">
        <w:t xml:space="preserve"> </w:t>
      </w:r>
      <w:r w:rsidRPr="009B4FC9">
        <w:t>hóa</w:t>
      </w:r>
      <w:r w:rsidR="00F90D96" w:rsidRPr="009B4FC9">
        <w:t xml:space="preserve"> </w:t>
      </w:r>
      <w:r w:rsidRPr="009B4FC9">
        <w:t>dữ</w:t>
      </w:r>
      <w:r w:rsidR="00F90D96" w:rsidRPr="009B4FC9">
        <w:t xml:space="preserve"> </w:t>
      </w:r>
      <w:r w:rsidRPr="009B4FC9">
        <w:t>liệu</w:t>
      </w:r>
      <w:r w:rsidR="00F90D96" w:rsidRPr="009B4FC9">
        <w:t xml:space="preserve"> </w:t>
      </w:r>
      <w:r w:rsidRPr="009B4FC9">
        <w:t>dưới</w:t>
      </w:r>
      <w:r w:rsidR="00F90D96" w:rsidRPr="009B4FC9">
        <w:t xml:space="preserve"> </w:t>
      </w:r>
      <w:r w:rsidRPr="009B4FC9">
        <w:t>dạng</w:t>
      </w:r>
      <w:r w:rsidR="00F90D96" w:rsidRPr="009B4FC9">
        <w:t xml:space="preserve"> </w:t>
      </w:r>
      <w:r w:rsidRPr="009B4FC9">
        <w:t>biểu</w:t>
      </w:r>
      <w:r w:rsidR="00F90D96" w:rsidRPr="009B4FC9">
        <w:t xml:space="preserve"> </w:t>
      </w:r>
      <w:r w:rsidRPr="009B4FC9">
        <w:t>đồ</w:t>
      </w:r>
      <w:r w:rsidR="00F90D96" w:rsidRPr="009B4FC9">
        <w:t xml:space="preserve"> </w:t>
      </w:r>
      <w:r w:rsidRPr="009B4FC9">
        <w:t>tĩnh:</w:t>
      </w:r>
    </w:p>
    <w:p w14:paraId="4A6AE1D2" w14:textId="77777777" w:rsidR="00445C7E" w:rsidRPr="00B12D8F" w:rsidRDefault="00445C7E" w:rsidP="00B12D8F">
      <w:pPr>
        <w:spacing w:line="360" w:lineRule="auto"/>
        <w:ind w:firstLine="567"/>
      </w:pPr>
      <w:r w:rsidRPr="00B12D8F">
        <w:t>Matplotlib:</w:t>
      </w:r>
    </w:p>
    <w:p w14:paraId="01660983" w14:textId="4F5BF971" w:rsidR="00445C7E" w:rsidRPr="009B4FC9" w:rsidRDefault="00445C7E" w:rsidP="00645B03">
      <w:pPr>
        <w:pStyle w:val="ListParagraph"/>
        <w:numPr>
          <w:ilvl w:val="0"/>
          <w:numId w:val="58"/>
        </w:numPr>
        <w:spacing w:line="360" w:lineRule="auto"/>
      </w:pPr>
      <w:r w:rsidRPr="009B4FC9">
        <w:t>Là</w:t>
      </w:r>
      <w:r w:rsidR="00F90D96" w:rsidRPr="009B4FC9">
        <w:t xml:space="preserve"> </w:t>
      </w:r>
      <w:r w:rsidRPr="009B4FC9">
        <w:t>thư</w:t>
      </w:r>
      <w:r w:rsidR="00F90D96" w:rsidRPr="009B4FC9">
        <w:t xml:space="preserve"> </w:t>
      </w:r>
      <w:r w:rsidRPr="009B4FC9">
        <w:t>viện</w:t>
      </w:r>
      <w:r w:rsidR="00F90D96" w:rsidRPr="009B4FC9">
        <w:t xml:space="preserve"> </w:t>
      </w:r>
      <w:r w:rsidRPr="009B4FC9">
        <w:t>nền</w:t>
      </w:r>
      <w:r w:rsidR="00F90D96" w:rsidRPr="009B4FC9">
        <w:t xml:space="preserve"> </w:t>
      </w:r>
      <w:r w:rsidRPr="009B4FC9">
        <w:t>tảng,</w:t>
      </w:r>
      <w:r w:rsidR="00F90D96" w:rsidRPr="009B4FC9">
        <w:t xml:space="preserve"> </w:t>
      </w:r>
      <w:r w:rsidRPr="009B4FC9">
        <w:t>hỗ</w:t>
      </w:r>
      <w:r w:rsidR="00F90D96" w:rsidRPr="009B4FC9">
        <w:t xml:space="preserve"> </w:t>
      </w:r>
      <w:r w:rsidRPr="009B4FC9">
        <w:t>trợ</w:t>
      </w:r>
      <w:r w:rsidR="00F90D96" w:rsidRPr="009B4FC9">
        <w:t xml:space="preserve"> </w:t>
      </w:r>
      <w:r w:rsidRPr="009B4FC9">
        <w:t>vẽ</w:t>
      </w:r>
      <w:r w:rsidR="00F90D96" w:rsidRPr="009B4FC9">
        <w:t xml:space="preserve"> </w:t>
      </w:r>
      <w:r w:rsidRPr="009B4FC9">
        <w:t>hầu</w:t>
      </w:r>
      <w:r w:rsidR="00F90D96" w:rsidRPr="009B4FC9">
        <w:t xml:space="preserve"> </w:t>
      </w:r>
      <w:r w:rsidRPr="009B4FC9">
        <w:t>hết</w:t>
      </w:r>
      <w:r w:rsidR="00F90D96" w:rsidRPr="009B4FC9">
        <w:t xml:space="preserve"> </w:t>
      </w:r>
      <w:r w:rsidRPr="009B4FC9">
        <w:t>các</w:t>
      </w:r>
      <w:r w:rsidR="00F90D96" w:rsidRPr="009B4FC9">
        <w:t xml:space="preserve"> </w:t>
      </w:r>
      <w:r w:rsidRPr="009B4FC9">
        <w:t>loại</w:t>
      </w:r>
      <w:r w:rsidR="00F90D96" w:rsidRPr="009B4FC9">
        <w:t xml:space="preserve"> </w:t>
      </w:r>
      <w:r w:rsidRPr="009B4FC9">
        <w:t>biểu</w:t>
      </w:r>
      <w:r w:rsidR="00F90D96" w:rsidRPr="009B4FC9">
        <w:t xml:space="preserve"> </w:t>
      </w:r>
      <w:r w:rsidRPr="009B4FC9">
        <w:t>đồ</w:t>
      </w:r>
      <w:r w:rsidR="00F90D96" w:rsidRPr="009B4FC9">
        <w:t xml:space="preserve"> </w:t>
      </w:r>
      <w:r w:rsidRPr="009B4FC9">
        <w:t>cơ</w:t>
      </w:r>
      <w:r w:rsidR="00F90D96" w:rsidRPr="009B4FC9">
        <w:t xml:space="preserve"> </w:t>
      </w:r>
      <w:r w:rsidRPr="009B4FC9">
        <w:t>bản</w:t>
      </w:r>
      <w:r w:rsidR="00F90D96" w:rsidRPr="009B4FC9">
        <w:t xml:space="preserve"> </w:t>
      </w:r>
      <w:r w:rsidRPr="009B4FC9">
        <w:t>như</w:t>
      </w:r>
      <w:r w:rsidR="00F90D96" w:rsidRPr="009B4FC9">
        <w:t xml:space="preserve"> </w:t>
      </w:r>
      <w:r w:rsidRPr="009B4FC9">
        <w:t>biểu</w:t>
      </w:r>
      <w:r w:rsidR="00F90D96" w:rsidRPr="009B4FC9">
        <w:t xml:space="preserve"> </w:t>
      </w:r>
      <w:r w:rsidRPr="009B4FC9">
        <w:t>đồ</w:t>
      </w:r>
      <w:r w:rsidR="00F90D96" w:rsidRPr="009B4FC9">
        <w:t xml:space="preserve"> </w:t>
      </w:r>
      <w:r w:rsidRPr="009B4FC9">
        <w:t>đường,</w:t>
      </w:r>
      <w:r w:rsidR="00F90D96" w:rsidRPr="009B4FC9">
        <w:t xml:space="preserve"> </w:t>
      </w:r>
      <w:r w:rsidRPr="009B4FC9">
        <w:t>cột,</w:t>
      </w:r>
      <w:r w:rsidR="00F90D96" w:rsidRPr="009B4FC9">
        <w:t xml:space="preserve"> </w:t>
      </w:r>
      <w:r w:rsidRPr="009B4FC9">
        <w:t>scatter,</w:t>
      </w:r>
      <w:r w:rsidR="00F90D96" w:rsidRPr="009B4FC9">
        <w:t xml:space="preserve"> </w:t>
      </w:r>
      <w:r w:rsidRPr="009B4FC9">
        <w:t>histogram,</w:t>
      </w:r>
      <w:r w:rsidR="000630B0" w:rsidRPr="009B4FC9">
        <w:t xml:space="preserve"> </w:t>
      </w:r>
      <w:r w:rsidRPr="009B4FC9">
        <w:t>...</w:t>
      </w:r>
    </w:p>
    <w:p w14:paraId="4287A05C" w14:textId="5DEA236E" w:rsidR="00445C7E" w:rsidRPr="009B4FC9" w:rsidRDefault="00445C7E" w:rsidP="00645B03">
      <w:pPr>
        <w:pStyle w:val="ListParagraph"/>
        <w:numPr>
          <w:ilvl w:val="0"/>
          <w:numId w:val="58"/>
        </w:numPr>
        <w:spacing w:line="360" w:lineRule="auto"/>
      </w:pP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để</w:t>
      </w:r>
      <w:r w:rsidR="00F90D96" w:rsidRPr="009B4FC9">
        <w:t xml:space="preserve"> </w:t>
      </w:r>
      <w:r w:rsidRPr="009B4FC9">
        <w:t>tạo</w:t>
      </w:r>
      <w:r w:rsidR="00F90D96" w:rsidRPr="009B4FC9">
        <w:t xml:space="preserve"> </w:t>
      </w:r>
      <w:r w:rsidRPr="009B4FC9">
        <w:t>biểu</w:t>
      </w:r>
      <w:r w:rsidR="00F90D96" w:rsidRPr="009B4FC9">
        <w:t xml:space="preserve"> </w:t>
      </w:r>
      <w:r w:rsidRPr="009B4FC9">
        <w:t>đồ</w:t>
      </w:r>
      <w:r w:rsidR="00F90D96" w:rsidRPr="009B4FC9">
        <w:t xml:space="preserve"> </w:t>
      </w:r>
      <w:r w:rsidRPr="009B4FC9">
        <w:t>đầu</w:t>
      </w:r>
      <w:r w:rsidR="00F90D96" w:rsidRPr="009B4FC9">
        <w:t xml:space="preserve"> </w:t>
      </w:r>
      <w:r w:rsidRPr="009B4FC9">
        <w:t>ra</w:t>
      </w:r>
      <w:r w:rsidR="00F90D96" w:rsidRPr="009B4FC9">
        <w:t xml:space="preserve"> </w:t>
      </w:r>
      <w:r w:rsidRPr="009B4FC9">
        <w:t>trong</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hoặc</w:t>
      </w:r>
      <w:r w:rsidR="00F90D96" w:rsidRPr="009B4FC9">
        <w:t xml:space="preserve"> </w:t>
      </w:r>
      <w:r w:rsidRPr="009B4FC9">
        <w:t>PDF,</w:t>
      </w:r>
      <w:r w:rsidR="00F90D96" w:rsidRPr="009B4FC9">
        <w:t xml:space="preserve"> </w:t>
      </w:r>
      <w:r w:rsidRPr="009B4FC9">
        <w:t>với</w:t>
      </w:r>
      <w:r w:rsidR="00F90D96" w:rsidRPr="009B4FC9">
        <w:t xml:space="preserve"> </w:t>
      </w:r>
      <w:r w:rsidRPr="009B4FC9">
        <w:t>khả</w:t>
      </w:r>
      <w:r w:rsidR="00F90D96" w:rsidRPr="009B4FC9">
        <w:t xml:space="preserve"> </w:t>
      </w:r>
      <w:r w:rsidRPr="009B4FC9">
        <w:t>năng</w:t>
      </w:r>
      <w:r w:rsidR="00F90D96" w:rsidRPr="009B4FC9">
        <w:t xml:space="preserve"> </w:t>
      </w:r>
      <w:r w:rsidRPr="009B4FC9">
        <w:t>tùy</w:t>
      </w:r>
      <w:r w:rsidR="00F90D96" w:rsidRPr="009B4FC9">
        <w:t xml:space="preserve"> </w:t>
      </w:r>
      <w:r w:rsidRPr="009B4FC9">
        <w:t>chỉnh</w:t>
      </w:r>
      <w:r w:rsidR="00F90D96" w:rsidRPr="009B4FC9">
        <w:t xml:space="preserve"> </w:t>
      </w:r>
      <w:r w:rsidRPr="009B4FC9">
        <w:t>màu</w:t>
      </w:r>
      <w:r w:rsidR="00F90D96" w:rsidRPr="009B4FC9">
        <w:t xml:space="preserve"> </w:t>
      </w:r>
      <w:r w:rsidRPr="009B4FC9">
        <w:t>sắc,</w:t>
      </w:r>
      <w:r w:rsidR="00F90D96" w:rsidRPr="009B4FC9">
        <w:t xml:space="preserve"> </w:t>
      </w:r>
      <w:r w:rsidRPr="009B4FC9">
        <w:t>nhãn,</w:t>
      </w:r>
      <w:r w:rsidR="00F90D96" w:rsidRPr="009B4FC9">
        <w:t xml:space="preserve"> </w:t>
      </w:r>
      <w:r w:rsidRPr="009B4FC9">
        <w:t>kích</w:t>
      </w:r>
      <w:r w:rsidR="00F90D96" w:rsidRPr="009B4FC9">
        <w:t xml:space="preserve"> </w:t>
      </w:r>
      <w:r w:rsidRPr="009B4FC9">
        <w:t>thước</w:t>
      </w:r>
      <w:r w:rsidR="00F90D96" w:rsidRPr="009B4FC9">
        <w:t xml:space="preserve"> </w:t>
      </w:r>
      <w:r w:rsidRPr="009B4FC9">
        <w:t>và</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hiển</w:t>
      </w:r>
      <w:r w:rsidR="00F90D96" w:rsidRPr="009B4FC9">
        <w:t xml:space="preserve"> </w:t>
      </w:r>
      <w:r w:rsidRPr="009B4FC9">
        <w:t>thị.</w:t>
      </w:r>
    </w:p>
    <w:p w14:paraId="681FC4FC" w14:textId="064CB2AD" w:rsidR="00445C7E" w:rsidRPr="0006039C" w:rsidRDefault="00445C7E" w:rsidP="0006039C">
      <w:pPr>
        <w:spacing w:line="360" w:lineRule="auto"/>
        <w:ind w:firstLine="567"/>
      </w:pPr>
      <w:r w:rsidRPr="0006039C">
        <w:t>Seaborn:</w:t>
      </w:r>
    </w:p>
    <w:p w14:paraId="25D4DB81" w14:textId="2486CC24" w:rsidR="00445C7E" w:rsidRPr="009B4FC9" w:rsidRDefault="00445C7E" w:rsidP="00645B03">
      <w:pPr>
        <w:pStyle w:val="ListParagraph"/>
        <w:numPr>
          <w:ilvl w:val="0"/>
          <w:numId w:val="59"/>
        </w:numPr>
        <w:spacing w:line="360" w:lineRule="auto"/>
      </w:pPr>
      <w:r w:rsidRPr="009B4FC9">
        <w:t>Được</w:t>
      </w:r>
      <w:r w:rsidR="00F90D96" w:rsidRPr="009B4FC9">
        <w:t xml:space="preserve"> </w:t>
      </w:r>
      <w:r w:rsidRPr="009B4FC9">
        <w:t>xây</w:t>
      </w:r>
      <w:r w:rsidR="00F90D96" w:rsidRPr="009B4FC9">
        <w:t xml:space="preserve"> </w:t>
      </w:r>
      <w:r w:rsidRPr="009B4FC9">
        <w:t>dựng</w:t>
      </w:r>
      <w:r w:rsidR="00F90D96" w:rsidRPr="009B4FC9">
        <w:t xml:space="preserve"> </w:t>
      </w:r>
      <w:r w:rsidRPr="009B4FC9">
        <w:t>dựa</w:t>
      </w:r>
      <w:r w:rsidR="00F90D96" w:rsidRPr="009B4FC9">
        <w:t xml:space="preserve"> </w:t>
      </w:r>
      <w:r w:rsidRPr="009B4FC9">
        <w:t>trên</w:t>
      </w:r>
      <w:r w:rsidR="00F90D96" w:rsidRPr="009B4FC9">
        <w:t xml:space="preserve"> </w:t>
      </w:r>
      <w:r w:rsidRPr="009B4FC9">
        <w:t>Matplotlib,</w:t>
      </w:r>
      <w:r w:rsidR="00F90D96" w:rsidRPr="009B4FC9">
        <w:t xml:space="preserve"> </w:t>
      </w:r>
      <w:r w:rsidRPr="009B4FC9">
        <w:t>cung</w:t>
      </w:r>
      <w:r w:rsidR="00F90D96" w:rsidRPr="009B4FC9">
        <w:t xml:space="preserve"> </w:t>
      </w:r>
      <w:r w:rsidRPr="009B4FC9">
        <w:t>cấp</w:t>
      </w:r>
      <w:r w:rsidR="00F90D96" w:rsidRPr="009B4FC9">
        <w:t xml:space="preserve"> </w:t>
      </w:r>
      <w:r w:rsidRPr="009B4FC9">
        <w:t>giao</w:t>
      </w:r>
      <w:r w:rsidR="00F90D96" w:rsidRPr="009B4FC9">
        <w:t xml:space="preserve"> </w:t>
      </w:r>
      <w:r w:rsidRPr="009B4FC9">
        <w:t>diện</w:t>
      </w:r>
      <w:r w:rsidR="00F90D96" w:rsidRPr="009B4FC9">
        <w:t xml:space="preserve"> </w:t>
      </w:r>
      <w:r w:rsidRPr="009B4FC9">
        <w:t>đơn</w:t>
      </w:r>
      <w:r w:rsidR="00F90D96" w:rsidRPr="009B4FC9">
        <w:t xml:space="preserve"> </w:t>
      </w:r>
      <w:r w:rsidRPr="009B4FC9">
        <w:t>giản</w:t>
      </w:r>
      <w:r w:rsidR="00F90D96" w:rsidRPr="009B4FC9">
        <w:t xml:space="preserve"> </w:t>
      </w:r>
      <w:r w:rsidRPr="009B4FC9">
        <w:t>và</w:t>
      </w:r>
      <w:r w:rsidR="00F90D96" w:rsidRPr="009B4FC9">
        <w:t xml:space="preserve"> </w:t>
      </w:r>
      <w:r w:rsidRPr="009B4FC9">
        <w:t>kiểu</w:t>
      </w:r>
      <w:r w:rsidR="00F90D96" w:rsidRPr="009B4FC9">
        <w:t xml:space="preserve"> </w:t>
      </w:r>
      <w:r w:rsidRPr="009B4FC9">
        <w:t>biểu</w:t>
      </w:r>
      <w:r w:rsidR="00F90D96" w:rsidRPr="009B4FC9">
        <w:t xml:space="preserve"> </w:t>
      </w:r>
      <w:r w:rsidRPr="009B4FC9">
        <w:t>đồ</w:t>
      </w:r>
      <w:r w:rsidR="00F90D96" w:rsidRPr="009B4FC9">
        <w:t xml:space="preserve"> </w:t>
      </w:r>
      <w:r w:rsidRPr="009B4FC9">
        <w:t>mặc</w:t>
      </w:r>
      <w:r w:rsidR="00F90D96" w:rsidRPr="009B4FC9">
        <w:t xml:space="preserve"> </w:t>
      </w:r>
      <w:r w:rsidRPr="009B4FC9">
        <w:t>định</w:t>
      </w:r>
      <w:r w:rsidR="00F90D96" w:rsidRPr="009B4FC9">
        <w:t xml:space="preserve"> </w:t>
      </w:r>
      <w:r w:rsidRPr="009B4FC9">
        <w:t>có</w:t>
      </w:r>
      <w:r w:rsidR="00F90D96" w:rsidRPr="009B4FC9">
        <w:t xml:space="preserve"> </w:t>
      </w:r>
      <w:r w:rsidRPr="009B4FC9">
        <w:t>tính</w:t>
      </w:r>
      <w:r w:rsidR="00F90D96" w:rsidRPr="009B4FC9">
        <w:t xml:space="preserve"> </w:t>
      </w:r>
      <w:r w:rsidRPr="009B4FC9">
        <w:t>thẩm</w:t>
      </w:r>
      <w:r w:rsidR="00F90D96" w:rsidRPr="009B4FC9">
        <w:t xml:space="preserve"> </w:t>
      </w:r>
      <w:r w:rsidRPr="009B4FC9">
        <w:t>mỹ</w:t>
      </w:r>
      <w:r w:rsidR="00F90D96" w:rsidRPr="009B4FC9">
        <w:t xml:space="preserve"> </w:t>
      </w:r>
      <w:r w:rsidRPr="009B4FC9">
        <w:t>cao.</w:t>
      </w:r>
    </w:p>
    <w:p w14:paraId="71F5A32D" w14:textId="088B882E" w:rsidR="00445C7E" w:rsidRPr="009B4FC9" w:rsidRDefault="00445C7E" w:rsidP="00645B03">
      <w:pPr>
        <w:pStyle w:val="ListParagraph"/>
        <w:numPr>
          <w:ilvl w:val="0"/>
          <w:numId w:val="59"/>
        </w:numPr>
        <w:spacing w:line="360" w:lineRule="auto"/>
      </w:pPr>
      <w:r w:rsidRPr="009B4FC9">
        <w:t>Thường</w:t>
      </w:r>
      <w:r w:rsidR="00F90D96" w:rsidRPr="009B4FC9">
        <w:t xml:space="preserve"> </w:t>
      </w: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cho</w:t>
      </w:r>
      <w:r w:rsidR="00F90D96" w:rsidRPr="009B4FC9">
        <w:t xml:space="preserve"> </w:t>
      </w:r>
      <w:r w:rsidRPr="009B4FC9">
        <w:t>phân</w:t>
      </w:r>
      <w:r w:rsidR="00F90D96" w:rsidRPr="009B4FC9">
        <w:t xml:space="preserve"> </w:t>
      </w:r>
      <w:r w:rsidRPr="009B4FC9">
        <w:t>tích</w:t>
      </w:r>
      <w:r w:rsidR="00F90D96" w:rsidRPr="009B4FC9">
        <w:t xml:space="preserve"> </w:t>
      </w:r>
      <w:r w:rsidRPr="009B4FC9">
        <w:t>thống</w:t>
      </w:r>
      <w:r w:rsidR="00F90D96" w:rsidRPr="009B4FC9">
        <w:t xml:space="preserve"> </w:t>
      </w:r>
      <w:r w:rsidRPr="009B4FC9">
        <w:t>kê,</w:t>
      </w:r>
      <w:r w:rsidR="00C27018" w:rsidRPr="009B4FC9">
        <w:t xml:space="preserve"> </w:t>
      </w:r>
      <w:r w:rsidRPr="009B4FC9">
        <w:t>như</w:t>
      </w:r>
      <w:r w:rsidR="00F90D96" w:rsidRPr="009B4FC9">
        <w:t xml:space="preserve"> </w:t>
      </w:r>
      <w:r w:rsidRPr="009B4FC9">
        <w:t>hiển</w:t>
      </w:r>
      <w:r w:rsidR="00F90D96" w:rsidRPr="009B4FC9">
        <w:t xml:space="preserve"> </w:t>
      </w:r>
      <w:r w:rsidRPr="009B4FC9">
        <w:t>thị</w:t>
      </w:r>
      <w:r w:rsidR="00F90D96" w:rsidRPr="009B4FC9">
        <w:t xml:space="preserve"> </w:t>
      </w:r>
      <w:r w:rsidRPr="009B4FC9">
        <w:t>xu</w:t>
      </w:r>
      <w:r w:rsidR="00F90D96" w:rsidRPr="009B4FC9">
        <w:t xml:space="preserve"> </w:t>
      </w:r>
      <w:r w:rsidRPr="009B4FC9">
        <w:t>hướng</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trung</w:t>
      </w:r>
      <w:r w:rsidR="00F90D96" w:rsidRPr="009B4FC9">
        <w:t xml:space="preserve"> </w:t>
      </w:r>
      <w:r w:rsidRPr="009B4FC9">
        <w:t>bình</w:t>
      </w:r>
      <w:r w:rsidR="00F90D96" w:rsidRPr="009B4FC9">
        <w:t xml:space="preserve"> </w:t>
      </w:r>
      <w:r w:rsidRPr="009B4FC9">
        <w:t>theo</w:t>
      </w:r>
      <w:r w:rsidR="00F90D96" w:rsidRPr="009B4FC9">
        <w:t xml:space="preserve"> </w:t>
      </w:r>
      <w:r w:rsidRPr="009B4FC9">
        <w:t>nhóm</w:t>
      </w:r>
      <w:r w:rsidR="00F90D96" w:rsidRPr="009B4FC9">
        <w:t xml:space="preserve"> </w:t>
      </w:r>
      <w:r w:rsidRPr="009B4FC9">
        <w:t>tuổi</w:t>
      </w:r>
      <w:r w:rsidR="00F90D96" w:rsidRPr="009B4FC9">
        <w:t xml:space="preserve"> </w:t>
      </w:r>
      <w:r w:rsidRPr="009B4FC9">
        <w:t>hoặc</w:t>
      </w:r>
      <w:r w:rsidR="00F90D96" w:rsidRPr="009B4FC9">
        <w:t xml:space="preserve"> </w:t>
      </w:r>
      <w:r w:rsidRPr="009B4FC9">
        <w:t>quốc</w:t>
      </w:r>
      <w:r w:rsidR="00F90D96" w:rsidRPr="009B4FC9">
        <w:t xml:space="preserve"> </w:t>
      </w:r>
      <w:r w:rsidRPr="009B4FC9">
        <w:t>gia.</w:t>
      </w:r>
    </w:p>
    <w:p w14:paraId="4CC1F5E8" w14:textId="01CA8207" w:rsidR="00445C7E" w:rsidRPr="009B4FC9" w:rsidRDefault="00445C7E" w:rsidP="0042196A">
      <w:pPr>
        <w:spacing w:line="360" w:lineRule="auto"/>
        <w:ind w:firstLine="567"/>
      </w:pPr>
      <w:r w:rsidRPr="009B4FC9">
        <w:t>Những</w:t>
      </w:r>
      <w:r w:rsidR="00F90D96" w:rsidRPr="009B4FC9">
        <w:t xml:space="preserve"> </w:t>
      </w:r>
      <w:r w:rsidRPr="009B4FC9">
        <w:t>biểu</w:t>
      </w:r>
      <w:r w:rsidR="00F90D96" w:rsidRPr="009B4FC9">
        <w:t xml:space="preserve"> </w:t>
      </w:r>
      <w:r w:rsidRPr="009B4FC9">
        <w:t>đồ</w:t>
      </w:r>
      <w:r w:rsidR="00F90D96" w:rsidRPr="009B4FC9">
        <w:t xml:space="preserve"> </w:t>
      </w:r>
      <w:r w:rsidRPr="009B4FC9">
        <w:t>này</w:t>
      </w:r>
      <w:r w:rsidR="00F90D96" w:rsidRPr="009B4FC9">
        <w:t xml:space="preserve"> </w:t>
      </w:r>
      <w:r w:rsidRPr="009B4FC9">
        <w:t>sau</w:t>
      </w:r>
      <w:r w:rsidR="00F90D96" w:rsidRPr="009B4FC9">
        <w:t xml:space="preserve"> </w:t>
      </w:r>
      <w:r w:rsidRPr="009B4FC9">
        <w:t>đó</w:t>
      </w:r>
      <w:r w:rsidR="00F90D96" w:rsidRPr="009B4FC9">
        <w:t xml:space="preserve"> </w:t>
      </w:r>
      <w:r w:rsidRPr="009B4FC9">
        <w:t>được</w:t>
      </w:r>
      <w:r w:rsidR="00F90D96" w:rsidRPr="009B4FC9">
        <w:t xml:space="preserve"> </w:t>
      </w:r>
      <w:r w:rsidRPr="009B4FC9">
        <w:t>lưu</w:t>
      </w:r>
      <w:r w:rsidR="00F90D96" w:rsidRPr="009B4FC9">
        <w:t xml:space="preserve"> </w:t>
      </w:r>
      <w:r w:rsidRPr="009B4FC9">
        <w:t>dưới</w:t>
      </w:r>
      <w:r w:rsidR="00F90D96" w:rsidRPr="009B4FC9">
        <w:t xml:space="preserve"> </w:t>
      </w:r>
      <w:r w:rsidRPr="009B4FC9">
        <w:t>dạng</w:t>
      </w:r>
      <w:r w:rsidR="00F90D96" w:rsidRPr="009B4FC9">
        <w:t xml:space="preserve"> </w:t>
      </w:r>
      <w:r w:rsidRPr="009B4FC9">
        <w:t>ảnh</w:t>
      </w:r>
      <w:r w:rsidR="00F90D96" w:rsidRPr="009B4FC9">
        <w:t xml:space="preserve"> </w:t>
      </w:r>
      <w:r w:rsidRPr="009B4FC9">
        <w:t>tĩnh</w:t>
      </w:r>
      <w:r w:rsidR="00F90D96" w:rsidRPr="009B4FC9">
        <w:t xml:space="preserve"> </w:t>
      </w:r>
      <w:r w:rsidRPr="009B4FC9">
        <w:t>(.png,</w:t>
      </w:r>
      <w:r w:rsidR="00F90D96" w:rsidRPr="009B4FC9">
        <w:t xml:space="preserve"> </w:t>
      </w:r>
      <w:r w:rsidRPr="009B4FC9">
        <w:t>.jpg)</w:t>
      </w:r>
      <w:r w:rsidR="00F90D96" w:rsidRPr="009B4FC9">
        <w:t xml:space="preserve"> </w:t>
      </w:r>
      <w:r w:rsidRPr="009B4FC9">
        <w:t>và</w:t>
      </w:r>
      <w:r w:rsidR="00F90D96" w:rsidRPr="009B4FC9">
        <w:t xml:space="preserve"> </w:t>
      </w:r>
      <w:r w:rsidRPr="009B4FC9">
        <w:t>chèn</w:t>
      </w:r>
      <w:r w:rsidR="00F90D96" w:rsidRPr="009B4FC9">
        <w:t xml:space="preserve"> </w:t>
      </w:r>
      <w:r w:rsidRPr="009B4FC9">
        <w:t>vào</w:t>
      </w:r>
      <w:r w:rsidR="00F90D96" w:rsidRPr="009B4FC9">
        <w:t xml:space="preserve"> </w:t>
      </w:r>
      <w:r w:rsidRPr="009B4FC9">
        <w:t>báo</w:t>
      </w:r>
      <w:r w:rsidR="00F90D96" w:rsidRPr="009B4FC9">
        <w:t xml:space="preserve"> </w:t>
      </w:r>
      <w:r w:rsidRPr="009B4FC9">
        <w:t>cáo</w:t>
      </w:r>
      <w:r w:rsidR="00F90D96" w:rsidRPr="009B4FC9">
        <w:t xml:space="preserve"> </w:t>
      </w:r>
      <w:r w:rsidRPr="009B4FC9">
        <w:t>PDF</w:t>
      </w:r>
      <w:r w:rsidR="00F90D96" w:rsidRPr="009B4FC9">
        <w:t xml:space="preserve"> </w:t>
      </w:r>
      <w:r w:rsidRPr="009B4FC9">
        <w:t>để</w:t>
      </w:r>
      <w:r w:rsidR="00F90D96" w:rsidRPr="009B4FC9">
        <w:t xml:space="preserve"> </w:t>
      </w:r>
      <w:r w:rsidRPr="009B4FC9">
        <w:t>cung</w:t>
      </w:r>
      <w:r w:rsidR="00F90D96" w:rsidRPr="009B4FC9">
        <w:t xml:space="preserve"> </w:t>
      </w:r>
      <w:r w:rsidRPr="009B4FC9">
        <w:t>cấp</w:t>
      </w:r>
      <w:r w:rsidR="00F90D96" w:rsidRPr="009B4FC9">
        <w:t xml:space="preserve"> </w:t>
      </w:r>
      <w:r w:rsidRPr="009B4FC9">
        <w:t>cái</w:t>
      </w:r>
      <w:r w:rsidR="00F90D96" w:rsidRPr="009B4FC9">
        <w:t xml:space="preserve"> </w:t>
      </w:r>
      <w:r w:rsidRPr="009B4FC9">
        <w:t>nhìn</w:t>
      </w:r>
      <w:r w:rsidR="00F90D96" w:rsidRPr="009B4FC9">
        <w:t xml:space="preserve"> </w:t>
      </w:r>
      <w:r w:rsidRPr="009B4FC9">
        <w:t>trực</w:t>
      </w:r>
      <w:r w:rsidR="00F90D96" w:rsidRPr="009B4FC9">
        <w:t xml:space="preserve"> </w:t>
      </w:r>
      <w:r w:rsidRPr="009B4FC9">
        <w:t>quan,</w:t>
      </w:r>
      <w:r w:rsidR="00F90D96" w:rsidRPr="009B4FC9">
        <w:t xml:space="preserve"> </w:t>
      </w:r>
      <w:r w:rsidRPr="009B4FC9">
        <w:t>dễ</w:t>
      </w:r>
      <w:r w:rsidR="00F90D96" w:rsidRPr="009B4FC9">
        <w:t xml:space="preserve"> </w:t>
      </w:r>
      <w:r w:rsidRPr="009B4FC9">
        <w:t>hiểu</w:t>
      </w:r>
      <w:r w:rsidR="00F90D96" w:rsidRPr="009B4FC9">
        <w:t xml:space="preserve"> </w:t>
      </w:r>
      <w:r w:rsidRPr="009B4FC9">
        <w:t>cho</w:t>
      </w:r>
      <w:r w:rsidR="00F90D96" w:rsidRPr="009B4FC9">
        <w:t xml:space="preserve"> </w:t>
      </w:r>
      <w:r w:rsidRPr="009B4FC9">
        <w:t>người</w:t>
      </w:r>
      <w:r w:rsidR="00F90D96" w:rsidRPr="009B4FC9">
        <w:t xml:space="preserve"> </w:t>
      </w:r>
      <w:r w:rsidRPr="009B4FC9">
        <w:t>dùng.</w:t>
      </w:r>
    </w:p>
    <w:p w14:paraId="4803A869" w14:textId="787B7038" w:rsidR="00445C7E" w:rsidRPr="00A85208" w:rsidRDefault="00445C7E" w:rsidP="00A85208">
      <w:pPr>
        <w:pStyle w:val="ListParagraph"/>
        <w:spacing w:line="360" w:lineRule="auto"/>
        <w:ind w:left="567"/>
        <w:rPr>
          <w:lang w:val="fr-FR"/>
        </w:rPr>
      </w:pPr>
      <w:r w:rsidRPr="00A85208">
        <w:rPr>
          <w:lang w:val="fr-FR"/>
        </w:rPr>
        <w:t>Chart.js</w:t>
      </w:r>
      <w:r w:rsidR="00F90D96" w:rsidRPr="00A85208">
        <w:rPr>
          <w:lang w:val="fr-FR"/>
        </w:rPr>
        <w:t xml:space="preserve"> </w:t>
      </w:r>
      <w:r w:rsidRPr="00A85208">
        <w:rPr>
          <w:lang w:val="fr-FR"/>
        </w:rPr>
        <w:t>(thông</w:t>
      </w:r>
      <w:r w:rsidR="00F90D96" w:rsidRPr="00A85208">
        <w:rPr>
          <w:lang w:val="fr-FR"/>
        </w:rPr>
        <w:t xml:space="preserve"> </w:t>
      </w:r>
      <w:r w:rsidRPr="00A85208">
        <w:rPr>
          <w:lang w:val="fr-FR"/>
        </w:rPr>
        <w:t>qua</w:t>
      </w:r>
      <w:r w:rsidR="00F90D96" w:rsidRPr="00A85208">
        <w:rPr>
          <w:lang w:val="fr-FR"/>
        </w:rPr>
        <w:t xml:space="preserve"> </w:t>
      </w:r>
      <w:r w:rsidRPr="00A85208">
        <w:rPr>
          <w:lang w:val="fr-FR"/>
        </w:rPr>
        <w:t>JavaScript)</w:t>
      </w:r>
    </w:p>
    <w:p w14:paraId="4F60A9E6" w14:textId="28978D7A" w:rsidR="00445C7E" w:rsidRPr="009B4FC9" w:rsidRDefault="00445C7E" w:rsidP="0042196A">
      <w:pPr>
        <w:spacing w:line="360" w:lineRule="auto"/>
        <w:ind w:firstLine="567"/>
        <w:rPr>
          <w:lang w:val="fr-FR"/>
        </w:rPr>
      </w:pPr>
      <w:r w:rsidRPr="009B4FC9">
        <w:rPr>
          <w:lang w:val="fr-FR"/>
        </w:rPr>
        <w:t>Để</w:t>
      </w:r>
      <w:r w:rsidR="00F90D96" w:rsidRPr="009B4FC9">
        <w:rPr>
          <w:lang w:val="fr-FR"/>
        </w:rPr>
        <w:t xml:space="preserve"> </w:t>
      </w:r>
      <w:r w:rsidRPr="009B4FC9">
        <w:rPr>
          <w:lang w:val="fr-FR"/>
        </w:rPr>
        <w:t>phục</w:t>
      </w:r>
      <w:r w:rsidR="00F90D96" w:rsidRPr="009B4FC9">
        <w:rPr>
          <w:lang w:val="fr-FR"/>
        </w:rPr>
        <w:t xml:space="preserve"> </w:t>
      </w:r>
      <w:r w:rsidRPr="009B4FC9">
        <w:rPr>
          <w:lang w:val="fr-FR"/>
        </w:rPr>
        <w:t>vụ</w:t>
      </w:r>
      <w:r w:rsidR="00F90D96" w:rsidRPr="009B4FC9">
        <w:rPr>
          <w:lang w:val="fr-FR"/>
        </w:rPr>
        <w:t xml:space="preserve"> </w:t>
      </w:r>
      <w:r w:rsidRPr="009B4FC9">
        <w:rPr>
          <w:lang w:val="fr-FR"/>
        </w:rPr>
        <w:t>mục</w:t>
      </w:r>
      <w:r w:rsidR="00F90D96" w:rsidRPr="009B4FC9">
        <w:rPr>
          <w:lang w:val="fr-FR"/>
        </w:rPr>
        <w:t xml:space="preserve"> </w:t>
      </w:r>
      <w:r w:rsidRPr="009B4FC9">
        <w:rPr>
          <w:lang w:val="fr-FR"/>
        </w:rPr>
        <w:t>tiêu</w:t>
      </w:r>
      <w:r w:rsidR="00F90D96" w:rsidRPr="009B4FC9">
        <w:rPr>
          <w:lang w:val="fr-FR"/>
        </w:rPr>
        <w:t xml:space="preserve"> </w:t>
      </w:r>
      <w:r w:rsidRPr="009B4FC9">
        <w:rPr>
          <w:lang w:val="fr-FR"/>
        </w:rPr>
        <w:t>trực</w:t>
      </w:r>
      <w:r w:rsidR="00F90D96" w:rsidRPr="009B4FC9">
        <w:rPr>
          <w:lang w:val="fr-FR"/>
        </w:rPr>
        <w:t xml:space="preserve"> </w:t>
      </w:r>
      <w:r w:rsidRPr="009B4FC9">
        <w:rPr>
          <w:lang w:val="fr-FR"/>
        </w:rPr>
        <w:t>quan</w:t>
      </w:r>
      <w:r w:rsidR="00F90D96" w:rsidRPr="009B4FC9">
        <w:rPr>
          <w:lang w:val="fr-FR"/>
        </w:rPr>
        <w:t xml:space="preserve"> </w:t>
      </w:r>
      <w:r w:rsidRPr="009B4FC9">
        <w:rPr>
          <w:lang w:val="fr-FR"/>
        </w:rPr>
        <w:t>hóa</w:t>
      </w:r>
      <w:r w:rsidR="00F90D96" w:rsidRPr="009B4FC9">
        <w:rPr>
          <w:lang w:val="fr-FR"/>
        </w:rPr>
        <w:t xml:space="preserve"> </w:t>
      </w:r>
      <w:r w:rsidRPr="009B4FC9">
        <w:rPr>
          <w:lang w:val="fr-FR"/>
        </w:rPr>
        <w:t>dữ</w:t>
      </w:r>
      <w:r w:rsidR="00F90D96" w:rsidRPr="009B4FC9">
        <w:rPr>
          <w:lang w:val="fr-FR"/>
        </w:rPr>
        <w:t xml:space="preserve"> </w:t>
      </w:r>
      <w:r w:rsidRPr="009B4FC9">
        <w:rPr>
          <w:lang w:val="fr-FR"/>
        </w:rPr>
        <w:t>liệu</w:t>
      </w:r>
      <w:r w:rsidR="00F90D96" w:rsidRPr="009B4FC9">
        <w:rPr>
          <w:lang w:val="fr-FR"/>
        </w:rPr>
        <w:t xml:space="preserve"> </w:t>
      </w:r>
      <w:r w:rsidRPr="009B4FC9">
        <w:rPr>
          <w:lang w:val="fr-FR"/>
        </w:rPr>
        <w:t>tương</w:t>
      </w:r>
      <w:r w:rsidR="00F90D96" w:rsidRPr="009B4FC9">
        <w:rPr>
          <w:lang w:val="fr-FR"/>
        </w:rPr>
        <w:t xml:space="preserve"> </w:t>
      </w:r>
      <w:r w:rsidRPr="009B4FC9">
        <w:rPr>
          <w:lang w:val="fr-FR"/>
        </w:rPr>
        <w:t>tác</w:t>
      </w:r>
      <w:r w:rsidR="00F90D96" w:rsidRPr="009B4FC9">
        <w:rPr>
          <w:lang w:val="fr-FR"/>
        </w:rPr>
        <w:t xml:space="preserve"> </w:t>
      </w:r>
      <w:r w:rsidRPr="009B4FC9">
        <w:rPr>
          <w:lang w:val="fr-FR"/>
        </w:rPr>
        <w:t>ngay</w:t>
      </w:r>
      <w:r w:rsidR="00F90D96" w:rsidRPr="009B4FC9">
        <w:rPr>
          <w:lang w:val="fr-FR"/>
        </w:rPr>
        <w:t xml:space="preserve"> </w:t>
      </w:r>
      <w:r w:rsidRPr="009B4FC9">
        <w:rPr>
          <w:lang w:val="fr-FR"/>
        </w:rPr>
        <w:t>trên</w:t>
      </w:r>
      <w:r w:rsidR="00F90D96" w:rsidRPr="009B4FC9">
        <w:rPr>
          <w:lang w:val="fr-FR"/>
        </w:rPr>
        <w:t xml:space="preserve"> </w:t>
      </w:r>
      <w:r w:rsidRPr="009B4FC9">
        <w:rPr>
          <w:lang w:val="fr-FR"/>
        </w:rPr>
        <w:t>giao</w:t>
      </w:r>
      <w:r w:rsidR="00F90D96" w:rsidRPr="009B4FC9">
        <w:rPr>
          <w:lang w:val="fr-FR"/>
        </w:rPr>
        <w:t xml:space="preserve"> </w:t>
      </w:r>
      <w:r w:rsidRPr="009B4FC9">
        <w:rPr>
          <w:lang w:val="fr-FR"/>
        </w:rPr>
        <w:t>diện</w:t>
      </w:r>
      <w:r w:rsidR="00F90D96" w:rsidRPr="009B4FC9">
        <w:rPr>
          <w:lang w:val="fr-FR"/>
        </w:rPr>
        <w:t xml:space="preserve"> </w:t>
      </w:r>
      <w:r w:rsidRPr="009B4FC9">
        <w:rPr>
          <w:lang w:val="fr-FR"/>
        </w:rPr>
        <w:t>web,</w:t>
      </w:r>
      <w:r w:rsidR="00F90D96" w:rsidRPr="009B4FC9">
        <w:rPr>
          <w:lang w:val="fr-FR"/>
        </w:rPr>
        <w:t xml:space="preserve"> </w:t>
      </w:r>
      <w:r w:rsidRPr="009B4FC9">
        <w:rPr>
          <w:lang w:val="fr-FR"/>
        </w:rPr>
        <w:t>hệ</w:t>
      </w:r>
      <w:r w:rsidR="00F90D96" w:rsidRPr="009B4FC9">
        <w:rPr>
          <w:lang w:val="fr-FR"/>
        </w:rPr>
        <w:t xml:space="preserve"> </w:t>
      </w:r>
      <w:r w:rsidRPr="009B4FC9">
        <w:rPr>
          <w:lang w:val="fr-FR"/>
        </w:rPr>
        <w:t>thống</w:t>
      </w:r>
      <w:r w:rsidR="00F90D96" w:rsidRPr="009B4FC9">
        <w:rPr>
          <w:lang w:val="fr-FR"/>
        </w:rPr>
        <w:t xml:space="preserve"> </w:t>
      </w:r>
      <w:r w:rsidRPr="009B4FC9">
        <w:rPr>
          <w:lang w:val="fr-FR"/>
        </w:rPr>
        <w:t>sử</w:t>
      </w:r>
      <w:r w:rsidR="00F90D96" w:rsidRPr="009B4FC9">
        <w:rPr>
          <w:lang w:val="fr-FR"/>
        </w:rPr>
        <w:t xml:space="preserve"> </w:t>
      </w:r>
      <w:r w:rsidRPr="009B4FC9">
        <w:rPr>
          <w:lang w:val="fr-FR"/>
        </w:rPr>
        <w:t>dụng</w:t>
      </w:r>
      <w:r w:rsidR="00F90D96" w:rsidRPr="009B4FC9">
        <w:rPr>
          <w:lang w:val="fr-FR"/>
        </w:rPr>
        <w:t xml:space="preserve"> </w:t>
      </w:r>
      <w:r w:rsidRPr="009B4FC9">
        <w:rPr>
          <w:lang w:val="fr-FR"/>
        </w:rPr>
        <w:t>Chart.js</w:t>
      </w:r>
      <w:r w:rsidR="00F90D96" w:rsidRPr="009B4FC9">
        <w:rPr>
          <w:lang w:val="fr-FR"/>
        </w:rPr>
        <w:t xml:space="preserve"> </w:t>
      </w:r>
      <w:r w:rsidRPr="009B4FC9">
        <w:rPr>
          <w:lang w:val="fr-FR"/>
        </w:rPr>
        <w:t>–</w:t>
      </w:r>
      <w:r w:rsidR="00F90D96" w:rsidRPr="009B4FC9">
        <w:rPr>
          <w:lang w:val="fr-FR"/>
        </w:rPr>
        <w:t xml:space="preserve"> </w:t>
      </w:r>
      <w:r w:rsidRPr="009B4FC9">
        <w:rPr>
          <w:lang w:val="fr-FR"/>
        </w:rPr>
        <w:t>một</w:t>
      </w:r>
      <w:r w:rsidR="00F90D96" w:rsidRPr="009B4FC9">
        <w:rPr>
          <w:lang w:val="fr-FR"/>
        </w:rPr>
        <w:t xml:space="preserve"> </w:t>
      </w:r>
      <w:r w:rsidRPr="009B4FC9">
        <w:rPr>
          <w:lang w:val="fr-FR"/>
        </w:rPr>
        <w:t>thư</w:t>
      </w:r>
      <w:r w:rsidR="00F90D96" w:rsidRPr="009B4FC9">
        <w:rPr>
          <w:lang w:val="fr-FR"/>
        </w:rPr>
        <w:t xml:space="preserve"> </w:t>
      </w:r>
      <w:r w:rsidRPr="009B4FC9">
        <w:rPr>
          <w:lang w:val="fr-FR"/>
        </w:rPr>
        <w:t>viện</w:t>
      </w:r>
      <w:r w:rsidR="00F90D96" w:rsidRPr="009B4FC9">
        <w:rPr>
          <w:lang w:val="fr-FR"/>
        </w:rPr>
        <w:t xml:space="preserve"> </w:t>
      </w:r>
      <w:r w:rsidRPr="009B4FC9">
        <w:rPr>
          <w:lang w:val="fr-FR"/>
        </w:rPr>
        <w:t>vẽ</w:t>
      </w:r>
      <w:r w:rsidR="00F90D96" w:rsidRPr="009B4FC9">
        <w:rPr>
          <w:lang w:val="fr-FR"/>
        </w:rPr>
        <w:t xml:space="preserve"> </w:t>
      </w:r>
      <w:r w:rsidRPr="009B4FC9">
        <w:rPr>
          <w:lang w:val="fr-FR"/>
        </w:rPr>
        <w:t>biểu</w:t>
      </w:r>
      <w:r w:rsidR="00F90D96" w:rsidRPr="009B4FC9">
        <w:rPr>
          <w:lang w:val="fr-FR"/>
        </w:rPr>
        <w:t xml:space="preserve"> </w:t>
      </w:r>
      <w:r w:rsidRPr="009B4FC9">
        <w:rPr>
          <w:lang w:val="fr-FR"/>
        </w:rPr>
        <w:t>đồ</w:t>
      </w:r>
      <w:r w:rsidR="00F90D96" w:rsidRPr="009B4FC9">
        <w:rPr>
          <w:lang w:val="fr-FR"/>
        </w:rPr>
        <w:t xml:space="preserve"> </w:t>
      </w:r>
      <w:r w:rsidRPr="009B4FC9">
        <w:rPr>
          <w:lang w:val="fr-FR"/>
        </w:rPr>
        <w:t>nổi</w:t>
      </w:r>
      <w:r w:rsidR="00F90D96" w:rsidRPr="009B4FC9">
        <w:rPr>
          <w:lang w:val="fr-FR"/>
        </w:rPr>
        <w:t xml:space="preserve"> </w:t>
      </w:r>
      <w:r w:rsidRPr="009B4FC9">
        <w:rPr>
          <w:lang w:val="fr-FR"/>
        </w:rPr>
        <w:t>tiếng</w:t>
      </w:r>
      <w:r w:rsidR="00F90D96" w:rsidRPr="009B4FC9">
        <w:rPr>
          <w:lang w:val="fr-FR"/>
        </w:rPr>
        <w:t xml:space="preserve"> </w:t>
      </w:r>
      <w:r w:rsidRPr="009B4FC9">
        <w:rPr>
          <w:lang w:val="fr-FR"/>
        </w:rPr>
        <w:t>trên</w:t>
      </w:r>
      <w:r w:rsidR="00F90D96" w:rsidRPr="009B4FC9">
        <w:rPr>
          <w:lang w:val="fr-FR"/>
        </w:rPr>
        <w:t xml:space="preserve"> </w:t>
      </w:r>
      <w:r w:rsidRPr="009B4FC9">
        <w:rPr>
          <w:lang w:val="fr-FR"/>
        </w:rPr>
        <w:t>nền</w:t>
      </w:r>
      <w:r w:rsidR="00F90D96" w:rsidRPr="009B4FC9">
        <w:rPr>
          <w:lang w:val="fr-FR"/>
        </w:rPr>
        <w:t xml:space="preserve"> </w:t>
      </w:r>
      <w:r w:rsidRPr="009B4FC9">
        <w:rPr>
          <w:lang w:val="fr-FR"/>
        </w:rPr>
        <w:t>tảng</w:t>
      </w:r>
      <w:r w:rsidR="00F90D96" w:rsidRPr="009B4FC9">
        <w:rPr>
          <w:lang w:val="fr-FR"/>
        </w:rPr>
        <w:t xml:space="preserve"> </w:t>
      </w:r>
      <w:r w:rsidRPr="009B4FC9">
        <w:rPr>
          <w:lang w:val="fr-FR"/>
        </w:rPr>
        <w:t>JavaScript.</w:t>
      </w:r>
      <w:r w:rsidR="00F90D96" w:rsidRPr="009B4FC9">
        <w:rPr>
          <w:lang w:val="fr-FR"/>
        </w:rPr>
        <w:t xml:space="preserve"> </w:t>
      </w:r>
      <w:r w:rsidRPr="009B4FC9">
        <w:rPr>
          <w:lang w:val="fr-FR"/>
        </w:rPr>
        <w:t>Chart.js</w:t>
      </w:r>
      <w:r w:rsidR="00F90D96" w:rsidRPr="009B4FC9">
        <w:rPr>
          <w:lang w:val="fr-FR"/>
        </w:rPr>
        <w:t xml:space="preserve"> </w:t>
      </w:r>
      <w:r w:rsidRPr="009B4FC9">
        <w:rPr>
          <w:lang w:val="fr-FR"/>
        </w:rPr>
        <w:t>được</w:t>
      </w:r>
      <w:r w:rsidR="00F90D96" w:rsidRPr="009B4FC9">
        <w:rPr>
          <w:lang w:val="fr-FR"/>
        </w:rPr>
        <w:t xml:space="preserve"> </w:t>
      </w:r>
      <w:r w:rsidRPr="009B4FC9">
        <w:rPr>
          <w:lang w:val="fr-FR"/>
        </w:rPr>
        <w:t>tích</w:t>
      </w:r>
      <w:r w:rsidR="00F90D96" w:rsidRPr="009B4FC9">
        <w:rPr>
          <w:lang w:val="fr-FR"/>
        </w:rPr>
        <w:t xml:space="preserve"> </w:t>
      </w:r>
      <w:r w:rsidRPr="009B4FC9">
        <w:rPr>
          <w:lang w:val="fr-FR"/>
        </w:rPr>
        <w:t>hợp</w:t>
      </w:r>
      <w:r w:rsidR="00F90D96" w:rsidRPr="009B4FC9">
        <w:rPr>
          <w:lang w:val="fr-FR"/>
        </w:rPr>
        <w:t xml:space="preserve"> </w:t>
      </w:r>
      <w:r w:rsidRPr="009B4FC9">
        <w:rPr>
          <w:lang w:val="fr-FR"/>
        </w:rPr>
        <w:t>vào</w:t>
      </w:r>
      <w:r w:rsidR="00F90D96" w:rsidRPr="009B4FC9">
        <w:rPr>
          <w:lang w:val="fr-FR"/>
        </w:rPr>
        <w:t xml:space="preserve"> </w:t>
      </w:r>
      <w:r w:rsidRPr="009B4FC9">
        <w:rPr>
          <w:lang w:val="fr-FR"/>
        </w:rPr>
        <w:t>hệ</w:t>
      </w:r>
      <w:r w:rsidR="00F90D96" w:rsidRPr="009B4FC9">
        <w:rPr>
          <w:lang w:val="fr-FR"/>
        </w:rPr>
        <w:t xml:space="preserve"> </w:t>
      </w:r>
      <w:r w:rsidRPr="009B4FC9">
        <w:rPr>
          <w:lang w:val="fr-FR"/>
        </w:rPr>
        <w:t>thống</w:t>
      </w:r>
      <w:r w:rsidR="00F90D96" w:rsidRPr="009B4FC9">
        <w:rPr>
          <w:lang w:val="fr-FR"/>
        </w:rPr>
        <w:t xml:space="preserve"> </w:t>
      </w:r>
      <w:r w:rsidRPr="009B4FC9">
        <w:rPr>
          <w:lang w:val="fr-FR"/>
        </w:rPr>
        <w:t>thông</w:t>
      </w:r>
      <w:r w:rsidR="00F90D96" w:rsidRPr="009B4FC9">
        <w:rPr>
          <w:lang w:val="fr-FR"/>
        </w:rPr>
        <w:t xml:space="preserve"> </w:t>
      </w:r>
      <w:r w:rsidRPr="009B4FC9">
        <w:rPr>
          <w:lang w:val="fr-FR"/>
        </w:rPr>
        <w:t>qua</w:t>
      </w:r>
      <w:r w:rsidR="00F90D96" w:rsidRPr="009B4FC9">
        <w:rPr>
          <w:lang w:val="fr-FR"/>
        </w:rPr>
        <w:t xml:space="preserve"> </w:t>
      </w:r>
      <w:r w:rsidRPr="009B4FC9">
        <w:rPr>
          <w:lang w:val="fr-FR"/>
        </w:rPr>
        <w:t>mã</w:t>
      </w:r>
      <w:r w:rsidR="00F90D96" w:rsidRPr="009B4FC9">
        <w:rPr>
          <w:lang w:val="fr-FR"/>
        </w:rPr>
        <w:t xml:space="preserve"> </w:t>
      </w:r>
      <w:r w:rsidRPr="009B4FC9">
        <w:rPr>
          <w:lang w:val="fr-FR"/>
        </w:rPr>
        <w:t>HTML/JS</w:t>
      </w:r>
      <w:r w:rsidR="00F90D96" w:rsidRPr="009B4FC9">
        <w:rPr>
          <w:lang w:val="fr-FR"/>
        </w:rPr>
        <w:t xml:space="preserve"> </w:t>
      </w:r>
      <w:r w:rsidRPr="009B4FC9">
        <w:rPr>
          <w:lang w:val="fr-FR"/>
        </w:rPr>
        <w:t>được</w:t>
      </w:r>
      <w:r w:rsidR="00F90D96" w:rsidRPr="009B4FC9">
        <w:rPr>
          <w:lang w:val="fr-FR"/>
        </w:rPr>
        <w:t xml:space="preserve"> </w:t>
      </w:r>
      <w:r w:rsidRPr="009B4FC9">
        <w:rPr>
          <w:lang w:val="fr-FR"/>
        </w:rPr>
        <w:t>gọi</w:t>
      </w:r>
      <w:r w:rsidR="00F90D96" w:rsidRPr="009B4FC9">
        <w:rPr>
          <w:lang w:val="fr-FR"/>
        </w:rPr>
        <w:t xml:space="preserve"> </w:t>
      </w:r>
      <w:r w:rsidRPr="009B4FC9">
        <w:rPr>
          <w:lang w:val="fr-FR"/>
        </w:rPr>
        <w:t>từ</w:t>
      </w:r>
      <w:r w:rsidR="00F90D96" w:rsidRPr="009B4FC9">
        <w:rPr>
          <w:lang w:val="fr-FR"/>
        </w:rPr>
        <w:t xml:space="preserve"> </w:t>
      </w:r>
      <w:r w:rsidRPr="009B4FC9">
        <w:rPr>
          <w:lang w:val="fr-FR"/>
        </w:rPr>
        <w:t>Flask.</w:t>
      </w:r>
    </w:p>
    <w:p w14:paraId="4A62A9A8" w14:textId="1CBE2985" w:rsidR="00445C7E" w:rsidRPr="009B4FC9" w:rsidRDefault="00445C7E" w:rsidP="00EB50A9">
      <w:pPr>
        <w:spacing w:line="360" w:lineRule="auto"/>
        <w:ind w:firstLine="567"/>
        <w:rPr>
          <w:lang w:val="fr-FR"/>
        </w:rPr>
      </w:pPr>
      <w:r w:rsidRPr="009B4FC9">
        <w:rPr>
          <w:lang w:val="fr-FR"/>
        </w:rPr>
        <w:t>Các</w:t>
      </w:r>
      <w:r w:rsidR="00F90D96" w:rsidRPr="009B4FC9">
        <w:rPr>
          <w:lang w:val="fr-FR"/>
        </w:rPr>
        <w:t xml:space="preserve"> </w:t>
      </w:r>
      <w:r w:rsidRPr="009B4FC9">
        <w:rPr>
          <w:lang w:val="fr-FR"/>
        </w:rPr>
        <w:t>tính</w:t>
      </w:r>
      <w:r w:rsidR="00F90D96" w:rsidRPr="009B4FC9">
        <w:rPr>
          <w:lang w:val="fr-FR"/>
        </w:rPr>
        <w:t xml:space="preserve"> </w:t>
      </w:r>
      <w:r w:rsidRPr="009B4FC9">
        <w:rPr>
          <w:lang w:val="fr-FR"/>
        </w:rPr>
        <w:t>năng</w:t>
      </w:r>
      <w:r w:rsidR="00F90D96" w:rsidRPr="009B4FC9">
        <w:rPr>
          <w:lang w:val="fr-FR"/>
        </w:rPr>
        <w:t xml:space="preserve"> </w:t>
      </w:r>
      <w:r w:rsidRPr="009B4FC9">
        <w:rPr>
          <w:lang w:val="fr-FR"/>
        </w:rPr>
        <w:t>nổi</w:t>
      </w:r>
      <w:r w:rsidR="00F90D96" w:rsidRPr="009B4FC9">
        <w:rPr>
          <w:lang w:val="fr-FR"/>
        </w:rPr>
        <w:t xml:space="preserve"> </w:t>
      </w:r>
      <w:r w:rsidRPr="009B4FC9">
        <w:rPr>
          <w:lang w:val="fr-FR"/>
        </w:rPr>
        <w:t>bật</w:t>
      </w:r>
      <w:r w:rsidR="00F90D96" w:rsidRPr="009B4FC9">
        <w:rPr>
          <w:lang w:val="fr-FR"/>
        </w:rPr>
        <w:t xml:space="preserve"> </w:t>
      </w:r>
      <w:r w:rsidRPr="009B4FC9">
        <w:rPr>
          <w:lang w:val="fr-FR"/>
        </w:rPr>
        <w:t>của</w:t>
      </w:r>
      <w:r w:rsidR="00F90D96" w:rsidRPr="009B4FC9">
        <w:rPr>
          <w:lang w:val="fr-FR"/>
        </w:rPr>
        <w:t xml:space="preserve"> </w:t>
      </w:r>
      <w:r w:rsidRPr="009B4FC9">
        <w:rPr>
          <w:lang w:val="fr-FR"/>
        </w:rPr>
        <w:t>Chart.js</w:t>
      </w:r>
      <w:r w:rsidR="00F90D96" w:rsidRPr="009B4FC9">
        <w:rPr>
          <w:lang w:val="fr-FR"/>
        </w:rPr>
        <w:t xml:space="preserve"> </w:t>
      </w:r>
      <w:r w:rsidRPr="009B4FC9">
        <w:rPr>
          <w:lang w:val="fr-FR"/>
        </w:rPr>
        <w:t>được</w:t>
      </w:r>
      <w:r w:rsidR="00F90D96" w:rsidRPr="009B4FC9">
        <w:rPr>
          <w:lang w:val="fr-FR"/>
        </w:rPr>
        <w:t xml:space="preserve"> </w:t>
      </w:r>
      <w:r w:rsidRPr="009B4FC9">
        <w:rPr>
          <w:lang w:val="fr-FR"/>
        </w:rPr>
        <w:t>khai</w:t>
      </w:r>
      <w:r w:rsidR="00F90D96" w:rsidRPr="009B4FC9">
        <w:rPr>
          <w:lang w:val="fr-FR"/>
        </w:rPr>
        <w:t xml:space="preserve"> </w:t>
      </w:r>
      <w:r w:rsidRPr="009B4FC9">
        <w:rPr>
          <w:lang w:val="fr-FR"/>
        </w:rPr>
        <w:t>thác</w:t>
      </w:r>
      <w:r w:rsidR="00F90D96" w:rsidRPr="009B4FC9">
        <w:rPr>
          <w:lang w:val="fr-FR"/>
        </w:rPr>
        <w:t xml:space="preserve"> </w:t>
      </w:r>
      <w:r w:rsidRPr="009B4FC9">
        <w:rPr>
          <w:lang w:val="fr-FR"/>
        </w:rPr>
        <w:t>trong</w:t>
      </w:r>
      <w:r w:rsidR="00F90D96" w:rsidRPr="009B4FC9">
        <w:rPr>
          <w:lang w:val="fr-FR"/>
        </w:rPr>
        <w:t xml:space="preserve"> </w:t>
      </w:r>
      <w:r w:rsidRPr="009B4FC9">
        <w:rPr>
          <w:lang w:val="fr-FR"/>
        </w:rPr>
        <w:t>hệ</w:t>
      </w:r>
      <w:r w:rsidR="00F90D96" w:rsidRPr="009B4FC9">
        <w:rPr>
          <w:lang w:val="fr-FR"/>
        </w:rPr>
        <w:t xml:space="preserve"> </w:t>
      </w:r>
      <w:r w:rsidRPr="009B4FC9">
        <w:rPr>
          <w:lang w:val="fr-FR"/>
        </w:rPr>
        <w:t>thống</w:t>
      </w:r>
      <w:r w:rsidR="00F90D96" w:rsidRPr="009B4FC9">
        <w:rPr>
          <w:lang w:val="fr-FR"/>
        </w:rPr>
        <w:t xml:space="preserve"> </w:t>
      </w:r>
      <w:proofErr w:type="gramStart"/>
      <w:r w:rsidRPr="009B4FC9">
        <w:rPr>
          <w:lang w:val="fr-FR"/>
        </w:rPr>
        <w:t>gồm:</w:t>
      </w:r>
      <w:proofErr w:type="gramEnd"/>
    </w:p>
    <w:p w14:paraId="46136859" w14:textId="10DADF75" w:rsidR="00445C7E" w:rsidRPr="00EB50A9" w:rsidRDefault="00445C7E" w:rsidP="00645B03">
      <w:pPr>
        <w:pStyle w:val="ListParagraph"/>
        <w:numPr>
          <w:ilvl w:val="0"/>
          <w:numId w:val="60"/>
        </w:numPr>
        <w:spacing w:line="360" w:lineRule="auto"/>
        <w:rPr>
          <w:lang w:val="fr-FR"/>
        </w:rPr>
      </w:pPr>
      <w:r w:rsidRPr="00EB50A9">
        <w:rPr>
          <w:lang w:val="fr-FR"/>
        </w:rPr>
        <w:t>Biểu</w:t>
      </w:r>
      <w:r w:rsidR="00F90D96" w:rsidRPr="00EB50A9">
        <w:rPr>
          <w:lang w:val="fr-FR"/>
        </w:rPr>
        <w:t xml:space="preserve"> </w:t>
      </w:r>
      <w:r w:rsidRPr="00EB50A9">
        <w:rPr>
          <w:lang w:val="fr-FR"/>
        </w:rPr>
        <w:t>đồ</w:t>
      </w:r>
      <w:r w:rsidR="00F90D96" w:rsidRPr="00EB50A9">
        <w:rPr>
          <w:lang w:val="fr-FR"/>
        </w:rPr>
        <w:t xml:space="preserve"> </w:t>
      </w:r>
      <w:r w:rsidRPr="00EB50A9">
        <w:rPr>
          <w:lang w:val="fr-FR"/>
        </w:rPr>
        <w:t>đường</w:t>
      </w:r>
      <w:r w:rsidR="00F90D96" w:rsidRPr="00EB50A9">
        <w:rPr>
          <w:lang w:val="fr-FR"/>
        </w:rPr>
        <w:t xml:space="preserve"> </w:t>
      </w:r>
      <w:r w:rsidRPr="00EB50A9">
        <w:rPr>
          <w:lang w:val="fr-FR"/>
        </w:rPr>
        <w:t>(line</w:t>
      </w:r>
      <w:r w:rsidR="00F90D96" w:rsidRPr="00EB50A9">
        <w:rPr>
          <w:lang w:val="fr-FR"/>
        </w:rPr>
        <w:t xml:space="preserve"> </w:t>
      </w:r>
      <w:r w:rsidRPr="00EB50A9">
        <w:rPr>
          <w:lang w:val="fr-FR"/>
        </w:rPr>
        <w:t>chart)</w:t>
      </w:r>
      <w:r w:rsidR="00EB50A9">
        <w:rPr>
          <w:lang w:val="fr-FR"/>
        </w:rPr>
        <w:t xml:space="preserve"> </w:t>
      </w:r>
      <w:r w:rsidRPr="00EB50A9">
        <w:rPr>
          <w:lang w:val="fr-FR"/>
        </w:rPr>
        <w:t>:</w:t>
      </w:r>
      <w:r w:rsidR="00F90D96" w:rsidRPr="00EB50A9">
        <w:rPr>
          <w:lang w:val="fr-FR"/>
        </w:rPr>
        <w:t xml:space="preserve"> </w:t>
      </w:r>
      <w:r w:rsidRPr="00EB50A9">
        <w:rPr>
          <w:lang w:val="fr-FR"/>
        </w:rPr>
        <w:t>Thể</w:t>
      </w:r>
      <w:r w:rsidR="00F90D96" w:rsidRPr="00EB50A9">
        <w:rPr>
          <w:lang w:val="fr-FR"/>
        </w:rPr>
        <w:t xml:space="preserve"> </w:t>
      </w:r>
      <w:r w:rsidRPr="00EB50A9">
        <w:rPr>
          <w:lang w:val="fr-FR"/>
        </w:rPr>
        <w:t>hiện</w:t>
      </w:r>
      <w:r w:rsidR="00F90D96" w:rsidRPr="00EB50A9">
        <w:rPr>
          <w:lang w:val="fr-FR"/>
        </w:rPr>
        <w:t xml:space="preserve"> </w:t>
      </w:r>
      <w:r w:rsidRPr="00EB50A9">
        <w:rPr>
          <w:lang w:val="fr-FR"/>
        </w:rPr>
        <w:t>sự</w:t>
      </w:r>
      <w:r w:rsidR="00F90D96" w:rsidRPr="00EB50A9">
        <w:rPr>
          <w:lang w:val="fr-FR"/>
        </w:rPr>
        <w:t xml:space="preserve"> </w:t>
      </w:r>
      <w:r w:rsidRPr="00EB50A9">
        <w:rPr>
          <w:lang w:val="fr-FR"/>
        </w:rPr>
        <w:t>thay</w:t>
      </w:r>
      <w:r w:rsidR="00F90D96" w:rsidRPr="00EB50A9">
        <w:rPr>
          <w:lang w:val="fr-FR"/>
        </w:rPr>
        <w:t xml:space="preserve"> </w:t>
      </w:r>
      <w:r w:rsidRPr="00EB50A9">
        <w:rPr>
          <w:lang w:val="fr-FR"/>
        </w:rPr>
        <w:t>đổi</w:t>
      </w:r>
      <w:r w:rsidR="00F90D96" w:rsidRPr="00EB50A9">
        <w:rPr>
          <w:lang w:val="fr-FR"/>
        </w:rPr>
        <w:t xml:space="preserve"> </w:t>
      </w:r>
      <w:r w:rsidRPr="00EB50A9">
        <w:rPr>
          <w:lang w:val="fr-FR"/>
        </w:rPr>
        <w:t>tỷ</w:t>
      </w:r>
      <w:r w:rsidR="00F90D96" w:rsidRPr="00EB50A9">
        <w:rPr>
          <w:lang w:val="fr-FR"/>
        </w:rPr>
        <w:t xml:space="preserve"> </w:t>
      </w:r>
      <w:r w:rsidRPr="00EB50A9">
        <w:rPr>
          <w:lang w:val="fr-FR"/>
        </w:rPr>
        <w:t>lệ</w:t>
      </w:r>
      <w:r w:rsidR="00F90D96" w:rsidRPr="00EB50A9">
        <w:rPr>
          <w:lang w:val="fr-FR"/>
        </w:rPr>
        <w:t xml:space="preserve"> </w:t>
      </w:r>
      <w:r w:rsidRPr="00EB50A9">
        <w:rPr>
          <w:lang w:val="fr-FR"/>
        </w:rPr>
        <w:t>thất</w:t>
      </w:r>
      <w:r w:rsidR="00F90D96" w:rsidRPr="00EB50A9">
        <w:rPr>
          <w:lang w:val="fr-FR"/>
        </w:rPr>
        <w:t xml:space="preserve"> </w:t>
      </w:r>
      <w:r w:rsidRPr="00EB50A9">
        <w:rPr>
          <w:lang w:val="fr-FR"/>
        </w:rPr>
        <w:t>nghiệp</w:t>
      </w:r>
      <w:r w:rsidR="00F90D96" w:rsidRPr="00EB50A9">
        <w:rPr>
          <w:lang w:val="fr-FR"/>
        </w:rPr>
        <w:t xml:space="preserve"> </w:t>
      </w:r>
      <w:r w:rsidRPr="00EB50A9">
        <w:rPr>
          <w:lang w:val="fr-FR"/>
        </w:rPr>
        <w:t>qua</w:t>
      </w:r>
      <w:r w:rsidR="00F90D96" w:rsidRPr="00EB50A9">
        <w:rPr>
          <w:lang w:val="fr-FR"/>
        </w:rPr>
        <w:t xml:space="preserve"> </w:t>
      </w:r>
      <w:r w:rsidRPr="00EB50A9">
        <w:rPr>
          <w:lang w:val="fr-FR"/>
        </w:rPr>
        <w:t>từng</w:t>
      </w:r>
      <w:r w:rsidR="00F90D96" w:rsidRPr="00EB50A9">
        <w:rPr>
          <w:lang w:val="fr-FR"/>
        </w:rPr>
        <w:t xml:space="preserve"> </w:t>
      </w:r>
      <w:r w:rsidRPr="00EB50A9">
        <w:rPr>
          <w:lang w:val="fr-FR"/>
        </w:rPr>
        <w:t>năm.</w:t>
      </w:r>
    </w:p>
    <w:p w14:paraId="719701C2" w14:textId="37BB4A25" w:rsidR="00445C7E" w:rsidRPr="00EB50A9" w:rsidRDefault="00445C7E" w:rsidP="00645B03">
      <w:pPr>
        <w:pStyle w:val="ListParagraph"/>
        <w:numPr>
          <w:ilvl w:val="0"/>
          <w:numId w:val="60"/>
        </w:numPr>
        <w:spacing w:line="360" w:lineRule="auto"/>
        <w:rPr>
          <w:lang w:val="fr-FR"/>
        </w:rPr>
      </w:pPr>
      <w:r w:rsidRPr="00EB50A9">
        <w:rPr>
          <w:lang w:val="fr-FR"/>
        </w:rPr>
        <w:t>Biểu</w:t>
      </w:r>
      <w:r w:rsidR="00F90D96" w:rsidRPr="00EB50A9">
        <w:rPr>
          <w:lang w:val="fr-FR"/>
        </w:rPr>
        <w:t xml:space="preserve"> </w:t>
      </w:r>
      <w:r w:rsidRPr="00EB50A9">
        <w:rPr>
          <w:lang w:val="fr-FR"/>
        </w:rPr>
        <w:t>đồ</w:t>
      </w:r>
      <w:r w:rsidR="00F90D96" w:rsidRPr="00EB50A9">
        <w:rPr>
          <w:lang w:val="fr-FR"/>
        </w:rPr>
        <w:t xml:space="preserve"> </w:t>
      </w:r>
      <w:r w:rsidRPr="00EB50A9">
        <w:rPr>
          <w:lang w:val="fr-FR"/>
        </w:rPr>
        <w:t>cột</w:t>
      </w:r>
      <w:r w:rsidR="00F90D96" w:rsidRPr="00EB50A9">
        <w:rPr>
          <w:lang w:val="fr-FR"/>
        </w:rPr>
        <w:t xml:space="preserve"> </w:t>
      </w:r>
      <w:r w:rsidRPr="00EB50A9">
        <w:rPr>
          <w:lang w:val="fr-FR"/>
        </w:rPr>
        <w:t>(bar</w:t>
      </w:r>
      <w:r w:rsidR="00F90D96" w:rsidRPr="00EB50A9">
        <w:rPr>
          <w:lang w:val="fr-FR"/>
        </w:rPr>
        <w:t xml:space="preserve"> </w:t>
      </w:r>
      <w:r w:rsidRPr="00EB50A9">
        <w:rPr>
          <w:lang w:val="fr-FR"/>
        </w:rPr>
        <w:t>chart)</w:t>
      </w:r>
      <w:r w:rsidR="00EB50A9">
        <w:rPr>
          <w:lang w:val="fr-FR"/>
        </w:rPr>
        <w:t xml:space="preserve"> </w:t>
      </w:r>
      <w:r w:rsidRPr="00EB50A9">
        <w:rPr>
          <w:lang w:val="fr-FR"/>
        </w:rPr>
        <w:t>:</w:t>
      </w:r>
      <w:r w:rsidR="00F90D96" w:rsidRPr="00EB50A9">
        <w:rPr>
          <w:lang w:val="fr-FR"/>
        </w:rPr>
        <w:t xml:space="preserve"> </w:t>
      </w:r>
      <w:r w:rsidRPr="00EB50A9">
        <w:rPr>
          <w:lang w:val="fr-FR"/>
        </w:rPr>
        <w:t>So</w:t>
      </w:r>
      <w:r w:rsidR="00F90D96" w:rsidRPr="00EB50A9">
        <w:rPr>
          <w:lang w:val="fr-FR"/>
        </w:rPr>
        <w:t xml:space="preserve"> </w:t>
      </w:r>
      <w:r w:rsidRPr="00EB50A9">
        <w:rPr>
          <w:lang w:val="fr-FR"/>
        </w:rPr>
        <w:t>sánh</w:t>
      </w:r>
      <w:r w:rsidR="00F90D96" w:rsidRPr="00EB50A9">
        <w:rPr>
          <w:lang w:val="fr-FR"/>
        </w:rPr>
        <w:t xml:space="preserve"> </w:t>
      </w:r>
      <w:r w:rsidRPr="00EB50A9">
        <w:rPr>
          <w:lang w:val="fr-FR"/>
        </w:rPr>
        <w:t>tỷ</w:t>
      </w:r>
      <w:r w:rsidR="00F90D96" w:rsidRPr="00EB50A9">
        <w:rPr>
          <w:lang w:val="fr-FR"/>
        </w:rPr>
        <w:t xml:space="preserve"> </w:t>
      </w:r>
      <w:r w:rsidRPr="00EB50A9">
        <w:rPr>
          <w:lang w:val="fr-FR"/>
        </w:rPr>
        <w:t>lệ</w:t>
      </w:r>
      <w:r w:rsidR="00F90D96" w:rsidRPr="00EB50A9">
        <w:rPr>
          <w:lang w:val="fr-FR"/>
        </w:rPr>
        <w:t xml:space="preserve"> </w:t>
      </w:r>
      <w:r w:rsidRPr="00EB50A9">
        <w:rPr>
          <w:lang w:val="fr-FR"/>
        </w:rPr>
        <w:t>thất</w:t>
      </w:r>
      <w:r w:rsidR="00F90D96" w:rsidRPr="00EB50A9">
        <w:rPr>
          <w:lang w:val="fr-FR"/>
        </w:rPr>
        <w:t xml:space="preserve"> </w:t>
      </w:r>
      <w:r w:rsidRPr="00EB50A9">
        <w:rPr>
          <w:lang w:val="fr-FR"/>
        </w:rPr>
        <w:t>nghiệp</w:t>
      </w:r>
      <w:r w:rsidR="00F90D96" w:rsidRPr="00EB50A9">
        <w:rPr>
          <w:lang w:val="fr-FR"/>
        </w:rPr>
        <w:t xml:space="preserve"> </w:t>
      </w:r>
      <w:r w:rsidRPr="00EB50A9">
        <w:rPr>
          <w:lang w:val="fr-FR"/>
        </w:rPr>
        <w:t>giữa</w:t>
      </w:r>
      <w:r w:rsidR="00F90D96" w:rsidRPr="00EB50A9">
        <w:rPr>
          <w:lang w:val="fr-FR"/>
        </w:rPr>
        <w:t xml:space="preserve"> </w:t>
      </w:r>
      <w:r w:rsidRPr="00EB50A9">
        <w:rPr>
          <w:lang w:val="fr-FR"/>
        </w:rPr>
        <w:t>các</w:t>
      </w:r>
      <w:r w:rsidR="00F90D96" w:rsidRPr="00EB50A9">
        <w:rPr>
          <w:lang w:val="fr-FR"/>
        </w:rPr>
        <w:t xml:space="preserve"> </w:t>
      </w:r>
      <w:r w:rsidRPr="00EB50A9">
        <w:rPr>
          <w:lang w:val="fr-FR"/>
        </w:rPr>
        <w:t>nhóm</w:t>
      </w:r>
      <w:r w:rsidR="00F90D96" w:rsidRPr="00EB50A9">
        <w:rPr>
          <w:lang w:val="fr-FR"/>
        </w:rPr>
        <w:t xml:space="preserve"> </w:t>
      </w:r>
      <w:r w:rsidRPr="00EB50A9">
        <w:rPr>
          <w:lang w:val="fr-FR"/>
        </w:rPr>
        <w:t>tuổi</w:t>
      </w:r>
      <w:r w:rsidR="00F90D96" w:rsidRPr="00EB50A9">
        <w:rPr>
          <w:lang w:val="fr-FR"/>
        </w:rPr>
        <w:t xml:space="preserve"> </w:t>
      </w:r>
      <w:r w:rsidRPr="00EB50A9">
        <w:rPr>
          <w:lang w:val="fr-FR"/>
        </w:rPr>
        <w:t>hoặc</w:t>
      </w:r>
      <w:r w:rsidR="00F90D96" w:rsidRPr="00EB50A9">
        <w:rPr>
          <w:lang w:val="fr-FR"/>
        </w:rPr>
        <w:t xml:space="preserve"> </w:t>
      </w:r>
      <w:r w:rsidRPr="00EB50A9">
        <w:rPr>
          <w:lang w:val="fr-FR"/>
        </w:rPr>
        <w:t>quốc</w:t>
      </w:r>
      <w:r w:rsidR="00F90D96" w:rsidRPr="00EB50A9">
        <w:rPr>
          <w:lang w:val="fr-FR"/>
        </w:rPr>
        <w:t xml:space="preserve"> </w:t>
      </w:r>
      <w:r w:rsidRPr="00EB50A9">
        <w:rPr>
          <w:lang w:val="fr-FR"/>
        </w:rPr>
        <w:t>gia.</w:t>
      </w:r>
    </w:p>
    <w:p w14:paraId="492B711A" w14:textId="27184196" w:rsidR="00445C7E" w:rsidRPr="00EB50A9" w:rsidRDefault="00445C7E" w:rsidP="00645B03">
      <w:pPr>
        <w:pStyle w:val="ListParagraph"/>
        <w:numPr>
          <w:ilvl w:val="0"/>
          <w:numId w:val="60"/>
        </w:numPr>
        <w:spacing w:line="360" w:lineRule="auto"/>
        <w:rPr>
          <w:lang w:val="fr-FR"/>
        </w:rPr>
      </w:pPr>
      <w:r w:rsidRPr="00EB50A9">
        <w:rPr>
          <w:lang w:val="fr-FR"/>
        </w:rPr>
        <w:t>Hiệu</w:t>
      </w:r>
      <w:r w:rsidR="00F90D96" w:rsidRPr="00EB50A9">
        <w:rPr>
          <w:lang w:val="fr-FR"/>
        </w:rPr>
        <w:t xml:space="preserve"> </w:t>
      </w:r>
      <w:r w:rsidRPr="00EB50A9">
        <w:rPr>
          <w:lang w:val="fr-FR"/>
        </w:rPr>
        <w:t>ứng</w:t>
      </w:r>
      <w:r w:rsidR="00F90D96" w:rsidRPr="00EB50A9">
        <w:rPr>
          <w:lang w:val="fr-FR"/>
        </w:rPr>
        <w:t xml:space="preserve"> </w:t>
      </w:r>
      <w:r w:rsidRPr="00EB50A9">
        <w:rPr>
          <w:lang w:val="fr-FR"/>
        </w:rPr>
        <w:t>động</w:t>
      </w:r>
      <w:r w:rsidR="00F90D96" w:rsidRPr="00EB50A9">
        <w:rPr>
          <w:lang w:val="fr-FR"/>
        </w:rPr>
        <w:t xml:space="preserve"> </w:t>
      </w:r>
      <w:r w:rsidRPr="00EB50A9">
        <w:rPr>
          <w:lang w:val="fr-FR"/>
        </w:rPr>
        <w:t>(animation)</w:t>
      </w:r>
      <w:r w:rsidR="00EB50A9">
        <w:rPr>
          <w:lang w:val="fr-FR"/>
        </w:rPr>
        <w:t xml:space="preserve"> </w:t>
      </w:r>
      <w:r w:rsidRPr="00EB50A9">
        <w:rPr>
          <w:lang w:val="fr-FR"/>
        </w:rPr>
        <w:t>:</w:t>
      </w:r>
      <w:r w:rsidR="00F90D96" w:rsidRPr="00EB50A9">
        <w:rPr>
          <w:lang w:val="fr-FR"/>
        </w:rPr>
        <w:t xml:space="preserve"> </w:t>
      </w:r>
      <w:r w:rsidRPr="00EB50A9">
        <w:rPr>
          <w:lang w:val="fr-FR"/>
        </w:rPr>
        <w:t>Tăng</w:t>
      </w:r>
      <w:r w:rsidR="00F90D96" w:rsidRPr="00EB50A9">
        <w:rPr>
          <w:lang w:val="fr-FR"/>
        </w:rPr>
        <w:t xml:space="preserve"> </w:t>
      </w:r>
      <w:r w:rsidRPr="00EB50A9">
        <w:rPr>
          <w:lang w:val="fr-FR"/>
        </w:rPr>
        <w:t>cường</w:t>
      </w:r>
      <w:r w:rsidR="00F90D96" w:rsidRPr="00EB50A9">
        <w:rPr>
          <w:lang w:val="fr-FR"/>
        </w:rPr>
        <w:t xml:space="preserve"> </w:t>
      </w:r>
      <w:r w:rsidRPr="00EB50A9">
        <w:rPr>
          <w:lang w:val="fr-FR"/>
        </w:rPr>
        <w:t>trải</w:t>
      </w:r>
      <w:r w:rsidR="00F90D96" w:rsidRPr="00EB50A9">
        <w:rPr>
          <w:lang w:val="fr-FR"/>
        </w:rPr>
        <w:t xml:space="preserve"> </w:t>
      </w:r>
      <w:r w:rsidRPr="00EB50A9">
        <w:rPr>
          <w:lang w:val="fr-FR"/>
        </w:rPr>
        <w:t>nghiệm</w:t>
      </w:r>
      <w:r w:rsidR="00F90D96" w:rsidRPr="00EB50A9">
        <w:rPr>
          <w:lang w:val="fr-FR"/>
        </w:rPr>
        <w:t xml:space="preserve"> </w:t>
      </w:r>
      <w:r w:rsidRPr="00EB50A9">
        <w:rPr>
          <w:lang w:val="fr-FR"/>
        </w:rPr>
        <w:t>người</w:t>
      </w:r>
      <w:r w:rsidR="00F90D96" w:rsidRPr="00EB50A9">
        <w:rPr>
          <w:lang w:val="fr-FR"/>
        </w:rPr>
        <w:t xml:space="preserve"> </w:t>
      </w:r>
      <w:r w:rsidRPr="00EB50A9">
        <w:rPr>
          <w:lang w:val="fr-FR"/>
        </w:rPr>
        <w:t>dùng</w:t>
      </w:r>
      <w:r w:rsidR="00F90D96" w:rsidRPr="00EB50A9">
        <w:rPr>
          <w:lang w:val="fr-FR"/>
        </w:rPr>
        <w:t xml:space="preserve"> </w:t>
      </w:r>
      <w:r w:rsidRPr="00EB50A9">
        <w:rPr>
          <w:lang w:val="fr-FR"/>
        </w:rPr>
        <w:t>khi</w:t>
      </w:r>
      <w:r w:rsidR="00F90D96" w:rsidRPr="00EB50A9">
        <w:rPr>
          <w:lang w:val="fr-FR"/>
        </w:rPr>
        <w:t xml:space="preserve"> </w:t>
      </w:r>
      <w:r w:rsidRPr="00EB50A9">
        <w:rPr>
          <w:lang w:val="fr-FR"/>
        </w:rPr>
        <w:t>quan</w:t>
      </w:r>
      <w:r w:rsidR="00F90D96" w:rsidRPr="00EB50A9">
        <w:rPr>
          <w:lang w:val="fr-FR"/>
        </w:rPr>
        <w:t xml:space="preserve"> </w:t>
      </w:r>
      <w:r w:rsidRPr="00EB50A9">
        <w:rPr>
          <w:lang w:val="fr-FR"/>
        </w:rPr>
        <w:t>sát</w:t>
      </w:r>
      <w:r w:rsidR="00F90D96" w:rsidRPr="00EB50A9">
        <w:rPr>
          <w:lang w:val="fr-FR"/>
        </w:rPr>
        <w:t xml:space="preserve"> </w:t>
      </w:r>
      <w:r w:rsidRPr="00EB50A9">
        <w:rPr>
          <w:lang w:val="fr-FR"/>
        </w:rPr>
        <w:t>dữ</w:t>
      </w:r>
      <w:r w:rsidR="00F90D96" w:rsidRPr="00EB50A9">
        <w:rPr>
          <w:lang w:val="fr-FR"/>
        </w:rPr>
        <w:t xml:space="preserve"> </w:t>
      </w:r>
      <w:r w:rsidRPr="00EB50A9">
        <w:rPr>
          <w:lang w:val="fr-FR"/>
        </w:rPr>
        <w:t>liệu</w:t>
      </w:r>
      <w:r w:rsidR="00F90D96" w:rsidRPr="00EB50A9">
        <w:rPr>
          <w:lang w:val="fr-FR"/>
        </w:rPr>
        <w:t xml:space="preserve"> </w:t>
      </w:r>
      <w:r w:rsidRPr="00EB50A9">
        <w:rPr>
          <w:lang w:val="fr-FR"/>
        </w:rPr>
        <w:t>biến</w:t>
      </w:r>
      <w:r w:rsidR="00F90D96" w:rsidRPr="00EB50A9">
        <w:rPr>
          <w:lang w:val="fr-FR"/>
        </w:rPr>
        <w:t xml:space="preserve"> </w:t>
      </w:r>
      <w:r w:rsidRPr="00EB50A9">
        <w:rPr>
          <w:lang w:val="fr-FR"/>
        </w:rPr>
        <w:t>đổi</w:t>
      </w:r>
      <w:r w:rsidR="00F90D96" w:rsidRPr="00EB50A9">
        <w:rPr>
          <w:lang w:val="fr-FR"/>
        </w:rPr>
        <w:t xml:space="preserve"> </w:t>
      </w:r>
      <w:r w:rsidRPr="00EB50A9">
        <w:rPr>
          <w:lang w:val="fr-FR"/>
        </w:rPr>
        <w:t>theo</w:t>
      </w:r>
      <w:r w:rsidR="00F90D96" w:rsidRPr="00EB50A9">
        <w:rPr>
          <w:lang w:val="fr-FR"/>
        </w:rPr>
        <w:t xml:space="preserve"> </w:t>
      </w:r>
      <w:r w:rsidRPr="00EB50A9">
        <w:rPr>
          <w:lang w:val="fr-FR"/>
        </w:rPr>
        <w:t>thời</w:t>
      </w:r>
      <w:r w:rsidR="00F90D96" w:rsidRPr="00EB50A9">
        <w:rPr>
          <w:lang w:val="fr-FR"/>
        </w:rPr>
        <w:t xml:space="preserve"> </w:t>
      </w:r>
      <w:r w:rsidRPr="00EB50A9">
        <w:rPr>
          <w:lang w:val="fr-FR"/>
        </w:rPr>
        <w:t>gian.</w:t>
      </w:r>
    </w:p>
    <w:p w14:paraId="7B7BD0ED" w14:textId="6898F0A8" w:rsidR="00A247D5" w:rsidRPr="00EB50A9" w:rsidRDefault="00445C7E" w:rsidP="00645B03">
      <w:pPr>
        <w:pStyle w:val="ListParagraph"/>
        <w:numPr>
          <w:ilvl w:val="0"/>
          <w:numId w:val="60"/>
        </w:numPr>
        <w:spacing w:line="360" w:lineRule="auto"/>
        <w:rPr>
          <w:lang w:val="fr-FR"/>
        </w:rPr>
      </w:pPr>
      <w:r w:rsidRPr="00EB50A9">
        <w:rPr>
          <w:lang w:val="fr-FR"/>
        </w:rPr>
        <w:t>Tính</w:t>
      </w:r>
      <w:r w:rsidR="00F90D96" w:rsidRPr="00EB50A9">
        <w:rPr>
          <w:lang w:val="fr-FR"/>
        </w:rPr>
        <w:t xml:space="preserve"> </w:t>
      </w:r>
      <w:r w:rsidRPr="00EB50A9">
        <w:rPr>
          <w:lang w:val="fr-FR"/>
        </w:rPr>
        <w:t>tương</w:t>
      </w:r>
      <w:r w:rsidR="00F90D96" w:rsidRPr="00EB50A9">
        <w:rPr>
          <w:lang w:val="fr-FR"/>
        </w:rPr>
        <w:t xml:space="preserve"> </w:t>
      </w:r>
      <w:r w:rsidRPr="00EB50A9">
        <w:rPr>
          <w:lang w:val="fr-FR"/>
        </w:rPr>
        <w:t>tác</w:t>
      </w:r>
      <w:r w:rsidR="00F90D96" w:rsidRPr="00EB50A9">
        <w:rPr>
          <w:lang w:val="fr-FR"/>
        </w:rPr>
        <w:t xml:space="preserve"> </w:t>
      </w:r>
      <w:r w:rsidRPr="00EB50A9">
        <w:rPr>
          <w:lang w:val="fr-FR"/>
        </w:rPr>
        <w:t>cao</w:t>
      </w:r>
      <w:r w:rsidR="00EB50A9">
        <w:rPr>
          <w:lang w:val="fr-FR"/>
        </w:rPr>
        <w:t xml:space="preserve"> </w:t>
      </w:r>
      <w:r w:rsidRPr="00EB50A9">
        <w:rPr>
          <w:lang w:val="fr-FR"/>
        </w:rPr>
        <w:t>:</w:t>
      </w:r>
      <w:r w:rsidR="00F90D96" w:rsidRPr="00EB50A9">
        <w:rPr>
          <w:lang w:val="fr-FR"/>
        </w:rPr>
        <w:t xml:space="preserve"> </w:t>
      </w:r>
      <w:r w:rsidRPr="00EB50A9">
        <w:rPr>
          <w:lang w:val="fr-FR"/>
        </w:rPr>
        <w:t>Cho</w:t>
      </w:r>
      <w:r w:rsidR="00F90D96" w:rsidRPr="00EB50A9">
        <w:rPr>
          <w:lang w:val="fr-FR"/>
        </w:rPr>
        <w:t xml:space="preserve"> </w:t>
      </w:r>
      <w:r w:rsidRPr="00EB50A9">
        <w:rPr>
          <w:lang w:val="fr-FR"/>
        </w:rPr>
        <w:t>phép</w:t>
      </w:r>
      <w:r w:rsidR="00F90D96" w:rsidRPr="00EB50A9">
        <w:rPr>
          <w:lang w:val="fr-FR"/>
        </w:rPr>
        <w:t xml:space="preserve"> </w:t>
      </w:r>
      <w:r w:rsidRPr="00EB50A9">
        <w:rPr>
          <w:lang w:val="fr-FR"/>
        </w:rPr>
        <w:t>người</w:t>
      </w:r>
      <w:r w:rsidR="00F90D96" w:rsidRPr="00EB50A9">
        <w:rPr>
          <w:lang w:val="fr-FR"/>
        </w:rPr>
        <w:t xml:space="preserve"> </w:t>
      </w:r>
      <w:r w:rsidRPr="00EB50A9">
        <w:rPr>
          <w:lang w:val="fr-FR"/>
        </w:rPr>
        <w:t>dùng</w:t>
      </w:r>
      <w:r w:rsidR="00F90D96" w:rsidRPr="00EB50A9">
        <w:rPr>
          <w:lang w:val="fr-FR"/>
        </w:rPr>
        <w:t xml:space="preserve"> </w:t>
      </w:r>
      <w:r w:rsidRPr="00EB50A9">
        <w:rPr>
          <w:lang w:val="fr-FR"/>
        </w:rPr>
        <w:t>rê</w:t>
      </w:r>
      <w:r w:rsidR="00F90D96" w:rsidRPr="00EB50A9">
        <w:rPr>
          <w:lang w:val="fr-FR"/>
        </w:rPr>
        <w:t xml:space="preserve"> </w:t>
      </w:r>
      <w:r w:rsidRPr="00EB50A9">
        <w:rPr>
          <w:lang w:val="fr-FR"/>
        </w:rPr>
        <w:t>chuột</w:t>
      </w:r>
      <w:r w:rsidR="00F90D96" w:rsidRPr="00EB50A9">
        <w:rPr>
          <w:lang w:val="fr-FR"/>
        </w:rPr>
        <w:t xml:space="preserve"> </w:t>
      </w:r>
      <w:r w:rsidRPr="00EB50A9">
        <w:rPr>
          <w:lang w:val="fr-FR"/>
        </w:rPr>
        <w:t>để</w:t>
      </w:r>
      <w:r w:rsidR="00F90D96" w:rsidRPr="00EB50A9">
        <w:rPr>
          <w:lang w:val="fr-FR"/>
        </w:rPr>
        <w:t xml:space="preserve"> </w:t>
      </w:r>
      <w:r w:rsidRPr="00EB50A9">
        <w:rPr>
          <w:lang w:val="fr-FR"/>
        </w:rPr>
        <w:t>xem</w:t>
      </w:r>
      <w:r w:rsidR="00F90D96" w:rsidRPr="00EB50A9">
        <w:rPr>
          <w:lang w:val="fr-FR"/>
        </w:rPr>
        <w:t xml:space="preserve"> </w:t>
      </w:r>
      <w:r w:rsidRPr="00EB50A9">
        <w:rPr>
          <w:lang w:val="fr-FR"/>
        </w:rPr>
        <w:t>thông</w:t>
      </w:r>
      <w:r w:rsidR="00F90D96" w:rsidRPr="00EB50A9">
        <w:rPr>
          <w:lang w:val="fr-FR"/>
        </w:rPr>
        <w:t xml:space="preserve"> </w:t>
      </w:r>
      <w:r w:rsidRPr="00EB50A9">
        <w:rPr>
          <w:lang w:val="fr-FR"/>
        </w:rPr>
        <w:t>tin</w:t>
      </w:r>
      <w:r w:rsidR="00F90D96" w:rsidRPr="00EB50A9">
        <w:rPr>
          <w:lang w:val="fr-FR"/>
        </w:rPr>
        <w:t xml:space="preserve"> </w:t>
      </w:r>
      <w:r w:rsidRPr="00EB50A9">
        <w:rPr>
          <w:lang w:val="fr-FR"/>
        </w:rPr>
        <w:t>chi</w:t>
      </w:r>
      <w:r w:rsidR="00F90D96" w:rsidRPr="00EB50A9">
        <w:rPr>
          <w:lang w:val="fr-FR"/>
        </w:rPr>
        <w:t xml:space="preserve"> </w:t>
      </w:r>
      <w:r w:rsidRPr="00EB50A9">
        <w:rPr>
          <w:lang w:val="fr-FR"/>
        </w:rPr>
        <w:t>tiết</w:t>
      </w:r>
      <w:r w:rsidR="00F90D96" w:rsidRPr="00EB50A9">
        <w:rPr>
          <w:lang w:val="fr-FR"/>
        </w:rPr>
        <w:t xml:space="preserve"> </w:t>
      </w:r>
      <w:r w:rsidRPr="00EB50A9">
        <w:rPr>
          <w:lang w:val="fr-FR"/>
        </w:rPr>
        <w:t>tại</w:t>
      </w:r>
      <w:r w:rsidR="00F90D96" w:rsidRPr="00EB50A9">
        <w:rPr>
          <w:lang w:val="fr-FR"/>
        </w:rPr>
        <w:t xml:space="preserve"> </w:t>
      </w:r>
      <w:r w:rsidRPr="00EB50A9">
        <w:rPr>
          <w:lang w:val="fr-FR"/>
        </w:rPr>
        <w:t>từng</w:t>
      </w:r>
      <w:r w:rsidR="00F90D96" w:rsidRPr="00EB50A9">
        <w:rPr>
          <w:lang w:val="fr-FR"/>
        </w:rPr>
        <w:t xml:space="preserve"> </w:t>
      </w:r>
      <w:r w:rsidRPr="00EB50A9">
        <w:rPr>
          <w:lang w:val="fr-FR"/>
        </w:rPr>
        <w:t>điểm</w:t>
      </w:r>
      <w:r w:rsidR="00F90D96" w:rsidRPr="00EB50A9">
        <w:rPr>
          <w:lang w:val="fr-FR"/>
        </w:rPr>
        <w:t xml:space="preserve"> </w:t>
      </w:r>
      <w:r w:rsidRPr="00EB50A9">
        <w:rPr>
          <w:lang w:val="fr-FR"/>
        </w:rPr>
        <w:t>dữ</w:t>
      </w:r>
      <w:r w:rsidR="00F90D96" w:rsidRPr="00EB50A9">
        <w:rPr>
          <w:lang w:val="fr-FR"/>
        </w:rPr>
        <w:t xml:space="preserve"> </w:t>
      </w:r>
      <w:r w:rsidRPr="00EB50A9">
        <w:rPr>
          <w:lang w:val="fr-FR"/>
        </w:rPr>
        <w:t>liệu.</w:t>
      </w:r>
    </w:p>
    <w:p w14:paraId="663E1C9F" w14:textId="0F4D0D8F" w:rsidR="007A17BF" w:rsidRPr="00CF4896" w:rsidRDefault="007A17BF" w:rsidP="0042196A">
      <w:pPr>
        <w:spacing w:line="360" w:lineRule="auto"/>
        <w:ind w:firstLine="567"/>
      </w:pPr>
      <w:r w:rsidRPr="00CF4896">
        <w:lastRenderedPageBreak/>
        <w:t>Giao</w:t>
      </w:r>
      <w:r w:rsidR="00F90D96" w:rsidRPr="00CF4896">
        <w:t xml:space="preserve"> </w:t>
      </w:r>
      <w:r w:rsidRPr="00CF4896">
        <w:t>diện</w:t>
      </w:r>
      <w:r w:rsidR="00F90D96" w:rsidRPr="00CF4896">
        <w:t xml:space="preserve"> </w:t>
      </w:r>
      <w:r w:rsidRPr="00CF4896">
        <w:t>người</w:t>
      </w:r>
      <w:r w:rsidR="00F90D96" w:rsidRPr="00CF4896">
        <w:t xml:space="preserve"> </w:t>
      </w:r>
      <w:r w:rsidRPr="00CF4896">
        <w:t>dùng:</w:t>
      </w:r>
    </w:p>
    <w:p w14:paraId="3126B263" w14:textId="51EB089C" w:rsidR="007A17BF" w:rsidRPr="009B4FC9" w:rsidRDefault="007A17BF" w:rsidP="00645B03">
      <w:pPr>
        <w:pStyle w:val="ListParagraph"/>
        <w:numPr>
          <w:ilvl w:val="0"/>
          <w:numId w:val="61"/>
        </w:numPr>
        <w:spacing w:line="360" w:lineRule="auto"/>
      </w:pPr>
      <w:r w:rsidRPr="009B4FC9">
        <w:t>HTML5,</w:t>
      </w:r>
      <w:r w:rsidR="00F90D96" w:rsidRPr="009B4FC9">
        <w:t xml:space="preserve"> </w:t>
      </w:r>
      <w:r w:rsidRPr="009B4FC9">
        <w:t>CSS3:</w:t>
      </w:r>
      <w:r w:rsidR="00F90D96" w:rsidRPr="009B4FC9">
        <w:t xml:space="preserve"> </w:t>
      </w:r>
      <w:r w:rsidRPr="009B4FC9">
        <w:t>Để</w:t>
      </w:r>
      <w:r w:rsidR="00F90D96" w:rsidRPr="009B4FC9">
        <w:t xml:space="preserve"> </w:t>
      </w:r>
      <w:r w:rsidRPr="009B4FC9">
        <w:t>xây</w:t>
      </w:r>
      <w:r w:rsidR="00F90D96" w:rsidRPr="009B4FC9">
        <w:t xml:space="preserve"> </w:t>
      </w:r>
      <w:r w:rsidRPr="009B4FC9">
        <w:t>dựng</w:t>
      </w:r>
      <w:r w:rsidR="00F90D96" w:rsidRPr="009B4FC9">
        <w:t xml:space="preserve"> </w:t>
      </w:r>
      <w:r w:rsidRPr="009B4FC9">
        <w:t>và</w:t>
      </w:r>
      <w:r w:rsidR="00F90D96" w:rsidRPr="009B4FC9">
        <w:t xml:space="preserve"> </w:t>
      </w:r>
      <w:r w:rsidRPr="009B4FC9">
        <w:t>thiết</w:t>
      </w:r>
      <w:r w:rsidR="00F90D96" w:rsidRPr="009B4FC9">
        <w:t xml:space="preserve"> </w:t>
      </w:r>
      <w:r w:rsidRPr="009B4FC9">
        <w:t>kế</w:t>
      </w:r>
      <w:r w:rsidR="00F90D96" w:rsidRPr="009B4FC9">
        <w:t xml:space="preserve"> </w:t>
      </w:r>
      <w:r w:rsidRPr="009B4FC9">
        <w:t>các</w:t>
      </w:r>
      <w:r w:rsidR="00F90D96" w:rsidRPr="009B4FC9">
        <w:t xml:space="preserve"> </w:t>
      </w:r>
      <w:r w:rsidRPr="009B4FC9">
        <w:t>trang</w:t>
      </w:r>
      <w:r w:rsidR="00F90D96" w:rsidRPr="009B4FC9">
        <w:t xml:space="preserve"> </w:t>
      </w:r>
      <w:r w:rsidRPr="009B4FC9">
        <w:t>giao</w:t>
      </w:r>
      <w:r w:rsidR="00F90D96" w:rsidRPr="009B4FC9">
        <w:t xml:space="preserve"> </w:t>
      </w:r>
      <w:r w:rsidRPr="009B4FC9">
        <w:t>diện</w:t>
      </w:r>
      <w:r w:rsidR="00F90D96" w:rsidRPr="009B4FC9">
        <w:t xml:space="preserve"> </w:t>
      </w:r>
      <w:r w:rsidRPr="009B4FC9">
        <w:t>như</w:t>
      </w:r>
      <w:r w:rsidR="00F90D96" w:rsidRPr="009B4FC9">
        <w:t xml:space="preserve"> </w:t>
      </w:r>
      <w:r w:rsidRPr="009B4FC9">
        <w:t>prediction.html,</w:t>
      </w:r>
      <w:r w:rsidR="00F90D96" w:rsidRPr="009B4FC9">
        <w:t xml:space="preserve"> </w:t>
      </w:r>
      <w:r w:rsidRPr="009B4FC9">
        <w:t>explore.html,</w:t>
      </w:r>
      <w:r w:rsidR="00F90D96" w:rsidRPr="009B4FC9">
        <w:t xml:space="preserve"> </w:t>
      </w:r>
      <w:r w:rsidRPr="009B4FC9">
        <w:t>và</w:t>
      </w:r>
      <w:r w:rsidR="00F90D96" w:rsidRPr="009B4FC9">
        <w:t xml:space="preserve"> </w:t>
      </w:r>
      <w:r w:rsidRPr="009B4FC9">
        <w:t>quick_report.html.</w:t>
      </w:r>
    </w:p>
    <w:p w14:paraId="5A40F808" w14:textId="1B73EC77" w:rsidR="007A17BF" w:rsidRPr="009B4FC9" w:rsidRDefault="007A17BF" w:rsidP="00645B03">
      <w:pPr>
        <w:pStyle w:val="ListParagraph"/>
        <w:numPr>
          <w:ilvl w:val="0"/>
          <w:numId w:val="61"/>
        </w:numPr>
        <w:spacing w:line="360" w:lineRule="auto"/>
      </w:pPr>
      <w:r w:rsidRPr="009B4FC9">
        <w:t>JavaScript:</w:t>
      </w:r>
      <w:r w:rsidR="00F90D96" w:rsidRPr="009B4FC9">
        <w:t xml:space="preserve"> </w:t>
      </w:r>
      <w:r w:rsidRPr="009B4FC9">
        <w:t>Dùng</w:t>
      </w:r>
      <w:r w:rsidR="00F90D96" w:rsidRPr="009B4FC9">
        <w:t xml:space="preserve"> </w:t>
      </w:r>
      <w:r w:rsidRPr="009B4FC9">
        <w:t>để</w:t>
      </w:r>
      <w:r w:rsidR="00F90D96" w:rsidRPr="009B4FC9">
        <w:t xml:space="preserve"> </w:t>
      </w:r>
      <w:r w:rsidRPr="009B4FC9">
        <w:t>xử</w:t>
      </w:r>
      <w:r w:rsidR="00F90D96" w:rsidRPr="009B4FC9">
        <w:t xml:space="preserve"> </w:t>
      </w:r>
      <w:r w:rsidRPr="009B4FC9">
        <w:t>lý</w:t>
      </w:r>
      <w:r w:rsidR="00F90D96" w:rsidRPr="009B4FC9">
        <w:t xml:space="preserve"> </w:t>
      </w:r>
      <w:r w:rsidRPr="009B4FC9">
        <w:t>tương</w:t>
      </w:r>
      <w:r w:rsidR="00F90D96" w:rsidRPr="009B4FC9">
        <w:t xml:space="preserve"> </w:t>
      </w:r>
      <w:r w:rsidRPr="009B4FC9">
        <w:t>tác</w:t>
      </w:r>
      <w:r w:rsidR="00F90D96" w:rsidRPr="009B4FC9">
        <w:t xml:space="preserve"> </w:t>
      </w:r>
      <w:r w:rsidRPr="009B4FC9">
        <w:t>động</w:t>
      </w:r>
      <w:r w:rsidR="00F90D96" w:rsidRPr="009B4FC9">
        <w:t xml:space="preserve"> </w:t>
      </w:r>
      <w:r w:rsidRPr="009B4FC9">
        <w:t>trên</w:t>
      </w:r>
      <w:r w:rsidR="00F90D96" w:rsidRPr="009B4FC9">
        <w:t xml:space="preserve"> </w:t>
      </w:r>
      <w:r w:rsidRPr="009B4FC9">
        <w:t>trình</w:t>
      </w:r>
      <w:r w:rsidR="00F90D96" w:rsidRPr="009B4FC9">
        <w:t xml:space="preserve"> </w:t>
      </w:r>
      <w:r w:rsidRPr="009B4FC9">
        <w:t>duyệt</w:t>
      </w:r>
      <w:r w:rsidR="00F90D96" w:rsidRPr="009B4FC9">
        <w:t xml:space="preserve"> </w:t>
      </w:r>
      <w:r w:rsidRPr="009B4FC9">
        <w:t>và</w:t>
      </w:r>
      <w:r w:rsidR="00F90D96" w:rsidRPr="009B4FC9">
        <w:t xml:space="preserve"> </w:t>
      </w:r>
      <w:r w:rsidRPr="009B4FC9">
        <w:t>hiển</w:t>
      </w:r>
      <w:r w:rsidR="00F90D96" w:rsidRPr="009B4FC9">
        <w:t xml:space="preserve"> </w:t>
      </w:r>
      <w:r w:rsidRPr="009B4FC9">
        <w:t>thị</w:t>
      </w:r>
      <w:r w:rsidR="00F90D96" w:rsidRPr="009B4FC9">
        <w:t xml:space="preserve"> </w:t>
      </w:r>
      <w:r w:rsidRPr="009B4FC9">
        <w:t>biểu</w:t>
      </w:r>
      <w:r w:rsidR="00F90D96" w:rsidRPr="009B4FC9">
        <w:t xml:space="preserve"> </w:t>
      </w:r>
      <w:r w:rsidRPr="009B4FC9">
        <w:t>đồ</w:t>
      </w:r>
      <w:r w:rsidR="00F90D96" w:rsidRPr="009B4FC9">
        <w:t xml:space="preserve"> </w:t>
      </w:r>
      <w:r w:rsidRPr="009B4FC9">
        <w:t>với</w:t>
      </w:r>
      <w:r w:rsidR="00F90D96" w:rsidRPr="009B4FC9">
        <w:t xml:space="preserve"> </w:t>
      </w:r>
      <w:r w:rsidRPr="009B4FC9">
        <w:t>Chart.js.</w:t>
      </w:r>
    </w:p>
    <w:p w14:paraId="5C50A756" w14:textId="776ADA0F" w:rsidR="007A17BF" w:rsidRPr="009B4FC9" w:rsidRDefault="007A17BF" w:rsidP="00645B03">
      <w:pPr>
        <w:pStyle w:val="ListParagraph"/>
        <w:numPr>
          <w:ilvl w:val="0"/>
          <w:numId w:val="61"/>
        </w:numPr>
        <w:spacing w:line="360" w:lineRule="auto"/>
      </w:pPr>
      <w:r w:rsidRPr="009B4FC9">
        <w:t>Font</w:t>
      </w:r>
      <w:r w:rsidR="00F90D96" w:rsidRPr="009B4FC9">
        <w:t xml:space="preserve"> </w:t>
      </w:r>
      <w:r w:rsidRPr="009B4FC9">
        <w:t>và</w:t>
      </w:r>
      <w:r w:rsidR="00F90D96" w:rsidRPr="009B4FC9">
        <w:t xml:space="preserve"> </w:t>
      </w:r>
      <w:r w:rsidRPr="009B4FC9">
        <w:t>Style:</w:t>
      </w:r>
      <w:r w:rsidR="00F90D96" w:rsidRPr="009B4FC9">
        <w:t xml:space="preserve"> </w:t>
      </w:r>
      <w:r w:rsidRPr="009B4FC9">
        <w:t>Thư</w:t>
      </w:r>
      <w:r w:rsidR="00F90D96" w:rsidRPr="009B4FC9">
        <w:t xml:space="preserve"> </w:t>
      </w:r>
      <w:r w:rsidRPr="009B4FC9">
        <w:t>viện</w:t>
      </w:r>
      <w:r w:rsidR="00F90D96" w:rsidRPr="009B4FC9">
        <w:t xml:space="preserve"> </w:t>
      </w:r>
      <w:r w:rsidRPr="009B4FC9">
        <w:t>font</w:t>
      </w:r>
      <w:r w:rsidR="00F90D96" w:rsidRPr="009B4FC9">
        <w:t xml:space="preserve"> </w:t>
      </w:r>
      <w:r w:rsidRPr="009B4FC9">
        <w:t>DejaVuSerif</w:t>
      </w:r>
      <w:r w:rsidR="00F90D96" w:rsidRPr="009B4FC9">
        <w:t xml:space="preserve"> </w:t>
      </w:r>
      <w:r w:rsidRPr="009B4FC9">
        <w:t>và</w:t>
      </w:r>
      <w:r w:rsidR="00F90D96" w:rsidRPr="009B4FC9">
        <w:t xml:space="preserve"> </w:t>
      </w:r>
      <w:r w:rsidRPr="009B4FC9">
        <w:t>tệp</w:t>
      </w:r>
      <w:r w:rsidR="00F90D96" w:rsidRPr="009B4FC9">
        <w:t xml:space="preserve"> </w:t>
      </w:r>
      <w:r w:rsidRPr="009B4FC9">
        <w:t>CSS</w:t>
      </w:r>
      <w:r w:rsidR="00F90D96" w:rsidRPr="009B4FC9">
        <w:t xml:space="preserve"> </w:t>
      </w:r>
      <w:r w:rsidRPr="009B4FC9">
        <w:t>riêng</w:t>
      </w:r>
      <w:r w:rsidR="00F90D96" w:rsidRPr="009B4FC9">
        <w:t xml:space="preserve"> </w:t>
      </w: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để</w:t>
      </w:r>
      <w:r w:rsidR="00F90D96" w:rsidRPr="009B4FC9">
        <w:t xml:space="preserve"> </w:t>
      </w:r>
      <w:r w:rsidRPr="009B4FC9">
        <w:t>đảm</w:t>
      </w:r>
      <w:r w:rsidR="00F90D96" w:rsidRPr="009B4FC9">
        <w:t xml:space="preserve"> </w:t>
      </w:r>
      <w:r w:rsidRPr="009B4FC9">
        <w:t>bảo</w:t>
      </w:r>
      <w:r w:rsidR="00F90D96" w:rsidRPr="009B4FC9">
        <w:t xml:space="preserve"> </w:t>
      </w:r>
      <w:r w:rsidRPr="009B4FC9">
        <w:t>tính</w:t>
      </w:r>
      <w:r w:rsidR="00F90D96" w:rsidRPr="009B4FC9">
        <w:t xml:space="preserve"> </w:t>
      </w:r>
      <w:r w:rsidRPr="009B4FC9">
        <w:t>thẩm</w:t>
      </w:r>
      <w:r w:rsidR="00F90D96" w:rsidRPr="009B4FC9">
        <w:t xml:space="preserve"> </w:t>
      </w:r>
      <w:r w:rsidRPr="009B4FC9">
        <w:t>mỹ,</w:t>
      </w:r>
      <w:r w:rsidR="00F90D96" w:rsidRPr="009B4FC9">
        <w:t xml:space="preserve"> </w:t>
      </w:r>
      <w:r w:rsidRPr="009B4FC9">
        <w:t>dễ</w:t>
      </w:r>
      <w:r w:rsidR="00F90D96" w:rsidRPr="009B4FC9">
        <w:t xml:space="preserve"> </w:t>
      </w:r>
      <w:r w:rsidRPr="009B4FC9">
        <w:t>đọc,</w:t>
      </w:r>
      <w:r w:rsidR="00F90D96" w:rsidRPr="009B4FC9">
        <w:t xml:space="preserve"> </w:t>
      </w:r>
      <w:r w:rsidRPr="009B4FC9">
        <w:t>và</w:t>
      </w:r>
      <w:r w:rsidR="00F90D96" w:rsidRPr="009B4FC9">
        <w:t xml:space="preserve"> </w:t>
      </w:r>
      <w:r w:rsidRPr="009B4FC9">
        <w:t>nhất</w:t>
      </w:r>
      <w:r w:rsidR="00F90D96" w:rsidRPr="009B4FC9">
        <w:t xml:space="preserve"> </w:t>
      </w:r>
      <w:r w:rsidRPr="009B4FC9">
        <w:t>quán</w:t>
      </w:r>
      <w:r w:rsidR="00F90D96" w:rsidRPr="009B4FC9">
        <w:t xml:space="preserve"> </w:t>
      </w:r>
      <w:r w:rsidRPr="009B4FC9">
        <w:t>trong</w:t>
      </w:r>
      <w:r w:rsidR="00F90D96" w:rsidRPr="009B4FC9">
        <w:t xml:space="preserve"> </w:t>
      </w:r>
      <w:r w:rsidRPr="009B4FC9">
        <w:t>trình</w:t>
      </w:r>
      <w:r w:rsidR="00F90D96" w:rsidRPr="009B4FC9">
        <w:t xml:space="preserve"> </w:t>
      </w:r>
      <w:r w:rsidRPr="009B4FC9">
        <w:t>bày</w:t>
      </w:r>
      <w:r w:rsidR="00F90D96" w:rsidRPr="009B4FC9">
        <w:t xml:space="preserve"> </w:t>
      </w:r>
      <w:r w:rsidRPr="009B4FC9">
        <w:t>thông</w:t>
      </w:r>
      <w:r w:rsidR="00F90D96" w:rsidRPr="009B4FC9">
        <w:t xml:space="preserve"> </w:t>
      </w:r>
      <w:r w:rsidRPr="009B4FC9">
        <w:t>tin.</w:t>
      </w:r>
    </w:p>
    <w:p w14:paraId="7AC48274" w14:textId="7D0C60DF" w:rsidR="007A17BF" w:rsidRPr="009B4FC9" w:rsidRDefault="00F90D96" w:rsidP="0042196A">
      <w:pPr>
        <w:pStyle w:val="Heading3"/>
        <w:spacing w:line="360" w:lineRule="auto"/>
        <w:rPr>
          <w:i/>
          <w:iCs w:val="0"/>
        </w:rPr>
      </w:pPr>
      <w:r w:rsidRPr="009B4FC9">
        <w:rPr>
          <w:iCs w:val="0"/>
        </w:rPr>
        <w:t xml:space="preserve"> </w:t>
      </w:r>
      <w:bookmarkStart w:id="70" w:name="_Toc199717898"/>
      <w:r w:rsidR="00D55C62" w:rsidRPr="009B4FC9">
        <w:rPr>
          <w:iCs w:val="0"/>
        </w:rPr>
        <w:t>Mô</w:t>
      </w:r>
      <w:r w:rsidRPr="009B4FC9">
        <w:rPr>
          <w:iCs w:val="0"/>
        </w:rPr>
        <w:t xml:space="preserve"> </w:t>
      </w:r>
      <w:r w:rsidR="00D55C62" w:rsidRPr="009B4FC9">
        <w:rPr>
          <w:iCs w:val="0"/>
        </w:rPr>
        <w:t>hình</w:t>
      </w:r>
      <w:r w:rsidRPr="009B4FC9">
        <w:rPr>
          <w:iCs w:val="0"/>
        </w:rPr>
        <w:t xml:space="preserve"> </w:t>
      </w:r>
      <w:r w:rsidR="00D55C62" w:rsidRPr="009B4FC9">
        <w:rPr>
          <w:iCs w:val="0"/>
        </w:rPr>
        <w:t>triển</w:t>
      </w:r>
      <w:r w:rsidRPr="009B4FC9">
        <w:rPr>
          <w:iCs w:val="0"/>
        </w:rPr>
        <w:t xml:space="preserve"> </w:t>
      </w:r>
      <w:r w:rsidR="00D55C62" w:rsidRPr="009B4FC9">
        <w:rPr>
          <w:iCs w:val="0"/>
        </w:rPr>
        <w:t>khai</w:t>
      </w:r>
      <w:r w:rsidRPr="009B4FC9">
        <w:rPr>
          <w:iCs w:val="0"/>
        </w:rPr>
        <w:t xml:space="preserve"> </w:t>
      </w:r>
      <w:r w:rsidR="00D55C62" w:rsidRPr="009B4FC9">
        <w:rPr>
          <w:iCs w:val="0"/>
        </w:rPr>
        <w:t>API</w:t>
      </w:r>
      <w:r w:rsidRPr="009B4FC9">
        <w:rPr>
          <w:iCs w:val="0"/>
        </w:rPr>
        <w:t xml:space="preserve"> </w:t>
      </w:r>
      <w:r w:rsidR="00D55C62" w:rsidRPr="009B4FC9">
        <w:rPr>
          <w:iCs w:val="0"/>
        </w:rPr>
        <w:t>và</w:t>
      </w:r>
      <w:r w:rsidRPr="009B4FC9">
        <w:rPr>
          <w:iCs w:val="0"/>
        </w:rPr>
        <w:t xml:space="preserve"> </w:t>
      </w:r>
      <w:r w:rsidR="00D55C62" w:rsidRPr="009B4FC9">
        <w:rPr>
          <w:iCs w:val="0"/>
        </w:rPr>
        <w:t>giao</w:t>
      </w:r>
      <w:r w:rsidRPr="009B4FC9">
        <w:rPr>
          <w:iCs w:val="0"/>
        </w:rPr>
        <w:t xml:space="preserve"> </w:t>
      </w:r>
      <w:r w:rsidR="00D55C62" w:rsidRPr="009B4FC9">
        <w:rPr>
          <w:iCs w:val="0"/>
        </w:rPr>
        <w:t>diện</w:t>
      </w:r>
      <w:bookmarkEnd w:id="70"/>
    </w:p>
    <w:p w14:paraId="3A8D5091" w14:textId="75FD00E4" w:rsidR="00A755B4" w:rsidRPr="009B4FC9" w:rsidRDefault="00FF116A" w:rsidP="0042196A">
      <w:pPr>
        <w:pStyle w:val="4-DoanVB"/>
        <w:spacing w:line="360" w:lineRule="auto"/>
      </w:pPr>
      <w:r w:rsidRPr="009B4FC9">
        <w:rPr>
          <w:noProof/>
        </w:rPr>
        <mc:AlternateContent>
          <mc:Choice Requires="wps">
            <w:drawing>
              <wp:anchor distT="0" distB="0" distL="114300" distR="114300" simplePos="0" relativeHeight="251672575" behindDoc="0" locked="0" layoutInCell="1" allowOverlap="1" wp14:anchorId="06181BD3" wp14:editId="5C45DD3A">
                <wp:simplePos x="0" y="0"/>
                <wp:positionH relativeFrom="column">
                  <wp:posOffset>4970145</wp:posOffset>
                </wp:positionH>
                <wp:positionV relativeFrom="paragraph">
                  <wp:posOffset>106680</wp:posOffset>
                </wp:positionV>
                <wp:extent cx="1249680" cy="845820"/>
                <wp:effectExtent l="0" t="0" r="26670" b="11430"/>
                <wp:wrapNone/>
                <wp:docPr id="1676542918" name="Rectangle: Rounded Corners 5"/>
                <wp:cNvGraphicFramePr/>
                <a:graphic xmlns:a="http://schemas.openxmlformats.org/drawingml/2006/main">
                  <a:graphicData uri="http://schemas.microsoft.com/office/word/2010/wordprocessingShape">
                    <wps:wsp>
                      <wps:cNvSpPr/>
                      <wps:spPr>
                        <a:xfrm>
                          <a:off x="0" y="0"/>
                          <a:ext cx="1249680" cy="8458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AEC32" w14:textId="3B2ECF17" w:rsidR="00D13144" w:rsidRDefault="00D13144" w:rsidP="00FF116A">
                            <w:pPr>
                              <w:jc w:val="center"/>
                            </w:pPr>
                            <w:r>
                              <w:t>ML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81BD3" id="Rectangle: Rounded Corners 5" o:spid="_x0000_s1026" style="position:absolute;left:0;text-align:left;margin-left:391.35pt;margin-top:8.4pt;width:98.4pt;height:66.6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" fillcolor="#4472c4 [3204]" strokecolor="#09101d [484]" strokeweight="1pt">
                <v:stroke joinstyle="miter"/>
                <v:textbox>
                  <w:txbxContent>
                    <w:p w14:paraId="16EAEC32" w14:textId="3B2ECF17" w:rsidR="00D13144" w:rsidRDefault="00D13144" w:rsidP="00FF116A">
                      <w:pPr>
                        <w:jc w:val="center"/>
                      </w:pPr>
                      <w:r>
                        <w:t>ML Model</w:t>
                      </w:r>
                    </w:p>
                  </w:txbxContent>
                </v:textbox>
              </v:roundrect>
            </w:pict>
          </mc:Fallback>
        </mc:AlternateContent>
      </w:r>
      <w:r w:rsidR="000F6B2F" w:rsidRPr="009B4FC9">
        <w:rPr>
          <w:noProof/>
        </w:rPr>
        <mc:AlternateContent>
          <mc:Choice Requires="wps">
            <w:drawing>
              <wp:anchor distT="0" distB="0" distL="114300" distR="114300" simplePos="0" relativeHeight="251668479" behindDoc="0" locked="0" layoutInCell="1" allowOverlap="1" wp14:anchorId="7725C5BB" wp14:editId="11DCBBDF">
                <wp:simplePos x="0" y="0"/>
                <wp:positionH relativeFrom="column">
                  <wp:posOffset>2676525</wp:posOffset>
                </wp:positionH>
                <wp:positionV relativeFrom="paragraph">
                  <wp:posOffset>121920</wp:posOffset>
                </wp:positionV>
                <wp:extent cx="1249680" cy="845820"/>
                <wp:effectExtent l="0" t="0" r="26670" b="11430"/>
                <wp:wrapNone/>
                <wp:docPr id="2047289826" name="Rectangle: Rounded Corners 5"/>
                <wp:cNvGraphicFramePr/>
                <a:graphic xmlns:a="http://schemas.openxmlformats.org/drawingml/2006/main">
                  <a:graphicData uri="http://schemas.microsoft.com/office/word/2010/wordprocessingShape">
                    <wps:wsp>
                      <wps:cNvSpPr/>
                      <wps:spPr>
                        <a:xfrm>
                          <a:off x="0" y="0"/>
                          <a:ext cx="1249680" cy="8458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CCBDBD" w14:textId="3A993079" w:rsidR="00D13144" w:rsidRDefault="00D13144" w:rsidP="000F6B2F">
                            <w:pPr>
                              <w:jc w:val="center"/>
                            </w:pPr>
                            <w:r>
                              <w:t>Flask API</w:t>
                            </w:r>
                          </w:p>
                          <w:p w14:paraId="7A39F935" w14:textId="6D903FE2" w:rsidR="00D13144" w:rsidRDefault="00D13144" w:rsidP="000F6B2F">
                            <w:pPr>
                              <w:jc w:val="center"/>
                            </w:pPr>
                            <w:r>
                              <w:t>(Route.py)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25C5BB" id="_x0000_s1027" style="position:absolute;left:0;text-align:left;margin-left:210.75pt;margin-top:9.6pt;width:98.4pt;height:66.6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" fillcolor="#4472c4 [3204]" strokecolor="#09101d [484]" strokeweight="1pt">
                <v:stroke joinstyle="miter"/>
                <v:textbox>
                  <w:txbxContent>
                    <w:p w14:paraId="35CCBDBD" w14:textId="3A993079" w:rsidR="00D13144" w:rsidRDefault="00D13144" w:rsidP="000F6B2F">
                      <w:pPr>
                        <w:jc w:val="center"/>
                      </w:pPr>
                      <w:r>
                        <w:t>Flask API</w:t>
                      </w:r>
                    </w:p>
                    <w:p w14:paraId="7A39F935" w14:textId="6D903FE2" w:rsidR="00D13144" w:rsidRDefault="00D13144" w:rsidP="000F6B2F">
                      <w:pPr>
                        <w:jc w:val="center"/>
                      </w:pPr>
                      <w:r>
                        <w:t>(Route.py)</w:t>
                      </w:r>
                    </w:p>
                  </w:txbxContent>
                </v:textbox>
              </v:roundrect>
            </w:pict>
          </mc:Fallback>
        </mc:AlternateContent>
      </w:r>
      <w:r w:rsidR="000F6B2F" w:rsidRPr="009B4FC9">
        <w:rPr>
          <w:noProof/>
        </w:rPr>
        <mc:AlternateContent>
          <mc:Choice Requires="wps">
            <w:drawing>
              <wp:anchor distT="0" distB="0" distL="114300" distR="114300" simplePos="0" relativeHeight="251665407" behindDoc="0" locked="0" layoutInCell="1" allowOverlap="1" wp14:anchorId="108C197F" wp14:editId="1BE3F050">
                <wp:simplePos x="0" y="0"/>
                <wp:positionH relativeFrom="column">
                  <wp:posOffset>93345</wp:posOffset>
                </wp:positionH>
                <wp:positionV relativeFrom="paragraph">
                  <wp:posOffset>106680</wp:posOffset>
                </wp:positionV>
                <wp:extent cx="1485900" cy="845820"/>
                <wp:effectExtent l="0" t="0" r="19050" b="11430"/>
                <wp:wrapNone/>
                <wp:docPr id="1765112792" name="Rectangle: Rounded Corners 5"/>
                <wp:cNvGraphicFramePr/>
                <a:graphic xmlns:a="http://schemas.openxmlformats.org/drawingml/2006/main">
                  <a:graphicData uri="http://schemas.microsoft.com/office/word/2010/wordprocessingShape">
                    <wps:wsp>
                      <wps:cNvSpPr/>
                      <wps:spPr>
                        <a:xfrm>
                          <a:off x="0" y="0"/>
                          <a:ext cx="1485900" cy="8458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EFC482" w14:textId="77777777" w:rsidR="00D13144" w:rsidRDefault="00D13144" w:rsidP="00FE008C">
                            <w:pPr>
                              <w:jc w:val="center"/>
                            </w:pPr>
                            <w:r>
                              <w:t xml:space="preserve">User Interface </w:t>
                            </w:r>
                          </w:p>
                          <w:p w14:paraId="562C5B84" w14:textId="17529967" w:rsidR="00D13144" w:rsidRDefault="00D13144" w:rsidP="00FE008C">
                            <w:pPr>
                              <w:jc w:val="center"/>
                            </w:pPr>
                            <w:r>
                              <w:t>(HTML/CSS/JS)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8C197F" id="_x0000_s1028" style="position:absolute;left:0;text-align:left;margin-left:7.35pt;margin-top:8.4pt;width:117pt;height:66.6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" fillcolor="#4472c4 [3204]" strokecolor="#09101d [484]" strokeweight="1pt">
                <v:stroke joinstyle="miter"/>
                <v:textbox>
                  <w:txbxContent>
                    <w:p w14:paraId="66EFC482" w14:textId="77777777" w:rsidR="00D13144" w:rsidRDefault="00D13144" w:rsidP="00FE008C">
                      <w:pPr>
                        <w:jc w:val="center"/>
                      </w:pPr>
                      <w:r>
                        <w:t xml:space="preserve">User Interface </w:t>
                      </w:r>
                    </w:p>
                    <w:p w14:paraId="562C5B84" w14:textId="17529967" w:rsidR="00D13144" w:rsidRDefault="00D13144" w:rsidP="00FE008C">
                      <w:pPr>
                        <w:jc w:val="center"/>
                      </w:pPr>
                      <w:r>
                        <w:t>(HTML/CSS/JS)</w:t>
                      </w:r>
                    </w:p>
                  </w:txbxContent>
                </v:textbox>
              </v:roundrect>
            </w:pict>
          </mc:Fallback>
        </mc:AlternateContent>
      </w:r>
    </w:p>
    <w:p w14:paraId="48245705" w14:textId="2AAA6D82" w:rsidR="00A755B4" w:rsidRPr="009B4FC9" w:rsidRDefault="000F6B2F" w:rsidP="0042196A">
      <w:pPr>
        <w:pStyle w:val="4-DoanVB"/>
        <w:spacing w:line="360" w:lineRule="auto"/>
      </w:pPr>
      <w:r w:rsidRPr="009B4FC9">
        <w:rPr>
          <w:noProof/>
        </w:rPr>
        <mc:AlternateContent>
          <mc:Choice Requires="wps">
            <w:drawing>
              <wp:anchor distT="0" distB="0" distL="114300" distR="114300" simplePos="0" relativeHeight="251670527" behindDoc="0" locked="0" layoutInCell="1" allowOverlap="1" wp14:anchorId="66E0E3B1" wp14:editId="7D0563D2">
                <wp:simplePos x="0" y="0"/>
                <wp:positionH relativeFrom="column">
                  <wp:posOffset>3926205</wp:posOffset>
                </wp:positionH>
                <wp:positionV relativeFrom="paragraph">
                  <wp:posOffset>229870</wp:posOffset>
                </wp:positionV>
                <wp:extent cx="1021080" cy="7620"/>
                <wp:effectExtent l="0" t="76200" r="26670" b="87630"/>
                <wp:wrapNone/>
                <wp:docPr id="50883181" name="Straight Arrow Connector 6"/>
                <wp:cNvGraphicFramePr/>
                <a:graphic xmlns:a="http://schemas.openxmlformats.org/drawingml/2006/main">
                  <a:graphicData uri="http://schemas.microsoft.com/office/word/2010/wordprocessingShape">
                    <wps:wsp>
                      <wps:cNvCnPr/>
                      <wps:spPr>
                        <a:xfrm flipV="1">
                          <a:off x="0" y="0"/>
                          <a:ext cx="10210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5084F1" id="_x0000_t32" coordsize="21600,21600" o:spt="32" o:oned="t" path="m,l21600,21600e" filled="f">
                <v:path arrowok="t" fillok="f" o:connecttype="none"/>
                <o:lock v:ext="edit" shapetype="t"/>
              </v:shapetype>
              <v:shape id="Straight Arrow Connector 6" o:spid="_x0000_s1026" type="#_x0000_t32" style="position:absolute;margin-left:309.15pt;margin-top:18.1pt;width:80.4pt;height:.6pt;flip:y;z-index:2516705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" strokecolor="black [3200]" strokeweight=".5pt">
                <v:stroke endarrow="block" joinstyle="miter"/>
              </v:shape>
            </w:pict>
          </mc:Fallback>
        </mc:AlternateContent>
      </w:r>
      <w:r w:rsidRPr="009B4FC9">
        <w:rPr>
          <w:noProof/>
        </w:rPr>
        <mc:AlternateContent>
          <mc:Choice Requires="wps">
            <w:drawing>
              <wp:anchor distT="0" distB="0" distL="114300" distR="114300" simplePos="0" relativeHeight="251666431" behindDoc="0" locked="0" layoutInCell="1" allowOverlap="1" wp14:anchorId="65B8BEBA" wp14:editId="6AC86473">
                <wp:simplePos x="0" y="0"/>
                <wp:positionH relativeFrom="column">
                  <wp:posOffset>1632585</wp:posOffset>
                </wp:positionH>
                <wp:positionV relativeFrom="paragraph">
                  <wp:posOffset>237490</wp:posOffset>
                </wp:positionV>
                <wp:extent cx="1021080" cy="7620"/>
                <wp:effectExtent l="0" t="76200" r="26670" b="87630"/>
                <wp:wrapNone/>
                <wp:docPr id="1324903550" name="Straight Arrow Connector 6"/>
                <wp:cNvGraphicFramePr/>
                <a:graphic xmlns:a="http://schemas.openxmlformats.org/drawingml/2006/main">
                  <a:graphicData uri="http://schemas.microsoft.com/office/word/2010/wordprocessingShape">
                    <wps:wsp>
                      <wps:cNvCnPr/>
                      <wps:spPr>
                        <a:xfrm flipV="1">
                          <a:off x="0" y="0"/>
                          <a:ext cx="10210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365DA6" id="Straight Arrow Connector 6" o:spid="_x0000_s1026" type="#_x0000_t32" style="position:absolute;margin-left:128.55pt;margin-top:18.7pt;width:80.4pt;height:.6pt;flip:y;z-index:2516664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" strokecolor="black [3200]" strokeweight=".5pt">
                <v:stroke endarrow="block" joinstyle="miter"/>
              </v:shape>
            </w:pict>
          </mc:Fallback>
        </mc:AlternateContent>
      </w:r>
    </w:p>
    <w:p w14:paraId="59D8BA22" w14:textId="77777777" w:rsidR="00351C9D" w:rsidRPr="009B4FC9" w:rsidRDefault="00351C9D" w:rsidP="00134BAA">
      <w:pPr>
        <w:pStyle w:val="4-DoanVB"/>
        <w:spacing w:line="360" w:lineRule="auto"/>
        <w:ind w:firstLine="0"/>
      </w:pPr>
    </w:p>
    <w:p w14:paraId="18654067" w14:textId="31AA84FA" w:rsidR="00351C9D" w:rsidRPr="00572F36" w:rsidRDefault="00351C9D" w:rsidP="0042196A">
      <w:pPr>
        <w:spacing w:line="360" w:lineRule="auto"/>
        <w:ind w:firstLine="567"/>
      </w:pPr>
      <w:r w:rsidRPr="00572F36">
        <w:t>USER</w:t>
      </w:r>
      <w:r w:rsidR="00F90D96" w:rsidRPr="00572F36">
        <w:t xml:space="preserve"> </w:t>
      </w:r>
      <w:r w:rsidRPr="00572F36">
        <w:t>INTERFACE</w:t>
      </w:r>
      <w:r w:rsidR="00F90D96" w:rsidRPr="00572F36">
        <w:t xml:space="preserve"> </w:t>
      </w:r>
      <w:r w:rsidRPr="00572F36">
        <w:t>(Giao</w:t>
      </w:r>
      <w:r w:rsidR="00F90D96" w:rsidRPr="00572F36">
        <w:t xml:space="preserve"> </w:t>
      </w:r>
      <w:r w:rsidRPr="00572F36">
        <w:t>diện</w:t>
      </w:r>
      <w:r w:rsidR="00F90D96" w:rsidRPr="00572F36">
        <w:t xml:space="preserve"> </w:t>
      </w:r>
      <w:r w:rsidRPr="00572F36">
        <w:t>người</w:t>
      </w:r>
      <w:r w:rsidR="00F90D96" w:rsidRPr="00572F36">
        <w:t xml:space="preserve"> </w:t>
      </w:r>
      <w:r w:rsidRPr="00572F36">
        <w:t>dùng)</w:t>
      </w:r>
    </w:p>
    <w:p w14:paraId="0E66F1E9" w14:textId="1C47EC28" w:rsidR="00351C9D" w:rsidRPr="009B4FC9" w:rsidRDefault="00351C9D" w:rsidP="0042196A">
      <w:pPr>
        <w:pStyle w:val="ListParagraph"/>
        <w:spacing w:line="360" w:lineRule="auto"/>
        <w:ind w:left="567"/>
        <w:jc w:val="left"/>
      </w:pPr>
      <w:r w:rsidRPr="009B4FC9">
        <w:t>Công</w:t>
      </w:r>
      <w:r w:rsidR="00F90D96" w:rsidRPr="009B4FC9">
        <w:t xml:space="preserve"> </w:t>
      </w:r>
      <w:r w:rsidRPr="009B4FC9">
        <w:t>nghệ:</w:t>
      </w:r>
      <w:r w:rsidR="00F90D96" w:rsidRPr="009B4FC9">
        <w:t xml:space="preserve"> </w:t>
      </w:r>
      <w:r w:rsidRPr="009B4FC9">
        <w:t>HTML/JavaScript</w:t>
      </w:r>
      <w:r w:rsidR="00F90D96" w:rsidRPr="009B4FC9">
        <w:t xml:space="preserve"> </w:t>
      </w:r>
    </w:p>
    <w:p w14:paraId="418BA411" w14:textId="148D874F" w:rsidR="00351C9D" w:rsidRPr="009B4FC9" w:rsidRDefault="00351C9D" w:rsidP="00572F36">
      <w:pPr>
        <w:spacing w:line="360" w:lineRule="auto"/>
        <w:ind w:firstLine="567"/>
        <w:jc w:val="left"/>
      </w:pPr>
      <w:r w:rsidRPr="009B4FC9">
        <w:t>Đây</w:t>
      </w:r>
      <w:r w:rsidR="00F90D96" w:rsidRPr="009B4FC9">
        <w:t xml:space="preserve"> </w:t>
      </w:r>
      <w:r w:rsidRPr="009B4FC9">
        <w:t>là</w:t>
      </w:r>
      <w:r w:rsidR="00F90D96" w:rsidRPr="009B4FC9">
        <w:t xml:space="preserve"> </w:t>
      </w:r>
      <w:r w:rsidRPr="009B4FC9">
        <w:t>nơi</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tương</w:t>
      </w:r>
      <w:r w:rsidR="00F90D96" w:rsidRPr="009B4FC9">
        <w:t xml:space="preserve"> </w:t>
      </w:r>
      <w:r w:rsidRPr="009B4FC9">
        <w:t>tác</w:t>
      </w:r>
      <w:r w:rsidR="00F90D96" w:rsidRPr="009B4FC9">
        <w:t xml:space="preserve"> </w:t>
      </w:r>
      <w:r w:rsidRPr="009B4FC9">
        <w:t>với</w:t>
      </w:r>
      <w:r w:rsidR="00F90D96" w:rsidRPr="009B4FC9">
        <w:t xml:space="preserve"> </w:t>
      </w:r>
      <w:r w:rsidRPr="009B4FC9">
        <w:t>hệ</w:t>
      </w:r>
      <w:r w:rsidR="00F90D96" w:rsidRPr="009B4FC9">
        <w:t xml:space="preserve"> </w:t>
      </w:r>
      <w:r w:rsidRPr="009B4FC9">
        <w:t>thống.</w:t>
      </w:r>
      <w:r w:rsidR="00F90D96" w:rsidRPr="009B4FC9">
        <w:t xml:space="preserve"> </w:t>
      </w:r>
      <w:r w:rsidRPr="009B4FC9">
        <w:t>Giao</w:t>
      </w:r>
      <w:r w:rsidR="00F90D96" w:rsidRPr="009B4FC9">
        <w:t xml:space="preserve"> </w:t>
      </w:r>
      <w:r w:rsidRPr="009B4FC9">
        <w:t>diện</w:t>
      </w:r>
      <w:r w:rsidR="00F90D96" w:rsidRPr="009B4FC9">
        <w:t xml:space="preserve"> </w:t>
      </w:r>
      <w:r w:rsidRPr="009B4FC9">
        <w:t>có</w:t>
      </w:r>
      <w:r w:rsidR="00F90D96" w:rsidRPr="009B4FC9">
        <w:t xml:space="preserve"> </w:t>
      </w:r>
      <w:r w:rsidRPr="009B4FC9">
        <w:t>thể</w:t>
      </w:r>
      <w:r w:rsidR="00F90D96" w:rsidRPr="009B4FC9">
        <w:t xml:space="preserve"> </w:t>
      </w:r>
      <w:r w:rsidRPr="009B4FC9">
        <w:t>xây</w:t>
      </w:r>
      <w:r w:rsidR="00F90D96" w:rsidRPr="009B4FC9">
        <w:t xml:space="preserve"> </w:t>
      </w:r>
      <w:r w:rsidRPr="009B4FC9">
        <w:t>dựng</w:t>
      </w:r>
      <w:r w:rsidR="00F90D96" w:rsidRPr="009B4FC9">
        <w:t xml:space="preserve"> </w:t>
      </w:r>
      <w:r w:rsidRPr="009B4FC9">
        <w:t>bằng</w:t>
      </w:r>
      <w:r w:rsidR="00F90D96" w:rsidRPr="009B4FC9">
        <w:t xml:space="preserve"> </w:t>
      </w:r>
      <w:r w:rsidRPr="009B4FC9">
        <w:t>các</w:t>
      </w:r>
      <w:r w:rsidR="00F90D96" w:rsidRPr="009B4FC9">
        <w:t xml:space="preserve"> </w:t>
      </w:r>
      <w:r w:rsidRPr="009B4FC9">
        <w:t>công</w:t>
      </w:r>
      <w:r w:rsidR="00F90D96" w:rsidRPr="009B4FC9">
        <w:t xml:space="preserve"> </w:t>
      </w:r>
      <w:r w:rsidRPr="009B4FC9">
        <w:t>nghệ</w:t>
      </w:r>
      <w:r w:rsidR="00F90D96" w:rsidRPr="009B4FC9">
        <w:t xml:space="preserve"> </w:t>
      </w:r>
      <w:r w:rsidRPr="009B4FC9">
        <w:t>web</w:t>
      </w:r>
      <w:r w:rsidR="00F90D96" w:rsidRPr="009B4FC9">
        <w:t xml:space="preserve"> </w:t>
      </w:r>
      <w:r w:rsidRPr="009B4FC9">
        <w:t>truyền</w:t>
      </w:r>
      <w:r w:rsidR="00F90D96" w:rsidRPr="009B4FC9">
        <w:t xml:space="preserve"> </w:t>
      </w:r>
      <w:r w:rsidRPr="009B4FC9">
        <w:t>thống</w:t>
      </w:r>
      <w:r w:rsidR="00F90D96" w:rsidRPr="009B4FC9">
        <w:t xml:space="preserve"> </w:t>
      </w:r>
      <w:r w:rsidRPr="009B4FC9">
        <w:t>(HTML/CSS/JS)</w:t>
      </w:r>
      <w:r w:rsidR="00B17EBB" w:rsidRPr="009B4FC9">
        <w:t xml:space="preserve">, </w:t>
      </w:r>
      <w:r w:rsidRPr="009B4FC9">
        <w:t>giao</w:t>
      </w:r>
      <w:r w:rsidR="00F90D96" w:rsidRPr="009B4FC9">
        <w:t xml:space="preserve"> </w:t>
      </w:r>
      <w:r w:rsidRPr="009B4FC9">
        <w:t>diện</w:t>
      </w:r>
      <w:r w:rsidR="00F90D96" w:rsidRPr="009B4FC9">
        <w:t xml:space="preserve"> </w:t>
      </w:r>
      <w:r w:rsidRPr="009B4FC9">
        <w:t>đơn</w:t>
      </w:r>
      <w:r w:rsidR="00F90D96" w:rsidRPr="009B4FC9">
        <w:t xml:space="preserve"> </w:t>
      </w:r>
      <w:r w:rsidRPr="009B4FC9">
        <w:t>giản,</w:t>
      </w:r>
      <w:r w:rsidR="00F90D96" w:rsidRPr="009B4FC9">
        <w:t xml:space="preserve"> </w:t>
      </w:r>
      <w:r w:rsidRPr="009B4FC9">
        <w:t>nhanh</w:t>
      </w:r>
      <w:r w:rsidR="00F90D96" w:rsidRPr="009B4FC9">
        <w:t xml:space="preserve"> </w:t>
      </w:r>
      <w:r w:rsidRPr="009B4FC9">
        <w:t>chóng.</w:t>
      </w:r>
    </w:p>
    <w:p w14:paraId="7F6480A3" w14:textId="3A3A7122" w:rsidR="00351C9D" w:rsidRPr="009B4FC9" w:rsidRDefault="00351C9D" w:rsidP="0042196A">
      <w:pPr>
        <w:pStyle w:val="ListParagraph"/>
        <w:spacing w:line="360" w:lineRule="auto"/>
        <w:ind w:left="567"/>
        <w:jc w:val="left"/>
      </w:pPr>
      <w:r w:rsidRPr="009B4FC9">
        <w:t>Chức</w:t>
      </w:r>
      <w:r w:rsidR="00F90D96" w:rsidRPr="009B4FC9">
        <w:t xml:space="preserve"> </w:t>
      </w:r>
      <w:r w:rsidRPr="009B4FC9">
        <w:t>năng:</w:t>
      </w:r>
    </w:p>
    <w:p w14:paraId="4DA7E985" w14:textId="27E8BC60" w:rsidR="00351C9D" w:rsidRPr="009B4FC9" w:rsidRDefault="00351C9D" w:rsidP="00645B03">
      <w:pPr>
        <w:pStyle w:val="ListParagraph"/>
        <w:numPr>
          <w:ilvl w:val="0"/>
          <w:numId w:val="62"/>
        </w:numPr>
        <w:spacing w:line="360" w:lineRule="auto"/>
        <w:jc w:val="left"/>
      </w:pPr>
      <w:r w:rsidRPr="009B4FC9">
        <w:t>Nhận</w:t>
      </w:r>
      <w:r w:rsidR="00F90D96" w:rsidRPr="009B4FC9">
        <w:t xml:space="preserve"> </w:t>
      </w:r>
      <w:r w:rsidRPr="009B4FC9">
        <w:t>đầu</w:t>
      </w:r>
      <w:r w:rsidR="00F90D96" w:rsidRPr="009B4FC9">
        <w:t xml:space="preserve"> </w:t>
      </w:r>
      <w:r w:rsidRPr="009B4FC9">
        <w:t>vào</w:t>
      </w:r>
      <w:r w:rsidR="00F90D96" w:rsidRPr="009B4FC9">
        <w:t xml:space="preserve"> </w:t>
      </w:r>
      <w:r w:rsidRPr="009B4FC9">
        <w:t>từ</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(quốc</w:t>
      </w:r>
      <w:r w:rsidR="00F90D96" w:rsidRPr="009B4FC9">
        <w:t xml:space="preserve"> </w:t>
      </w:r>
      <w:r w:rsidRPr="009B4FC9">
        <w:t>gia,</w:t>
      </w:r>
      <w:r w:rsidR="00F90D96" w:rsidRPr="009B4FC9">
        <w:t xml:space="preserve"> </w:t>
      </w:r>
      <w:r w:rsidRPr="009B4FC9">
        <w:t>giới</w:t>
      </w:r>
      <w:r w:rsidR="00F90D96" w:rsidRPr="009B4FC9">
        <w:t xml:space="preserve"> </w:t>
      </w:r>
      <w:r w:rsidRPr="009B4FC9">
        <w:t>tính,</w:t>
      </w:r>
      <w:r w:rsidR="00F90D96" w:rsidRPr="009B4FC9">
        <w:t xml:space="preserve"> </w:t>
      </w:r>
      <w:r w:rsidRPr="009B4FC9">
        <w:t>nhóm</w:t>
      </w:r>
      <w:r w:rsidR="00F90D96" w:rsidRPr="009B4FC9">
        <w:t xml:space="preserve"> </w:t>
      </w:r>
      <w:r w:rsidRPr="009B4FC9">
        <w:t>tuổi,</w:t>
      </w:r>
      <w:r w:rsidR="00F90D96" w:rsidRPr="009B4FC9">
        <w:t xml:space="preserve"> </w:t>
      </w:r>
      <w:r w:rsidRPr="009B4FC9">
        <w:t>v.v.)</w:t>
      </w:r>
    </w:p>
    <w:p w14:paraId="1906A816" w14:textId="7CCF9069" w:rsidR="00351C9D" w:rsidRPr="009B4FC9" w:rsidRDefault="00351C9D" w:rsidP="00645B03">
      <w:pPr>
        <w:pStyle w:val="ListParagraph"/>
        <w:numPr>
          <w:ilvl w:val="0"/>
          <w:numId w:val="62"/>
        </w:numPr>
        <w:spacing w:line="360" w:lineRule="auto"/>
        <w:jc w:val="left"/>
      </w:pPr>
      <w:r w:rsidRPr="009B4FC9">
        <w:t>Gửi</w:t>
      </w:r>
      <w:r w:rsidR="00F90D96" w:rsidRPr="009B4FC9">
        <w:t xml:space="preserve"> </w:t>
      </w:r>
      <w:r w:rsidRPr="009B4FC9">
        <w:t>yêu</w:t>
      </w:r>
      <w:r w:rsidR="00F90D96" w:rsidRPr="009B4FC9">
        <w:t xml:space="preserve"> </w:t>
      </w:r>
      <w:r w:rsidRPr="009B4FC9">
        <w:t>cầu</w:t>
      </w:r>
      <w:r w:rsidR="00F90D96" w:rsidRPr="009B4FC9">
        <w:t xml:space="preserve"> </w:t>
      </w:r>
      <w:r w:rsidRPr="009B4FC9">
        <w:t>HTTP</w:t>
      </w:r>
      <w:r w:rsidR="00F90D96" w:rsidRPr="009B4FC9">
        <w:t xml:space="preserve"> </w:t>
      </w:r>
      <w:r w:rsidRPr="009B4FC9">
        <w:t>đến</w:t>
      </w:r>
      <w:r w:rsidR="00F90D96" w:rsidRPr="009B4FC9">
        <w:t xml:space="preserve"> </w:t>
      </w:r>
      <w:r w:rsidRPr="009B4FC9">
        <w:t>backend</w:t>
      </w:r>
      <w:r w:rsidR="00F90D96" w:rsidRPr="009B4FC9">
        <w:t xml:space="preserve"> </w:t>
      </w:r>
      <w:r w:rsidRPr="009B4FC9">
        <w:t>Flask</w:t>
      </w:r>
      <w:r w:rsidR="00F90D96" w:rsidRPr="009B4FC9">
        <w:t xml:space="preserve"> </w:t>
      </w:r>
      <w:r w:rsidRPr="009B4FC9">
        <w:t>thông</w:t>
      </w:r>
      <w:r w:rsidR="00F90D96" w:rsidRPr="009B4FC9">
        <w:t xml:space="preserve"> </w:t>
      </w:r>
      <w:r w:rsidRPr="009B4FC9">
        <w:t>qua</w:t>
      </w:r>
      <w:r w:rsidR="00F90D96" w:rsidRPr="009B4FC9">
        <w:t xml:space="preserve"> </w:t>
      </w:r>
      <w:r w:rsidRPr="009B4FC9">
        <w:t>các</w:t>
      </w:r>
      <w:r w:rsidR="00F90D96" w:rsidRPr="009B4FC9">
        <w:t xml:space="preserve"> </w:t>
      </w:r>
      <w:r w:rsidRPr="009B4FC9">
        <w:t>endpoint</w:t>
      </w:r>
      <w:r w:rsidR="00F90D96" w:rsidRPr="009B4FC9">
        <w:t xml:space="preserve"> </w:t>
      </w:r>
      <w:r w:rsidRPr="009B4FC9">
        <w:t>như</w:t>
      </w:r>
      <w:r w:rsidR="00F90D96" w:rsidRPr="009B4FC9">
        <w:t xml:space="preserve"> </w:t>
      </w:r>
      <w:r w:rsidRPr="009B4FC9">
        <w:t>/predict,</w:t>
      </w:r>
      <w:r w:rsidR="00F90D96" w:rsidRPr="009B4FC9">
        <w:t xml:space="preserve"> </w:t>
      </w:r>
      <w:r w:rsidRPr="009B4FC9">
        <w:t>/report</w:t>
      </w:r>
    </w:p>
    <w:p w14:paraId="01E7960A" w14:textId="3FBAAE3B" w:rsidR="00351C9D" w:rsidRPr="009B4FC9" w:rsidRDefault="00351C9D" w:rsidP="00645B03">
      <w:pPr>
        <w:pStyle w:val="ListParagraph"/>
        <w:numPr>
          <w:ilvl w:val="0"/>
          <w:numId w:val="62"/>
        </w:numPr>
        <w:spacing w:line="360" w:lineRule="auto"/>
        <w:jc w:val="left"/>
      </w:pPr>
      <w:r w:rsidRPr="009B4FC9">
        <w:t>Hiển</w:t>
      </w:r>
      <w:r w:rsidR="00F90D96" w:rsidRPr="009B4FC9">
        <w:t xml:space="preserve"> </w:t>
      </w:r>
      <w:r w:rsidRPr="009B4FC9">
        <w:t>thị</w:t>
      </w:r>
      <w:r w:rsidR="00F90D96" w:rsidRPr="009B4FC9">
        <w:t xml:space="preserve"> </w:t>
      </w:r>
      <w:r w:rsidRPr="009B4FC9">
        <w:t>kết</w:t>
      </w:r>
      <w:r w:rsidR="00F90D96" w:rsidRPr="009B4FC9">
        <w:t xml:space="preserve"> </w:t>
      </w:r>
      <w:r w:rsidRPr="009B4FC9">
        <w:t>quả</w:t>
      </w:r>
      <w:r w:rsidR="00F90D96" w:rsidRPr="009B4FC9">
        <w:t xml:space="preserve"> </w:t>
      </w:r>
      <w:r w:rsidRPr="009B4FC9">
        <w:t>trực</w:t>
      </w:r>
      <w:r w:rsidR="00F90D96" w:rsidRPr="009B4FC9">
        <w:t xml:space="preserve"> </w:t>
      </w:r>
      <w:r w:rsidRPr="009B4FC9">
        <w:t>quan</w:t>
      </w:r>
      <w:r w:rsidR="00F90D96" w:rsidRPr="009B4FC9">
        <w:t xml:space="preserve"> </w:t>
      </w:r>
      <w:r w:rsidRPr="009B4FC9">
        <w:t>dưới</w:t>
      </w:r>
      <w:r w:rsidR="00F90D96" w:rsidRPr="009B4FC9">
        <w:t xml:space="preserve"> </w:t>
      </w:r>
      <w:r w:rsidRPr="009B4FC9">
        <w:t>dạng</w:t>
      </w:r>
      <w:r w:rsidR="00F90D96" w:rsidRPr="009B4FC9">
        <w:t xml:space="preserve"> </w:t>
      </w:r>
      <w:r w:rsidRPr="009B4FC9">
        <w:t>biểu</w:t>
      </w:r>
      <w:r w:rsidR="00F90D96" w:rsidRPr="009B4FC9">
        <w:t xml:space="preserve"> </w:t>
      </w:r>
      <w:r w:rsidRPr="009B4FC9">
        <w:t>đồ</w:t>
      </w:r>
      <w:r w:rsidR="00F90D96" w:rsidRPr="009B4FC9">
        <w:t xml:space="preserve"> </w:t>
      </w:r>
      <w:r w:rsidRPr="009B4FC9">
        <w:t>hoặc</w:t>
      </w:r>
      <w:r w:rsidR="00F90D96" w:rsidRPr="009B4FC9">
        <w:t xml:space="preserve"> </w:t>
      </w:r>
      <w:r w:rsidRPr="009B4FC9">
        <w:t>báo</w:t>
      </w:r>
      <w:r w:rsidR="00F90D96" w:rsidRPr="009B4FC9">
        <w:t xml:space="preserve"> </w:t>
      </w:r>
      <w:r w:rsidRPr="009B4FC9">
        <w:t>cáo</w:t>
      </w:r>
    </w:p>
    <w:p w14:paraId="2C73C112" w14:textId="7111BAC5" w:rsidR="00351C9D" w:rsidRPr="009E3E0F" w:rsidRDefault="00351C9D" w:rsidP="0042196A">
      <w:pPr>
        <w:spacing w:line="360" w:lineRule="auto"/>
        <w:ind w:firstLine="567"/>
      </w:pPr>
      <w:r w:rsidRPr="009E3E0F">
        <w:t>FLASK</w:t>
      </w:r>
      <w:r w:rsidR="00F90D96" w:rsidRPr="009E3E0F">
        <w:t xml:space="preserve"> </w:t>
      </w:r>
      <w:r w:rsidRPr="009E3E0F">
        <w:t>API</w:t>
      </w:r>
      <w:r w:rsidR="00F90D96" w:rsidRPr="009E3E0F">
        <w:t xml:space="preserve"> </w:t>
      </w:r>
      <w:r w:rsidRPr="009E3E0F">
        <w:t>(routes.py)</w:t>
      </w:r>
    </w:p>
    <w:p w14:paraId="2B16C343" w14:textId="7A325F7D" w:rsidR="00351C9D" w:rsidRPr="009B4FC9" w:rsidRDefault="00351C9D" w:rsidP="0042196A">
      <w:pPr>
        <w:pStyle w:val="ListParagraph"/>
        <w:spacing w:line="360" w:lineRule="auto"/>
        <w:ind w:left="567"/>
        <w:jc w:val="left"/>
      </w:pPr>
      <w:r w:rsidRPr="009B4FC9">
        <w:t>Thành</w:t>
      </w:r>
      <w:r w:rsidR="00F90D96" w:rsidRPr="009B4FC9">
        <w:t xml:space="preserve"> </w:t>
      </w:r>
      <w:r w:rsidRPr="009B4FC9">
        <w:t>phần:</w:t>
      </w:r>
      <w:r w:rsidR="00F90D96" w:rsidRPr="009B4FC9">
        <w:t xml:space="preserve"> </w:t>
      </w:r>
      <w:r w:rsidRPr="009B4FC9">
        <w:t>Flask</w:t>
      </w:r>
      <w:r w:rsidR="00F90D96" w:rsidRPr="009B4FC9">
        <w:t xml:space="preserve"> </w:t>
      </w:r>
      <w:r w:rsidRPr="009B4FC9">
        <w:t>(Python</w:t>
      </w:r>
      <w:r w:rsidR="00F90D96" w:rsidRPr="009B4FC9">
        <w:t xml:space="preserve"> </w:t>
      </w:r>
      <w:r w:rsidRPr="009B4FC9">
        <w:t>Web</w:t>
      </w:r>
      <w:r w:rsidR="00F90D96" w:rsidRPr="009B4FC9">
        <w:t xml:space="preserve"> </w:t>
      </w:r>
      <w:r w:rsidRPr="009B4FC9">
        <w:t>Framework)</w:t>
      </w:r>
    </w:p>
    <w:p w14:paraId="0BED337A" w14:textId="41420002" w:rsidR="00351C9D" w:rsidRPr="009B4FC9" w:rsidRDefault="00351C9D" w:rsidP="00645B03">
      <w:pPr>
        <w:pStyle w:val="ListParagraph"/>
        <w:numPr>
          <w:ilvl w:val="0"/>
          <w:numId w:val="63"/>
        </w:numPr>
        <w:spacing w:line="360" w:lineRule="auto"/>
        <w:jc w:val="left"/>
      </w:pPr>
      <w:r w:rsidRPr="009B4FC9">
        <w:t>Đây</w:t>
      </w:r>
      <w:r w:rsidR="00F90D96" w:rsidRPr="009B4FC9">
        <w:t xml:space="preserve"> </w:t>
      </w:r>
      <w:r w:rsidRPr="009B4FC9">
        <w:t>là</w:t>
      </w:r>
      <w:r w:rsidR="00F90D96" w:rsidRPr="009B4FC9">
        <w:t xml:space="preserve"> </w:t>
      </w:r>
      <w:r w:rsidRPr="009B4FC9">
        <w:t>tầng</w:t>
      </w:r>
      <w:r w:rsidR="00F90D96" w:rsidRPr="009B4FC9">
        <w:t xml:space="preserve"> </w:t>
      </w:r>
      <w:r w:rsidRPr="009B4FC9">
        <w:t>xử</w:t>
      </w:r>
      <w:r w:rsidR="00F90D96" w:rsidRPr="009B4FC9">
        <w:t xml:space="preserve"> </w:t>
      </w:r>
      <w:r w:rsidRPr="009B4FC9">
        <w:t>lý</w:t>
      </w:r>
      <w:r w:rsidR="00F90D96" w:rsidRPr="009B4FC9">
        <w:t xml:space="preserve"> </w:t>
      </w:r>
      <w:r w:rsidRPr="009B4FC9">
        <w:t>trung</w:t>
      </w:r>
      <w:r w:rsidR="00F90D96" w:rsidRPr="009B4FC9">
        <w:t xml:space="preserve"> </w:t>
      </w:r>
      <w:r w:rsidRPr="009B4FC9">
        <w:t>gian</w:t>
      </w:r>
      <w:r w:rsidR="00F90D96" w:rsidRPr="009B4FC9">
        <w:t xml:space="preserve"> </w:t>
      </w:r>
      <w:r w:rsidRPr="009B4FC9">
        <w:t>giữa</w:t>
      </w:r>
      <w:r w:rsidR="00F90D96" w:rsidRPr="009B4FC9">
        <w:t xml:space="preserve"> </w:t>
      </w:r>
      <w:r w:rsidRPr="009B4FC9">
        <w:t>giao</w:t>
      </w:r>
      <w:r w:rsidR="00F90D96" w:rsidRPr="009B4FC9">
        <w:t xml:space="preserve"> </w:t>
      </w:r>
      <w:r w:rsidRPr="009B4FC9">
        <w:t>diện</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và</w:t>
      </w:r>
      <w:r w:rsidR="00F90D96" w:rsidRPr="009B4FC9">
        <w:t xml:space="preserve"> </w:t>
      </w:r>
      <w:r w:rsidRPr="009B4FC9">
        <w:t>mô</w:t>
      </w:r>
      <w:r w:rsidR="00F90D96" w:rsidRPr="009B4FC9">
        <w:t xml:space="preserve"> </w:t>
      </w:r>
      <w:r w:rsidRPr="009B4FC9">
        <w:t>hình</w:t>
      </w:r>
      <w:r w:rsidR="00F90D96" w:rsidRPr="009B4FC9">
        <w:t xml:space="preserve"> </w:t>
      </w:r>
      <w:r w:rsidRPr="009B4FC9">
        <w:t>dự</w:t>
      </w:r>
      <w:r w:rsidR="00F90D96" w:rsidRPr="009B4FC9">
        <w:t xml:space="preserve"> </w:t>
      </w:r>
      <w:r w:rsidRPr="009B4FC9">
        <w:t>đoán.</w:t>
      </w:r>
    </w:p>
    <w:p w14:paraId="4B4F993B" w14:textId="42C4D38A" w:rsidR="00351C9D" w:rsidRPr="009B4FC9" w:rsidRDefault="00351C9D" w:rsidP="0042196A">
      <w:pPr>
        <w:spacing w:line="360" w:lineRule="auto"/>
        <w:ind w:firstLine="567"/>
        <w:jc w:val="left"/>
      </w:pPr>
      <w:r w:rsidRPr="009B4FC9">
        <w:t>Chức</w:t>
      </w:r>
      <w:r w:rsidR="00F90D96" w:rsidRPr="009B4FC9">
        <w:t xml:space="preserve"> </w:t>
      </w:r>
      <w:r w:rsidRPr="009B4FC9">
        <w:t>năng:</w:t>
      </w:r>
    </w:p>
    <w:p w14:paraId="16E67993" w14:textId="3A579EE8" w:rsidR="00351C9D" w:rsidRPr="009B4FC9" w:rsidRDefault="00351C9D" w:rsidP="00645B03">
      <w:pPr>
        <w:pStyle w:val="ListParagraph"/>
        <w:numPr>
          <w:ilvl w:val="0"/>
          <w:numId w:val="64"/>
        </w:numPr>
        <w:spacing w:line="360" w:lineRule="auto"/>
        <w:jc w:val="left"/>
      </w:pPr>
      <w:r w:rsidRPr="009B4FC9">
        <w:t>Nhận</w:t>
      </w:r>
      <w:r w:rsidR="00F90D96" w:rsidRPr="009B4FC9">
        <w:t xml:space="preserve"> </w:t>
      </w:r>
      <w:r w:rsidRPr="009B4FC9">
        <w:t>request</w:t>
      </w:r>
      <w:r w:rsidR="00F90D96" w:rsidRPr="009B4FC9">
        <w:t xml:space="preserve"> </w:t>
      </w:r>
      <w:r w:rsidRPr="009B4FC9">
        <w:t>từ</w:t>
      </w:r>
      <w:r w:rsidR="00F90D96" w:rsidRPr="009B4FC9">
        <w:t xml:space="preserve"> </w:t>
      </w:r>
      <w:r w:rsidRPr="009B4FC9">
        <w:t>frontend</w:t>
      </w:r>
    </w:p>
    <w:p w14:paraId="22D2C4B6" w14:textId="569241A0" w:rsidR="00351C9D" w:rsidRPr="009E3E0F" w:rsidRDefault="00351C9D" w:rsidP="00645B03">
      <w:pPr>
        <w:pStyle w:val="ListParagraph"/>
        <w:numPr>
          <w:ilvl w:val="0"/>
          <w:numId w:val="64"/>
        </w:numPr>
        <w:spacing w:line="360" w:lineRule="auto"/>
        <w:jc w:val="left"/>
        <w:rPr>
          <w:lang w:val="fr-FR"/>
        </w:rPr>
      </w:pPr>
      <w:r w:rsidRPr="009E3E0F">
        <w:rPr>
          <w:lang w:val="fr-FR"/>
        </w:rPr>
        <w:t>Xử</w:t>
      </w:r>
      <w:r w:rsidR="00F90D96" w:rsidRPr="009E3E0F">
        <w:rPr>
          <w:lang w:val="fr-FR"/>
        </w:rPr>
        <w:t xml:space="preserve"> </w:t>
      </w:r>
      <w:r w:rsidRPr="009E3E0F">
        <w:rPr>
          <w:lang w:val="fr-FR"/>
        </w:rPr>
        <w:t>lý</w:t>
      </w:r>
      <w:r w:rsidR="00F90D96" w:rsidRPr="009E3E0F">
        <w:rPr>
          <w:lang w:val="fr-FR"/>
        </w:rPr>
        <w:t xml:space="preserve"> </w:t>
      </w:r>
      <w:r w:rsidRPr="009E3E0F">
        <w:rPr>
          <w:lang w:val="fr-FR"/>
        </w:rPr>
        <w:t>dữ</w:t>
      </w:r>
      <w:r w:rsidR="00F90D96" w:rsidRPr="009E3E0F">
        <w:rPr>
          <w:lang w:val="fr-FR"/>
        </w:rPr>
        <w:t xml:space="preserve"> </w:t>
      </w:r>
      <w:r w:rsidRPr="009E3E0F">
        <w:rPr>
          <w:lang w:val="fr-FR"/>
        </w:rPr>
        <w:t>liệu</w:t>
      </w:r>
      <w:r w:rsidR="00F90D96" w:rsidRPr="009E3E0F">
        <w:rPr>
          <w:lang w:val="fr-FR"/>
        </w:rPr>
        <w:t xml:space="preserve"> </w:t>
      </w:r>
      <w:r w:rsidRPr="009E3E0F">
        <w:rPr>
          <w:lang w:val="fr-FR"/>
        </w:rPr>
        <w:t>đầu</w:t>
      </w:r>
      <w:r w:rsidR="00F90D96" w:rsidRPr="009E3E0F">
        <w:rPr>
          <w:lang w:val="fr-FR"/>
        </w:rPr>
        <w:t xml:space="preserve"> </w:t>
      </w:r>
      <w:r w:rsidRPr="009E3E0F">
        <w:rPr>
          <w:lang w:val="fr-FR"/>
        </w:rPr>
        <w:t>vào</w:t>
      </w:r>
      <w:r w:rsidR="00F90D96" w:rsidRPr="009E3E0F">
        <w:rPr>
          <w:lang w:val="fr-FR"/>
        </w:rPr>
        <w:t xml:space="preserve"> </w:t>
      </w:r>
      <w:r w:rsidRPr="009E3E0F">
        <w:rPr>
          <w:lang w:val="fr-FR"/>
        </w:rPr>
        <w:t>(gọi</w:t>
      </w:r>
      <w:r w:rsidR="00F90D96" w:rsidRPr="009E3E0F">
        <w:rPr>
          <w:lang w:val="fr-FR"/>
        </w:rPr>
        <w:t xml:space="preserve"> </w:t>
      </w:r>
      <w:r w:rsidRPr="009E3E0F">
        <w:rPr>
          <w:lang w:val="fr-FR"/>
        </w:rPr>
        <w:t>encoder,</w:t>
      </w:r>
      <w:r w:rsidR="00F90D96" w:rsidRPr="009E3E0F">
        <w:rPr>
          <w:lang w:val="fr-FR"/>
        </w:rPr>
        <w:t xml:space="preserve"> </w:t>
      </w:r>
      <w:r w:rsidRPr="009E3E0F">
        <w:rPr>
          <w:lang w:val="fr-FR"/>
        </w:rPr>
        <w:t>scaler)</w:t>
      </w:r>
    </w:p>
    <w:p w14:paraId="57FF314D" w14:textId="10E8B0AF" w:rsidR="00351C9D" w:rsidRPr="009E3E0F" w:rsidRDefault="00351C9D" w:rsidP="00645B03">
      <w:pPr>
        <w:pStyle w:val="ListParagraph"/>
        <w:numPr>
          <w:ilvl w:val="0"/>
          <w:numId w:val="64"/>
        </w:numPr>
        <w:spacing w:line="360" w:lineRule="auto"/>
        <w:jc w:val="left"/>
        <w:rPr>
          <w:lang w:val="fr-FR"/>
        </w:rPr>
      </w:pPr>
      <w:r w:rsidRPr="009E3E0F">
        <w:rPr>
          <w:lang w:val="fr-FR"/>
        </w:rPr>
        <w:t>Gọi</w:t>
      </w:r>
      <w:r w:rsidR="00F90D96" w:rsidRPr="009E3E0F">
        <w:rPr>
          <w:lang w:val="fr-FR"/>
        </w:rPr>
        <w:t xml:space="preserve"> </w:t>
      </w:r>
      <w:r w:rsidRPr="009E3E0F">
        <w:rPr>
          <w:lang w:val="fr-FR"/>
        </w:rPr>
        <w:t>mô</w:t>
      </w:r>
      <w:r w:rsidR="00F90D96" w:rsidRPr="009E3E0F">
        <w:rPr>
          <w:lang w:val="fr-FR"/>
        </w:rPr>
        <w:t xml:space="preserve"> </w:t>
      </w:r>
      <w:r w:rsidRPr="009E3E0F">
        <w:rPr>
          <w:lang w:val="fr-FR"/>
        </w:rPr>
        <w:t>hình</w:t>
      </w:r>
      <w:r w:rsidR="00F90D96" w:rsidRPr="009E3E0F">
        <w:rPr>
          <w:lang w:val="fr-FR"/>
        </w:rPr>
        <w:t xml:space="preserve"> </w:t>
      </w:r>
      <w:r w:rsidRPr="009E3E0F">
        <w:rPr>
          <w:lang w:val="fr-FR"/>
        </w:rPr>
        <w:t>dự</w:t>
      </w:r>
      <w:r w:rsidR="00F90D96" w:rsidRPr="009E3E0F">
        <w:rPr>
          <w:lang w:val="fr-FR"/>
        </w:rPr>
        <w:t xml:space="preserve"> </w:t>
      </w:r>
      <w:r w:rsidRPr="009E3E0F">
        <w:rPr>
          <w:lang w:val="fr-FR"/>
        </w:rPr>
        <w:t>đoán</w:t>
      </w:r>
      <w:r w:rsidR="00F90D96" w:rsidRPr="009E3E0F">
        <w:rPr>
          <w:lang w:val="fr-FR"/>
        </w:rPr>
        <w:t xml:space="preserve"> </w:t>
      </w:r>
      <w:r w:rsidRPr="009E3E0F">
        <w:rPr>
          <w:lang w:val="fr-FR"/>
        </w:rPr>
        <w:t>và</w:t>
      </w:r>
      <w:r w:rsidR="00F90D96" w:rsidRPr="009E3E0F">
        <w:rPr>
          <w:lang w:val="fr-FR"/>
        </w:rPr>
        <w:t xml:space="preserve"> </w:t>
      </w:r>
      <w:r w:rsidRPr="009E3E0F">
        <w:rPr>
          <w:lang w:val="fr-FR"/>
        </w:rPr>
        <w:t>nhận</w:t>
      </w:r>
      <w:r w:rsidR="00F90D96" w:rsidRPr="009E3E0F">
        <w:rPr>
          <w:lang w:val="fr-FR"/>
        </w:rPr>
        <w:t xml:space="preserve"> </w:t>
      </w:r>
      <w:r w:rsidRPr="009E3E0F">
        <w:rPr>
          <w:lang w:val="fr-FR"/>
        </w:rPr>
        <w:t>kết</w:t>
      </w:r>
      <w:r w:rsidR="00F90D96" w:rsidRPr="009E3E0F">
        <w:rPr>
          <w:lang w:val="fr-FR"/>
        </w:rPr>
        <w:t xml:space="preserve"> </w:t>
      </w:r>
      <w:r w:rsidRPr="009E3E0F">
        <w:rPr>
          <w:lang w:val="fr-FR"/>
        </w:rPr>
        <w:t>quả</w:t>
      </w:r>
    </w:p>
    <w:p w14:paraId="3DDEFF26" w14:textId="05991F24" w:rsidR="00351C9D" w:rsidRPr="009E3E0F" w:rsidRDefault="00351C9D" w:rsidP="00645B03">
      <w:pPr>
        <w:pStyle w:val="ListParagraph"/>
        <w:numPr>
          <w:ilvl w:val="0"/>
          <w:numId w:val="64"/>
        </w:numPr>
        <w:spacing w:line="360" w:lineRule="auto"/>
        <w:jc w:val="left"/>
        <w:rPr>
          <w:lang w:val="fr-FR"/>
        </w:rPr>
      </w:pPr>
      <w:r w:rsidRPr="009E3E0F">
        <w:rPr>
          <w:lang w:val="fr-FR"/>
        </w:rPr>
        <w:lastRenderedPageBreak/>
        <w:t>Trả</w:t>
      </w:r>
      <w:r w:rsidR="00F90D96" w:rsidRPr="009E3E0F">
        <w:rPr>
          <w:lang w:val="fr-FR"/>
        </w:rPr>
        <w:t xml:space="preserve"> </w:t>
      </w:r>
      <w:r w:rsidRPr="009E3E0F">
        <w:rPr>
          <w:lang w:val="fr-FR"/>
        </w:rPr>
        <w:t>kết</w:t>
      </w:r>
      <w:r w:rsidR="00F90D96" w:rsidRPr="009E3E0F">
        <w:rPr>
          <w:lang w:val="fr-FR"/>
        </w:rPr>
        <w:t xml:space="preserve"> </w:t>
      </w:r>
      <w:r w:rsidRPr="009E3E0F">
        <w:rPr>
          <w:lang w:val="fr-FR"/>
        </w:rPr>
        <w:t>quả</w:t>
      </w:r>
      <w:r w:rsidR="00F90D96" w:rsidRPr="009E3E0F">
        <w:rPr>
          <w:lang w:val="fr-FR"/>
        </w:rPr>
        <w:t xml:space="preserve"> </w:t>
      </w:r>
      <w:r w:rsidRPr="009E3E0F">
        <w:rPr>
          <w:lang w:val="fr-FR"/>
        </w:rPr>
        <w:t>dưới</w:t>
      </w:r>
      <w:r w:rsidR="00F90D96" w:rsidRPr="009E3E0F">
        <w:rPr>
          <w:lang w:val="fr-FR"/>
        </w:rPr>
        <w:t xml:space="preserve"> </w:t>
      </w:r>
      <w:r w:rsidRPr="009E3E0F">
        <w:rPr>
          <w:lang w:val="fr-FR"/>
        </w:rPr>
        <w:t>dạng</w:t>
      </w:r>
      <w:r w:rsidR="00F90D96" w:rsidRPr="009E3E0F">
        <w:rPr>
          <w:lang w:val="fr-FR"/>
        </w:rPr>
        <w:t xml:space="preserve"> </w:t>
      </w:r>
      <w:r w:rsidRPr="009E3E0F">
        <w:rPr>
          <w:lang w:val="fr-FR"/>
        </w:rPr>
        <w:t>JSON</w:t>
      </w:r>
      <w:r w:rsidR="00F90D96" w:rsidRPr="009E3E0F">
        <w:rPr>
          <w:lang w:val="fr-FR"/>
        </w:rPr>
        <w:t xml:space="preserve"> </w:t>
      </w:r>
      <w:r w:rsidRPr="009E3E0F">
        <w:rPr>
          <w:lang w:val="fr-FR"/>
        </w:rPr>
        <w:t>hoặc</w:t>
      </w:r>
      <w:r w:rsidR="00F90D96" w:rsidRPr="009E3E0F">
        <w:rPr>
          <w:lang w:val="fr-FR"/>
        </w:rPr>
        <w:t xml:space="preserve"> </w:t>
      </w:r>
      <w:r w:rsidRPr="009E3E0F">
        <w:rPr>
          <w:lang w:val="fr-FR"/>
        </w:rPr>
        <w:t>HTML</w:t>
      </w:r>
      <w:r w:rsidR="00F90D96" w:rsidRPr="009E3E0F">
        <w:rPr>
          <w:lang w:val="fr-FR"/>
        </w:rPr>
        <w:t xml:space="preserve"> </w:t>
      </w:r>
      <w:r w:rsidRPr="009E3E0F">
        <w:rPr>
          <w:lang w:val="fr-FR"/>
        </w:rPr>
        <w:t>để</w:t>
      </w:r>
      <w:r w:rsidR="00F90D96" w:rsidRPr="009E3E0F">
        <w:rPr>
          <w:lang w:val="fr-FR"/>
        </w:rPr>
        <w:t xml:space="preserve"> </w:t>
      </w:r>
      <w:r w:rsidRPr="009E3E0F">
        <w:rPr>
          <w:lang w:val="fr-FR"/>
        </w:rPr>
        <w:t>frontend</w:t>
      </w:r>
      <w:r w:rsidR="00F90D96" w:rsidRPr="009E3E0F">
        <w:rPr>
          <w:lang w:val="fr-FR"/>
        </w:rPr>
        <w:t xml:space="preserve"> </w:t>
      </w:r>
      <w:r w:rsidRPr="009E3E0F">
        <w:rPr>
          <w:lang w:val="fr-FR"/>
        </w:rPr>
        <w:t>hiển</w:t>
      </w:r>
      <w:r w:rsidR="00F90D96" w:rsidRPr="009E3E0F">
        <w:rPr>
          <w:lang w:val="fr-FR"/>
        </w:rPr>
        <w:t xml:space="preserve"> </w:t>
      </w:r>
      <w:r w:rsidRPr="009E3E0F">
        <w:rPr>
          <w:lang w:val="fr-FR"/>
        </w:rPr>
        <w:t>thị</w:t>
      </w:r>
    </w:p>
    <w:p w14:paraId="0A634CF9" w14:textId="56ADC64C" w:rsidR="00351C9D" w:rsidRPr="009E3E0F" w:rsidRDefault="00351C9D" w:rsidP="0042196A">
      <w:pPr>
        <w:spacing w:line="360" w:lineRule="auto"/>
        <w:ind w:firstLine="567"/>
      </w:pPr>
      <w:r w:rsidRPr="009E3E0F">
        <w:t>ML</w:t>
      </w:r>
      <w:r w:rsidR="00F90D96" w:rsidRPr="009E3E0F">
        <w:t xml:space="preserve"> </w:t>
      </w:r>
      <w:r w:rsidRPr="009E3E0F">
        <w:t>MODEL</w:t>
      </w:r>
      <w:r w:rsidR="00F90D96" w:rsidRPr="009E3E0F">
        <w:t xml:space="preserve"> </w:t>
      </w:r>
      <w:proofErr w:type="gramStart"/>
      <w:r w:rsidRPr="009E3E0F">
        <w:t>(.joblib</w:t>
      </w:r>
      <w:proofErr w:type="gramEnd"/>
      <w:r w:rsidRPr="009E3E0F">
        <w:t>)</w:t>
      </w:r>
    </w:p>
    <w:p w14:paraId="1E8CAC4C" w14:textId="44EB2FDB" w:rsidR="00351C9D" w:rsidRPr="009B4FC9" w:rsidRDefault="00351C9D" w:rsidP="0042196A">
      <w:pPr>
        <w:spacing w:line="360" w:lineRule="auto"/>
        <w:ind w:firstLine="567"/>
      </w:pPr>
      <w:r w:rsidRPr="009B4FC9">
        <w:t>Thành</w:t>
      </w:r>
      <w:r w:rsidR="00F90D96" w:rsidRPr="009B4FC9">
        <w:t xml:space="preserve"> </w:t>
      </w:r>
      <w:r w:rsidRPr="009B4FC9">
        <w:t>phần:</w:t>
      </w:r>
    </w:p>
    <w:p w14:paraId="4ADC7678" w14:textId="10127755" w:rsidR="00351C9D" w:rsidRPr="009B4FC9" w:rsidRDefault="00351C9D" w:rsidP="00645B03">
      <w:pPr>
        <w:pStyle w:val="ListParagraph"/>
        <w:numPr>
          <w:ilvl w:val="0"/>
          <w:numId w:val="65"/>
        </w:numPr>
        <w:spacing w:line="360" w:lineRule="auto"/>
      </w:pP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sâu</w:t>
      </w:r>
      <w:r w:rsidR="00F90D96" w:rsidRPr="009B4FC9">
        <w:t xml:space="preserve"> </w:t>
      </w:r>
      <w:r w:rsidRPr="009B4FC9">
        <w:t>đã</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(LSTM)</w:t>
      </w:r>
    </w:p>
    <w:p w14:paraId="3604D27D" w14:textId="1379CB0E" w:rsidR="00351C9D" w:rsidRPr="009B4FC9" w:rsidRDefault="00351C9D" w:rsidP="00645B03">
      <w:pPr>
        <w:pStyle w:val="ListParagraph"/>
        <w:numPr>
          <w:ilvl w:val="0"/>
          <w:numId w:val="65"/>
        </w:numPr>
        <w:spacing w:line="360" w:lineRule="auto"/>
      </w:pPr>
      <w:r w:rsidRPr="009B4FC9">
        <w:t>Các</w:t>
      </w:r>
      <w:r w:rsidR="00F90D96" w:rsidRPr="009B4FC9">
        <w:t xml:space="preserve"> </w:t>
      </w:r>
      <w:r w:rsidRPr="009B4FC9">
        <w:t>file</w:t>
      </w:r>
      <w:r w:rsidR="00F90D96" w:rsidRPr="009B4FC9">
        <w:t xml:space="preserve"> </w:t>
      </w:r>
      <w:r w:rsidRPr="009B4FC9">
        <w:t>encoder,</w:t>
      </w:r>
      <w:r w:rsidR="00F90D96" w:rsidRPr="009B4FC9">
        <w:t xml:space="preserve"> </w:t>
      </w:r>
      <w:r w:rsidRPr="009B4FC9">
        <w:t>scaler</w:t>
      </w:r>
      <w:r w:rsidR="00F90D96" w:rsidRPr="009B4FC9">
        <w:t xml:space="preserve"> </w:t>
      </w:r>
      <w:r w:rsidRPr="009B4FC9">
        <w:t>(dùng</w:t>
      </w:r>
      <w:r w:rsidR="00F90D96" w:rsidRPr="009B4FC9">
        <w:t xml:space="preserve"> </w:t>
      </w:r>
      <w:r w:rsidRPr="009B4FC9">
        <w:t>để</w:t>
      </w:r>
      <w:r w:rsidR="00F90D96" w:rsidRPr="009B4FC9">
        <w:t xml:space="preserve"> </w:t>
      </w:r>
      <w:r w:rsidRPr="009B4FC9">
        <w:t>chuẩn</w:t>
      </w:r>
      <w:r w:rsidR="00F90D96" w:rsidRPr="009B4FC9">
        <w:t xml:space="preserve"> </w:t>
      </w:r>
      <w:r w:rsidRPr="009B4FC9">
        <w:t>hóa</w:t>
      </w:r>
      <w:r w:rsidR="00F90D96" w:rsidRPr="009B4FC9">
        <w:t xml:space="preserve"> </w:t>
      </w:r>
      <w:r w:rsidRPr="009B4FC9">
        <w:t>và</w:t>
      </w:r>
      <w:r w:rsidR="00F90D96" w:rsidRPr="009B4FC9">
        <w:t xml:space="preserve"> </w:t>
      </w:r>
      <w:r w:rsidRPr="009B4FC9">
        <w:t>mã</w:t>
      </w:r>
      <w:r w:rsidR="00F90D96" w:rsidRPr="009B4FC9">
        <w:t xml:space="preserve"> </w:t>
      </w:r>
      <w:r w:rsidRPr="009B4FC9">
        <w:t>hóa</w:t>
      </w:r>
      <w:r w:rsidR="00F90D96" w:rsidRPr="009B4FC9">
        <w:t xml:space="preserve"> </w:t>
      </w:r>
      <w:r w:rsidRPr="009B4FC9">
        <w:t>dữ</w:t>
      </w:r>
      <w:r w:rsidR="00F90D96" w:rsidRPr="009B4FC9">
        <w:t xml:space="preserve"> </w:t>
      </w:r>
      <w:r w:rsidRPr="009B4FC9">
        <w:t>liệu</w:t>
      </w:r>
      <w:r w:rsidR="00F90D96" w:rsidRPr="009B4FC9">
        <w:t xml:space="preserve"> </w:t>
      </w:r>
      <w:r w:rsidRPr="009B4FC9">
        <w:t>đầu</w:t>
      </w:r>
      <w:r w:rsidR="00F90D96" w:rsidRPr="009B4FC9">
        <w:t xml:space="preserve"> </w:t>
      </w:r>
      <w:r w:rsidRPr="009B4FC9">
        <w:t>vào)</w:t>
      </w:r>
    </w:p>
    <w:p w14:paraId="720BC4B9" w14:textId="4D4119DD" w:rsidR="00351C9D" w:rsidRPr="009B4FC9" w:rsidRDefault="00351C9D" w:rsidP="0042196A">
      <w:pPr>
        <w:spacing w:line="360" w:lineRule="auto"/>
        <w:ind w:firstLine="567"/>
      </w:pPr>
      <w:r w:rsidRPr="009B4FC9">
        <w:t>Chức</w:t>
      </w:r>
      <w:r w:rsidR="00F90D96" w:rsidRPr="009B4FC9">
        <w:t xml:space="preserve"> </w:t>
      </w:r>
      <w:r w:rsidRPr="009B4FC9">
        <w:t>năng:</w:t>
      </w:r>
    </w:p>
    <w:p w14:paraId="4886D9B4" w14:textId="5C184A45" w:rsidR="00351C9D" w:rsidRPr="009B4FC9" w:rsidRDefault="00351C9D" w:rsidP="00645B03">
      <w:pPr>
        <w:pStyle w:val="ListParagraph"/>
        <w:numPr>
          <w:ilvl w:val="0"/>
          <w:numId w:val="66"/>
        </w:numPr>
        <w:spacing w:line="360" w:lineRule="auto"/>
      </w:pPr>
      <w:r w:rsidRPr="009B4FC9">
        <w:t>Dự</w:t>
      </w:r>
      <w:r w:rsidR="00F90D96" w:rsidRPr="009B4FC9">
        <w:t xml:space="preserve"> </w:t>
      </w:r>
      <w:r w:rsidRPr="009B4FC9">
        <w:t>đoán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dựa</w:t>
      </w:r>
      <w:r w:rsidR="00F90D96" w:rsidRPr="009B4FC9">
        <w:t xml:space="preserve"> </w:t>
      </w:r>
      <w:r w:rsidRPr="009B4FC9">
        <w:t>trên</w:t>
      </w:r>
      <w:r w:rsidR="00F90D96" w:rsidRPr="009B4FC9">
        <w:t xml:space="preserve"> </w:t>
      </w:r>
      <w:r w:rsidRPr="009B4FC9">
        <w:t>đầu</w:t>
      </w:r>
      <w:r w:rsidR="00F90D96" w:rsidRPr="009B4FC9">
        <w:t xml:space="preserve"> </w:t>
      </w:r>
      <w:r w:rsidRPr="009B4FC9">
        <w:t>vào</w:t>
      </w:r>
    </w:p>
    <w:p w14:paraId="3ACEA0F7" w14:textId="47DBE7DB" w:rsidR="00A755B4" w:rsidRPr="009B4FC9" w:rsidRDefault="00351C9D" w:rsidP="00645B03">
      <w:pPr>
        <w:pStyle w:val="ListParagraph"/>
        <w:numPr>
          <w:ilvl w:val="0"/>
          <w:numId w:val="66"/>
        </w:numPr>
        <w:spacing w:line="360" w:lineRule="auto"/>
      </w:pPr>
      <w:r w:rsidRPr="009B4FC9">
        <w:t>Trả</w:t>
      </w:r>
      <w:r w:rsidR="00F90D96" w:rsidRPr="009B4FC9">
        <w:t xml:space="preserve"> </w:t>
      </w:r>
      <w:r w:rsidRPr="009B4FC9">
        <w:t>về</w:t>
      </w:r>
      <w:r w:rsidR="00F90D96" w:rsidRPr="009B4FC9">
        <w:t xml:space="preserve"> </w:t>
      </w:r>
      <w:r w:rsidRPr="009B4FC9">
        <w:t>kết</w:t>
      </w:r>
      <w:r w:rsidR="00F90D96" w:rsidRPr="009B4FC9">
        <w:t xml:space="preserve"> </w:t>
      </w:r>
      <w:r w:rsidRPr="009B4FC9">
        <w:t>quả</w:t>
      </w:r>
      <w:r w:rsidR="00F90D96" w:rsidRPr="009B4FC9">
        <w:t xml:space="preserve"> </w:t>
      </w:r>
      <w:r w:rsidRPr="009B4FC9">
        <w:t>dự</w:t>
      </w:r>
      <w:r w:rsidR="00F90D96" w:rsidRPr="009B4FC9">
        <w:t xml:space="preserve"> </w:t>
      </w:r>
      <w:r w:rsidRPr="009B4FC9">
        <w:t>đoán</w:t>
      </w:r>
      <w:r w:rsidR="00F90D96" w:rsidRPr="009B4FC9">
        <w:t xml:space="preserve"> </w:t>
      </w:r>
      <w:r w:rsidRPr="009B4FC9">
        <w:t>đã</w:t>
      </w:r>
      <w:r w:rsidR="00F90D96" w:rsidRPr="009B4FC9">
        <w:t xml:space="preserve"> </w:t>
      </w:r>
      <w:r w:rsidRPr="009B4FC9">
        <w:t>được</w:t>
      </w:r>
      <w:r w:rsidR="00F90D96" w:rsidRPr="009B4FC9">
        <w:t xml:space="preserve"> </w:t>
      </w:r>
      <w:r w:rsidRPr="009B4FC9">
        <w:t>xử</w:t>
      </w:r>
      <w:r w:rsidR="00F90D96" w:rsidRPr="009B4FC9">
        <w:t xml:space="preserve"> </w:t>
      </w:r>
      <w:r w:rsidRPr="009B4FC9">
        <w:t>lý</w:t>
      </w:r>
    </w:p>
    <w:p w14:paraId="1F6A28FD" w14:textId="6FA62EC6" w:rsidR="00D55C62" w:rsidRPr="009B4FC9" w:rsidRDefault="00D55C62" w:rsidP="0042196A">
      <w:pPr>
        <w:pStyle w:val="Heading2"/>
        <w:spacing w:line="360" w:lineRule="auto"/>
      </w:pPr>
      <w:bookmarkStart w:id="71" w:name="_Toc199717899"/>
      <w:r w:rsidRPr="009B4FC9">
        <w:t>Xây</w:t>
      </w:r>
      <w:r w:rsidR="00F90D96" w:rsidRPr="009B4FC9">
        <w:t xml:space="preserve"> </w:t>
      </w:r>
      <w:r w:rsidRPr="009B4FC9">
        <w:t>dựng</w:t>
      </w:r>
      <w:r w:rsidR="00F90D96" w:rsidRPr="009B4FC9">
        <w:t xml:space="preserve"> </w:t>
      </w:r>
      <w:r w:rsidRPr="009B4FC9">
        <w:t>API</w:t>
      </w:r>
      <w:r w:rsidR="00F90D96" w:rsidRPr="009B4FC9">
        <w:t xml:space="preserve"> </w:t>
      </w:r>
      <w:r w:rsidRPr="009B4FC9">
        <w:t>dự</w:t>
      </w:r>
      <w:r w:rsidR="00F90D96" w:rsidRPr="009B4FC9">
        <w:t xml:space="preserve"> </w:t>
      </w:r>
      <w:r w:rsidRPr="009B4FC9">
        <w:t>đoán</w:t>
      </w:r>
      <w:bookmarkEnd w:id="71"/>
    </w:p>
    <w:p w14:paraId="46B327B5" w14:textId="7E421647" w:rsidR="00D55C62" w:rsidRPr="009B4FC9" w:rsidRDefault="00D55C62" w:rsidP="0042196A">
      <w:pPr>
        <w:pStyle w:val="Heading3"/>
        <w:spacing w:line="360" w:lineRule="auto"/>
        <w:rPr>
          <w:i/>
          <w:iCs w:val="0"/>
        </w:rPr>
      </w:pPr>
      <w:bookmarkStart w:id="72" w:name="_Toc199717900"/>
      <w:r w:rsidRPr="009B4FC9">
        <w:rPr>
          <w:iCs w:val="0"/>
        </w:rPr>
        <w:t>Triển</w:t>
      </w:r>
      <w:r w:rsidR="00F90D96" w:rsidRPr="009B4FC9">
        <w:rPr>
          <w:iCs w:val="0"/>
        </w:rPr>
        <w:t xml:space="preserve"> </w:t>
      </w:r>
      <w:r w:rsidRPr="009B4FC9">
        <w:rPr>
          <w:iCs w:val="0"/>
        </w:rPr>
        <w:t>khai</w:t>
      </w:r>
      <w:r w:rsidR="00F90D96" w:rsidRPr="009B4FC9">
        <w:rPr>
          <w:iCs w:val="0"/>
        </w:rPr>
        <w:t xml:space="preserve"> </w:t>
      </w:r>
      <w:r w:rsidRPr="009B4FC9">
        <w:rPr>
          <w:iCs w:val="0"/>
        </w:rPr>
        <w:t>mô</w:t>
      </w:r>
      <w:r w:rsidR="00F90D96" w:rsidRPr="009B4FC9">
        <w:rPr>
          <w:iCs w:val="0"/>
        </w:rPr>
        <w:t xml:space="preserve"> </w:t>
      </w:r>
      <w:r w:rsidRPr="009B4FC9">
        <w:rPr>
          <w:iCs w:val="0"/>
        </w:rPr>
        <w:t>hình</w:t>
      </w:r>
      <w:r w:rsidR="00F90D96" w:rsidRPr="009B4FC9">
        <w:rPr>
          <w:iCs w:val="0"/>
        </w:rPr>
        <w:t xml:space="preserve"> </w:t>
      </w:r>
      <w:r w:rsidRPr="009B4FC9">
        <w:rPr>
          <w:iCs w:val="0"/>
        </w:rPr>
        <w:t>AI</w:t>
      </w:r>
      <w:r w:rsidR="00F90D96" w:rsidRPr="009B4FC9">
        <w:rPr>
          <w:iCs w:val="0"/>
        </w:rPr>
        <w:t xml:space="preserve"> </w:t>
      </w:r>
      <w:r w:rsidRPr="009B4FC9">
        <w:rPr>
          <w:iCs w:val="0"/>
        </w:rPr>
        <w:t>lên</w:t>
      </w:r>
      <w:r w:rsidR="00F90D96" w:rsidRPr="009B4FC9">
        <w:rPr>
          <w:iCs w:val="0"/>
        </w:rPr>
        <w:t xml:space="preserve"> </w:t>
      </w:r>
      <w:r w:rsidRPr="009B4FC9">
        <w:rPr>
          <w:iCs w:val="0"/>
        </w:rPr>
        <w:t>server</w:t>
      </w:r>
      <w:bookmarkEnd w:id="72"/>
    </w:p>
    <w:p w14:paraId="497F832A" w14:textId="4B1AE829" w:rsidR="00741979" w:rsidRPr="009B4FC9" w:rsidRDefault="004F53A8" w:rsidP="0042196A">
      <w:pPr>
        <w:spacing w:line="360" w:lineRule="auto"/>
        <w:ind w:firstLine="567"/>
      </w:pPr>
      <w:r w:rsidRPr="009B4FC9">
        <w:t>Việc</w:t>
      </w:r>
      <w:r w:rsidR="00F90D96" w:rsidRPr="009B4FC9">
        <w:t xml:space="preserve"> </w:t>
      </w:r>
      <w:r w:rsidRPr="009B4FC9">
        <w:t>triển</w:t>
      </w:r>
      <w:r w:rsidR="00F90D96" w:rsidRPr="009B4FC9">
        <w:t xml:space="preserve"> </w:t>
      </w:r>
      <w:r w:rsidRPr="009B4FC9">
        <w:t>khai</w:t>
      </w:r>
      <w:r w:rsidR="00F90D96" w:rsidRPr="009B4FC9">
        <w:t xml:space="preserve"> </w:t>
      </w:r>
      <w:r w:rsidRPr="009B4FC9">
        <w:t>mô</w:t>
      </w:r>
      <w:r w:rsidR="00F90D96" w:rsidRPr="009B4FC9">
        <w:t xml:space="preserve"> </w:t>
      </w:r>
      <w:r w:rsidRPr="009B4FC9">
        <w:t>hình</w:t>
      </w:r>
      <w:r w:rsidR="00F90D96" w:rsidRPr="009B4FC9">
        <w:t xml:space="preserve"> </w:t>
      </w:r>
      <w:r w:rsidRPr="009B4FC9">
        <w:t>AI</w:t>
      </w:r>
      <w:r w:rsidR="00F90D96" w:rsidRPr="009B4FC9">
        <w:t xml:space="preserve"> </w:t>
      </w:r>
      <w:r w:rsidRPr="009B4FC9">
        <w:t>lên</w:t>
      </w:r>
      <w:r w:rsidR="00F90D96" w:rsidRPr="009B4FC9">
        <w:t xml:space="preserve"> </w:t>
      </w:r>
      <w:r w:rsidRPr="009B4FC9">
        <w:t>server</w:t>
      </w:r>
      <w:r w:rsidR="00F90D96" w:rsidRPr="009B4FC9">
        <w:t xml:space="preserve"> </w:t>
      </w:r>
      <w:r w:rsidRPr="009B4FC9">
        <w:t>nhằm</w:t>
      </w:r>
      <w:r w:rsidR="00F90D96" w:rsidRPr="009B4FC9">
        <w:t xml:space="preserve"> </w:t>
      </w:r>
      <w:r w:rsidRPr="009B4FC9">
        <w:t>tích</w:t>
      </w:r>
      <w:r w:rsidR="00F90D96" w:rsidRPr="009B4FC9">
        <w:t xml:space="preserve"> </w:t>
      </w:r>
      <w:r w:rsidRPr="009B4FC9">
        <w:t>hợp</w:t>
      </w:r>
      <w:r w:rsidR="00F90D96" w:rsidRPr="009B4FC9">
        <w:t xml:space="preserve"> </w:t>
      </w:r>
      <w:r w:rsidRPr="009B4FC9">
        <w:t>mô</w:t>
      </w:r>
      <w:r w:rsidR="00F90D96" w:rsidRPr="009B4FC9">
        <w:t xml:space="preserve"> </w:t>
      </w:r>
      <w:r w:rsidRPr="009B4FC9">
        <w:t>hình</w:t>
      </w:r>
      <w:r w:rsidR="00F90D96" w:rsidRPr="009B4FC9">
        <w:t xml:space="preserve"> </w:t>
      </w:r>
      <w:r w:rsidRPr="009B4FC9">
        <w:t>LSTM</w:t>
      </w:r>
      <w:r w:rsidR="00F90D96" w:rsidRPr="009B4FC9">
        <w:t xml:space="preserve"> </w:t>
      </w:r>
      <w:r w:rsidRPr="009B4FC9">
        <w:t>đã</w:t>
      </w:r>
      <w:r w:rsidR="00F90D96" w:rsidRPr="009B4FC9">
        <w:t xml:space="preserve"> </w:t>
      </w:r>
      <w:r w:rsidRPr="009B4FC9">
        <w:t>được</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vào</w:t>
      </w:r>
      <w:r w:rsidR="00F90D96" w:rsidRPr="009B4FC9">
        <w:t xml:space="preserve"> </w:t>
      </w:r>
      <w:r w:rsidRPr="009B4FC9">
        <w:t>một</w:t>
      </w:r>
      <w:r w:rsidR="00F90D96" w:rsidRPr="009B4FC9">
        <w:t xml:space="preserve"> </w:t>
      </w:r>
      <w:r w:rsidRPr="009B4FC9">
        <w:t>hệ</w:t>
      </w:r>
      <w:r w:rsidR="00F90D96" w:rsidRPr="009B4FC9">
        <w:t xml:space="preserve"> </w:t>
      </w:r>
      <w:r w:rsidRPr="009B4FC9">
        <w:t>thống</w:t>
      </w:r>
      <w:r w:rsidR="00F90D96" w:rsidRPr="009B4FC9">
        <w:t xml:space="preserve"> </w:t>
      </w:r>
      <w:r w:rsidRPr="009B4FC9">
        <w:t>API</w:t>
      </w:r>
      <w:r w:rsidR="00F90D96" w:rsidRPr="009B4FC9">
        <w:t xml:space="preserve"> </w:t>
      </w:r>
      <w:r w:rsidRPr="009B4FC9">
        <w:t>RESTful,</w:t>
      </w:r>
      <w:r w:rsidR="00F90D96" w:rsidRPr="009B4FC9">
        <w:t xml:space="preserve"> </w:t>
      </w:r>
      <w:r w:rsidRPr="009B4FC9">
        <w:t>cho</w:t>
      </w:r>
      <w:r w:rsidR="00F90D96" w:rsidRPr="009B4FC9">
        <w:t xml:space="preserve"> </w:t>
      </w:r>
      <w:r w:rsidRPr="009B4FC9">
        <w:t>phép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gửi</w:t>
      </w:r>
      <w:r w:rsidR="00F90D96" w:rsidRPr="009B4FC9">
        <w:t xml:space="preserve"> </w:t>
      </w:r>
      <w:r w:rsidRPr="009B4FC9">
        <w:t>yêu</w:t>
      </w:r>
      <w:r w:rsidR="00F90D96" w:rsidRPr="009B4FC9">
        <w:t xml:space="preserve"> </w:t>
      </w:r>
      <w:r w:rsidRPr="009B4FC9">
        <w:t>cầu</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trong</w:t>
      </w:r>
      <w:r w:rsidR="00F90D96" w:rsidRPr="009B4FC9">
        <w:t xml:space="preserve"> </w:t>
      </w:r>
      <w:r w:rsidRPr="009B4FC9">
        <w:t>tương</w:t>
      </w:r>
      <w:r w:rsidR="00F90D96" w:rsidRPr="009B4FC9">
        <w:t xml:space="preserve"> </w:t>
      </w:r>
      <w:r w:rsidRPr="009B4FC9">
        <w:t>lai</w:t>
      </w:r>
      <w:r w:rsidR="00F90D96" w:rsidRPr="009B4FC9">
        <w:t xml:space="preserve"> </w:t>
      </w:r>
      <w:r w:rsidRPr="009B4FC9">
        <w:t>(2025–2029)</w:t>
      </w:r>
      <w:r w:rsidR="00F90D96" w:rsidRPr="009B4FC9">
        <w:t xml:space="preserve"> </w:t>
      </w:r>
      <w:r w:rsidRPr="009B4FC9">
        <w:t>dựa</w:t>
      </w:r>
      <w:r w:rsidR="00F90D96" w:rsidRPr="009B4FC9">
        <w:t xml:space="preserve"> </w:t>
      </w:r>
      <w:r w:rsidRPr="009B4FC9">
        <w:t>trên</w:t>
      </w:r>
      <w:r w:rsidR="00F90D96" w:rsidRPr="009B4FC9">
        <w:t xml:space="preserve"> </w:t>
      </w:r>
      <w:r w:rsidRPr="009B4FC9">
        <w:t>dữ</w:t>
      </w:r>
      <w:r w:rsidR="00F90D96" w:rsidRPr="009B4FC9">
        <w:t xml:space="preserve"> </w:t>
      </w:r>
      <w:r w:rsidRPr="009B4FC9">
        <w:t>liệu</w:t>
      </w:r>
      <w:r w:rsidR="00F90D96" w:rsidRPr="009B4FC9">
        <w:t xml:space="preserve"> </w:t>
      </w:r>
      <w:r w:rsidRPr="009B4FC9">
        <w:t>lịch</w:t>
      </w:r>
      <w:r w:rsidR="00F90D96" w:rsidRPr="009B4FC9">
        <w:t xml:space="preserve"> </w:t>
      </w:r>
      <w:r w:rsidRPr="009B4FC9">
        <w:t>sử</w:t>
      </w:r>
      <w:r w:rsidR="00F90D96" w:rsidRPr="009B4FC9">
        <w:t xml:space="preserve"> </w:t>
      </w:r>
      <w:r w:rsidRPr="009B4FC9">
        <w:t>(2014–2024).</w:t>
      </w:r>
      <w:r w:rsidR="00F90D96" w:rsidRPr="009B4FC9">
        <w:t xml:space="preserve"> </w:t>
      </w:r>
      <w:r w:rsidRPr="009B4FC9">
        <w:t>Quá</w:t>
      </w:r>
      <w:r w:rsidR="00F90D96" w:rsidRPr="009B4FC9">
        <w:t xml:space="preserve"> </w:t>
      </w:r>
      <w:r w:rsidRPr="009B4FC9">
        <w:t>trình</w:t>
      </w:r>
      <w:r w:rsidR="00F90D96" w:rsidRPr="009B4FC9">
        <w:t xml:space="preserve"> </w:t>
      </w:r>
      <w:r w:rsidRPr="009B4FC9">
        <w:t>triển</w:t>
      </w:r>
      <w:r w:rsidR="00F90D96" w:rsidRPr="009B4FC9">
        <w:t xml:space="preserve"> </w:t>
      </w:r>
      <w:r w:rsidRPr="009B4FC9">
        <w:t>khai</w:t>
      </w:r>
      <w:r w:rsidR="00F90D96" w:rsidRPr="009B4FC9">
        <w:t xml:space="preserve"> </w:t>
      </w:r>
      <w:r w:rsidRPr="009B4FC9">
        <w:t>đảm</w:t>
      </w:r>
      <w:r w:rsidR="00F90D96" w:rsidRPr="009B4FC9">
        <w:t xml:space="preserve"> </w:t>
      </w:r>
      <w:r w:rsidRPr="009B4FC9">
        <w:t>bảo</w:t>
      </w:r>
      <w:r w:rsidR="00F90D96" w:rsidRPr="009B4FC9">
        <w:t xml:space="preserve"> </w:t>
      </w:r>
      <w:r w:rsidRPr="009B4FC9">
        <w:t>tính</w:t>
      </w:r>
      <w:r w:rsidR="00F90D96" w:rsidRPr="009B4FC9">
        <w:t xml:space="preserve"> </w:t>
      </w:r>
      <w:r w:rsidRPr="009B4FC9">
        <w:t>ổn</w:t>
      </w:r>
      <w:r w:rsidR="00F90D96" w:rsidRPr="009B4FC9">
        <w:t xml:space="preserve"> </w:t>
      </w:r>
      <w:r w:rsidRPr="009B4FC9">
        <w:t>định,</w:t>
      </w:r>
      <w:r w:rsidR="00F90D96" w:rsidRPr="009B4FC9">
        <w:t xml:space="preserve"> </w:t>
      </w:r>
      <w:r w:rsidRPr="009B4FC9">
        <w:t>hiệu</w:t>
      </w:r>
      <w:r w:rsidR="00F90D96" w:rsidRPr="009B4FC9">
        <w:t xml:space="preserve"> </w:t>
      </w:r>
      <w:r w:rsidRPr="009B4FC9">
        <w:t>suất</w:t>
      </w:r>
      <w:r w:rsidR="00F90D96" w:rsidRPr="009B4FC9">
        <w:t xml:space="preserve"> </w:t>
      </w:r>
      <w:r w:rsidRPr="009B4FC9">
        <w:t>cao,</w:t>
      </w:r>
      <w:r w:rsidR="00F90D96" w:rsidRPr="009B4FC9">
        <w:t xml:space="preserve"> </w:t>
      </w:r>
      <w:r w:rsidRPr="009B4FC9">
        <w:t>khả</w:t>
      </w:r>
      <w:r w:rsidR="00F90D96" w:rsidRPr="009B4FC9">
        <w:t xml:space="preserve"> </w:t>
      </w:r>
      <w:r w:rsidRPr="009B4FC9">
        <w:t>năng</w:t>
      </w:r>
      <w:r w:rsidR="00F90D96" w:rsidRPr="009B4FC9">
        <w:t xml:space="preserve"> </w:t>
      </w:r>
      <w:r w:rsidRPr="009B4FC9">
        <w:t>xử</w:t>
      </w:r>
      <w:r w:rsidR="00F90D96" w:rsidRPr="009B4FC9">
        <w:t xml:space="preserve"> </w:t>
      </w:r>
      <w:r w:rsidRPr="009B4FC9">
        <w:t>lý</w:t>
      </w:r>
      <w:r w:rsidR="00F90D96" w:rsidRPr="009B4FC9">
        <w:t xml:space="preserve"> </w:t>
      </w:r>
      <w:r w:rsidRPr="009B4FC9">
        <w:t>yêu</w:t>
      </w:r>
      <w:r w:rsidR="00F90D96" w:rsidRPr="009B4FC9">
        <w:t xml:space="preserve"> </w:t>
      </w:r>
      <w:r w:rsidRPr="009B4FC9">
        <w:t>cầu</w:t>
      </w:r>
      <w:r w:rsidR="00F90D96" w:rsidRPr="009B4FC9">
        <w:t xml:space="preserve"> </w:t>
      </w:r>
      <w:r w:rsidRPr="009B4FC9">
        <w:t>thời</w:t>
      </w:r>
      <w:r w:rsidR="00F90D96" w:rsidRPr="009B4FC9">
        <w:t xml:space="preserve"> </w:t>
      </w:r>
      <w:r w:rsidRPr="009B4FC9">
        <w:t>gian</w:t>
      </w:r>
      <w:r w:rsidR="00F90D96" w:rsidRPr="009B4FC9">
        <w:t xml:space="preserve"> </w:t>
      </w:r>
      <w:r w:rsidRPr="009B4FC9">
        <w:t>thực,</w:t>
      </w:r>
      <w:r w:rsidR="00F90D96" w:rsidRPr="009B4FC9">
        <w:t xml:space="preserve"> </w:t>
      </w:r>
      <w:r w:rsidRPr="009B4FC9">
        <w:t>và</w:t>
      </w:r>
      <w:r w:rsidR="00F90D96" w:rsidRPr="009B4FC9">
        <w:t xml:space="preserve"> </w:t>
      </w:r>
      <w:r w:rsidRPr="009B4FC9">
        <w:t>tính</w:t>
      </w:r>
      <w:r w:rsidR="00F90D96" w:rsidRPr="009B4FC9">
        <w:t xml:space="preserve"> </w:t>
      </w:r>
      <w:r w:rsidRPr="009B4FC9">
        <w:t>tương</w:t>
      </w:r>
      <w:r w:rsidR="00F90D96" w:rsidRPr="009B4FC9">
        <w:t xml:space="preserve"> </w:t>
      </w:r>
      <w:r w:rsidRPr="009B4FC9">
        <w:t>thích</w:t>
      </w:r>
      <w:r w:rsidR="00F90D96" w:rsidRPr="009B4FC9">
        <w:t xml:space="preserve"> </w:t>
      </w:r>
      <w:r w:rsidRPr="009B4FC9">
        <w:t>với</w:t>
      </w:r>
      <w:r w:rsidR="00F90D96" w:rsidRPr="009B4FC9">
        <w:t xml:space="preserve"> </w:t>
      </w:r>
      <w:r w:rsidRPr="009B4FC9">
        <w:t>các</w:t>
      </w:r>
      <w:r w:rsidR="00F90D96" w:rsidRPr="009B4FC9">
        <w:t xml:space="preserve"> </w:t>
      </w:r>
      <w:r w:rsidRPr="009B4FC9">
        <w:t>yêu</w:t>
      </w:r>
      <w:r w:rsidR="00F90D96" w:rsidRPr="009B4FC9">
        <w:t xml:space="preserve"> </w:t>
      </w:r>
      <w:r w:rsidRPr="009B4FC9">
        <w:t>cầu</w:t>
      </w:r>
      <w:r w:rsidR="00F90D96" w:rsidRPr="009B4FC9">
        <w:t xml:space="preserve"> </w:t>
      </w:r>
      <w:r w:rsidRPr="009B4FC9">
        <w:t>bảo</w:t>
      </w:r>
      <w:r w:rsidR="00F90D96" w:rsidRPr="009B4FC9">
        <w:t xml:space="preserve"> </w:t>
      </w:r>
      <w:r w:rsidRPr="009B4FC9">
        <w:t>mật</w:t>
      </w:r>
      <w:r w:rsidR="00F90D96" w:rsidRPr="009B4FC9">
        <w:t xml:space="preserve"> </w:t>
      </w:r>
      <w:r w:rsidRPr="009B4FC9">
        <w:t>và</w:t>
      </w:r>
      <w:r w:rsidR="00F90D96" w:rsidRPr="009B4FC9">
        <w:t xml:space="preserve"> </w:t>
      </w:r>
      <w:r w:rsidRPr="009B4FC9">
        <w:t>mở</w:t>
      </w:r>
      <w:r w:rsidR="00F90D96" w:rsidRPr="009B4FC9">
        <w:t xml:space="preserve"> </w:t>
      </w:r>
      <w:r w:rsidRPr="009B4FC9">
        <w:t>rộng</w:t>
      </w:r>
      <w:r w:rsidR="00F90D96" w:rsidRPr="009B4FC9">
        <w:t xml:space="preserve"> </w:t>
      </w:r>
      <w:r w:rsidRPr="009B4FC9">
        <w:t>trong</w:t>
      </w:r>
      <w:r w:rsidR="00F90D96" w:rsidRPr="009B4FC9">
        <w:t xml:space="preserve"> </w:t>
      </w:r>
      <w:r w:rsidRPr="009B4FC9">
        <w:t>môi</w:t>
      </w:r>
      <w:r w:rsidR="00F90D96" w:rsidRPr="009B4FC9">
        <w:t xml:space="preserve"> </w:t>
      </w:r>
      <w:r w:rsidRPr="009B4FC9">
        <w:t>trường</w:t>
      </w:r>
      <w:r w:rsidR="00F90D96" w:rsidRPr="009B4FC9">
        <w:t xml:space="preserve"> </w:t>
      </w:r>
      <w:r w:rsidRPr="009B4FC9">
        <w:t>sản</w:t>
      </w:r>
      <w:r w:rsidR="00F90D96" w:rsidRPr="009B4FC9">
        <w:t xml:space="preserve"> </w:t>
      </w:r>
      <w:r w:rsidRPr="009B4FC9">
        <w:t>xuất.</w:t>
      </w:r>
    </w:p>
    <w:p w14:paraId="2F92EB60" w14:textId="6EB01336" w:rsidR="00741979" w:rsidRPr="009B4FC9" w:rsidRDefault="00741979" w:rsidP="0042196A">
      <w:pPr>
        <w:spacing w:line="360" w:lineRule="auto"/>
      </w:pPr>
      <w:r w:rsidRPr="009B4FC9">
        <w:t>Công</w:t>
      </w:r>
      <w:r w:rsidR="00F90D96" w:rsidRPr="009B4FC9">
        <w:t xml:space="preserve"> </w:t>
      </w:r>
      <w:r w:rsidRPr="009B4FC9">
        <w:t>nghệ</w:t>
      </w:r>
      <w:r w:rsidR="00F90D96" w:rsidRPr="009B4FC9">
        <w:t xml:space="preserve"> </w:t>
      </w:r>
      <w:r w:rsidRPr="009B4FC9">
        <w:t>sử</w:t>
      </w:r>
      <w:r w:rsidR="00F90D96" w:rsidRPr="009B4FC9">
        <w:t xml:space="preserve"> </w:t>
      </w:r>
      <w:r w:rsidRPr="009B4FC9">
        <w:t>dụng</w:t>
      </w:r>
      <w:r w:rsidR="009B1EC4" w:rsidRPr="009B4FC9">
        <w:t>:</w:t>
      </w:r>
    </w:p>
    <w:p w14:paraId="325C8264" w14:textId="4A6550F1" w:rsidR="00741979" w:rsidRPr="009B4FC9" w:rsidRDefault="00741979" w:rsidP="00645B03">
      <w:pPr>
        <w:pStyle w:val="ListParagraph"/>
        <w:numPr>
          <w:ilvl w:val="0"/>
          <w:numId w:val="67"/>
        </w:numPr>
        <w:spacing w:line="360" w:lineRule="auto"/>
      </w:pPr>
      <w:r w:rsidRPr="009B4FC9">
        <w:t>Ngôn</w:t>
      </w:r>
      <w:r w:rsidR="00F90D96" w:rsidRPr="009B4FC9">
        <w:t xml:space="preserve"> </w:t>
      </w:r>
      <w:r w:rsidRPr="009B4FC9">
        <w:t>ngữ</w:t>
      </w:r>
      <w:r w:rsidR="00F90D96" w:rsidRPr="009B4FC9">
        <w:t xml:space="preserve"> </w:t>
      </w:r>
      <w:r w:rsidRPr="009B4FC9">
        <w:t>lập</w:t>
      </w:r>
      <w:r w:rsidR="00F90D96" w:rsidRPr="009B4FC9">
        <w:t xml:space="preserve"> </w:t>
      </w:r>
      <w:r w:rsidRPr="009B4FC9">
        <w:t>trình:</w:t>
      </w:r>
      <w:r w:rsidR="00F90D96" w:rsidRPr="009B4FC9">
        <w:t xml:space="preserve"> </w:t>
      </w:r>
      <w:r w:rsidRPr="009B4FC9">
        <w:t>Python</w:t>
      </w:r>
      <w:r w:rsidR="00F90D96" w:rsidRPr="009B4FC9">
        <w:t xml:space="preserve"> </w:t>
      </w:r>
      <w:r w:rsidRPr="009B4FC9">
        <w:t>3.9,</w:t>
      </w:r>
      <w:r w:rsidR="00F90D96" w:rsidRPr="009B4FC9">
        <w:t xml:space="preserve"> </w:t>
      </w:r>
      <w:r w:rsidRPr="009B4FC9">
        <w:t>được</w:t>
      </w:r>
      <w:r w:rsidR="00F90D96" w:rsidRPr="009B4FC9">
        <w:t xml:space="preserve"> </w:t>
      </w:r>
      <w:r w:rsidRPr="009B4FC9">
        <w:t>chọn</w:t>
      </w:r>
      <w:r w:rsidR="00F90D96" w:rsidRPr="009B4FC9">
        <w:t xml:space="preserve"> </w:t>
      </w:r>
      <w:r w:rsidRPr="009B4FC9">
        <w:t>vì</w:t>
      </w:r>
      <w:r w:rsidR="00F90D96" w:rsidRPr="009B4FC9">
        <w:t xml:space="preserve"> </w:t>
      </w:r>
      <w:r w:rsidRPr="009B4FC9">
        <w:t>tính</w:t>
      </w:r>
      <w:r w:rsidR="00F90D96" w:rsidRPr="009B4FC9">
        <w:t xml:space="preserve"> </w:t>
      </w:r>
      <w:r w:rsidRPr="009B4FC9">
        <w:t>phổ</w:t>
      </w:r>
      <w:r w:rsidR="00F90D96" w:rsidRPr="009B4FC9">
        <w:t xml:space="preserve"> </w:t>
      </w:r>
      <w:r w:rsidRPr="009B4FC9">
        <w:t>biến,</w:t>
      </w:r>
      <w:r w:rsidR="00F90D96" w:rsidRPr="009B4FC9">
        <w:t xml:space="preserve"> </w:t>
      </w:r>
      <w:r w:rsidRPr="009B4FC9">
        <w:t>hỗ</w:t>
      </w:r>
      <w:r w:rsidR="00F90D96" w:rsidRPr="009B4FC9">
        <w:t xml:space="preserve"> </w:t>
      </w:r>
      <w:r w:rsidRPr="009B4FC9">
        <w:t>trợ</w:t>
      </w:r>
      <w:r w:rsidR="00F90D96" w:rsidRPr="009B4FC9">
        <w:t xml:space="preserve"> </w:t>
      </w:r>
      <w:r w:rsidRPr="009B4FC9">
        <w:t>mạnh</w:t>
      </w:r>
      <w:r w:rsidR="00F90D96" w:rsidRPr="009B4FC9">
        <w:t xml:space="preserve"> </w:t>
      </w:r>
      <w:r w:rsidRPr="009B4FC9">
        <w:t>mẽ</w:t>
      </w:r>
      <w:r w:rsidR="00F90D96" w:rsidRPr="009B4FC9">
        <w:t xml:space="preserve"> </w:t>
      </w:r>
      <w:r w:rsidRPr="009B4FC9">
        <w:t>cho</w:t>
      </w:r>
      <w:r w:rsidR="00F90D96" w:rsidRPr="009B4FC9">
        <w:t xml:space="preserve"> </w:t>
      </w:r>
      <w:r w:rsidRPr="009B4FC9">
        <w:t>các</w:t>
      </w:r>
      <w:r w:rsidR="00F90D96" w:rsidRPr="009B4FC9">
        <w:t xml:space="preserve"> </w:t>
      </w:r>
      <w:r w:rsidRPr="009B4FC9">
        <w:t>thư</w:t>
      </w:r>
      <w:r w:rsidR="00F90D96" w:rsidRPr="009B4FC9">
        <w:t xml:space="preserve"> </w:t>
      </w:r>
      <w:r w:rsidRPr="009B4FC9">
        <w:t>viện</w:t>
      </w:r>
      <w:r w:rsidR="00F90D96" w:rsidRPr="009B4FC9">
        <w:t xml:space="preserve"> </w:t>
      </w:r>
      <w:r w:rsidRPr="009B4FC9">
        <w:t>học</w:t>
      </w:r>
      <w:r w:rsidR="00F90D96" w:rsidRPr="009B4FC9">
        <w:t xml:space="preserve"> </w:t>
      </w:r>
      <w:r w:rsidRPr="009B4FC9">
        <w:t>máy</w:t>
      </w:r>
      <w:r w:rsidR="00F90D96" w:rsidRPr="009B4FC9">
        <w:t xml:space="preserve"> </w:t>
      </w:r>
      <w:r w:rsidRPr="009B4FC9">
        <w:t>và</w:t>
      </w:r>
      <w:r w:rsidR="00F90D96" w:rsidRPr="009B4FC9">
        <w:t xml:space="preserve"> </w:t>
      </w:r>
      <w:r w:rsidRPr="009B4FC9">
        <w:t>phát</w:t>
      </w:r>
      <w:r w:rsidR="00F90D96" w:rsidRPr="009B4FC9">
        <w:t xml:space="preserve"> </w:t>
      </w:r>
      <w:r w:rsidRPr="009B4FC9">
        <w:t>triển</w:t>
      </w:r>
      <w:r w:rsidR="00F90D96" w:rsidRPr="009B4FC9">
        <w:t xml:space="preserve"> </w:t>
      </w:r>
      <w:r w:rsidRPr="009B4FC9">
        <w:t>API.</w:t>
      </w:r>
    </w:p>
    <w:p w14:paraId="2202F8DE" w14:textId="365B2041" w:rsidR="00741979" w:rsidRPr="009B4FC9" w:rsidRDefault="00741979" w:rsidP="00645B03">
      <w:pPr>
        <w:pStyle w:val="ListParagraph"/>
        <w:numPr>
          <w:ilvl w:val="0"/>
          <w:numId w:val="67"/>
        </w:numPr>
        <w:spacing w:line="360" w:lineRule="auto"/>
      </w:pPr>
      <w:r w:rsidRPr="009B4FC9">
        <w:t>Framework</w:t>
      </w:r>
      <w:r w:rsidR="00F90D96" w:rsidRPr="009B4FC9">
        <w:t xml:space="preserve"> </w:t>
      </w:r>
      <w:r w:rsidRPr="009B4FC9">
        <w:t>AI:</w:t>
      </w:r>
      <w:r w:rsidR="00F90D96" w:rsidRPr="009B4FC9">
        <w:t xml:space="preserve"> </w:t>
      </w:r>
      <w:r w:rsidRPr="009B4FC9">
        <w:t>TensorFlow</w:t>
      </w:r>
      <w:r w:rsidR="00F90D96" w:rsidRPr="009B4FC9">
        <w:t xml:space="preserve"> </w:t>
      </w:r>
      <w:r w:rsidRPr="009B4FC9">
        <w:t>2.10.0,</w:t>
      </w:r>
      <w:r w:rsidR="00F90D96" w:rsidRPr="009B4FC9">
        <w:t xml:space="preserve"> </w:t>
      </w:r>
      <w:r w:rsidRPr="009B4FC9">
        <w:t>sử</w:t>
      </w:r>
      <w:r w:rsidR="00F90D96" w:rsidRPr="009B4FC9">
        <w:t xml:space="preserve"> </w:t>
      </w:r>
      <w:r w:rsidRPr="009B4FC9">
        <w:t>dụng</w:t>
      </w:r>
      <w:r w:rsidR="00F90D96" w:rsidRPr="009B4FC9">
        <w:t xml:space="preserve"> </w:t>
      </w:r>
      <w:r w:rsidRPr="009B4FC9">
        <w:t>để</w:t>
      </w:r>
      <w:r w:rsidR="00F90D96" w:rsidRPr="009B4FC9">
        <w:t xml:space="preserve"> </w:t>
      </w:r>
      <w:r w:rsidRPr="009B4FC9">
        <w:t>tải</w:t>
      </w:r>
      <w:r w:rsidR="00F90D96" w:rsidRPr="009B4FC9">
        <w:t xml:space="preserve"> </w:t>
      </w:r>
      <w:r w:rsidRPr="009B4FC9">
        <w:t>và</w:t>
      </w:r>
      <w:r w:rsidR="00F90D96" w:rsidRPr="009B4FC9">
        <w:t xml:space="preserve"> </w:t>
      </w:r>
      <w:r w:rsidRPr="009B4FC9">
        <w:t>vận</w:t>
      </w:r>
      <w:r w:rsidR="00F90D96" w:rsidRPr="009B4FC9">
        <w:t xml:space="preserve"> </w:t>
      </w:r>
      <w:r w:rsidRPr="009B4FC9">
        <w:t>hành</w:t>
      </w:r>
      <w:r w:rsidR="00F90D96" w:rsidRPr="009B4FC9">
        <w:t xml:space="preserve"> </w:t>
      </w:r>
      <w:r w:rsidRPr="009B4FC9">
        <w:t>mô</w:t>
      </w:r>
      <w:r w:rsidR="00F90D96" w:rsidRPr="009B4FC9">
        <w:t xml:space="preserve"> </w:t>
      </w:r>
      <w:r w:rsidRPr="009B4FC9">
        <w:t>hình</w:t>
      </w:r>
      <w:r w:rsidR="00F90D96" w:rsidRPr="009B4FC9">
        <w:t xml:space="preserve"> </w:t>
      </w:r>
      <w:r w:rsidRPr="009B4FC9">
        <w:t>LSTM</w:t>
      </w:r>
      <w:r w:rsidR="00F90D96" w:rsidRPr="009B4FC9">
        <w:t xml:space="preserve"> </w:t>
      </w:r>
      <w:r w:rsidRPr="009B4FC9">
        <w:t>đã</w:t>
      </w:r>
      <w:r w:rsidR="00F90D96" w:rsidRPr="009B4FC9">
        <w:t xml:space="preserve"> </w:t>
      </w:r>
      <w:r w:rsidRPr="009B4FC9">
        <w:t>được</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lưu</w:t>
      </w:r>
      <w:r w:rsidR="00F90D96" w:rsidRPr="009B4FC9">
        <w:t xml:space="preserve"> </w:t>
      </w:r>
      <w:r w:rsidRPr="009B4FC9">
        <w:t>dưới</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.h5</w:t>
      </w:r>
      <w:r w:rsidR="00F90D96" w:rsidRPr="009B4FC9">
        <w:t xml:space="preserve"> </w:t>
      </w:r>
      <w:r w:rsidRPr="009B4FC9">
        <w:t>(best_lstm_model.h5).</w:t>
      </w:r>
    </w:p>
    <w:p w14:paraId="67121B83" w14:textId="18D768AF" w:rsidR="00741979" w:rsidRPr="009B4FC9" w:rsidRDefault="00741979" w:rsidP="00645B03">
      <w:pPr>
        <w:pStyle w:val="ListParagraph"/>
        <w:numPr>
          <w:ilvl w:val="0"/>
          <w:numId w:val="67"/>
        </w:numPr>
        <w:spacing w:line="360" w:lineRule="auto"/>
      </w:pPr>
      <w:r w:rsidRPr="009B4FC9">
        <w:t>Framework</w:t>
      </w:r>
      <w:r w:rsidR="00F90D96" w:rsidRPr="009B4FC9">
        <w:t xml:space="preserve"> </w:t>
      </w:r>
      <w:r w:rsidRPr="009B4FC9">
        <w:t>API:</w:t>
      </w:r>
      <w:r w:rsidR="00F90D96" w:rsidRPr="009B4FC9">
        <w:t xml:space="preserve"> </w:t>
      </w:r>
      <w:r w:rsidRPr="009B4FC9">
        <w:t>Flask</w:t>
      </w:r>
      <w:r w:rsidR="00F90D96" w:rsidRPr="009B4FC9">
        <w:t xml:space="preserve"> </w:t>
      </w:r>
      <w:r w:rsidRPr="009B4FC9">
        <w:t>2.0.1,</w:t>
      </w:r>
      <w:r w:rsidR="00F90D96" w:rsidRPr="009B4FC9">
        <w:t xml:space="preserve"> </w:t>
      </w:r>
      <w:r w:rsidRPr="009B4FC9">
        <w:t>một</w:t>
      </w:r>
      <w:r w:rsidR="00F90D96" w:rsidRPr="009B4FC9">
        <w:t xml:space="preserve"> </w:t>
      </w:r>
      <w:r w:rsidRPr="009B4FC9">
        <w:t>framework</w:t>
      </w:r>
      <w:r w:rsidR="00F90D96" w:rsidRPr="009B4FC9">
        <w:t xml:space="preserve"> </w:t>
      </w:r>
      <w:r w:rsidRPr="009B4FC9">
        <w:t>nhẹ,</w:t>
      </w:r>
      <w:r w:rsidR="00F90D96" w:rsidRPr="009B4FC9">
        <w:t xml:space="preserve"> </w:t>
      </w:r>
      <w:r w:rsidRPr="009B4FC9">
        <w:t>linh</w:t>
      </w:r>
      <w:r w:rsidR="00F90D96" w:rsidRPr="009B4FC9">
        <w:t xml:space="preserve"> </w:t>
      </w:r>
      <w:r w:rsidRPr="009B4FC9">
        <w:t>hoạt,</w:t>
      </w:r>
      <w:r w:rsidR="00F90D96" w:rsidRPr="009B4FC9">
        <w:t xml:space="preserve"> </w:t>
      </w:r>
      <w:r w:rsidRPr="009B4FC9">
        <w:t>phù</w:t>
      </w:r>
      <w:r w:rsidR="00F90D96" w:rsidRPr="009B4FC9">
        <w:t xml:space="preserve"> </w:t>
      </w:r>
      <w:r w:rsidRPr="009B4FC9">
        <w:t>hợp</w:t>
      </w:r>
      <w:r w:rsidR="00F90D96" w:rsidRPr="009B4FC9">
        <w:t xml:space="preserve"> </w:t>
      </w:r>
      <w:r w:rsidRPr="009B4FC9">
        <w:t>cho</w:t>
      </w:r>
      <w:r w:rsidR="00F90D96" w:rsidRPr="009B4FC9">
        <w:t xml:space="preserve"> </w:t>
      </w:r>
      <w:r w:rsidRPr="009B4FC9">
        <w:t>việc</w:t>
      </w:r>
      <w:r w:rsidR="00F90D96" w:rsidRPr="009B4FC9">
        <w:t xml:space="preserve"> </w:t>
      </w:r>
      <w:r w:rsidRPr="009B4FC9">
        <w:t>xây</w:t>
      </w:r>
      <w:r w:rsidR="00F90D96" w:rsidRPr="009B4FC9">
        <w:t xml:space="preserve"> </w:t>
      </w:r>
      <w:r w:rsidRPr="009B4FC9">
        <w:t>dựng</w:t>
      </w:r>
      <w:r w:rsidR="00F90D96" w:rsidRPr="009B4FC9">
        <w:t xml:space="preserve"> </w:t>
      </w:r>
      <w:r w:rsidRPr="009B4FC9">
        <w:t>API</w:t>
      </w:r>
      <w:r w:rsidR="00F90D96" w:rsidRPr="009B4FC9">
        <w:t xml:space="preserve"> </w:t>
      </w:r>
      <w:r w:rsidRPr="009B4FC9">
        <w:t>RESTful</w:t>
      </w:r>
      <w:r w:rsidR="00F90D96" w:rsidRPr="009B4FC9">
        <w:t xml:space="preserve"> </w:t>
      </w:r>
      <w:r w:rsidRPr="009B4FC9">
        <w:t>với</w:t>
      </w:r>
      <w:r w:rsidR="00F90D96" w:rsidRPr="009B4FC9">
        <w:t xml:space="preserve"> </w:t>
      </w:r>
      <w:r w:rsidRPr="009B4FC9">
        <w:t>các</w:t>
      </w:r>
      <w:r w:rsidR="00F90D96" w:rsidRPr="009B4FC9">
        <w:t xml:space="preserve"> </w:t>
      </w:r>
      <w:r w:rsidRPr="009B4FC9">
        <w:t>yêu</w:t>
      </w:r>
      <w:r w:rsidR="00F90D96" w:rsidRPr="009B4FC9">
        <w:t xml:space="preserve"> </w:t>
      </w:r>
      <w:r w:rsidRPr="009B4FC9">
        <w:t>cầu</w:t>
      </w:r>
      <w:r w:rsidR="00F90D96" w:rsidRPr="009B4FC9">
        <w:t xml:space="preserve"> </w:t>
      </w:r>
      <w:r w:rsidRPr="009B4FC9">
        <w:t>đơn</w:t>
      </w:r>
      <w:r w:rsidR="00F90D96" w:rsidRPr="009B4FC9">
        <w:t xml:space="preserve"> </w:t>
      </w:r>
      <w:r w:rsidRPr="009B4FC9">
        <w:t>giản.</w:t>
      </w:r>
    </w:p>
    <w:p w14:paraId="3CB659A4" w14:textId="259D58B7" w:rsidR="00741979" w:rsidRPr="009B4FC9" w:rsidRDefault="00741979" w:rsidP="009E3E0F">
      <w:pPr>
        <w:spacing w:line="360" w:lineRule="auto"/>
      </w:pPr>
      <w:r w:rsidRPr="009B4FC9">
        <w:t>Thư</w:t>
      </w:r>
      <w:r w:rsidR="00F90D96" w:rsidRPr="009B4FC9">
        <w:t xml:space="preserve"> </w:t>
      </w:r>
      <w:r w:rsidRPr="009B4FC9">
        <w:t>viện</w:t>
      </w:r>
      <w:r w:rsidR="00F90D96" w:rsidRPr="009B4FC9">
        <w:t xml:space="preserve"> </w:t>
      </w:r>
      <w:r w:rsidRPr="009B4FC9">
        <w:t>hỗ</w:t>
      </w:r>
      <w:r w:rsidR="00F90D96" w:rsidRPr="009B4FC9">
        <w:t xml:space="preserve"> </w:t>
      </w:r>
      <w:r w:rsidRPr="009B4FC9">
        <w:t>trợ:</w:t>
      </w:r>
      <w:r w:rsidR="00F90D96" w:rsidRPr="009B4FC9">
        <w:t xml:space="preserve"> </w:t>
      </w:r>
    </w:p>
    <w:p w14:paraId="3A99B561" w14:textId="5A4EADEB" w:rsidR="00741979" w:rsidRPr="009B4FC9" w:rsidRDefault="00741979" w:rsidP="00645B03">
      <w:pPr>
        <w:pStyle w:val="ListParagraph"/>
        <w:numPr>
          <w:ilvl w:val="0"/>
          <w:numId w:val="68"/>
        </w:numPr>
        <w:spacing w:line="360" w:lineRule="auto"/>
      </w:pPr>
      <w:r w:rsidRPr="009B4FC9">
        <w:t>Pandas</w:t>
      </w:r>
      <w:r w:rsidR="00F90D96" w:rsidRPr="009B4FC9">
        <w:t xml:space="preserve"> </w:t>
      </w:r>
      <w:r w:rsidRPr="009B4FC9">
        <w:t>1.5.0:</w:t>
      </w:r>
      <w:r w:rsidR="00F90D96" w:rsidRPr="009B4FC9">
        <w:t xml:space="preserve"> </w:t>
      </w:r>
      <w:r w:rsidRPr="009B4FC9">
        <w:t>Xử</w:t>
      </w:r>
      <w:r w:rsidR="00F90D96" w:rsidRPr="009B4FC9">
        <w:t xml:space="preserve"> </w:t>
      </w:r>
      <w:r w:rsidRPr="009B4FC9">
        <w:t>lý</w:t>
      </w:r>
      <w:r w:rsidR="00F90D96" w:rsidRPr="009B4FC9">
        <w:t xml:space="preserve"> </w:t>
      </w:r>
      <w:r w:rsidRPr="009B4FC9">
        <w:t>dữ</w:t>
      </w:r>
      <w:r w:rsidR="00F90D96" w:rsidRPr="009B4FC9">
        <w:t xml:space="preserve"> </w:t>
      </w:r>
      <w:r w:rsidRPr="009B4FC9">
        <w:t>liệu</w:t>
      </w:r>
      <w:r w:rsidR="00F90D96" w:rsidRPr="009B4FC9">
        <w:t xml:space="preserve"> </w:t>
      </w:r>
      <w:r w:rsidRPr="009B4FC9">
        <w:t>dạng</w:t>
      </w:r>
      <w:r w:rsidR="00F90D96" w:rsidRPr="009B4FC9">
        <w:t xml:space="preserve"> </w:t>
      </w:r>
      <w:r w:rsidRPr="009B4FC9">
        <w:t>bảng</w:t>
      </w:r>
      <w:r w:rsidR="00F90D96" w:rsidRPr="009B4FC9">
        <w:t xml:space="preserve"> </w:t>
      </w:r>
      <w:r w:rsidRPr="009B4FC9">
        <w:t>từ</w:t>
      </w:r>
      <w:r w:rsidR="00F90D96" w:rsidRPr="009B4FC9">
        <w:t xml:space="preserve"> </w:t>
      </w:r>
      <w:r w:rsidRPr="009B4FC9">
        <w:t>file</w:t>
      </w:r>
      <w:r w:rsidR="00F90D96" w:rsidRPr="009B4FC9">
        <w:t xml:space="preserve"> </w:t>
      </w:r>
      <w:r w:rsidRPr="009B4FC9">
        <w:t>global_unemployment_data.csv.</w:t>
      </w:r>
    </w:p>
    <w:p w14:paraId="35D02B0C" w14:textId="31B1E735" w:rsidR="00741979" w:rsidRPr="009B4FC9" w:rsidRDefault="00741979" w:rsidP="00645B03">
      <w:pPr>
        <w:pStyle w:val="ListParagraph"/>
        <w:numPr>
          <w:ilvl w:val="0"/>
          <w:numId w:val="68"/>
        </w:numPr>
        <w:spacing w:line="360" w:lineRule="auto"/>
      </w:pPr>
      <w:r w:rsidRPr="009B4FC9">
        <w:t>NumPy</w:t>
      </w:r>
      <w:r w:rsidR="00F90D96" w:rsidRPr="009B4FC9">
        <w:t xml:space="preserve"> </w:t>
      </w:r>
      <w:r w:rsidRPr="009B4FC9">
        <w:t>1.23.0:</w:t>
      </w:r>
      <w:r w:rsidR="00F90D96" w:rsidRPr="009B4FC9">
        <w:t xml:space="preserve"> </w:t>
      </w:r>
      <w:r w:rsidRPr="009B4FC9">
        <w:t>Hỗ</w:t>
      </w:r>
      <w:r w:rsidR="00F90D96" w:rsidRPr="009B4FC9">
        <w:t xml:space="preserve"> </w:t>
      </w:r>
      <w:r w:rsidRPr="009B4FC9">
        <w:t>trợ</w:t>
      </w:r>
      <w:r w:rsidR="00F90D96" w:rsidRPr="009B4FC9">
        <w:t xml:space="preserve"> </w:t>
      </w:r>
      <w:r w:rsidRPr="009B4FC9">
        <w:t>tính</w:t>
      </w:r>
      <w:r w:rsidR="00F90D96" w:rsidRPr="009B4FC9">
        <w:t xml:space="preserve"> </w:t>
      </w:r>
      <w:r w:rsidRPr="009B4FC9">
        <w:t>toán</w:t>
      </w:r>
      <w:r w:rsidR="00F90D96" w:rsidRPr="009B4FC9">
        <w:t xml:space="preserve"> </w:t>
      </w:r>
      <w:r w:rsidRPr="009B4FC9">
        <w:t>số</w:t>
      </w:r>
      <w:r w:rsidR="00F90D96" w:rsidRPr="009B4FC9">
        <w:t xml:space="preserve"> </w:t>
      </w:r>
      <w:r w:rsidRPr="009B4FC9">
        <w:t>học</w:t>
      </w:r>
      <w:r w:rsidR="00F90D96" w:rsidRPr="009B4FC9">
        <w:t xml:space="preserve"> </w:t>
      </w:r>
      <w:r w:rsidRPr="009B4FC9">
        <w:t>và</w:t>
      </w:r>
      <w:r w:rsidR="00F90D96" w:rsidRPr="009B4FC9">
        <w:t xml:space="preserve"> </w:t>
      </w:r>
      <w:r w:rsidRPr="009B4FC9">
        <w:t>xử</w:t>
      </w:r>
      <w:r w:rsidR="00F90D96" w:rsidRPr="009B4FC9">
        <w:t xml:space="preserve"> </w:t>
      </w:r>
      <w:r w:rsidRPr="009B4FC9">
        <w:t>lý</w:t>
      </w:r>
      <w:r w:rsidR="00F90D96" w:rsidRPr="009B4FC9">
        <w:t xml:space="preserve"> </w:t>
      </w:r>
      <w:r w:rsidRPr="009B4FC9">
        <w:t>mảng</w:t>
      </w:r>
      <w:r w:rsidR="00F90D96" w:rsidRPr="009B4FC9">
        <w:t xml:space="preserve"> </w:t>
      </w:r>
      <w:r w:rsidRPr="009B4FC9">
        <w:t>đa</w:t>
      </w:r>
      <w:r w:rsidR="00F90D96" w:rsidRPr="009B4FC9">
        <w:t xml:space="preserve"> </w:t>
      </w:r>
      <w:r w:rsidRPr="009B4FC9">
        <w:t>chiều.</w:t>
      </w:r>
    </w:p>
    <w:p w14:paraId="0E1038EA" w14:textId="3D13673A" w:rsidR="00741979" w:rsidRPr="009B4FC9" w:rsidRDefault="00741979" w:rsidP="00645B03">
      <w:pPr>
        <w:pStyle w:val="ListParagraph"/>
        <w:numPr>
          <w:ilvl w:val="0"/>
          <w:numId w:val="68"/>
        </w:numPr>
        <w:spacing w:line="360" w:lineRule="auto"/>
      </w:pPr>
      <w:r w:rsidRPr="009B4FC9">
        <w:t>Scikit-learn</w:t>
      </w:r>
      <w:r w:rsidR="00F90D96" w:rsidRPr="009B4FC9">
        <w:t xml:space="preserve"> </w:t>
      </w:r>
      <w:r w:rsidRPr="009B4FC9">
        <w:t>1.2.0:</w:t>
      </w:r>
      <w:r w:rsidR="00F90D96" w:rsidRPr="009B4FC9">
        <w:t xml:space="preserve"> </w:t>
      </w:r>
      <w:r w:rsidRPr="009B4FC9">
        <w:t>Cung</w:t>
      </w:r>
      <w:r w:rsidR="00F90D96" w:rsidRPr="009B4FC9">
        <w:t xml:space="preserve"> </w:t>
      </w:r>
      <w:r w:rsidRPr="009B4FC9">
        <w:t>cấp</w:t>
      </w:r>
      <w:r w:rsidR="00F90D96" w:rsidRPr="009B4FC9">
        <w:t xml:space="preserve"> </w:t>
      </w:r>
      <w:r w:rsidRPr="009B4FC9">
        <w:t>các</w:t>
      </w:r>
      <w:r w:rsidR="00F90D96" w:rsidRPr="009B4FC9">
        <w:t xml:space="preserve"> </w:t>
      </w:r>
      <w:r w:rsidRPr="009B4FC9">
        <w:t>công</w:t>
      </w:r>
      <w:r w:rsidR="00F90D96" w:rsidRPr="009B4FC9">
        <w:t xml:space="preserve"> </w:t>
      </w:r>
      <w:r w:rsidRPr="009B4FC9">
        <w:t>cụ</w:t>
      </w:r>
      <w:r w:rsidR="00F90D96" w:rsidRPr="009B4FC9">
        <w:t xml:space="preserve"> </w:t>
      </w:r>
      <w:r w:rsidRPr="009B4FC9">
        <w:t>tiền</w:t>
      </w:r>
      <w:r w:rsidR="00F90D96" w:rsidRPr="009B4FC9">
        <w:t xml:space="preserve"> </w:t>
      </w:r>
      <w:r w:rsidRPr="009B4FC9">
        <w:t>xử</w:t>
      </w:r>
      <w:r w:rsidR="00F90D96" w:rsidRPr="009B4FC9">
        <w:t xml:space="preserve"> </w:t>
      </w:r>
      <w:r w:rsidRPr="009B4FC9">
        <w:t>lý</w:t>
      </w:r>
      <w:r w:rsidR="00F90D96" w:rsidRPr="009B4FC9">
        <w:t xml:space="preserve"> </w:t>
      </w:r>
      <w:r w:rsidRPr="009B4FC9">
        <w:t>dữ</w:t>
      </w:r>
      <w:r w:rsidR="00F90D96" w:rsidRPr="009B4FC9">
        <w:t xml:space="preserve"> </w:t>
      </w:r>
      <w:r w:rsidRPr="009B4FC9">
        <w:t>liệu</w:t>
      </w:r>
      <w:r w:rsidR="00F90D96" w:rsidRPr="009B4FC9">
        <w:t xml:space="preserve"> </w:t>
      </w:r>
      <w:r w:rsidRPr="009B4FC9">
        <w:t>như</w:t>
      </w:r>
      <w:r w:rsidR="00F90D96" w:rsidRPr="009B4FC9">
        <w:t xml:space="preserve"> </w:t>
      </w:r>
      <w:r w:rsidRPr="009B4FC9">
        <w:t>LabelEncoder</w:t>
      </w:r>
      <w:r w:rsidR="00F90D96" w:rsidRPr="009B4FC9">
        <w:t xml:space="preserve"> </w:t>
      </w:r>
      <w:r w:rsidRPr="009B4FC9">
        <w:t>(mã</w:t>
      </w:r>
      <w:r w:rsidR="00F90D96" w:rsidRPr="009B4FC9">
        <w:t xml:space="preserve"> </w:t>
      </w:r>
      <w:r w:rsidRPr="009B4FC9">
        <w:t>hóa</w:t>
      </w:r>
      <w:r w:rsidR="00F90D96" w:rsidRPr="009B4FC9">
        <w:t xml:space="preserve"> </w:t>
      </w:r>
      <w:r w:rsidRPr="009B4FC9">
        <w:t>biến</w:t>
      </w:r>
      <w:r w:rsidR="00F90D96" w:rsidRPr="009B4FC9">
        <w:t xml:space="preserve"> </w:t>
      </w:r>
      <w:r w:rsidRPr="009B4FC9">
        <w:t>phân</w:t>
      </w:r>
      <w:r w:rsidR="00F90D96" w:rsidRPr="009B4FC9">
        <w:t xml:space="preserve"> </w:t>
      </w:r>
      <w:r w:rsidRPr="009B4FC9">
        <w:t>loại)</w:t>
      </w:r>
      <w:r w:rsidR="00F90D96" w:rsidRPr="009B4FC9">
        <w:t xml:space="preserve"> </w:t>
      </w:r>
      <w:r w:rsidRPr="009B4FC9">
        <w:t>và</w:t>
      </w:r>
      <w:r w:rsidR="00F90D96" w:rsidRPr="009B4FC9">
        <w:t xml:space="preserve"> </w:t>
      </w:r>
      <w:r w:rsidRPr="009B4FC9">
        <w:t>MinMaxScaler</w:t>
      </w:r>
      <w:r w:rsidR="00F90D96" w:rsidRPr="009B4FC9">
        <w:t xml:space="preserve"> </w:t>
      </w:r>
      <w:r w:rsidRPr="009B4FC9">
        <w:t>(chuẩn</w:t>
      </w:r>
      <w:r w:rsidR="00F90D96" w:rsidRPr="009B4FC9">
        <w:t xml:space="preserve"> </w:t>
      </w:r>
      <w:r w:rsidRPr="009B4FC9">
        <w:t>hóa</w:t>
      </w:r>
      <w:r w:rsidR="00F90D96" w:rsidRPr="009B4FC9">
        <w:t xml:space="preserve"> </w:t>
      </w:r>
      <w:r w:rsidRPr="009B4FC9">
        <w:t>dữ</w:t>
      </w:r>
      <w:r w:rsidR="00F90D96" w:rsidRPr="009B4FC9">
        <w:t xml:space="preserve"> </w:t>
      </w:r>
      <w:r w:rsidRPr="009B4FC9">
        <w:t>liệu</w:t>
      </w:r>
      <w:r w:rsidR="00F90D96" w:rsidRPr="009B4FC9">
        <w:t xml:space="preserve"> </w:t>
      </w:r>
      <w:r w:rsidRPr="009B4FC9">
        <w:t>số).</w:t>
      </w:r>
    </w:p>
    <w:p w14:paraId="1F641C69" w14:textId="44E55BE5" w:rsidR="00741979" w:rsidRPr="009B4FC9" w:rsidRDefault="00741979" w:rsidP="00645B03">
      <w:pPr>
        <w:pStyle w:val="ListParagraph"/>
        <w:numPr>
          <w:ilvl w:val="0"/>
          <w:numId w:val="68"/>
        </w:numPr>
        <w:spacing w:line="360" w:lineRule="auto"/>
      </w:pPr>
      <w:r w:rsidRPr="009B4FC9">
        <w:lastRenderedPageBreak/>
        <w:t>Matplotlib</w:t>
      </w:r>
      <w:r w:rsidR="00F90D96" w:rsidRPr="009B4FC9">
        <w:t xml:space="preserve"> </w:t>
      </w:r>
      <w:r w:rsidRPr="009B4FC9">
        <w:t>3.5.0</w:t>
      </w:r>
      <w:r w:rsidR="00F90D96" w:rsidRPr="009B4FC9">
        <w:t xml:space="preserve"> </w:t>
      </w:r>
      <w:r w:rsidRPr="009B4FC9">
        <w:t>và</w:t>
      </w:r>
      <w:r w:rsidR="00F90D96" w:rsidRPr="009B4FC9">
        <w:t xml:space="preserve"> </w:t>
      </w:r>
      <w:r w:rsidRPr="009B4FC9">
        <w:t>Seaborn</w:t>
      </w:r>
      <w:r w:rsidR="00F90D96" w:rsidRPr="009B4FC9">
        <w:t xml:space="preserve"> </w:t>
      </w:r>
      <w:r w:rsidRPr="009B4FC9">
        <w:t>0.11.2:</w:t>
      </w:r>
      <w:r w:rsidR="00F90D96" w:rsidRPr="009B4FC9">
        <w:t xml:space="preserve"> </w:t>
      </w:r>
      <w:r w:rsidRPr="009B4FC9">
        <w:t>Tạo</w:t>
      </w:r>
      <w:r w:rsidR="00F90D96" w:rsidRPr="009B4FC9">
        <w:t xml:space="preserve"> </w:t>
      </w:r>
      <w:r w:rsidRPr="009B4FC9">
        <w:t>biểu</w:t>
      </w:r>
      <w:r w:rsidR="00F90D96" w:rsidRPr="009B4FC9">
        <w:t xml:space="preserve"> </w:t>
      </w:r>
      <w:r w:rsidRPr="009B4FC9">
        <w:t>đồ</w:t>
      </w:r>
      <w:r w:rsidR="00F90D96" w:rsidRPr="009B4FC9">
        <w:t xml:space="preserve"> </w:t>
      </w:r>
      <w:r w:rsidRPr="009B4FC9">
        <w:t>trực</w:t>
      </w:r>
      <w:r w:rsidR="00F90D96" w:rsidRPr="009B4FC9">
        <w:t xml:space="preserve"> </w:t>
      </w:r>
      <w:r w:rsidRPr="009B4FC9">
        <w:t>quan</w:t>
      </w:r>
      <w:r w:rsidR="00F90D96" w:rsidRPr="009B4FC9">
        <w:t xml:space="preserve"> </w:t>
      </w:r>
      <w:r w:rsidRPr="009B4FC9">
        <w:t>hóa</w:t>
      </w:r>
      <w:r w:rsidR="00F90D96" w:rsidRPr="009B4FC9">
        <w:t xml:space="preserve"> </w:t>
      </w:r>
      <w:r w:rsidRPr="009B4FC9">
        <w:t>kết</w:t>
      </w:r>
      <w:r w:rsidR="00F90D96" w:rsidRPr="009B4FC9">
        <w:t xml:space="preserve"> </w:t>
      </w:r>
      <w:r w:rsidRPr="009B4FC9">
        <w:t>quả</w:t>
      </w:r>
      <w:r w:rsidR="00F90D96" w:rsidRPr="009B4FC9">
        <w:t xml:space="preserve"> </w:t>
      </w:r>
      <w:r w:rsidRPr="009B4FC9">
        <w:t>dự</w:t>
      </w:r>
      <w:r w:rsidR="00F90D96" w:rsidRPr="009B4FC9">
        <w:t xml:space="preserve"> </w:t>
      </w:r>
      <w:r w:rsidRPr="009B4FC9">
        <w:t>đoán.</w:t>
      </w:r>
    </w:p>
    <w:p w14:paraId="711398C4" w14:textId="6D61B90A" w:rsidR="00AD7EB1" w:rsidRPr="009B4FC9" w:rsidRDefault="00AD7EB1" w:rsidP="00645B03">
      <w:pPr>
        <w:pStyle w:val="ListParagraph"/>
        <w:numPr>
          <w:ilvl w:val="0"/>
          <w:numId w:val="68"/>
        </w:numPr>
        <w:spacing w:line="360" w:lineRule="auto"/>
      </w:pPr>
      <w:r w:rsidRPr="009B4FC9">
        <w:t>Quy</w:t>
      </w:r>
      <w:r w:rsidR="00F90D96" w:rsidRPr="009B4FC9">
        <w:t xml:space="preserve"> </w:t>
      </w:r>
      <w:r w:rsidRPr="009B4FC9">
        <w:t>trình</w:t>
      </w:r>
      <w:r w:rsidR="00F90D96" w:rsidRPr="009B4FC9">
        <w:t xml:space="preserve"> </w:t>
      </w:r>
      <w:r w:rsidRPr="009B4FC9">
        <w:t>triển</w:t>
      </w:r>
      <w:r w:rsidR="00F90D96" w:rsidRPr="009B4FC9">
        <w:t xml:space="preserve"> </w:t>
      </w:r>
      <w:r w:rsidRPr="009B4FC9">
        <w:t>khai</w:t>
      </w:r>
    </w:p>
    <w:p w14:paraId="17D88D4B" w14:textId="4D538934" w:rsidR="00AD7EB1" w:rsidRPr="009E3E0F" w:rsidRDefault="00AD7EB1" w:rsidP="009E3E0F">
      <w:pPr>
        <w:spacing w:line="360" w:lineRule="auto"/>
      </w:pPr>
      <w:r w:rsidRPr="009E3E0F">
        <w:t>Chuẩn</w:t>
      </w:r>
      <w:r w:rsidR="00F90D96" w:rsidRPr="009E3E0F">
        <w:t xml:space="preserve"> </w:t>
      </w:r>
      <w:r w:rsidRPr="009E3E0F">
        <w:t>bị</w:t>
      </w:r>
      <w:r w:rsidR="00F90D96" w:rsidRPr="009E3E0F">
        <w:t xml:space="preserve"> </w:t>
      </w:r>
      <w:r w:rsidRPr="009E3E0F">
        <w:t>mô</w:t>
      </w:r>
      <w:r w:rsidR="00F90D96" w:rsidRPr="009E3E0F">
        <w:t xml:space="preserve"> </w:t>
      </w:r>
      <w:r w:rsidRPr="009E3E0F">
        <w:t>hình</w:t>
      </w:r>
      <w:r w:rsidR="00F90D96" w:rsidRPr="009E3E0F">
        <w:t xml:space="preserve"> </w:t>
      </w:r>
      <w:r w:rsidRPr="009E3E0F">
        <w:t>AI</w:t>
      </w:r>
    </w:p>
    <w:p w14:paraId="69B133E9" w14:textId="128E2185" w:rsidR="00AD7EB1" w:rsidRPr="009B4FC9" w:rsidRDefault="00AD7EB1" w:rsidP="0042196A">
      <w:pPr>
        <w:spacing w:line="360" w:lineRule="auto"/>
        <w:ind w:firstLine="567"/>
      </w:pPr>
      <w:r w:rsidRPr="009B4FC9">
        <w:t>Mô</w:t>
      </w:r>
      <w:r w:rsidR="00F90D96" w:rsidRPr="009B4FC9">
        <w:t xml:space="preserve"> </w:t>
      </w:r>
      <w:r w:rsidRPr="009B4FC9">
        <w:t>hình</w:t>
      </w:r>
      <w:r w:rsidR="00F90D96" w:rsidRPr="009B4FC9">
        <w:t xml:space="preserve"> </w:t>
      </w:r>
      <w:r w:rsidRPr="009B4FC9">
        <w:t>LSTM</w:t>
      </w:r>
      <w:r w:rsidR="00F90D96" w:rsidRPr="009B4FC9">
        <w:t xml:space="preserve"> </w:t>
      </w:r>
      <w:r w:rsidRPr="009B4FC9">
        <w:t>đã</w:t>
      </w:r>
      <w:r w:rsidR="00F90D96" w:rsidRPr="009B4FC9">
        <w:t xml:space="preserve"> </w:t>
      </w:r>
      <w:r w:rsidRPr="009B4FC9">
        <w:t>được</w:t>
      </w:r>
      <w:r w:rsidR="00F90D96" w:rsidRPr="009B4FC9">
        <w:t xml:space="preserve"> </w:t>
      </w:r>
      <w:r w:rsidRPr="009B4FC9">
        <w:t>huấn</w:t>
      </w:r>
      <w:r w:rsidR="00F90D96" w:rsidRPr="009B4FC9">
        <w:t xml:space="preserve"> </w:t>
      </w:r>
      <w:r w:rsidRPr="009B4FC9">
        <w:t>luyện</w:t>
      </w:r>
      <w:r w:rsidR="00F90D96" w:rsidRPr="009B4FC9">
        <w:t xml:space="preserve"> </w:t>
      </w:r>
      <w:r w:rsidRPr="009B4FC9">
        <w:t>trước</w:t>
      </w:r>
      <w:r w:rsidR="00F90D96" w:rsidRPr="009B4FC9">
        <w:t xml:space="preserve"> </w:t>
      </w:r>
      <w:r w:rsidRPr="009B4FC9">
        <w:t>để</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dựa</w:t>
      </w:r>
      <w:r w:rsidR="00F90D96" w:rsidRPr="009B4FC9">
        <w:t xml:space="preserve"> </w:t>
      </w:r>
      <w:r w:rsidRPr="009B4FC9">
        <w:t>trên</w:t>
      </w:r>
      <w:r w:rsidR="00F90D96" w:rsidRPr="009B4FC9">
        <w:t xml:space="preserve"> </w:t>
      </w:r>
      <w:r w:rsidRPr="009B4FC9">
        <w:t>dữ</w:t>
      </w:r>
      <w:r w:rsidR="00F90D96" w:rsidRPr="009B4FC9">
        <w:t xml:space="preserve"> </w:t>
      </w:r>
      <w:r w:rsidRPr="009B4FC9">
        <w:t>liệu</w:t>
      </w:r>
      <w:r w:rsidR="00F90D96" w:rsidRPr="009B4FC9">
        <w:t xml:space="preserve"> </w:t>
      </w:r>
      <w:r w:rsidRPr="009B4FC9">
        <w:t>lịch</w:t>
      </w:r>
      <w:r w:rsidR="00F90D96" w:rsidRPr="009B4FC9">
        <w:t xml:space="preserve"> </w:t>
      </w:r>
      <w:r w:rsidRPr="009B4FC9">
        <w:t>sử.</w:t>
      </w:r>
      <w:r w:rsidR="00F90D96" w:rsidRPr="009B4FC9">
        <w:t xml:space="preserve"> </w:t>
      </w:r>
      <w:r w:rsidRPr="009B4FC9">
        <w:t>Mô</w:t>
      </w:r>
      <w:r w:rsidR="00F90D96" w:rsidRPr="009B4FC9">
        <w:t xml:space="preserve"> </w:t>
      </w:r>
      <w:r w:rsidRPr="009B4FC9">
        <w:t>hình</w:t>
      </w:r>
      <w:r w:rsidR="00F90D96" w:rsidRPr="009B4FC9">
        <w:t xml:space="preserve"> </w:t>
      </w:r>
      <w:r w:rsidRPr="009B4FC9">
        <w:t>được</w:t>
      </w:r>
      <w:r w:rsidR="00F90D96" w:rsidRPr="009B4FC9">
        <w:t xml:space="preserve"> </w:t>
      </w:r>
      <w:r w:rsidRPr="009B4FC9">
        <w:t>lưu</w:t>
      </w:r>
      <w:r w:rsidR="00F90D96" w:rsidRPr="009B4FC9">
        <w:t xml:space="preserve"> </w:t>
      </w:r>
      <w:r w:rsidRPr="009B4FC9">
        <w:t>trữ</w:t>
      </w:r>
      <w:r w:rsidR="00F90D96" w:rsidRPr="009B4FC9">
        <w:t xml:space="preserve"> </w:t>
      </w:r>
      <w:r w:rsidRPr="009B4FC9">
        <w:t>dưới</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.h5</w:t>
      </w:r>
      <w:r w:rsidR="00F90D96" w:rsidRPr="009B4FC9">
        <w:t xml:space="preserve"> </w:t>
      </w:r>
      <w:r w:rsidRPr="009B4FC9">
        <w:t>(best_lstm_model.h5),</w:t>
      </w:r>
      <w:r w:rsidR="00F90D96" w:rsidRPr="009B4FC9">
        <w:t xml:space="preserve"> </w:t>
      </w:r>
      <w:r w:rsidRPr="009B4FC9">
        <w:t>chứa</w:t>
      </w:r>
      <w:r w:rsidR="00F90D96" w:rsidRPr="009B4FC9">
        <w:t xml:space="preserve"> </w:t>
      </w:r>
      <w:r w:rsidRPr="009B4FC9">
        <w:t>các</w:t>
      </w:r>
      <w:r w:rsidR="00F90D96" w:rsidRPr="009B4FC9">
        <w:t xml:space="preserve"> </w:t>
      </w:r>
      <w:r w:rsidRPr="009B4FC9">
        <w:t>trọng</w:t>
      </w:r>
      <w:r w:rsidR="00F90D96" w:rsidRPr="009B4FC9">
        <w:t xml:space="preserve"> </w:t>
      </w:r>
      <w:r w:rsidRPr="009B4FC9">
        <w:t>số</w:t>
      </w:r>
      <w:r w:rsidR="00F90D96" w:rsidRPr="009B4FC9">
        <w:t xml:space="preserve"> </w:t>
      </w:r>
      <w:r w:rsidRPr="009B4FC9">
        <w:t>và</w:t>
      </w:r>
      <w:r w:rsidR="00F90D96" w:rsidRPr="009B4FC9">
        <w:t xml:space="preserve"> </w:t>
      </w:r>
      <w:r w:rsidRPr="009B4FC9">
        <w:t>kiến</w:t>
      </w:r>
      <w:r w:rsidR="00F90D96" w:rsidRPr="009B4FC9">
        <w:t xml:space="preserve"> </w:t>
      </w:r>
      <w:r w:rsidRPr="009B4FC9">
        <w:t>trúc</w:t>
      </w:r>
      <w:r w:rsidR="00F90D96" w:rsidRPr="009B4FC9">
        <w:t xml:space="preserve"> </w:t>
      </w:r>
      <w:r w:rsidRPr="009B4FC9">
        <w:t>mạng</w:t>
      </w:r>
      <w:r w:rsidR="00F90D96" w:rsidRPr="009B4FC9">
        <w:t xml:space="preserve"> </w:t>
      </w:r>
      <w:r w:rsidRPr="009B4FC9">
        <w:t>đã</w:t>
      </w:r>
      <w:r w:rsidR="00F90D96" w:rsidRPr="009B4FC9">
        <w:t xml:space="preserve"> </w:t>
      </w:r>
      <w:r w:rsidRPr="009B4FC9">
        <w:t>được</w:t>
      </w:r>
      <w:r w:rsidR="00F90D96" w:rsidRPr="009B4FC9">
        <w:t xml:space="preserve"> </w:t>
      </w:r>
      <w:r w:rsidRPr="009B4FC9">
        <w:t>tối</w:t>
      </w:r>
      <w:r w:rsidR="00F90D96" w:rsidRPr="009B4FC9">
        <w:t xml:space="preserve"> </w:t>
      </w:r>
      <w:r w:rsidRPr="009B4FC9">
        <w:t>ưu</w:t>
      </w:r>
      <w:r w:rsidR="00F90D96" w:rsidRPr="009B4FC9">
        <w:t xml:space="preserve"> </w:t>
      </w:r>
      <w:r w:rsidRPr="009B4FC9">
        <w:t>hóa.</w:t>
      </w:r>
      <w:r w:rsidR="00F90D96" w:rsidRPr="009B4FC9">
        <w:t xml:space="preserve"> </w:t>
      </w:r>
      <w:r w:rsidRPr="009B4FC9">
        <w:t>Đặc</w:t>
      </w:r>
      <w:r w:rsidR="00F90D96" w:rsidRPr="009B4FC9">
        <w:t xml:space="preserve"> </w:t>
      </w:r>
      <w:r w:rsidRPr="009B4FC9">
        <w:t>điểm</w:t>
      </w:r>
      <w:r w:rsidR="00F90D96" w:rsidRPr="009B4FC9">
        <w:t xml:space="preserve"> </w:t>
      </w:r>
      <w:r w:rsidRPr="009B4FC9">
        <w:t>của</w:t>
      </w:r>
      <w:r w:rsidR="00F90D96" w:rsidRPr="009B4FC9">
        <w:t xml:space="preserve"> </w:t>
      </w:r>
      <w:r w:rsidRPr="009B4FC9">
        <w:t>mô</w:t>
      </w:r>
      <w:r w:rsidR="00F90D96" w:rsidRPr="009B4FC9">
        <w:t xml:space="preserve"> </w:t>
      </w:r>
      <w:r w:rsidRPr="009B4FC9">
        <w:t>hình:</w:t>
      </w:r>
    </w:p>
    <w:p w14:paraId="4E215E4A" w14:textId="258CEF82" w:rsidR="00AD7EB1" w:rsidRPr="009B4FC9" w:rsidRDefault="00AD7EB1" w:rsidP="0042196A">
      <w:pPr>
        <w:spacing w:line="360" w:lineRule="auto"/>
        <w:ind w:firstLine="567"/>
      </w:pPr>
      <w:r w:rsidRPr="009B4FC9">
        <w:t>Đầu</w:t>
      </w:r>
      <w:r w:rsidR="00F90D96" w:rsidRPr="009B4FC9">
        <w:t xml:space="preserve"> </w:t>
      </w:r>
      <w:r w:rsidRPr="009B4FC9">
        <w:t>vào:</w:t>
      </w:r>
      <w:r w:rsidR="00F90D96" w:rsidRPr="009B4FC9">
        <w:t xml:space="preserve"> </w:t>
      </w:r>
      <w:r w:rsidRPr="009B4FC9">
        <w:t>Chuỗi</w:t>
      </w:r>
      <w:r w:rsidR="00F90D96" w:rsidRPr="009B4FC9">
        <w:t xml:space="preserve"> </w:t>
      </w:r>
      <w:r w:rsidRPr="009B4FC9">
        <w:t>dữ</w:t>
      </w:r>
      <w:r w:rsidR="00F90D96" w:rsidRPr="009B4FC9">
        <w:t xml:space="preserve"> </w:t>
      </w:r>
      <w:r w:rsidRPr="009B4FC9">
        <w:t>liệu</w:t>
      </w:r>
      <w:r w:rsidR="00F90D96" w:rsidRPr="009B4FC9">
        <w:t xml:space="preserve"> </w:t>
      </w:r>
      <w:r w:rsidRPr="009B4FC9">
        <w:t>5</w:t>
      </w:r>
      <w:r w:rsidR="00F90D96" w:rsidRPr="009B4FC9">
        <w:t xml:space="preserve"> </w:t>
      </w:r>
      <w:r w:rsidRPr="009B4FC9">
        <w:t>năm</w:t>
      </w:r>
      <w:r w:rsidR="00F90D96" w:rsidRPr="009B4FC9">
        <w:t xml:space="preserve"> </w:t>
      </w:r>
      <w:r w:rsidRPr="009B4FC9">
        <w:t>(sequence</w:t>
      </w:r>
      <w:r w:rsidR="00F90D96" w:rsidRPr="009B4FC9">
        <w:t xml:space="preserve"> </w:t>
      </w:r>
      <w:r w:rsidRPr="009B4FC9">
        <w:t>length</w:t>
      </w:r>
      <w:r w:rsidR="00F90D96" w:rsidRPr="009B4FC9">
        <w:t xml:space="preserve"> </w:t>
      </w:r>
      <w:r w:rsidRPr="009B4FC9">
        <w:t>=</w:t>
      </w:r>
      <w:r w:rsidR="00F90D96" w:rsidRPr="009B4FC9">
        <w:t xml:space="preserve"> </w:t>
      </w:r>
      <w:r w:rsidRPr="009B4FC9">
        <w:t>5),</w:t>
      </w:r>
      <w:r w:rsidR="00F90D96" w:rsidRPr="009B4FC9">
        <w:t xml:space="preserve"> </w:t>
      </w:r>
      <w:r w:rsidRPr="009B4FC9">
        <w:t>mỗi</w:t>
      </w:r>
      <w:r w:rsidR="00F90D96" w:rsidRPr="009B4FC9">
        <w:t xml:space="preserve"> </w:t>
      </w:r>
      <w:r w:rsidRPr="009B4FC9">
        <w:t>điểm</w:t>
      </w:r>
      <w:r w:rsidR="00F90D96" w:rsidRPr="009B4FC9">
        <w:t xml:space="preserve"> </w:t>
      </w:r>
      <w:r w:rsidRPr="009B4FC9">
        <w:t>dữ</w:t>
      </w:r>
      <w:r w:rsidR="00F90D96" w:rsidRPr="009B4FC9">
        <w:t xml:space="preserve"> </w:t>
      </w:r>
      <w:r w:rsidRPr="009B4FC9">
        <w:t>liệu</w:t>
      </w:r>
      <w:r w:rsidR="00F90D96" w:rsidRPr="009B4FC9">
        <w:t xml:space="preserve"> </w:t>
      </w:r>
      <w:r w:rsidRPr="009B4FC9">
        <w:t>bao</w:t>
      </w:r>
      <w:r w:rsidR="00F90D96" w:rsidRPr="009B4FC9">
        <w:t xml:space="preserve"> </w:t>
      </w:r>
      <w:r w:rsidRPr="009B4FC9">
        <w:t>gồm</w:t>
      </w:r>
      <w:r w:rsidR="00F90D96" w:rsidRPr="009B4FC9">
        <w:t xml:space="preserve"> </w:t>
      </w:r>
      <w:r w:rsidRPr="009B4FC9">
        <w:t>5</w:t>
      </w:r>
      <w:r w:rsidR="00F90D96" w:rsidRPr="009B4FC9">
        <w:t xml:space="preserve"> </w:t>
      </w:r>
      <w:r w:rsidRPr="009B4FC9">
        <w:t>đặc</w:t>
      </w:r>
      <w:r w:rsidR="00F90D96" w:rsidRPr="009B4FC9">
        <w:t xml:space="preserve"> </w:t>
      </w:r>
      <w:r w:rsidRPr="009B4FC9">
        <w:t>trưng:</w:t>
      </w:r>
      <w:r w:rsidR="00F90D96" w:rsidRPr="009B4FC9">
        <w:t xml:space="preserve"> </w:t>
      </w:r>
    </w:p>
    <w:p w14:paraId="712B2541" w14:textId="6F4F35C7" w:rsidR="00AD7EB1" w:rsidRPr="009B4FC9" w:rsidRDefault="00AD7EB1" w:rsidP="00645B03">
      <w:pPr>
        <w:pStyle w:val="ListParagraph"/>
        <w:numPr>
          <w:ilvl w:val="0"/>
          <w:numId w:val="69"/>
        </w:numPr>
        <w:spacing w:line="360" w:lineRule="auto"/>
      </w:pPr>
      <w:r w:rsidRPr="009B4FC9">
        <w:t>Quốc</w:t>
      </w:r>
      <w:r w:rsidR="00F90D96" w:rsidRPr="009B4FC9">
        <w:t xml:space="preserve"> </w:t>
      </w:r>
      <w:r w:rsidRPr="009B4FC9">
        <w:t>gia</w:t>
      </w:r>
      <w:r w:rsidR="00F90D96" w:rsidRPr="009B4FC9">
        <w:t xml:space="preserve"> </w:t>
      </w:r>
      <w:r w:rsidRPr="009B4FC9">
        <w:t>(mã</w:t>
      </w:r>
      <w:r w:rsidR="00F90D96" w:rsidRPr="009B4FC9">
        <w:t xml:space="preserve"> </w:t>
      </w:r>
      <w:r w:rsidRPr="009B4FC9">
        <w:t>hóa</w:t>
      </w:r>
      <w:r w:rsidR="00F90D96" w:rsidRPr="009B4FC9">
        <w:t xml:space="preserve"> </w:t>
      </w:r>
      <w:r w:rsidRPr="009B4FC9">
        <w:t>bằng</w:t>
      </w:r>
      <w:r w:rsidR="00F90D96" w:rsidRPr="009B4FC9">
        <w:t xml:space="preserve"> </w:t>
      </w:r>
      <w:r w:rsidRPr="009B4FC9">
        <w:t>LabelEncoder).</w:t>
      </w:r>
    </w:p>
    <w:p w14:paraId="1F412FCB" w14:textId="7818B3A0" w:rsidR="00AD7EB1" w:rsidRPr="009B4FC9" w:rsidRDefault="00AD7EB1" w:rsidP="00645B03">
      <w:pPr>
        <w:pStyle w:val="ListParagraph"/>
        <w:numPr>
          <w:ilvl w:val="0"/>
          <w:numId w:val="69"/>
        </w:numPr>
        <w:spacing w:line="360" w:lineRule="auto"/>
      </w:pPr>
      <w:r w:rsidRPr="009B4FC9">
        <w:t>Giới</w:t>
      </w:r>
      <w:r w:rsidR="00F90D96" w:rsidRPr="009B4FC9">
        <w:t xml:space="preserve"> </w:t>
      </w:r>
      <w:r w:rsidRPr="009B4FC9">
        <w:t>tính</w:t>
      </w:r>
      <w:r w:rsidR="00F90D96" w:rsidRPr="009B4FC9">
        <w:t xml:space="preserve"> </w:t>
      </w:r>
      <w:r w:rsidRPr="009B4FC9">
        <w:t>(mã</w:t>
      </w:r>
      <w:r w:rsidR="00F90D96" w:rsidRPr="009B4FC9">
        <w:t xml:space="preserve"> </w:t>
      </w:r>
      <w:r w:rsidRPr="009B4FC9">
        <w:t>hóa</w:t>
      </w:r>
      <w:r w:rsidR="00F90D96" w:rsidRPr="009B4FC9">
        <w:t xml:space="preserve"> </w:t>
      </w:r>
      <w:r w:rsidRPr="009B4FC9">
        <w:t>bằng</w:t>
      </w:r>
      <w:r w:rsidR="00F90D96" w:rsidRPr="009B4FC9">
        <w:t xml:space="preserve"> </w:t>
      </w:r>
      <w:r w:rsidRPr="009B4FC9">
        <w:t>LabelEncoder).</w:t>
      </w:r>
    </w:p>
    <w:p w14:paraId="22D337EB" w14:textId="52A1E082" w:rsidR="00AD7EB1" w:rsidRPr="009B4FC9" w:rsidRDefault="00AD7EB1" w:rsidP="00645B03">
      <w:pPr>
        <w:pStyle w:val="ListParagraph"/>
        <w:numPr>
          <w:ilvl w:val="0"/>
          <w:numId w:val="69"/>
        </w:numPr>
        <w:spacing w:line="360" w:lineRule="auto"/>
      </w:pPr>
      <w:r w:rsidRPr="009B4FC9">
        <w:t>Nhóm</w:t>
      </w:r>
      <w:r w:rsidR="00F90D96" w:rsidRPr="009B4FC9">
        <w:t xml:space="preserve"> </w:t>
      </w:r>
      <w:r w:rsidRPr="009B4FC9">
        <w:t>tuổi</w:t>
      </w:r>
      <w:r w:rsidR="00F90D96" w:rsidRPr="009B4FC9">
        <w:t xml:space="preserve"> </w:t>
      </w:r>
      <w:r w:rsidRPr="009B4FC9">
        <w:t>(mã</w:t>
      </w:r>
      <w:r w:rsidR="00F90D96" w:rsidRPr="009B4FC9">
        <w:t xml:space="preserve"> </w:t>
      </w:r>
      <w:r w:rsidRPr="009B4FC9">
        <w:t>hóa</w:t>
      </w:r>
      <w:r w:rsidR="00F90D96" w:rsidRPr="009B4FC9">
        <w:t xml:space="preserve"> </w:t>
      </w:r>
      <w:r w:rsidRPr="009B4FC9">
        <w:t>bằng</w:t>
      </w:r>
      <w:r w:rsidR="00F90D96" w:rsidRPr="009B4FC9">
        <w:t xml:space="preserve"> </w:t>
      </w:r>
      <w:r w:rsidRPr="009B4FC9">
        <w:t>LabelEncoder).</w:t>
      </w:r>
    </w:p>
    <w:p w14:paraId="1C14FC8D" w14:textId="683AD593" w:rsidR="00AD7EB1" w:rsidRPr="009B4FC9" w:rsidRDefault="00AD7EB1" w:rsidP="00645B03">
      <w:pPr>
        <w:pStyle w:val="ListParagraph"/>
        <w:numPr>
          <w:ilvl w:val="0"/>
          <w:numId w:val="69"/>
        </w:numPr>
        <w:spacing w:line="360" w:lineRule="auto"/>
      </w:pPr>
      <w:r w:rsidRPr="009B4FC9">
        <w:t>Năm</w:t>
      </w:r>
      <w:r w:rsidR="00F90D96" w:rsidRPr="009B4FC9">
        <w:t xml:space="preserve"> </w:t>
      </w:r>
      <w:r w:rsidRPr="009B4FC9">
        <w:t>(chuẩn</w:t>
      </w:r>
      <w:r w:rsidR="00F90D96" w:rsidRPr="009B4FC9">
        <w:t xml:space="preserve"> </w:t>
      </w:r>
      <w:r w:rsidRPr="009B4FC9">
        <w:t>hóa</w:t>
      </w:r>
      <w:r w:rsidR="00F90D96" w:rsidRPr="009B4FC9">
        <w:t xml:space="preserve"> </w:t>
      </w:r>
      <w:r w:rsidRPr="009B4FC9">
        <w:t>bằng</w:t>
      </w:r>
      <w:r w:rsidR="00F90D96" w:rsidRPr="009B4FC9">
        <w:t xml:space="preserve"> </w:t>
      </w:r>
      <w:r w:rsidRPr="009B4FC9">
        <w:t>MinMaxScaler).</w:t>
      </w:r>
    </w:p>
    <w:p w14:paraId="02923534" w14:textId="77777777" w:rsidR="009E3E0F" w:rsidRDefault="00AD7EB1" w:rsidP="00645B03">
      <w:pPr>
        <w:pStyle w:val="ListParagraph"/>
        <w:numPr>
          <w:ilvl w:val="0"/>
          <w:numId w:val="69"/>
        </w:numPr>
        <w:spacing w:line="360" w:lineRule="auto"/>
      </w:pP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(chuẩn</w:t>
      </w:r>
      <w:r w:rsidR="00F90D96" w:rsidRPr="009B4FC9">
        <w:t xml:space="preserve"> </w:t>
      </w:r>
      <w:r w:rsidRPr="009B4FC9">
        <w:t>hóa</w:t>
      </w:r>
      <w:r w:rsidR="00F90D96" w:rsidRPr="009B4FC9">
        <w:t xml:space="preserve"> </w:t>
      </w:r>
      <w:r w:rsidRPr="009B4FC9">
        <w:t>bằng</w:t>
      </w:r>
      <w:r w:rsidR="00F90D96" w:rsidRPr="009B4FC9">
        <w:t xml:space="preserve"> </w:t>
      </w:r>
      <w:r w:rsidRPr="009B4FC9">
        <w:t>MinMaxScaler).</w:t>
      </w:r>
    </w:p>
    <w:p w14:paraId="0F2C8E21" w14:textId="19DB066D" w:rsidR="00AD7EB1" w:rsidRPr="009B4FC9" w:rsidRDefault="00AD7EB1" w:rsidP="00645B03">
      <w:pPr>
        <w:pStyle w:val="ListParagraph"/>
        <w:numPr>
          <w:ilvl w:val="0"/>
          <w:numId w:val="69"/>
        </w:numPr>
        <w:spacing w:line="360" w:lineRule="auto"/>
      </w:pPr>
      <w:r w:rsidRPr="009B4FC9">
        <w:t>Đầu</w:t>
      </w:r>
      <w:r w:rsidR="00F90D96" w:rsidRPr="009B4FC9">
        <w:t xml:space="preserve"> </w:t>
      </w:r>
      <w:r w:rsidRPr="009B4FC9">
        <w:t>ra:</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dự</w:t>
      </w:r>
      <w:r w:rsidR="00F90D96" w:rsidRPr="009B4FC9">
        <w:t xml:space="preserve"> </w:t>
      </w:r>
      <w:r w:rsidRPr="009B4FC9">
        <w:t>đoán</w:t>
      </w:r>
      <w:r w:rsidR="00F90D96" w:rsidRPr="009B4FC9">
        <w:t xml:space="preserve"> </w:t>
      </w:r>
      <w:r w:rsidRPr="009B4FC9">
        <w:t>(chuẩn</w:t>
      </w:r>
      <w:r w:rsidR="00F90D96" w:rsidRPr="009B4FC9">
        <w:t xml:space="preserve"> </w:t>
      </w:r>
      <w:r w:rsidRPr="009B4FC9">
        <w:t>hóa)</w:t>
      </w:r>
      <w:r w:rsidR="00F90D96" w:rsidRPr="009B4FC9">
        <w:t xml:space="preserve"> </w:t>
      </w:r>
      <w:r w:rsidRPr="009B4FC9">
        <w:t>cho</w:t>
      </w:r>
      <w:r w:rsidR="00F90D96" w:rsidRPr="009B4FC9">
        <w:t xml:space="preserve"> </w:t>
      </w:r>
      <w:r w:rsidRPr="009B4FC9">
        <w:t>năm</w:t>
      </w:r>
      <w:r w:rsidR="00F90D96" w:rsidRPr="009B4FC9">
        <w:t xml:space="preserve"> </w:t>
      </w:r>
      <w:r w:rsidRPr="009B4FC9">
        <w:t>tiếp</w:t>
      </w:r>
      <w:r w:rsidR="00F90D96" w:rsidRPr="009B4FC9">
        <w:t xml:space="preserve"> </w:t>
      </w:r>
      <w:r w:rsidRPr="009B4FC9">
        <w:t>theo.</w:t>
      </w:r>
    </w:p>
    <w:p w14:paraId="3B552E47" w14:textId="629B762C" w:rsidR="00AD7EB1" w:rsidRPr="009E3E0F" w:rsidRDefault="00AD7EB1" w:rsidP="0042196A">
      <w:pPr>
        <w:spacing w:line="360" w:lineRule="auto"/>
      </w:pPr>
      <w:r w:rsidRPr="009E3E0F">
        <w:t>Quy</w:t>
      </w:r>
      <w:r w:rsidR="00F90D96" w:rsidRPr="009E3E0F">
        <w:t xml:space="preserve"> </w:t>
      </w:r>
      <w:r w:rsidRPr="009E3E0F">
        <w:t>trình</w:t>
      </w:r>
      <w:r w:rsidR="00F90D96" w:rsidRPr="009E3E0F">
        <w:t xml:space="preserve"> </w:t>
      </w:r>
      <w:r w:rsidRPr="009E3E0F">
        <w:t>tiền</w:t>
      </w:r>
      <w:r w:rsidR="00F90D96" w:rsidRPr="009E3E0F">
        <w:t xml:space="preserve"> </w:t>
      </w:r>
      <w:r w:rsidRPr="009E3E0F">
        <w:t>xử</w:t>
      </w:r>
      <w:r w:rsidR="00F90D96" w:rsidRPr="009E3E0F">
        <w:t xml:space="preserve"> </w:t>
      </w:r>
      <w:r w:rsidRPr="009E3E0F">
        <w:t>lý:</w:t>
      </w:r>
      <w:r w:rsidR="00F90D96" w:rsidRPr="009E3E0F">
        <w:t xml:space="preserve"> </w:t>
      </w:r>
    </w:p>
    <w:p w14:paraId="4DDD2CAA" w14:textId="3D19F0D1" w:rsidR="00AD7EB1" w:rsidRPr="009B4FC9" w:rsidRDefault="00AD7EB1" w:rsidP="00645B03">
      <w:pPr>
        <w:pStyle w:val="ListParagraph"/>
        <w:numPr>
          <w:ilvl w:val="0"/>
          <w:numId w:val="70"/>
        </w:numPr>
        <w:spacing w:line="360" w:lineRule="auto"/>
      </w:pPr>
      <w:r w:rsidRPr="009B4FC9">
        <w:t>Dữ</w:t>
      </w:r>
      <w:r w:rsidR="00F90D96" w:rsidRPr="009B4FC9">
        <w:t xml:space="preserve"> </w:t>
      </w:r>
      <w:r w:rsidRPr="009B4FC9">
        <w:t>liệu</w:t>
      </w:r>
      <w:r w:rsidR="00F90D96" w:rsidRPr="009B4FC9">
        <w:t xml:space="preserve"> </w:t>
      </w:r>
      <w:r w:rsidRPr="009B4FC9">
        <w:t>đầu</w:t>
      </w:r>
      <w:r w:rsidR="00F90D96" w:rsidRPr="009B4FC9">
        <w:t xml:space="preserve"> </w:t>
      </w:r>
      <w:r w:rsidRPr="009B4FC9">
        <w:t>vào</w:t>
      </w:r>
      <w:r w:rsidR="00F90D96" w:rsidRPr="009B4FC9">
        <w:t xml:space="preserve"> </w:t>
      </w:r>
      <w:r w:rsidRPr="009B4FC9">
        <w:t>được</w:t>
      </w:r>
      <w:r w:rsidR="00F90D96" w:rsidRPr="009B4FC9">
        <w:t xml:space="preserve"> </w:t>
      </w:r>
      <w:r w:rsidRPr="009B4FC9">
        <w:t>mã</w:t>
      </w:r>
      <w:r w:rsidR="00F90D96" w:rsidRPr="009B4FC9">
        <w:t xml:space="preserve"> </w:t>
      </w:r>
      <w:r w:rsidRPr="009B4FC9">
        <w:t>hóa</w:t>
      </w:r>
      <w:r w:rsidR="00F90D96" w:rsidRPr="009B4FC9">
        <w:t xml:space="preserve"> </w:t>
      </w:r>
      <w:r w:rsidRPr="009B4FC9">
        <w:t>và</w:t>
      </w:r>
      <w:r w:rsidR="00F90D96" w:rsidRPr="009B4FC9">
        <w:t xml:space="preserve"> </w:t>
      </w:r>
      <w:r w:rsidRPr="009B4FC9">
        <w:t>chuẩn</w:t>
      </w:r>
      <w:r w:rsidR="00F90D96" w:rsidRPr="009B4FC9">
        <w:t xml:space="preserve"> </w:t>
      </w:r>
      <w:r w:rsidRPr="009B4FC9">
        <w:t>hóa</w:t>
      </w:r>
      <w:r w:rsidR="00F90D96" w:rsidRPr="009B4FC9">
        <w:t xml:space="preserve"> </w:t>
      </w:r>
      <w:r w:rsidRPr="009B4FC9">
        <w:t>để</w:t>
      </w:r>
      <w:r w:rsidR="00F90D96" w:rsidRPr="009B4FC9">
        <w:t xml:space="preserve"> </w:t>
      </w:r>
      <w:r w:rsidRPr="009B4FC9">
        <w:t>đảm</w:t>
      </w:r>
      <w:r w:rsidR="00F90D96" w:rsidRPr="009B4FC9">
        <w:t xml:space="preserve"> </w:t>
      </w:r>
      <w:r w:rsidRPr="009B4FC9">
        <w:t>bảo</w:t>
      </w:r>
      <w:r w:rsidR="00F90D96" w:rsidRPr="009B4FC9">
        <w:t xml:space="preserve"> </w:t>
      </w:r>
      <w:r w:rsidRPr="009B4FC9">
        <w:t>tương</w:t>
      </w:r>
      <w:r w:rsidR="00F90D96" w:rsidRPr="009B4FC9">
        <w:t xml:space="preserve"> </w:t>
      </w:r>
      <w:r w:rsidRPr="009B4FC9">
        <w:t>thích</w:t>
      </w:r>
      <w:r w:rsidR="00F90D96" w:rsidRPr="009B4FC9">
        <w:t xml:space="preserve"> </w:t>
      </w:r>
      <w:r w:rsidRPr="009B4FC9">
        <w:t>với</w:t>
      </w:r>
      <w:r w:rsidR="00F90D96" w:rsidRPr="009B4FC9">
        <w:t xml:space="preserve"> </w:t>
      </w:r>
      <w:r w:rsidRPr="009B4FC9">
        <w:t>mô</w:t>
      </w:r>
      <w:r w:rsidR="00F90D96" w:rsidRPr="009B4FC9">
        <w:t xml:space="preserve"> </w:t>
      </w:r>
      <w:r w:rsidRPr="009B4FC9">
        <w:t>hình.</w:t>
      </w:r>
    </w:p>
    <w:p w14:paraId="39074B8D" w14:textId="766A4450" w:rsidR="00AD7EB1" w:rsidRPr="009B4FC9" w:rsidRDefault="00AD7EB1" w:rsidP="00645B03">
      <w:pPr>
        <w:pStyle w:val="ListParagraph"/>
        <w:numPr>
          <w:ilvl w:val="0"/>
          <w:numId w:val="70"/>
        </w:numPr>
        <w:spacing w:line="360" w:lineRule="auto"/>
      </w:pPr>
      <w:r w:rsidRPr="009B4FC9">
        <w:t>Hàm</w:t>
      </w:r>
      <w:r w:rsidR="00F90D96" w:rsidRPr="009B4FC9">
        <w:t xml:space="preserve"> </w:t>
      </w:r>
      <w:r w:rsidRPr="009B4FC9">
        <w:t>create_sequences</w:t>
      </w:r>
      <w:r w:rsidR="00F90D96" w:rsidRPr="009B4FC9">
        <w:t xml:space="preserve"> </w:t>
      </w:r>
      <w:r w:rsidRPr="009B4FC9">
        <w:t>trong</w:t>
      </w:r>
      <w:r w:rsidR="00F90D96" w:rsidRPr="009B4FC9">
        <w:t xml:space="preserve"> </w:t>
      </w:r>
      <w:r w:rsidRPr="009B4FC9">
        <w:t>file</w:t>
      </w:r>
      <w:r w:rsidR="00F90D96" w:rsidRPr="009B4FC9">
        <w:t xml:space="preserve"> </w:t>
      </w:r>
      <w:r w:rsidRPr="009B4FC9">
        <w:t>routes.py</w:t>
      </w:r>
      <w:r w:rsidR="00F90D96" w:rsidRPr="009B4FC9">
        <w:t xml:space="preserve"> </w:t>
      </w:r>
      <w:r w:rsidRPr="009B4FC9">
        <w:t>được</w:t>
      </w:r>
      <w:r w:rsidR="00F90D96" w:rsidRPr="009B4FC9">
        <w:t xml:space="preserve"> </w:t>
      </w:r>
      <w:r w:rsidRPr="009B4FC9">
        <w:t>sử</w:t>
      </w:r>
      <w:r w:rsidR="00F90D96" w:rsidRPr="009B4FC9">
        <w:t xml:space="preserve"> </w:t>
      </w:r>
      <w:r w:rsidRPr="009B4FC9">
        <w:t>dụng</w:t>
      </w:r>
      <w:r w:rsidR="00F90D96" w:rsidRPr="009B4FC9">
        <w:t xml:space="preserve"> </w:t>
      </w:r>
      <w:r w:rsidRPr="009B4FC9">
        <w:t>để</w:t>
      </w:r>
      <w:r w:rsidR="00F90D96" w:rsidRPr="009B4FC9">
        <w:t xml:space="preserve"> </w:t>
      </w:r>
      <w:r w:rsidRPr="009B4FC9">
        <w:t>tạo</w:t>
      </w:r>
      <w:r w:rsidR="00F90D96" w:rsidRPr="009B4FC9">
        <w:t xml:space="preserve"> </w:t>
      </w:r>
      <w:r w:rsidRPr="009B4FC9">
        <w:t>các</w:t>
      </w:r>
      <w:r w:rsidR="00F90D96" w:rsidRPr="009B4FC9">
        <w:t xml:space="preserve"> </w:t>
      </w:r>
      <w:r w:rsidRPr="009B4FC9">
        <w:t>chuỗi</w:t>
      </w:r>
      <w:r w:rsidR="00F90D96" w:rsidRPr="009B4FC9">
        <w:t xml:space="preserve"> </w:t>
      </w:r>
      <w:r w:rsidRPr="009B4FC9">
        <w:t>dữ</w:t>
      </w:r>
      <w:r w:rsidR="00F90D96" w:rsidRPr="009B4FC9">
        <w:t xml:space="preserve"> </w:t>
      </w:r>
      <w:r w:rsidRPr="009B4FC9">
        <w:t>liệu</w:t>
      </w:r>
      <w:r w:rsidR="00F90D96" w:rsidRPr="009B4FC9">
        <w:t xml:space="preserve"> </w:t>
      </w:r>
      <w:r w:rsidRPr="009B4FC9">
        <w:t>đầu</w:t>
      </w:r>
      <w:r w:rsidR="00F90D96" w:rsidRPr="009B4FC9">
        <w:t xml:space="preserve"> </w:t>
      </w:r>
      <w:r w:rsidRPr="009B4FC9">
        <w:t>vào</w:t>
      </w:r>
      <w:r w:rsidR="00F90D96" w:rsidRPr="009B4FC9">
        <w:t xml:space="preserve"> </w:t>
      </w:r>
      <w:r w:rsidRPr="009B4FC9">
        <w:t>cho</w:t>
      </w:r>
      <w:r w:rsidR="00F90D96" w:rsidRPr="009B4FC9">
        <w:t xml:space="preserve"> </w:t>
      </w:r>
      <w:r w:rsidRPr="009B4FC9">
        <w:t>LSTM:</w:t>
      </w:r>
      <w:r w:rsidR="00F90D96" w:rsidRPr="009B4FC9">
        <w:t xml:space="preserve"> </w:t>
      </w:r>
    </w:p>
    <w:p w14:paraId="18EFC564" w14:textId="5124C75F" w:rsidR="00BB2120" w:rsidRPr="009B4FC9" w:rsidRDefault="0057671D" w:rsidP="0042196A">
      <w:pPr>
        <w:spacing w:line="360" w:lineRule="auto"/>
        <w:ind w:left="1080"/>
      </w:pPr>
      <w:r w:rsidRPr="009B4FC9">
        <w:rPr>
          <w:noProof/>
        </w:rPr>
        <w:drawing>
          <wp:inline distT="0" distB="0" distL="0" distR="0" wp14:anchorId="0B017057" wp14:editId="09F228AD">
            <wp:extent cx="4163006" cy="1171739"/>
            <wp:effectExtent l="0" t="0" r="0" b="9525"/>
            <wp:docPr id="610368811"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68811" name="Picture 1" descr="A white background with black and red text&#10;&#10;AI-generated content may be incorrect."/>
                    <pic:cNvPicPr/>
                  </pic:nvPicPr>
                  <pic:blipFill>
                    <a:blip r:embed="rId33"/>
                    <a:stretch>
                      <a:fillRect/>
                    </a:stretch>
                  </pic:blipFill>
                  <pic:spPr>
                    <a:xfrm>
                      <a:off x="0" y="0"/>
                      <a:ext cx="4163006" cy="1171739"/>
                    </a:xfrm>
                    <a:prstGeom prst="rect">
                      <a:avLst/>
                    </a:prstGeom>
                  </pic:spPr>
                </pic:pic>
              </a:graphicData>
            </a:graphic>
          </wp:inline>
        </w:drawing>
      </w:r>
    </w:p>
    <w:p w14:paraId="4644CDD0" w14:textId="7B134345" w:rsidR="00830A36" w:rsidRPr="009B4FC9" w:rsidRDefault="00462B23" w:rsidP="0042196A">
      <w:pPr>
        <w:pStyle w:val="Caption"/>
        <w:spacing w:line="360" w:lineRule="auto"/>
        <w:rPr>
          <w:i w:val="0"/>
          <w:iCs w:val="0"/>
        </w:rPr>
      </w:pPr>
      <w:bookmarkStart w:id="73" w:name="_Toc199717848"/>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4</w:t>
      </w:r>
      <w:r w:rsidRPr="009B4FC9">
        <w:rPr>
          <w:i w:val="0"/>
          <w:iCs w:val="0"/>
        </w:rPr>
        <w:fldChar w:fldCharType="end"/>
      </w:r>
      <w:r w:rsidRPr="009B4FC9">
        <w:rPr>
          <w:i w:val="0"/>
          <w:iCs w:val="0"/>
        </w:rPr>
        <w:t xml:space="preserve"> Tạo chuỗi dữ liệu cho LSTM</w:t>
      </w:r>
      <w:bookmarkEnd w:id="73"/>
    </w:p>
    <w:p w14:paraId="67B36187" w14:textId="75A6BBD6" w:rsidR="009B4806" w:rsidRPr="009E3E0F" w:rsidRDefault="009B4806" w:rsidP="0042196A">
      <w:pPr>
        <w:spacing w:line="360" w:lineRule="auto"/>
      </w:pPr>
      <w:r w:rsidRPr="009E3E0F">
        <w:t>Tích</w:t>
      </w:r>
      <w:r w:rsidR="00F90D96" w:rsidRPr="009E3E0F">
        <w:t xml:space="preserve"> </w:t>
      </w:r>
      <w:r w:rsidRPr="009E3E0F">
        <w:t>hợp</w:t>
      </w:r>
      <w:r w:rsidR="00F90D96" w:rsidRPr="009E3E0F">
        <w:t xml:space="preserve"> </w:t>
      </w:r>
      <w:r w:rsidRPr="009E3E0F">
        <w:t>mô</w:t>
      </w:r>
      <w:r w:rsidR="00F90D96" w:rsidRPr="009E3E0F">
        <w:t xml:space="preserve"> </w:t>
      </w:r>
      <w:r w:rsidRPr="009E3E0F">
        <w:t>hình</w:t>
      </w:r>
      <w:r w:rsidR="00F90D96" w:rsidRPr="009E3E0F">
        <w:t xml:space="preserve"> </w:t>
      </w:r>
      <w:r w:rsidRPr="009E3E0F">
        <w:t>vào</w:t>
      </w:r>
      <w:r w:rsidR="00F90D96" w:rsidRPr="009E3E0F">
        <w:t xml:space="preserve"> </w:t>
      </w:r>
      <w:r w:rsidRPr="009E3E0F">
        <w:t>server</w:t>
      </w:r>
    </w:p>
    <w:p w14:paraId="2D798321" w14:textId="4BF547E6" w:rsidR="006424E4" w:rsidRPr="009B4FC9" w:rsidRDefault="006424E4" w:rsidP="0042196A">
      <w:pPr>
        <w:pStyle w:val="4-DoanVB"/>
        <w:spacing w:line="360" w:lineRule="auto"/>
        <w:ind w:firstLine="567"/>
      </w:pPr>
      <w:r w:rsidRPr="009B4FC9">
        <w:t>Mô</w:t>
      </w:r>
      <w:r w:rsidR="00F90D96" w:rsidRPr="009B4FC9">
        <w:t xml:space="preserve"> </w:t>
      </w:r>
      <w:r w:rsidRPr="009B4FC9">
        <w:t>hình</w:t>
      </w:r>
      <w:r w:rsidR="00F90D96" w:rsidRPr="009B4FC9">
        <w:t xml:space="preserve"> </w:t>
      </w:r>
      <w:r w:rsidRPr="009B4FC9">
        <w:t>LSTM</w:t>
      </w:r>
      <w:r w:rsidR="00F90D96" w:rsidRPr="009B4FC9">
        <w:t xml:space="preserve"> </w:t>
      </w:r>
      <w:r w:rsidRPr="009B4FC9">
        <w:t>được</w:t>
      </w:r>
      <w:r w:rsidR="00F90D96" w:rsidRPr="009B4FC9">
        <w:t xml:space="preserve"> </w:t>
      </w:r>
      <w:r w:rsidRPr="009B4FC9">
        <w:t>tích</w:t>
      </w:r>
      <w:r w:rsidR="00F90D96" w:rsidRPr="009B4FC9">
        <w:t xml:space="preserve"> </w:t>
      </w:r>
      <w:r w:rsidRPr="009B4FC9">
        <w:t>hợp</w:t>
      </w:r>
      <w:r w:rsidR="00F90D96" w:rsidRPr="009B4FC9">
        <w:t xml:space="preserve"> </w:t>
      </w:r>
      <w:r w:rsidRPr="009B4FC9">
        <w:t>vào</w:t>
      </w:r>
      <w:r w:rsidR="00F90D96" w:rsidRPr="009B4FC9">
        <w:t xml:space="preserve"> </w:t>
      </w:r>
      <w:r w:rsidRPr="009B4FC9">
        <w:t>server</w:t>
      </w:r>
      <w:r w:rsidR="00F90D96" w:rsidRPr="009B4FC9">
        <w:t xml:space="preserve"> </w:t>
      </w:r>
      <w:r w:rsidRPr="009B4FC9">
        <w:t>thông</w:t>
      </w:r>
      <w:r w:rsidR="00F90D96" w:rsidRPr="009B4FC9">
        <w:t xml:space="preserve"> </w:t>
      </w:r>
      <w:r w:rsidRPr="009B4FC9">
        <w:t>qua</w:t>
      </w:r>
      <w:r w:rsidR="00F90D96" w:rsidRPr="009B4FC9">
        <w:t xml:space="preserve"> </w:t>
      </w:r>
      <w:r w:rsidRPr="009B4FC9">
        <w:t>hàm</w:t>
      </w:r>
      <w:r w:rsidR="00F90D96" w:rsidRPr="009B4FC9">
        <w:t xml:space="preserve"> </w:t>
      </w:r>
      <w:r w:rsidRPr="009B4FC9">
        <w:t>init_</w:t>
      </w:r>
      <w:proofErr w:type="gramStart"/>
      <w:r w:rsidRPr="009B4FC9">
        <w:t>models(</w:t>
      </w:r>
      <w:proofErr w:type="gramEnd"/>
      <w:r w:rsidRPr="009B4FC9">
        <w:t>)</w:t>
      </w:r>
      <w:r w:rsidR="00F90D96" w:rsidRPr="009B4FC9">
        <w:t xml:space="preserve"> </w:t>
      </w:r>
      <w:r w:rsidRPr="009B4FC9">
        <w:t>trong</w:t>
      </w:r>
      <w:r w:rsidR="00F90D96" w:rsidRPr="009B4FC9">
        <w:t xml:space="preserve"> </w:t>
      </w:r>
      <w:r w:rsidRPr="009B4FC9">
        <w:t>file</w:t>
      </w:r>
      <w:r w:rsidR="00F90D96" w:rsidRPr="009B4FC9">
        <w:t xml:space="preserve"> </w:t>
      </w:r>
      <w:r w:rsidRPr="009B4FC9">
        <w:t>routes.py.</w:t>
      </w:r>
      <w:r w:rsidR="00F90D96" w:rsidRPr="009B4FC9">
        <w:t xml:space="preserve"> </w:t>
      </w:r>
      <w:r w:rsidRPr="009B4FC9">
        <w:t>Hàm</w:t>
      </w:r>
      <w:r w:rsidR="00F90D96" w:rsidRPr="009B4FC9">
        <w:t xml:space="preserve"> </w:t>
      </w:r>
      <w:r w:rsidRPr="009B4FC9">
        <w:t>này</w:t>
      </w:r>
      <w:r w:rsidR="00F90D96" w:rsidRPr="009B4FC9">
        <w:t xml:space="preserve"> </w:t>
      </w:r>
      <w:r w:rsidRPr="009B4FC9">
        <w:t>thực</w:t>
      </w:r>
      <w:r w:rsidR="00F90D96" w:rsidRPr="009B4FC9">
        <w:t xml:space="preserve"> </w:t>
      </w:r>
      <w:r w:rsidRPr="009B4FC9">
        <w:t>hiện</w:t>
      </w:r>
      <w:r w:rsidR="00F90D96" w:rsidRPr="009B4FC9">
        <w:t xml:space="preserve"> </w:t>
      </w:r>
      <w:r w:rsidRPr="009B4FC9">
        <w:t>các</w:t>
      </w:r>
      <w:r w:rsidR="00F90D96" w:rsidRPr="009B4FC9">
        <w:t xml:space="preserve"> </w:t>
      </w:r>
      <w:r w:rsidRPr="009B4FC9">
        <w:t>bước</w:t>
      </w:r>
      <w:r w:rsidR="00F90D96" w:rsidRPr="009B4FC9">
        <w:t xml:space="preserve"> </w:t>
      </w:r>
      <w:r w:rsidRPr="009B4FC9">
        <w:t>sau:</w:t>
      </w:r>
    </w:p>
    <w:p w14:paraId="3B8834D4" w14:textId="37950491" w:rsidR="006424E4" w:rsidRPr="009B4FC9" w:rsidRDefault="006424E4" w:rsidP="0042196A">
      <w:pPr>
        <w:pStyle w:val="4-DoanVB"/>
        <w:spacing w:line="360" w:lineRule="auto"/>
        <w:ind w:firstLine="567"/>
      </w:pPr>
      <w:r w:rsidRPr="009B4FC9">
        <w:lastRenderedPageBreak/>
        <w:t>Dữ</w:t>
      </w:r>
      <w:r w:rsidR="00F90D96" w:rsidRPr="009B4FC9">
        <w:t xml:space="preserve"> </w:t>
      </w:r>
      <w:r w:rsidRPr="009B4FC9">
        <w:t>liệu</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từ</w:t>
      </w:r>
      <w:r w:rsidR="00F90D96" w:rsidRPr="009B4FC9">
        <w:t xml:space="preserve"> </w:t>
      </w:r>
      <w:r w:rsidRPr="009B4FC9">
        <w:t>file</w:t>
      </w:r>
      <w:r w:rsidR="00F90D96" w:rsidRPr="009B4FC9">
        <w:t xml:space="preserve"> </w:t>
      </w:r>
      <w:r w:rsidRPr="009B4FC9">
        <w:t>global_unemployment_data.csv</w:t>
      </w:r>
      <w:r w:rsidR="00F90D96" w:rsidRPr="009B4FC9">
        <w:t xml:space="preserve"> </w:t>
      </w:r>
      <w:r w:rsidRPr="009B4FC9">
        <w:t>được</w:t>
      </w:r>
      <w:r w:rsidR="00F90D96" w:rsidRPr="009B4FC9">
        <w:t xml:space="preserve"> </w:t>
      </w:r>
      <w:r w:rsidRPr="009B4FC9">
        <w:t>đọc</w:t>
      </w:r>
      <w:r w:rsidR="00F90D96" w:rsidRPr="009B4FC9">
        <w:t xml:space="preserve"> </w:t>
      </w:r>
      <w:r w:rsidRPr="009B4FC9">
        <w:t>và</w:t>
      </w:r>
      <w:r w:rsidR="00F90D96" w:rsidRPr="009B4FC9">
        <w:t xml:space="preserve"> </w:t>
      </w:r>
      <w:r w:rsidRPr="009B4FC9">
        <w:t>lưu</w:t>
      </w:r>
      <w:r w:rsidR="00F90D96" w:rsidRPr="009B4FC9">
        <w:t xml:space="preserve"> </w:t>
      </w:r>
      <w:r w:rsidRPr="009B4FC9">
        <w:t>vào</w:t>
      </w:r>
      <w:r w:rsidR="00F90D96" w:rsidRPr="009B4FC9">
        <w:t xml:space="preserve"> </w:t>
      </w:r>
      <w:r w:rsidRPr="009B4FC9">
        <w:t>bộ</w:t>
      </w:r>
      <w:r w:rsidR="00F90D96" w:rsidRPr="009B4FC9">
        <w:t xml:space="preserve"> </w:t>
      </w:r>
      <w:r w:rsidRPr="009B4FC9">
        <w:t>nhớ</w:t>
      </w:r>
      <w:r w:rsidR="00F90D96" w:rsidRPr="009B4FC9">
        <w:t xml:space="preserve"> </w:t>
      </w:r>
      <w:r w:rsidRPr="009B4FC9">
        <w:t>cache</w:t>
      </w:r>
      <w:r w:rsidR="00F90D96" w:rsidRPr="009B4FC9">
        <w:t xml:space="preserve"> </w:t>
      </w:r>
      <w:r w:rsidRPr="009B4FC9">
        <w:t>(df_cache)</w:t>
      </w:r>
      <w:r w:rsidR="00F90D96" w:rsidRPr="009B4FC9">
        <w:t xml:space="preserve"> </w:t>
      </w:r>
      <w:r w:rsidRPr="009B4FC9">
        <w:t>bằng</w:t>
      </w:r>
      <w:r w:rsidR="00F90D96" w:rsidRPr="009B4FC9">
        <w:t xml:space="preserve"> </w:t>
      </w:r>
      <w:r w:rsidRPr="009B4FC9">
        <w:t>cách</w:t>
      </w:r>
      <w:r w:rsidR="00F90D96" w:rsidRPr="009B4FC9">
        <w:t xml:space="preserve"> </w:t>
      </w:r>
      <w:r w:rsidRPr="009B4FC9">
        <w:t>sử</w:t>
      </w:r>
      <w:r w:rsidR="00F90D96" w:rsidRPr="009B4FC9">
        <w:t xml:space="preserve"> </w:t>
      </w:r>
      <w:r w:rsidRPr="009B4FC9">
        <w:t>dụng</w:t>
      </w:r>
      <w:r w:rsidR="00F90D96" w:rsidRPr="009B4FC9">
        <w:t xml:space="preserve"> </w:t>
      </w:r>
      <w:r w:rsidRPr="009B4FC9">
        <w:t>decorator</w:t>
      </w:r>
      <w:r w:rsidR="00F90D96" w:rsidRPr="009B4FC9">
        <w:t xml:space="preserve"> </w:t>
      </w:r>
      <w:r w:rsidRPr="009B4FC9">
        <w:t>@lru_cache</w:t>
      </w:r>
      <w:r w:rsidR="00F90D96" w:rsidRPr="009B4FC9">
        <w:t xml:space="preserve"> </w:t>
      </w:r>
      <w:r w:rsidRPr="009B4FC9">
        <w:t>để</w:t>
      </w:r>
      <w:r w:rsidR="00F90D96" w:rsidRPr="009B4FC9">
        <w:t xml:space="preserve"> </w:t>
      </w:r>
      <w:r w:rsidRPr="009B4FC9">
        <w:t>tối</w:t>
      </w:r>
      <w:r w:rsidR="00F90D96" w:rsidRPr="009B4FC9">
        <w:t xml:space="preserve"> </w:t>
      </w:r>
      <w:r w:rsidRPr="009B4FC9">
        <w:t>ưu</w:t>
      </w:r>
      <w:r w:rsidR="00F90D96" w:rsidRPr="009B4FC9">
        <w:t xml:space="preserve"> </w:t>
      </w:r>
      <w:r w:rsidRPr="009B4FC9">
        <w:t>hóa</w:t>
      </w:r>
      <w:r w:rsidR="00F90D96" w:rsidRPr="009B4FC9">
        <w:t xml:space="preserve"> </w:t>
      </w:r>
      <w:r w:rsidRPr="009B4FC9">
        <w:t>hiệu</w:t>
      </w:r>
      <w:r w:rsidR="00F90D96" w:rsidRPr="009B4FC9">
        <w:t xml:space="preserve"> </w:t>
      </w:r>
      <w:r w:rsidRPr="009B4FC9">
        <w:t>suất:</w:t>
      </w:r>
      <w:r w:rsidR="00F90D96" w:rsidRPr="009B4FC9">
        <w:t xml:space="preserve"> </w:t>
      </w:r>
    </w:p>
    <w:p w14:paraId="18E366FC" w14:textId="1068C03C" w:rsidR="005059A7" w:rsidRPr="009B4FC9" w:rsidRDefault="00300DC7" w:rsidP="0042196A">
      <w:pPr>
        <w:pStyle w:val="4-DoanVB"/>
        <w:spacing w:line="360" w:lineRule="auto"/>
      </w:pPr>
      <w:r w:rsidRPr="009B4FC9">
        <w:rPr>
          <w:noProof/>
        </w:rPr>
        <w:drawing>
          <wp:inline distT="0" distB="0" distL="0" distR="0" wp14:anchorId="1DA384C2" wp14:editId="07CFD7B9">
            <wp:extent cx="5068007" cy="895475"/>
            <wp:effectExtent l="0" t="0" r="0" b="0"/>
            <wp:docPr id="204284938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49389" name="Picture 1" descr="A close-up of a computer screen&#10;&#10;AI-generated content may be incorrect."/>
                    <pic:cNvPicPr/>
                  </pic:nvPicPr>
                  <pic:blipFill>
                    <a:blip r:embed="rId34"/>
                    <a:stretch>
                      <a:fillRect/>
                    </a:stretch>
                  </pic:blipFill>
                  <pic:spPr>
                    <a:xfrm>
                      <a:off x="0" y="0"/>
                      <a:ext cx="5068007" cy="895475"/>
                    </a:xfrm>
                    <a:prstGeom prst="rect">
                      <a:avLst/>
                    </a:prstGeom>
                  </pic:spPr>
                </pic:pic>
              </a:graphicData>
            </a:graphic>
          </wp:inline>
        </w:drawing>
      </w:r>
    </w:p>
    <w:p w14:paraId="1E9B7459" w14:textId="096D40F9" w:rsidR="00176B2A" w:rsidRPr="009B4FC9" w:rsidRDefault="003B69F7" w:rsidP="0042196A">
      <w:pPr>
        <w:pStyle w:val="Caption"/>
        <w:spacing w:line="360" w:lineRule="auto"/>
        <w:rPr>
          <w:i w:val="0"/>
          <w:iCs w:val="0"/>
        </w:rPr>
      </w:pPr>
      <w:bookmarkStart w:id="74" w:name="_Toc199717849"/>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5</w:t>
      </w:r>
      <w:r w:rsidRPr="009B4FC9">
        <w:rPr>
          <w:i w:val="0"/>
          <w:iCs w:val="0"/>
        </w:rPr>
        <w:fldChar w:fldCharType="end"/>
      </w:r>
      <w:r w:rsidRPr="009B4FC9">
        <w:rPr>
          <w:i w:val="0"/>
          <w:iCs w:val="0"/>
        </w:rPr>
        <w:t xml:space="preserve"> Đọc dữ liệu từ csv</w:t>
      </w:r>
      <w:bookmarkEnd w:id="74"/>
    </w:p>
    <w:p w14:paraId="65905A52" w14:textId="7B23E9A6" w:rsidR="006424E4" w:rsidRPr="009B4FC9" w:rsidRDefault="006424E4" w:rsidP="009E3E0F">
      <w:pPr>
        <w:spacing w:line="360" w:lineRule="auto"/>
        <w:ind w:firstLine="567"/>
      </w:pPr>
      <w:r w:rsidRPr="009B4FC9">
        <w:t>Tải</w:t>
      </w:r>
      <w:r w:rsidR="00F90D96" w:rsidRPr="009B4FC9">
        <w:t xml:space="preserve"> </w:t>
      </w:r>
      <w:r w:rsidRPr="009B4FC9">
        <w:t>mô</w:t>
      </w:r>
      <w:r w:rsidR="00F90D96" w:rsidRPr="009B4FC9">
        <w:t xml:space="preserve"> </w:t>
      </w:r>
      <w:r w:rsidRPr="009B4FC9">
        <w:t>hình:</w:t>
      </w:r>
      <w:r w:rsidR="00F90D96" w:rsidRPr="009B4FC9">
        <w:t xml:space="preserve"> </w:t>
      </w:r>
    </w:p>
    <w:p w14:paraId="6DE5DE9E" w14:textId="197927E3" w:rsidR="006424E4" w:rsidRPr="009B4FC9" w:rsidRDefault="009527B2" w:rsidP="0042196A">
      <w:pPr>
        <w:pStyle w:val="Text"/>
        <w:spacing w:line="360" w:lineRule="auto"/>
        <w:ind w:firstLine="567"/>
      </w:pPr>
      <w:r w:rsidRPr="009B4FC9">
        <w:t xml:space="preserve">Mô hình LSTM được tải </w:t>
      </w:r>
      <w:r w:rsidR="006424E4" w:rsidRPr="009B4FC9">
        <w:t>bằng</w:t>
      </w:r>
      <w:r w:rsidR="00F90D96" w:rsidRPr="009B4FC9">
        <w:t xml:space="preserve"> </w:t>
      </w:r>
      <w:proofErr w:type="gramStart"/>
      <w:r w:rsidR="006424E4" w:rsidRPr="009B4FC9">
        <w:t>tensorflow.keras</w:t>
      </w:r>
      <w:proofErr w:type="gramEnd"/>
      <w:r w:rsidR="006424E4" w:rsidRPr="009B4FC9">
        <w:t>.</w:t>
      </w:r>
      <w:proofErr w:type="gramStart"/>
      <w:r w:rsidR="006424E4" w:rsidRPr="009B4FC9">
        <w:t>models.load</w:t>
      </w:r>
      <w:proofErr w:type="gramEnd"/>
      <w:r w:rsidR="006424E4" w:rsidRPr="009B4FC9">
        <w:t>_model</w:t>
      </w:r>
      <w:r w:rsidR="00F90D96" w:rsidRPr="009B4FC9">
        <w:t xml:space="preserve"> </w:t>
      </w:r>
      <w:r w:rsidR="006424E4" w:rsidRPr="009B4FC9">
        <w:t>khi</w:t>
      </w:r>
      <w:r w:rsidR="00F90D96" w:rsidRPr="009B4FC9">
        <w:t xml:space="preserve"> </w:t>
      </w:r>
      <w:r w:rsidR="006424E4" w:rsidRPr="009B4FC9">
        <w:t>ứng</w:t>
      </w:r>
      <w:r w:rsidR="00F90D96" w:rsidRPr="009B4FC9">
        <w:t xml:space="preserve"> </w:t>
      </w:r>
      <w:r w:rsidR="006424E4" w:rsidRPr="009B4FC9">
        <w:t>dụng</w:t>
      </w:r>
      <w:r w:rsidR="00F90D96" w:rsidRPr="009B4FC9">
        <w:t xml:space="preserve"> </w:t>
      </w:r>
      <w:r w:rsidR="006424E4" w:rsidRPr="009B4FC9">
        <w:t>khởi</w:t>
      </w:r>
      <w:r w:rsidR="00F90D96" w:rsidRPr="009B4FC9">
        <w:t xml:space="preserve"> </w:t>
      </w:r>
      <w:r w:rsidR="006424E4" w:rsidRPr="009B4FC9">
        <w:t>động:</w:t>
      </w:r>
      <w:r w:rsidR="00F90D96" w:rsidRPr="009B4FC9">
        <w:t xml:space="preserve"> </w:t>
      </w:r>
    </w:p>
    <w:p w14:paraId="0077A7BC" w14:textId="62D66F28" w:rsidR="007F42CA" w:rsidRPr="009B4FC9" w:rsidRDefault="00E95E9C" w:rsidP="0042196A">
      <w:pPr>
        <w:spacing w:line="360" w:lineRule="auto"/>
        <w:jc w:val="center"/>
      </w:pPr>
      <w:r w:rsidRPr="009B4FC9">
        <w:rPr>
          <w:noProof/>
        </w:rPr>
        <w:drawing>
          <wp:inline distT="0" distB="0" distL="0" distR="0" wp14:anchorId="57733F60" wp14:editId="063A269F">
            <wp:extent cx="3820058" cy="581106"/>
            <wp:effectExtent l="0" t="0" r="9525" b="9525"/>
            <wp:docPr id="1181841665"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41665" name="Picture 1" descr="A white background with black and red text&#10;&#10;AI-generated content may be incorrect."/>
                    <pic:cNvPicPr/>
                  </pic:nvPicPr>
                  <pic:blipFill>
                    <a:blip r:embed="rId35"/>
                    <a:stretch>
                      <a:fillRect/>
                    </a:stretch>
                  </pic:blipFill>
                  <pic:spPr>
                    <a:xfrm>
                      <a:off x="0" y="0"/>
                      <a:ext cx="3820058" cy="581106"/>
                    </a:xfrm>
                    <a:prstGeom prst="rect">
                      <a:avLst/>
                    </a:prstGeom>
                  </pic:spPr>
                </pic:pic>
              </a:graphicData>
            </a:graphic>
          </wp:inline>
        </w:drawing>
      </w:r>
    </w:p>
    <w:p w14:paraId="76187F64" w14:textId="280251C2" w:rsidR="00A814E0" w:rsidRPr="00385074" w:rsidRDefault="0044126E" w:rsidP="0042196A">
      <w:pPr>
        <w:pStyle w:val="Caption"/>
        <w:spacing w:line="360" w:lineRule="auto"/>
        <w:rPr>
          <w:i w:val="0"/>
          <w:iCs w:val="0"/>
        </w:rPr>
      </w:pPr>
      <w:bookmarkStart w:id="75" w:name="_Toc199717850"/>
      <w:r w:rsidRPr="00385074">
        <w:rPr>
          <w:i w:val="0"/>
          <w:iCs w:val="0"/>
        </w:rPr>
        <w:t>Hình 3.</w:t>
      </w:r>
      <w:r w:rsidRPr="00385074">
        <w:rPr>
          <w:i w:val="0"/>
          <w:iCs w:val="0"/>
        </w:rPr>
        <w:fldChar w:fldCharType="begin"/>
      </w:r>
      <w:r w:rsidRPr="00385074">
        <w:rPr>
          <w:i w:val="0"/>
          <w:iCs w:val="0"/>
        </w:rPr>
        <w:instrText xml:space="preserve"> SEQ Hình_3. \* ARABIC </w:instrText>
      </w:r>
      <w:r w:rsidRPr="00385074">
        <w:rPr>
          <w:i w:val="0"/>
          <w:iCs w:val="0"/>
        </w:rPr>
        <w:fldChar w:fldCharType="separate"/>
      </w:r>
      <w:r w:rsidR="00CE0EC6">
        <w:rPr>
          <w:i w:val="0"/>
          <w:iCs w:val="0"/>
          <w:noProof/>
        </w:rPr>
        <w:t>6</w:t>
      </w:r>
      <w:r w:rsidRPr="00385074">
        <w:rPr>
          <w:i w:val="0"/>
          <w:iCs w:val="0"/>
        </w:rPr>
        <w:fldChar w:fldCharType="end"/>
      </w:r>
      <w:r w:rsidRPr="00385074">
        <w:rPr>
          <w:i w:val="0"/>
          <w:iCs w:val="0"/>
        </w:rPr>
        <w:t xml:space="preserve"> Mô hình được tải từ file ‘best_lstm_model.h5’</w:t>
      </w:r>
      <w:bookmarkEnd w:id="75"/>
    </w:p>
    <w:p w14:paraId="667D4633" w14:textId="64F2EA05" w:rsidR="006424E4" w:rsidRPr="009B4FC9" w:rsidRDefault="006424E4" w:rsidP="0042196A">
      <w:pPr>
        <w:spacing w:line="360" w:lineRule="auto"/>
        <w:ind w:firstLine="567"/>
      </w:pPr>
      <w:r w:rsidRPr="009B4FC9">
        <w:t>Quá</w:t>
      </w:r>
      <w:r w:rsidR="00F90D96" w:rsidRPr="009B4FC9">
        <w:t xml:space="preserve"> </w:t>
      </w:r>
      <w:r w:rsidRPr="009B4FC9">
        <w:t>trình</w:t>
      </w:r>
      <w:r w:rsidR="00F90D96" w:rsidRPr="009B4FC9">
        <w:t xml:space="preserve"> </w:t>
      </w:r>
      <w:r w:rsidRPr="009B4FC9">
        <w:t>tải</w:t>
      </w:r>
      <w:r w:rsidR="00F90D96" w:rsidRPr="009B4FC9">
        <w:t xml:space="preserve"> </w:t>
      </w:r>
      <w:r w:rsidRPr="009B4FC9">
        <w:t>được</w:t>
      </w:r>
      <w:r w:rsidR="00F90D96" w:rsidRPr="009B4FC9">
        <w:t xml:space="preserve"> </w:t>
      </w:r>
      <w:r w:rsidRPr="009B4FC9">
        <w:t>thực</w:t>
      </w:r>
      <w:r w:rsidR="00F90D96" w:rsidRPr="009B4FC9">
        <w:t xml:space="preserve"> </w:t>
      </w:r>
      <w:r w:rsidRPr="009B4FC9">
        <w:t>hiện</w:t>
      </w:r>
      <w:r w:rsidR="00F90D96" w:rsidRPr="009B4FC9">
        <w:t xml:space="preserve"> </w:t>
      </w:r>
      <w:r w:rsidRPr="009B4FC9">
        <w:t>một</w:t>
      </w:r>
      <w:r w:rsidR="00F90D96" w:rsidRPr="009B4FC9">
        <w:t xml:space="preserve"> </w:t>
      </w:r>
      <w:r w:rsidRPr="009B4FC9">
        <w:t>lần</w:t>
      </w:r>
      <w:r w:rsidR="00F90D96" w:rsidRPr="009B4FC9">
        <w:t xml:space="preserve"> </w:t>
      </w:r>
      <w:r w:rsidRPr="009B4FC9">
        <w:t>duy</w:t>
      </w:r>
      <w:r w:rsidR="00F90D96" w:rsidRPr="009B4FC9">
        <w:t xml:space="preserve"> </w:t>
      </w:r>
      <w:r w:rsidRPr="009B4FC9">
        <w:t>nhất</w:t>
      </w:r>
      <w:r w:rsidR="00F90D96" w:rsidRPr="009B4FC9">
        <w:t xml:space="preserve"> </w:t>
      </w:r>
      <w:r w:rsidRPr="009B4FC9">
        <w:t>khi</w:t>
      </w:r>
      <w:r w:rsidR="00F90D96" w:rsidRPr="009B4FC9">
        <w:t xml:space="preserve"> </w:t>
      </w:r>
      <w:r w:rsidRPr="009B4FC9">
        <w:t>ứng</w:t>
      </w:r>
      <w:r w:rsidR="00F90D96" w:rsidRPr="009B4FC9">
        <w:t xml:space="preserve"> </w:t>
      </w:r>
      <w:r w:rsidRPr="009B4FC9">
        <w:t>dụng</w:t>
      </w:r>
      <w:r w:rsidR="00F90D96" w:rsidRPr="009B4FC9">
        <w:t xml:space="preserve"> </w:t>
      </w:r>
      <w:r w:rsidRPr="009B4FC9">
        <w:t>khởi</w:t>
      </w:r>
      <w:r w:rsidR="00F90D96" w:rsidRPr="009B4FC9">
        <w:t xml:space="preserve"> </w:t>
      </w:r>
      <w:r w:rsidRPr="009B4FC9">
        <w:t>động</w:t>
      </w:r>
      <w:r w:rsidR="00F90D96" w:rsidRPr="009B4FC9">
        <w:t xml:space="preserve"> </w:t>
      </w:r>
      <w:r w:rsidRPr="009B4FC9">
        <w:t>để</w:t>
      </w:r>
      <w:r w:rsidR="00F90D96" w:rsidRPr="009B4FC9">
        <w:t xml:space="preserve"> </w:t>
      </w:r>
      <w:r w:rsidRPr="009B4FC9">
        <w:t>đảm</w:t>
      </w:r>
      <w:r w:rsidR="00F90D96" w:rsidRPr="009B4FC9">
        <w:t xml:space="preserve"> </w:t>
      </w:r>
      <w:r w:rsidRPr="009B4FC9">
        <w:t>bảo</w:t>
      </w:r>
      <w:r w:rsidR="00F90D96" w:rsidRPr="009B4FC9">
        <w:t xml:space="preserve"> </w:t>
      </w:r>
      <w:r w:rsidRPr="009B4FC9">
        <w:t>mô</w:t>
      </w:r>
      <w:r w:rsidR="00F90D96" w:rsidRPr="009B4FC9">
        <w:t xml:space="preserve"> </w:t>
      </w:r>
      <w:r w:rsidRPr="009B4FC9">
        <w:t>hình</w:t>
      </w:r>
      <w:r w:rsidR="00F90D96" w:rsidRPr="009B4FC9">
        <w:t xml:space="preserve"> </w:t>
      </w:r>
      <w:r w:rsidRPr="009B4FC9">
        <w:t>sẵn</w:t>
      </w:r>
      <w:r w:rsidR="00F90D96" w:rsidRPr="009B4FC9">
        <w:t xml:space="preserve"> </w:t>
      </w:r>
      <w:r w:rsidRPr="009B4FC9">
        <w:t>sàng</w:t>
      </w:r>
      <w:r w:rsidR="00F90D96" w:rsidRPr="009B4FC9">
        <w:t xml:space="preserve"> </w:t>
      </w:r>
      <w:r w:rsidRPr="009B4FC9">
        <w:t>cho</w:t>
      </w:r>
      <w:r w:rsidR="00F90D96" w:rsidRPr="009B4FC9">
        <w:t xml:space="preserve"> </w:t>
      </w:r>
      <w:r w:rsidRPr="009B4FC9">
        <w:t>các</w:t>
      </w:r>
      <w:r w:rsidR="00F90D96" w:rsidRPr="009B4FC9">
        <w:t xml:space="preserve"> </w:t>
      </w:r>
      <w:r w:rsidRPr="009B4FC9">
        <w:t>yêu</w:t>
      </w:r>
      <w:r w:rsidR="00F90D96" w:rsidRPr="009B4FC9">
        <w:t xml:space="preserve"> </w:t>
      </w:r>
      <w:r w:rsidRPr="009B4FC9">
        <w:t>cầu</w:t>
      </w:r>
      <w:r w:rsidR="00F90D96" w:rsidRPr="009B4FC9">
        <w:t xml:space="preserve"> </w:t>
      </w:r>
      <w:r w:rsidRPr="009B4FC9">
        <w:t>dự</w:t>
      </w:r>
      <w:r w:rsidR="00F90D96" w:rsidRPr="009B4FC9">
        <w:t xml:space="preserve"> </w:t>
      </w:r>
      <w:r w:rsidRPr="009B4FC9">
        <w:t>đoán.</w:t>
      </w:r>
    </w:p>
    <w:p w14:paraId="4BF6209C" w14:textId="2833550F" w:rsidR="004C5F00" w:rsidRPr="009B4FC9" w:rsidRDefault="004C5F00" w:rsidP="0042196A">
      <w:pPr>
        <w:pStyle w:val="4-DoanVB"/>
        <w:spacing w:line="360" w:lineRule="auto"/>
        <w:ind w:firstLine="0"/>
      </w:pPr>
      <w:r w:rsidRPr="009B4FC9">
        <w:t>Kết</w:t>
      </w:r>
      <w:r w:rsidR="00F90D96" w:rsidRPr="009B4FC9">
        <w:t xml:space="preserve"> </w:t>
      </w:r>
      <w:r w:rsidRPr="009B4FC9">
        <w:t>quả</w:t>
      </w:r>
    </w:p>
    <w:p w14:paraId="3C4DE29B" w14:textId="7374A2F6" w:rsidR="004C5F00" w:rsidRPr="009B4FC9" w:rsidRDefault="004C5F00" w:rsidP="00645B03">
      <w:pPr>
        <w:pStyle w:val="4-DoanVB"/>
        <w:numPr>
          <w:ilvl w:val="0"/>
          <w:numId w:val="71"/>
        </w:numPr>
        <w:spacing w:line="360" w:lineRule="auto"/>
      </w:pPr>
      <w:r w:rsidRPr="009B4FC9">
        <w:t>Mô</w:t>
      </w:r>
      <w:r w:rsidR="00F90D96" w:rsidRPr="009B4FC9">
        <w:t xml:space="preserve"> </w:t>
      </w:r>
      <w:r w:rsidRPr="009B4FC9">
        <w:t>hình</w:t>
      </w:r>
      <w:r w:rsidR="00F90D96" w:rsidRPr="009B4FC9">
        <w:t xml:space="preserve"> </w:t>
      </w:r>
      <w:r w:rsidRPr="009B4FC9">
        <w:t>LSTM</w:t>
      </w:r>
      <w:r w:rsidR="00F90D96" w:rsidRPr="009B4FC9">
        <w:t xml:space="preserve"> </w:t>
      </w:r>
      <w:r w:rsidRPr="009B4FC9">
        <w:t>được</w:t>
      </w:r>
      <w:r w:rsidR="00F90D96" w:rsidRPr="009B4FC9">
        <w:t xml:space="preserve"> </w:t>
      </w:r>
      <w:r w:rsidRPr="009B4FC9">
        <w:t>triển</w:t>
      </w:r>
      <w:r w:rsidR="00F90D96" w:rsidRPr="009B4FC9">
        <w:t xml:space="preserve"> </w:t>
      </w:r>
      <w:r w:rsidRPr="009B4FC9">
        <w:t>khai</w:t>
      </w:r>
      <w:r w:rsidR="00F90D96" w:rsidRPr="009B4FC9">
        <w:t xml:space="preserve"> </w:t>
      </w:r>
      <w:r w:rsidRPr="009B4FC9">
        <w:t>thành</w:t>
      </w:r>
      <w:r w:rsidR="00F90D96" w:rsidRPr="009B4FC9">
        <w:t xml:space="preserve"> </w:t>
      </w:r>
      <w:r w:rsidRPr="009B4FC9">
        <w:t>công</w:t>
      </w:r>
      <w:r w:rsidR="00F90D96" w:rsidRPr="009B4FC9">
        <w:t xml:space="preserve"> </w:t>
      </w:r>
      <w:r w:rsidRPr="009B4FC9">
        <w:t>trên</w:t>
      </w:r>
      <w:r w:rsidR="00F90D96" w:rsidRPr="009B4FC9">
        <w:t xml:space="preserve"> </w:t>
      </w:r>
      <w:r w:rsidRPr="009B4FC9">
        <w:t>server,</w:t>
      </w:r>
      <w:r w:rsidR="00F90D96" w:rsidRPr="009B4FC9">
        <w:t xml:space="preserve"> </w:t>
      </w:r>
      <w:r w:rsidRPr="009B4FC9">
        <w:t>sẵn</w:t>
      </w:r>
      <w:r w:rsidR="00F90D96" w:rsidRPr="009B4FC9">
        <w:t xml:space="preserve"> </w:t>
      </w:r>
      <w:r w:rsidRPr="009B4FC9">
        <w:t>sàng</w:t>
      </w:r>
      <w:r w:rsidR="00F90D96" w:rsidRPr="009B4FC9">
        <w:t xml:space="preserve"> </w:t>
      </w:r>
      <w:r w:rsidRPr="009B4FC9">
        <w:t>xử</w:t>
      </w:r>
      <w:r w:rsidR="00F90D96" w:rsidRPr="009B4FC9">
        <w:t xml:space="preserve"> </w:t>
      </w:r>
      <w:r w:rsidRPr="009B4FC9">
        <w:t>lý</w:t>
      </w:r>
      <w:r w:rsidR="00F90D96" w:rsidRPr="009B4FC9">
        <w:t xml:space="preserve"> </w:t>
      </w:r>
      <w:r w:rsidRPr="009B4FC9">
        <w:t>các</w:t>
      </w:r>
      <w:r w:rsidR="00F90D96" w:rsidRPr="009B4FC9">
        <w:t xml:space="preserve"> </w:t>
      </w:r>
      <w:r w:rsidRPr="009B4FC9">
        <w:t>yêu</w:t>
      </w:r>
      <w:r w:rsidR="00F90D96" w:rsidRPr="009B4FC9">
        <w:t xml:space="preserve"> </w:t>
      </w:r>
      <w:r w:rsidRPr="009B4FC9">
        <w:t>cầu</w:t>
      </w:r>
      <w:r w:rsidR="00F90D96" w:rsidRPr="009B4FC9">
        <w:t xml:space="preserve"> </w:t>
      </w:r>
      <w:r w:rsidRPr="009B4FC9">
        <w:t>dự</w:t>
      </w:r>
      <w:r w:rsidR="00F90D96" w:rsidRPr="009B4FC9">
        <w:t xml:space="preserve"> </w:t>
      </w:r>
      <w:r w:rsidRPr="009B4FC9">
        <w:t>đoán</w:t>
      </w:r>
      <w:r w:rsidR="00F90D96" w:rsidRPr="009B4FC9">
        <w:t xml:space="preserve"> </w:t>
      </w:r>
      <w:r w:rsidRPr="009B4FC9">
        <w:t>thông</w:t>
      </w:r>
      <w:r w:rsidR="00F90D96" w:rsidRPr="009B4FC9">
        <w:t xml:space="preserve"> </w:t>
      </w:r>
      <w:r w:rsidRPr="009B4FC9">
        <w:t>qua</w:t>
      </w:r>
      <w:r w:rsidR="00F90D96" w:rsidRPr="009B4FC9">
        <w:t xml:space="preserve"> </w:t>
      </w:r>
      <w:r w:rsidRPr="009B4FC9">
        <w:t>endpoint</w:t>
      </w:r>
      <w:r w:rsidR="00F90D96" w:rsidRPr="009B4FC9">
        <w:t xml:space="preserve"> </w:t>
      </w:r>
      <w:r w:rsidRPr="009B4FC9">
        <w:t>/predict.</w:t>
      </w:r>
    </w:p>
    <w:p w14:paraId="12FB174C" w14:textId="78255BCF" w:rsidR="004C5F00" w:rsidRPr="009B4FC9" w:rsidRDefault="004C5F00" w:rsidP="00645B03">
      <w:pPr>
        <w:pStyle w:val="4-DoanVB"/>
        <w:numPr>
          <w:ilvl w:val="0"/>
          <w:numId w:val="71"/>
        </w:numPr>
        <w:spacing w:line="360" w:lineRule="auto"/>
      </w:pPr>
      <w:r w:rsidRPr="009B4FC9">
        <w:t>API</w:t>
      </w:r>
      <w:r w:rsidR="00F90D96" w:rsidRPr="009B4FC9">
        <w:t xml:space="preserve"> </w:t>
      </w:r>
      <w:r w:rsidRPr="009B4FC9">
        <w:t>nhận</w:t>
      </w:r>
      <w:r w:rsidR="00F90D96" w:rsidRPr="009B4FC9">
        <w:t xml:space="preserve"> </w:t>
      </w:r>
      <w:r w:rsidRPr="009B4FC9">
        <w:t>dữ</w:t>
      </w:r>
      <w:r w:rsidR="00F90D96" w:rsidRPr="009B4FC9">
        <w:t xml:space="preserve"> </w:t>
      </w:r>
      <w:r w:rsidRPr="009B4FC9">
        <w:t>liệu</w:t>
      </w:r>
      <w:r w:rsidR="00F90D96" w:rsidRPr="009B4FC9">
        <w:t xml:space="preserve"> </w:t>
      </w:r>
      <w:r w:rsidRPr="009B4FC9">
        <w:t>đầu</w:t>
      </w:r>
      <w:r w:rsidR="00F90D96" w:rsidRPr="009B4FC9">
        <w:t xml:space="preserve"> </w:t>
      </w:r>
      <w:r w:rsidRPr="009B4FC9">
        <w:t>vào</w:t>
      </w:r>
      <w:r w:rsidR="00F90D96" w:rsidRPr="009B4FC9">
        <w:t xml:space="preserve"> </w:t>
      </w:r>
      <w:r w:rsidRPr="009B4FC9">
        <w:t>dạng</w:t>
      </w:r>
      <w:r w:rsidR="00F90D96" w:rsidRPr="009B4FC9">
        <w:t xml:space="preserve"> </w:t>
      </w:r>
      <w:r w:rsidRPr="009B4FC9">
        <w:t>JSON</w:t>
      </w:r>
      <w:r w:rsidR="00F90D96" w:rsidRPr="009B4FC9">
        <w:t xml:space="preserve"> </w:t>
      </w:r>
      <w:r w:rsidRPr="009B4FC9">
        <w:t>(quốc</w:t>
      </w:r>
      <w:r w:rsidR="00F90D96" w:rsidRPr="009B4FC9">
        <w:t xml:space="preserve"> </w:t>
      </w:r>
      <w:r w:rsidRPr="009B4FC9">
        <w:t>gia,</w:t>
      </w:r>
      <w:r w:rsidR="00F90D96" w:rsidRPr="009B4FC9">
        <w:t xml:space="preserve"> </w:t>
      </w:r>
      <w:r w:rsidRPr="009B4FC9">
        <w:t>giới</w:t>
      </w:r>
      <w:r w:rsidR="00F90D96" w:rsidRPr="009B4FC9">
        <w:t xml:space="preserve"> </w:t>
      </w:r>
      <w:r w:rsidRPr="009B4FC9">
        <w:t>tính,</w:t>
      </w:r>
      <w:r w:rsidR="00F90D96" w:rsidRPr="009B4FC9">
        <w:t xml:space="preserve"> </w:t>
      </w:r>
      <w:r w:rsidRPr="009B4FC9">
        <w:t>nhóm</w:t>
      </w:r>
      <w:r w:rsidR="00F90D96" w:rsidRPr="009B4FC9">
        <w:t xml:space="preserve"> </w:t>
      </w:r>
      <w:r w:rsidRPr="009B4FC9">
        <w:t>tuổi),</w:t>
      </w:r>
      <w:r w:rsidR="00F90D96" w:rsidRPr="009B4FC9">
        <w:t xml:space="preserve"> </w:t>
      </w:r>
      <w:r w:rsidRPr="009B4FC9">
        <w:t>trả</w:t>
      </w:r>
      <w:r w:rsidR="00F90D96" w:rsidRPr="009B4FC9">
        <w:t xml:space="preserve"> </w:t>
      </w:r>
      <w:r w:rsidRPr="009B4FC9">
        <w:t>về</w:t>
      </w:r>
      <w:r w:rsidR="00F90D96" w:rsidRPr="009B4FC9">
        <w:t xml:space="preserve"> </w:t>
      </w:r>
      <w:r w:rsidRPr="009B4FC9">
        <w:t>kết</w:t>
      </w:r>
      <w:r w:rsidR="00F90D96" w:rsidRPr="009B4FC9">
        <w:t xml:space="preserve"> </w:t>
      </w:r>
      <w:r w:rsidRPr="009B4FC9">
        <w:t>quả</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cho</w:t>
      </w:r>
      <w:r w:rsidR="00F90D96" w:rsidRPr="009B4FC9">
        <w:t xml:space="preserve"> </w:t>
      </w:r>
      <w:r w:rsidRPr="009B4FC9">
        <w:t>5</w:t>
      </w:r>
      <w:r w:rsidR="00F90D96" w:rsidRPr="009B4FC9">
        <w:t xml:space="preserve"> </w:t>
      </w:r>
      <w:r w:rsidRPr="009B4FC9">
        <w:t>năm</w:t>
      </w:r>
      <w:r w:rsidR="00F90D96" w:rsidRPr="009B4FC9">
        <w:t xml:space="preserve"> </w:t>
      </w:r>
      <w:r w:rsidRPr="009B4FC9">
        <w:t>(2025–2029)</w:t>
      </w:r>
      <w:r w:rsidR="00F90D96" w:rsidRPr="009B4FC9">
        <w:t xml:space="preserve"> </w:t>
      </w:r>
      <w:r w:rsidRPr="009B4FC9">
        <w:t>kèm</w:t>
      </w:r>
      <w:r w:rsidR="00F90D96" w:rsidRPr="009B4FC9">
        <w:t xml:space="preserve"> </w:t>
      </w:r>
      <w:r w:rsidRPr="009B4FC9">
        <w:t>khoảng</w:t>
      </w:r>
      <w:r w:rsidR="00F90D96" w:rsidRPr="009B4FC9">
        <w:t xml:space="preserve"> </w:t>
      </w:r>
      <w:r w:rsidRPr="009B4FC9">
        <w:t>tin</w:t>
      </w:r>
      <w:r w:rsidR="00F90D96" w:rsidRPr="009B4FC9">
        <w:t xml:space="preserve"> </w:t>
      </w:r>
      <w:r w:rsidRPr="009B4FC9">
        <w:t>cậy</w:t>
      </w:r>
      <w:r w:rsidR="00F90D96" w:rsidRPr="009B4FC9">
        <w:t xml:space="preserve"> </w:t>
      </w:r>
      <w:r w:rsidRPr="009B4FC9">
        <w:t>9</w:t>
      </w:r>
      <w:r w:rsidR="006C1050" w:rsidRPr="009B4FC9">
        <w:t>8</w:t>
      </w:r>
      <w:r w:rsidRPr="009B4FC9">
        <w:t>%</w:t>
      </w:r>
      <w:r w:rsidR="00F90D96" w:rsidRPr="009B4FC9">
        <w:t xml:space="preserve"> </w:t>
      </w:r>
      <w:r w:rsidRPr="009B4FC9">
        <w:t>và</w:t>
      </w:r>
      <w:r w:rsidR="00F90D96" w:rsidRPr="009B4FC9">
        <w:t xml:space="preserve"> </w:t>
      </w:r>
      <w:r w:rsidRPr="009B4FC9">
        <w:t>biểu</w:t>
      </w:r>
      <w:r w:rsidR="00F90D96" w:rsidRPr="009B4FC9">
        <w:t xml:space="preserve"> </w:t>
      </w:r>
      <w:r w:rsidRPr="009B4FC9">
        <w:t>đồ</w:t>
      </w:r>
      <w:r w:rsidR="00F90D96" w:rsidRPr="009B4FC9">
        <w:t xml:space="preserve"> </w:t>
      </w:r>
      <w:r w:rsidRPr="009B4FC9">
        <w:t>trực</w:t>
      </w:r>
      <w:r w:rsidR="00F90D96" w:rsidRPr="009B4FC9">
        <w:t xml:space="preserve"> </w:t>
      </w:r>
      <w:r w:rsidRPr="009B4FC9">
        <w:t>quan</w:t>
      </w:r>
      <w:r w:rsidR="00F90D96" w:rsidRPr="009B4FC9">
        <w:t xml:space="preserve"> </w:t>
      </w:r>
      <w:r w:rsidRPr="009B4FC9">
        <w:t>hóa</w:t>
      </w:r>
      <w:r w:rsidR="00F90D96" w:rsidRPr="009B4FC9">
        <w:t xml:space="preserve"> </w:t>
      </w:r>
      <w:r w:rsidRPr="009B4FC9">
        <w:t>mã</w:t>
      </w:r>
      <w:r w:rsidR="00F90D96" w:rsidRPr="009B4FC9">
        <w:t xml:space="preserve"> </w:t>
      </w:r>
      <w:r w:rsidRPr="009B4FC9">
        <w:t>hóa</w:t>
      </w:r>
      <w:r w:rsidR="00F90D96" w:rsidRPr="009B4FC9">
        <w:t xml:space="preserve"> </w:t>
      </w:r>
      <w:r w:rsidRPr="009B4FC9">
        <w:t>base64.</w:t>
      </w:r>
    </w:p>
    <w:p w14:paraId="45B980EC" w14:textId="34AB077B" w:rsidR="004C5F00" w:rsidRPr="009B4FC9" w:rsidRDefault="004C5F00" w:rsidP="00645B03">
      <w:pPr>
        <w:pStyle w:val="4-DoanVB"/>
        <w:numPr>
          <w:ilvl w:val="0"/>
          <w:numId w:val="71"/>
        </w:numPr>
        <w:spacing w:line="360" w:lineRule="auto"/>
      </w:pPr>
      <w:r w:rsidRPr="009B4FC9">
        <w:t>Hiệu</w:t>
      </w:r>
      <w:r w:rsidR="00F90D96" w:rsidRPr="009B4FC9">
        <w:t xml:space="preserve"> </w:t>
      </w:r>
      <w:r w:rsidRPr="009B4FC9">
        <w:t>suất</w:t>
      </w:r>
      <w:r w:rsidR="00F90D96" w:rsidRPr="009B4FC9">
        <w:t xml:space="preserve"> </w:t>
      </w:r>
      <w:r w:rsidRPr="009B4FC9">
        <w:t>được</w:t>
      </w:r>
      <w:r w:rsidR="00F90D96" w:rsidRPr="009B4FC9">
        <w:t xml:space="preserve"> </w:t>
      </w:r>
      <w:r w:rsidRPr="009B4FC9">
        <w:t>tối</w:t>
      </w:r>
      <w:r w:rsidR="00F90D96" w:rsidRPr="009B4FC9">
        <w:t xml:space="preserve"> </w:t>
      </w:r>
      <w:r w:rsidRPr="009B4FC9">
        <w:t>ưu</w:t>
      </w:r>
      <w:r w:rsidR="00F90D96" w:rsidRPr="009B4FC9">
        <w:t xml:space="preserve"> </w:t>
      </w:r>
      <w:r w:rsidRPr="009B4FC9">
        <w:t>hóa</w:t>
      </w:r>
      <w:r w:rsidR="00F90D96" w:rsidRPr="009B4FC9">
        <w:t xml:space="preserve"> </w:t>
      </w:r>
      <w:r w:rsidRPr="009B4FC9">
        <w:t>nhờ</w:t>
      </w:r>
      <w:r w:rsidR="00F90D96" w:rsidRPr="009B4FC9">
        <w:t xml:space="preserve"> </w:t>
      </w:r>
      <w:r w:rsidRPr="009B4FC9">
        <w:t>caching</w:t>
      </w:r>
      <w:r w:rsidR="00F90D96" w:rsidRPr="009B4FC9">
        <w:t xml:space="preserve"> </w:t>
      </w:r>
      <w:r w:rsidRPr="009B4FC9">
        <w:t>dữ</w:t>
      </w:r>
      <w:r w:rsidR="00F90D96" w:rsidRPr="009B4FC9">
        <w:t xml:space="preserve"> </w:t>
      </w:r>
      <w:r w:rsidRPr="009B4FC9">
        <w:t>liệu</w:t>
      </w:r>
      <w:r w:rsidR="00F90D96" w:rsidRPr="009B4FC9">
        <w:t xml:space="preserve"> </w:t>
      </w:r>
      <w:r w:rsidRPr="009B4FC9">
        <w:t>(df_cache,</w:t>
      </w:r>
      <w:r w:rsidR="00F90D96" w:rsidRPr="009B4FC9">
        <w:t xml:space="preserve"> </w:t>
      </w:r>
      <w:r w:rsidRPr="009B4FC9">
        <w:t>@lru_cache)</w:t>
      </w:r>
      <w:r w:rsidR="00F90D96" w:rsidRPr="009B4FC9">
        <w:t xml:space="preserve"> </w:t>
      </w:r>
      <w:r w:rsidRPr="009B4FC9">
        <w:t>và</w:t>
      </w:r>
      <w:r w:rsidR="00F90D96" w:rsidRPr="009B4FC9">
        <w:t xml:space="preserve"> </w:t>
      </w:r>
      <w:r w:rsidRPr="009B4FC9">
        <w:t>sử</w:t>
      </w:r>
      <w:r w:rsidR="00F90D96" w:rsidRPr="009B4FC9">
        <w:t xml:space="preserve"> </w:t>
      </w:r>
      <w:r w:rsidRPr="009B4FC9">
        <w:t>dụng</w:t>
      </w:r>
      <w:r w:rsidR="00F90D96" w:rsidRPr="009B4FC9">
        <w:t xml:space="preserve"> </w:t>
      </w:r>
      <w:r w:rsidRPr="009B4FC9">
        <w:t>ensemble</w:t>
      </w:r>
      <w:r w:rsidR="00F90D96" w:rsidRPr="009B4FC9">
        <w:t xml:space="preserve"> </w:t>
      </w:r>
      <w:r w:rsidRPr="009B4FC9">
        <w:t>predictions</w:t>
      </w:r>
      <w:r w:rsidR="00F90D96" w:rsidRPr="009B4FC9">
        <w:t xml:space="preserve"> </w:t>
      </w:r>
      <w:r w:rsidRPr="009B4FC9">
        <w:t>với</w:t>
      </w:r>
      <w:r w:rsidR="00F90D96" w:rsidRPr="009B4FC9">
        <w:t xml:space="preserve"> </w:t>
      </w:r>
      <w:r w:rsidRPr="009B4FC9">
        <w:t>số</w:t>
      </w:r>
      <w:r w:rsidR="00F90D96" w:rsidRPr="009B4FC9">
        <w:t xml:space="preserve"> </w:t>
      </w:r>
      <w:r w:rsidRPr="009B4FC9">
        <w:t>mẫu</w:t>
      </w:r>
      <w:r w:rsidR="00F90D96" w:rsidRPr="009B4FC9">
        <w:t xml:space="preserve"> </w:t>
      </w:r>
      <w:r w:rsidRPr="009B4FC9">
        <w:t>giới</w:t>
      </w:r>
      <w:r w:rsidR="00F90D96" w:rsidRPr="009B4FC9">
        <w:t xml:space="preserve"> </w:t>
      </w:r>
      <w:r w:rsidRPr="009B4FC9">
        <w:t>hạn</w:t>
      </w:r>
      <w:r w:rsidR="00F90D96" w:rsidRPr="009B4FC9">
        <w:t xml:space="preserve"> </w:t>
      </w:r>
      <w:r w:rsidRPr="009B4FC9">
        <w:t>(num_samples=5).</w:t>
      </w:r>
    </w:p>
    <w:p w14:paraId="2A0333B3" w14:textId="104E5EB9" w:rsidR="00351C9D" w:rsidRPr="009B4FC9" w:rsidRDefault="004C5F00" w:rsidP="00645B03">
      <w:pPr>
        <w:pStyle w:val="4-DoanVB"/>
        <w:numPr>
          <w:ilvl w:val="0"/>
          <w:numId w:val="71"/>
        </w:numPr>
        <w:spacing w:line="360" w:lineRule="auto"/>
      </w:pPr>
      <w:r w:rsidRPr="009B4FC9">
        <w:t>Ứng</w:t>
      </w:r>
      <w:r w:rsidR="00F90D96" w:rsidRPr="009B4FC9">
        <w:t xml:space="preserve"> </w:t>
      </w:r>
      <w:r w:rsidRPr="009B4FC9">
        <w:t>dụng</w:t>
      </w:r>
      <w:r w:rsidR="00F90D96" w:rsidRPr="009B4FC9">
        <w:t xml:space="preserve"> </w:t>
      </w:r>
      <w:r w:rsidRPr="009B4FC9">
        <w:t>hoạt</w:t>
      </w:r>
      <w:r w:rsidR="00F90D96" w:rsidRPr="009B4FC9">
        <w:t xml:space="preserve"> </w:t>
      </w:r>
      <w:r w:rsidRPr="009B4FC9">
        <w:t>động</w:t>
      </w:r>
      <w:r w:rsidR="00F90D96" w:rsidRPr="009B4FC9">
        <w:t xml:space="preserve"> </w:t>
      </w:r>
      <w:r w:rsidRPr="009B4FC9">
        <w:t>ổn</w:t>
      </w:r>
      <w:r w:rsidR="00F90D96" w:rsidRPr="009B4FC9">
        <w:t xml:space="preserve"> </w:t>
      </w:r>
      <w:r w:rsidRPr="009B4FC9">
        <w:t>định</w:t>
      </w:r>
      <w:r w:rsidR="00F90D96" w:rsidRPr="009B4FC9">
        <w:t xml:space="preserve"> </w:t>
      </w:r>
      <w:r w:rsidRPr="009B4FC9">
        <w:t>trong</w:t>
      </w:r>
      <w:r w:rsidR="00F90D96" w:rsidRPr="009B4FC9">
        <w:t xml:space="preserve"> </w:t>
      </w:r>
      <w:r w:rsidRPr="009B4FC9">
        <w:t>môi</w:t>
      </w:r>
      <w:r w:rsidR="00F90D96" w:rsidRPr="009B4FC9">
        <w:t xml:space="preserve"> </w:t>
      </w:r>
      <w:r w:rsidRPr="009B4FC9">
        <w:t>trường</w:t>
      </w:r>
      <w:r w:rsidR="00F90D96" w:rsidRPr="009B4FC9">
        <w:t xml:space="preserve"> </w:t>
      </w:r>
      <w:r w:rsidR="000630B0" w:rsidRPr="009B4FC9">
        <w:t>triển khai cục bộ</w:t>
      </w:r>
    </w:p>
    <w:p w14:paraId="620734A0" w14:textId="347BCA9C" w:rsidR="00D55C62" w:rsidRPr="009B4FC9" w:rsidRDefault="00F90D96" w:rsidP="0042196A">
      <w:pPr>
        <w:pStyle w:val="Heading3"/>
        <w:spacing w:line="360" w:lineRule="auto"/>
        <w:rPr>
          <w:i/>
          <w:iCs w:val="0"/>
        </w:rPr>
      </w:pPr>
      <w:r w:rsidRPr="009B4FC9">
        <w:rPr>
          <w:iCs w:val="0"/>
        </w:rPr>
        <w:t xml:space="preserve"> </w:t>
      </w:r>
      <w:bookmarkStart w:id="76" w:name="_Toc199717901"/>
      <w:r w:rsidR="00D55C62" w:rsidRPr="009B4FC9">
        <w:rPr>
          <w:iCs w:val="0"/>
        </w:rPr>
        <w:t>Xây</w:t>
      </w:r>
      <w:r w:rsidRPr="009B4FC9">
        <w:rPr>
          <w:iCs w:val="0"/>
        </w:rPr>
        <w:t xml:space="preserve"> </w:t>
      </w:r>
      <w:r w:rsidR="00D55C62" w:rsidRPr="009B4FC9">
        <w:rPr>
          <w:iCs w:val="0"/>
        </w:rPr>
        <w:t>dựng</w:t>
      </w:r>
      <w:r w:rsidRPr="009B4FC9">
        <w:rPr>
          <w:iCs w:val="0"/>
        </w:rPr>
        <w:t xml:space="preserve"> </w:t>
      </w:r>
      <w:r w:rsidR="00D55C62" w:rsidRPr="009B4FC9">
        <w:rPr>
          <w:iCs w:val="0"/>
        </w:rPr>
        <w:t>API</w:t>
      </w:r>
      <w:r w:rsidRPr="009B4FC9">
        <w:rPr>
          <w:iCs w:val="0"/>
        </w:rPr>
        <w:t xml:space="preserve"> </w:t>
      </w:r>
      <w:r w:rsidR="00D55C62" w:rsidRPr="009B4FC9">
        <w:rPr>
          <w:iCs w:val="0"/>
        </w:rPr>
        <w:t>kết</w:t>
      </w:r>
      <w:r w:rsidRPr="009B4FC9">
        <w:rPr>
          <w:iCs w:val="0"/>
        </w:rPr>
        <w:t xml:space="preserve"> </w:t>
      </w:r>
      <w:r w:rsidR="00D55C62" w:rsidRPr="009B4FC9">
        <w:rPr>
          <w:iCs w:val="0"/>
        </w:rPr>
        <w:t>nối</w:t>
      </w:r>
      <w:r w:rsidRPr="009B4FC9">
        <w:rPr>
          <w:iCs w:val="0"/>
        </w:rPr>
        <w:t xml:space="preserve"> </w:t>
      </w:r>
      <w:r w:rsidR="00D55C62" w:rsidRPr="009B4FC9">
        <w:rPr>
          <w:iCs w:val="0"/>
        </w:rPr>
        <w:t>giữa</w:t>
      </w:r>
      <w:r w:rsidRPr="009B4FC9">
        <w:rPr>
          <w:iCs w:val="0"/>
        </w:rPr>
        <w:t xml:space="preserve"> </w:t>
      </w:r>
      <w:r w:rsidR="00D55C62" w:rsidRPr="009B4FC9">
        <w:rPr>
          <w:iCs w:val="0"/>
        </w:rPr>
        <w:t>AI</w:t>
      </w:r>
      <w:r w:rsidRPr="009B4FC9">
        <w:rPr>
          <w:iCs w:val="0"/>
        </w:rPr>
        <w:t xml:space="preserve"> </w:t>
      </w:r>
      <w:r w:rsidR="00D55C62" w:rsidRPr="009B4FC9">
        <w:rPr>
          <w:iCs w:val="0"/>
        </w:rPr>
        <w:t>và</w:t>
      </w:r>
      <w:r w:rsidRPr="009B4FC9">
        <w:rPr>
          <w:iCs w:val="0"/>
        </w:rPr>
        <w:t xml:space="preserve"> </w:t>
      </w:r>
      <w:r w:rsidR="00D55C62" w:rsidRPr="009B4FC9">
        <w:rPr>
          <w:iCs w:val="0"/>
        </w:rPr>
        <w:t>giao</w:t>
      </w:r>
      <w:r w:rsidRPr="009B4FC9">
        <w:rPr>
          <w:iCs w:val="0"/>
        </w:rPr>
        <w:t xml:space="preserve"> </w:t>
      </w:r>
      <w:r w:rsidR="00D55C62" w:rsidRPr="009B4FC9">
        <w:rPr>
          <w:iCs w:val="0"/>
        </w:rPr>
        <w:t>diện</w:t>
      </w:r>
      <w:bookmarkEnd w:id="76"/>
    </w:p>
    <w:p w14:paraId="5199C629" w14:textId="244F8E60" w:rsidR="00D20ED4" w:rsidRPr="009B4FC9" w:rsidRDefault="00D20ED4" w:rsidP="0042196A">
      <w:pPr>
        <w:pStyle w:val="4-DoanVB"/>
        <w:spacing w:line="360" w:lineRule="auto"/>
        <w:ind w:firstLine="567"/>
      </w:pPr>
      <w:r w:rsidRPr="009B4FC9">
        <w:t>Nhằm</w:t>
      </w:r>
      <w:r w:rsidR="00F90D96" w:rsidRPr="009B4FC9">
        <w:t xml:space="preserve"> </w:t>
      </w:r>
      <w:r w:rsidRPr="009B4FC9">
        <w:t>triển</w:t>
      </w:r>
      <w:r w:rsidR="00F90D96" w:rsidRPr="009B4FC9">
        <w:t xml:space="preserve"> </w:t>
      </w:r>
      <w:r w:rsidRPr="009B4FC9">
        <w:t>khai</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sâu</w:t>
      </w:r>
      <w:r w:rsidR="00F90D96" w:rsidRPr="009B4FC9">
        <w:t xml:space="preserve"> </w:t>
      </w:r>
      <w:r w:rsidRPr="009B4FC9">
        <w:t>(LSTM)</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theo</w:t>
      </w:r>
      <w:r w:rsidR="00F90D96" w:rsidRPr="009B4FC9">
        <w:t xml:space="preserve"> </w:t>
      </w:r>
      <w:r w:rsidRPr="009B4FC9">
        <w:t>quốc</w:t>
      </w:r>
      <w:r w:rsidR="00F90D96" w:rsidRPr="009B4FC9">
        <w:t xml:space="preserve"> </w:t>
      </w:r>
      <w:r w:rsidRPr="009B4FC9">
        <w:t>gia,</w:t>
      </w:r>
      <w:r w:rsidR="00F90D96" w:rsidRPr="009B4FC9">
        <w:t xml:space="preserve"> </w:t>
      </w:r>
      <w:r w:rsidRPr="009B4FC9">
        <w:t>giới</w:t>
      </w:r>
      <w:r w:rsidR="00F90D96" w:rsidRPr="009B4FC9">
        <w:t xml:space="preserve"> </w:t>
      </w:r>
      <w:r w:rsidRPr="009B4FC9">
        <w:t>tính</w:t>
      </w:r>
      <w:r w:rsidR="00F90D96" w:rsidRPr="009B4FC9">
        <w:t xml:space="preserve"> </w:t>
      </w:r>
      <w:r w:rsidRPr="009B4FC9">
        <w:t>và</w:t>
      </w:r>
      <w:r w:rsidR="00F90D96" w:rsidRPr="009B4FC9">
        <w:t xml:space="preserve"> </w:t>
      </w:r>
      <w:r w:rsidRPr="009B4FC9">
        <w:t>nhóm</w:t>
      </w:r>
      <w:r w:rsidR="00F90D96" w:rsidRPr="009B4FC9">
        <w:t xml:space="preserve"> </w:t>
      </w:r>
      <w:r w:rsidRPr="009B4FC9">
        <w:t>tuổi</w:t>
      </w:r>
      <w:r w:rsidR="00F90D96" w:rsidRPr="009B4FC9">
        <w:t xml:space="preserve"> </w:t>
      </w:r>
      <w:r w:rsidRPr="009B4FC9">
        <w:t>trong</w:t>
      </w:r>
      <w:r w:rsidR="00F90D96" w:rsidRPr="009B4FC9">
        <w:t xml:space="preserve"> </w:t>
      </w:r>
      <w:r w:rsidRPr="009B4FC9">
        <w:t>giai</w:t>
      </w:r>
      <w:r w:rsidR="00F90D96" w:rsidRPr="009B4FC9">
        <w:t xml:space="preserve"> </w:t>
      </w:r>
      <w:r w:rsidRPr="009B4FC9">
        <w:t>đoạn</w:t>
      </w:r>
      <w:r w:rsidR="00F90D96" w:rsidRPr="009B4FC9">
        <w:t xml:space="preserve"> </w:t>
      </w:r>
      <w:r w:rsidRPr="009B4FC9">
        <w:t>2025–2029</w:t>
      </w:r>
      <w:r w:rsidR="00F90D96" w:rsidRPr="009B4FC9">
        <w:t xml:space="preserve"> </w:t>
      </w:r>
      <w:r w:rsidRPr="009B4FC9">
        <w:t>vào</w:t>
      </w:r>
      <w:r w:rsidR="00F90D96" w:rsidRPr="009B4FC9">
        <w:t xml:space="preserve"> </w:t>
      </w:r>
      <w:r w:rsidRPr="009B4FC9">
        <w:t>một</w:t>
      </w:r>
      <w:r w:rsidR="00F90D96" w:rsidRPr="009B4FC9">
        <w:t xml:space="preserve"> </w:t>
      </w:r>
      <w:r w:rsidRPr="009B4FC9">
        <w:t>hệ</w:t>
      </w:r>
      <w:r w:rsidR="00F90D96" w:rsidRPr="009B4FC9">
        <w:t xml:space="preserve"> </w:t>
      </w:r>
      <w:r w:rsidRPr="009B4FC9">
        <w:t>thống</w:t>
      </w:r>
      <w:r w:rsidR="00F90D96" w:rsidRPr="009B4FC9">
        <w:t xml:space="preserve"> </w:t>
      </w:r>
      <w:r w:rsidRPr="009B4FC9">
        <w:t>ứng</w:t>
      </w:r>
      <w:r w:rsidR="00F90D96" w:rsidRPr="009B4FC9">
        <w:t xml:space="preserve"> </w:t>
      </w:r>
      <w:r w:rsidRPr="009B4FC9">
        <w:t>dụng</w:t>
      </w:r>
      <w:r w:rsidR="00F90D96" w:rsidRPr="009B4FC9">
        <w:t xml:space="preserve"> </w:t>
      </w:r>
      <w:r w:rsidRPr="009B4FC9">
        <w:lastRenderedPageBreak/>
        <w:t>web</w:t>
      </w:r>
      <w:r w:rsidR="00F90D96" w:rsidRPr="009B4FC9">
        <w:t xml:space="preserve"> </w:t>
      </w:r>
      <w:r w:rsidRPr="009B4FC9">
        <w:t>có</w:t>
      </w:r>
      <w:r w:rsidR="00F90D96" w:rsidRPr="009B4FC9">
        <w:t xml:space="preserve"> </w:t>
      </w:r>
      <w:r w:rsidRPr="009B4FC9">
        <w:t>khả</w:t>
      </w:r>
      <w:r w:rsidR="00F90D96" w:rsidRPr="009B4FC9">
        <w:t xml:space="preserve"> </w:t>
      </w:r>
      <w:r w:rsidRPr="009B4FC9">
        <w:t>năng</w:t>
      </w:r>
      <w:r w:rsidR="00F90D96" w:rsidRPr="009B4FC9">
        <w:t xml:space="preserve"> </w:t>
      </w:r>
      <w:r w:rsidRPr="009B4FC9">
        <w:t>tương</w:t>
      </w:r>
      <w:r w:rsidR="00F90D96" w:rsidRPr="009B4FC9">
        <w:t xml:space="preserve"> </w:t>
      </w:r>
      <w:r w:rsidRPr="009B4FC9">
        <w:t>tác</w:t>
      </w:r>
      <w:r w:rsidR="00F90D96" w:rsidRPr="009B4FC9">
        <w:t xml:space="preserve"> </w:t>
      </w:r>
      <w:r w:rsidRPr="009B4FC9">
        <w:t>với</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cuối</w:t>
      </w:r>
      <w:r w:rsidR="00F90D96" w:rsidRPr="009B4FC9">
        <w:t xml:space="preserve"> </w:t>
      </w:r>
      <w:r w:rsidRPr="009B4FC9">
        <w:t>đã</w:t>
      </w:r>
      <w:r w:rsidR="00F90D96" w:rsidRPr="009B4FC9">
        <w:t xml:space="preserve"> </w:t>
      </w:r>
      <w:r w:rsidRPr="009B4FC9">
        <w:t>tiến</w:t>
      </w:r>
      <w:r w:rsidR="00F90D96" w:rsidRPr="009B4FC9">
        <w:t xml:space="preserve"> </w:t>
      </w:r>
      <w:r w:rsidRPr="009B4FC9">
        <w:t>hành</w:t>
      </w:r>
      <w:r w:rsidR="00F90D96" w:rsidRPr="009B4FC9">
        <w:t xml:space="preserve"> </w:t>
      </w:r>
      <w:r w:rsidRPr="009B4FC9">
        <w:t>xây</w:t>
      </w:r>
      <w:r w:rsidR="00F90D96" w:rsidRPr="009B4FC9">
        <w:t xml:space="preserve"> </w:t>
      </w:r>
      <w:r w:rsidRPr="009B4FC9">
        <w:t>dựng</w:t>
      </w:r>
      <w:r w:rsidR="00F90D96" w:rsidRPr="009B4FC9">
        <w:t xml:space="preserve"> </w:t>
      </w:r>
      <w:r w:rsidRPr="009B4FC9">
        <w:t>một</w:t>
      </w:r>
      <w:r w:rsidR="00F90D96" w:rsidRPr="009B4FC9">
        <w:t xml:space="preserve"> </w:t>
      </w:r>
      <w:r w:rsidRPr="009B4FC9">
        <w:t>tập</w:t>
      </w:r>
      <w:r w:rsidR="00F90D96" w:rsidRPr="009B4FC9">
        <w:t xml:space="preserve"> </w:t>
      </w:r>
      <w:r w:rsidRPr="009B4FC9">
        <w:t>hợp</w:t>
      </w:r>
      <w:r w:rsidR="00F90D96" w:rsidRPr="009B4FC9">
        <w:t xml:space="preserve"> </w:t>
      </w:r>
      <w:r w:rsidRPr="009B4FC9">
        <w:t>các</w:t>
      </w:r>
      <w:r w:rsidR="00F90D96" w:rsidRPr="009B4FC9">
        <w:t xml:space="preserve"> </w:t>
      </w:r>
      <w:r w:rsidRPr="009B4FC9">
        <w:t>API</w:t>
      </w:r>
      <w:r w:rsidR="00F90D96" w:rsidRPr="009B4FC9">
        <w:t xml:space="preserve"> </w:t>
      </w:r>
      <w:r w:rsidRPr="009B4FC9">
        <w:t>phía</w:t>
      </w:r>
      <w:r w:rsidR="00F90D96" w:rsidRPr="009B4FC9">
        <w:t xml:space="preserve"> </w:t>
      </w:r>
      <w:r w:rsidRPr="009B4FC9">
        <w:t>backend</w:t>
      </w:r>
      <w:r w:rsidR="00F90D96" w:rsidRPr="009B4FC9">
        <w:t xml:space="preserve"> </w:t>
      </w:r>
      <w:r w:rsidRPr="009B4FC9">
        <w:t>sử</w:t>
      </w:r>
      <w:r w:rsidR="00F90D96" w:rsidRPr="009B4FC9">
        <w:t xml:space="preserve"> </w:t>
      </w:r>
      <w:r w:rsidRPr="009B4FC9">
        <w:t>dụng</w:t>
      </w:r>
      <w:r w:rsidR="00F90D96" w:rsidRPr="009B4FC9">
        <w:t xml:space="preserve"> </w:t>
      </w:r>
      <w:r w:rsidRPr="009B4FC9">
        <w:t>framework</w:t>
      </w:r>
      <w:r w:rsidR="00F90D96" w:rsidRPr="009B4FC9">
        <w:t xml:space="preserve"> </w:t>
      </w:r>
      <w:r w:rsidRPr="009B4FC9">
        <w:t>Flask</w:t>
      </w:r>
      <w:r w:rsidR="00F90D96" w:rsidRPr="009B4FC9">
        <w:t xml:space="preserve"> </w:t>
      </w:r>
      <w:r w:rsidRPr="009B4FC9">
        <w:t>của</w:t>
      </w:r>
      <w:r w:rsidR="00F90D96" w:rsidRPr="009B4FC9">
        <w:t xml:space="preserve"> </w:t>
      </w:r>
      <w:r w:rsidRPr="009B4FC9">
        <w:t>Python.</w:t>
      </w:r>
    </w:p>
    <w:p w14:paraId="1353FD98" w14:textId="4E43B5DB" w:rsidR="00D20ED4" w:rsidRPr="009B4FC9" w:rsidRDefault="00D20ED4" w:rsidP="00385074">
      <w:pPr>
        <w:pStyle w:val="4-DoanVB"/>
        <w:spacing w:line="360" w:lineRule="auto"/>
        <w:ind w:firstLine="567"/>
      </w:pPr>
      <w:r w:rsidRPr="009B4FC9">
        <w:t>Hệ</w:t>
      </w:r>
      <w:r w:rsidR="00F90D96" w:rsidRPr="009B4FC9">
        <w:t xml:space="preserve"> </w:t>
      </w:r>
      <w:r w:rsidRPr="009B4FC9">
        <w:t>thống</w:t>
      </w:r>
      <w:r w:rsidR="00F90D96" w:rsidRPr="009B4FC9">
        <w:t xml:space="preserve"> </w:t>
      </w:r>
      <w:r w:rsidRPr="009B4FC9">
        <w:t>API</w:t>
      </w:r>
      <w:r w:rsidR="00F90D96" w:rsidRPr="009B4FC9">
        <w:t xml:space="preserve"> </w:t>
      </w:r>
      <w:r w:rsidRPr="009B4FC9">
        <w:t>bao</w:t>
      </w:r>
      <w:r w:rsidR="00F90D96" w:rsidRPr="009B4FC9">
        <w:t xml:space="preserve"> </w:t>
      </w:r>
      <w:r w:rsidRPr="009B4FC9">
        <w:t>gồm</w:t>
      </w:r>
      <w:r w:rsidR="00F90D96" w:rsidRPr="009B4FC9">
        <w:t xml:space="preserve"> </w:t>
      </w:r>
      <w:r w:rsidRPr="009B4FC9">
        <w:t>năm</w:t>
      </w:r>
      <w:r w:rsidR="00F90D96" w:rsidRPr="009B4FC9">
        <w:t xml:space="preserve"> </w:t>
      </w:r>
      <w:r w:rsidRPr="009B4FC9">
        <w:t>giao</w:t>
      </w:r>
      <w:r w:rsidR="00F90D96" w:rsidRPr="009B4FC9">
        <w:t xml:space="preserve"> </w:t>
      </w:r>
      <w:r w:rsidRPr="009B4FC9">
        <w:t>diện</w:t>
      </w:r>
      <w:r w:rsidR="00F90D96" w:rsidRPr="009B4FC9">
        <w:t xml:space="preserve"> </w:t>
      </w:r>
      <w:r w:rsidRPr="009B4FC9">
        <w:t>lập</w:t>
      </w:r>
      <w:r w:rsidR="00F90D96" w:rsidRPr="009B4FC9">
        <w:t xml:space="preserve"> </w:t>
      </w:r>
      <w:r w:rsidRPr="009B4FC9">
        <w:t>trình</w:t>
      </w:r>
      <w:r w:rsidR="00F90D96" w:rsidRPr="009B4FC9">
        <w:t xml:space="preserve"> </w:t>
      </w:r>
      <w:r w:rsidRPr="009B4FC9">
        <w:t>ứng</w:t>
      </w:r>
      <w:r w:rsidR="00F90D96" w:rsidRPr="009B4FC9">
        <w:t xml:space="preserve"> </w:t>
      </w:r>
      <w:r w:rsidRPr="009B4FC9">
        <w:t>dụng</w:t>
      </w:r>
      <w:r w:rsidR="00F90D96" w:rsidRPr="009B4FC9">
        <w:rPr>
          <w:b/>
          <w:bCs/>
        </w:rPr>
        <w:t xml:space="preserve"> </w:t>
      </w:r>
      <w:r w:rsidRPr="009B4FC9">
        <w:t>chính,</w:t>
      </w:r>
      <w:r w:rsidR="00F90D96" w:rsidRPr="009B4FC9">
        <w:t xml:space="preserve"> </w:t>
      </w:r>
      <w:r w:rsidRPr="009B4FC9">
        <w:t>mỗi</w:t>
      </w:r>
      <w:r w:rsidR="00F90D96" w:rsidRPr="009B4FC9">
        <w:t xml:space="preserve"> </w:t>
      </w:r>
      <w:r w:rsidRPr="009B4FC9">
        <w:t>API</w:t>
      </w:r>
      <w:r w:rsidR="00F90D96" w:rsidRPr="009B4FC9">
        <w:t xml:space="preserve"> </w:t>
      </w:r>
      <w:r w:rsidRPr="009B4FC9">
        <w:t>đảm</w:t>
      </w:r>
      <w:r w:rsidR="00F90D96" w:rsidRPr="009B4FC9">
        <w:t xml:space="preserve"> </w:t>
      </w:r>
      <w:r w:rsidRPr="009B4FC9">
        <w:t>nhiệm</w:t>
      </w:r>
      <w:r w:rsidR="00F90D96" w:rsidRPr="009B4FC9">
        <w:t xml:space="preserve"> </w:t>
      </w:r>
      <w:r w:rsidRPr="009B4FC9">
        <w:t>một</w:t>
      </w:r>
      <w:r w:rsidR="00F90D96" w:rsidRPr="009B4FC9">
        <w:t xml:space="preserve"> </w:t>
      </w:r>
      <w:r w:rsidRPr="009B4FC9">
        <w:t>chức</w:t>
      </w:r>
      <w:r w:rsidR="00F90D96" w:rsidRPr="009B4FC9">
        <w:t xml:space="preserve"> </w:t>
      </w:r>
      <w:r w:rsidRPr="009B4FC9">
        <w:t>năng</w:t>
      </w:r>
      <w:r w:rsidR="00F90D96" w:rsidRPr="009B4FC9">
        <w:t xml:space="preserve"> </w:t>
      </w:r>
      <w:r w:rsidRPr="009B4FC9">
        <w:t>riêng</w:t>
      </w:r>
      <w:r w:rsidR="00F90D96" w:rsidRPr="009B4FC9">
        <w:t xml:space="preserve"> </w:t>
      </w:r>
      <w:r w:rsidRPr="009B4FC9">
        <w:t>biệt</w:t>
      </w:r>
      <w:r w:rsidR="00F90D96" w:rsidRPr="009B4FC9">
        <w:t xml:space="preserve"> </w:t>
      </w:r>
      <w:r w:rsidRPr="009B4FC9">
        <w:t>trong</w:t>
      </w:r>
      <w:r w:rsidR="00F90D96" w:rsidRPr="009B4FC9">
        <w:t xml:space="preserve"> </w:t>
      </w:r>
      <w:r w:rsidRPr="009B4FC9">
        <w:t>quy</w:t>
      </w:r>
      <w:r w:rsidR="00F90D96" w:rsidRPr="009B4FC9">
        <w:t xml:space="preserve"> </w:t>
      </w:r>
      <w:r w:rsidRPr="009B4FC9">
        <w:t>trình</w:t>
      </w:r>
      <w:r w:rsidR="00F90D96" w:rsidRPr="009B4FC9">
        <w:t xml:space="preserve"> </w:t>
      </w:r>
      <w:r w:rsidRPr="009B4FC9">
        <w:t>xử</w:t>
      </w:r>
      <w:r w:rsidR="00F90D96" w:rsidRPr="009B4FC9">
        <w:t xml:space="preserve"> </w:t>
      </w:r>
      <w:r w:rsidRPr="009B4FC9">
        <w:t>lý</w:t>
      </w:r>
      <w:r w:rsidR="00F90D96" w:rsidRPr="009B4FC9">
        <w:t xml:space="preserve"> </w:t>
      </w:r>
      <w:r w:rsidRPr="009B4FC9">
        <w:t>và</w:t>
      </w:r>
      <w:r w:rsidR="00F90D96" w:rsidRPr="009B4FC9">
        <w:t xml:space="preserve"> </w:t>
      </w:r>
      <w:r w:rsidRPr="009B4FC9">
        <w:t>trình</w:t>
      </w:r>
      <w:r w:rsidR="00F90D96" w:rsidRPr="009B4FC9">
        <w:t xml:space="preserve"> </w:t>
      </w:r>
      <w:r w:rsidRPr="009B4FC9">
        <w:t>bày</w:t>
      </w:r>
      <w:r w:rsidR="00F90D96" w:rsidRPr="009B4FC9">
        <w:t xml:space="preserve"> </w:t>
      </w:r>
      <w:r w:rsidRPr="009B4FC9">
        <w:t>dữ</w:t>
      </w:r>
      <w:r w:rsidR="00F90D96" w:rsidRPr="009B4FC9">
        <w:t xml:space="preserve"> </w:t>
      </w:r>
      <w:r w:rsidRPr="009B4FC9">
        <w:t>liệu.</w:t>
      </w:r>
      <w:r w:rsidR="00F90D96" w:rsidRPr="009B4FC9">
        <w:t xml:space="preserve"> </w:t>
      </w:r>
      <w:r w:rsidRPr="009B4FC9">
        <w:t>Cụ</w:t>
      </w:r>
      <w:r w:rsidR="00F90D96" w:rsidRPr="009B4FC9">
        <w:t xml:space="preserve"> </w:t>
      </w:r>
      <w:r w:rsidRPr="009B4FC9">
        <w:t>thể:</w:t>
      </w:r>
    </w:p>
    <w:p w14:paraId="18347CE0" w14:textId="6F1E1C6B" w:rsidR="00D20ED4" w:rsidRPr="009B4FC9" w:rsidRDefault="00D20ED4" w:rsidP="00645B03">
      <w:pPr>
        <w:pStyle w:val="4-DoanVB"/>
        <w:numPr>
          <w:ilvl w:val="0"/>
          <w:numId w:val="72"/>
        </w:numPr>
        <w:spacing w:line="360" w:lineRule="auto"/>
      </w:pPr>
      <w:r w:rsidRPr="009B4FC9">
        <w:t>API</w:t>
      </w:r>
      <w:r w:rsidR="00F90D96" w:rsidRPr="009B4FC9">
        <w:t xml:space="preserve"> </w:t>
      </w:r>
      <w:r w:rsidRPr="009B4FC9">
        <w:t>dự</w:t>
      </w:r>
      <w:r w:rsidR="00F90D96" w:rsidRPr="009B4FC9">
        <w:t xml:space="preserve"> </w:t>
      </w:r>
      <w:r w:rsidRPr="009B4FC9">
        <w:t>đoán:</w:t>
      </w:r>
      <w:r w:rsidR="00F90D96" w:rsidRPr="009B4FC9">
        <w:t xml:space="preserve"> </w:t>
      </w:r>
      <w:r w:rsidRPr="009B4FC9">
        <w:t>nhận</w:t>
      </w:r>
      <w:r w:rsidR="00F90D96" w:rsidRPr="009B4FC9">
        <w:t xml:space="preserve"> </w:t>
      </w:r>
      <w:r w:rsidRPr="009B4FC9">
        <w:t>các</w:t>
      </w:r>
      <w:r w:rsidR="00F90D96" w:rsidRPr="009B4FC9">
        <w:t xml:space="preserve"> </w:t>
      </w:r>
      <w:r w:rsidRPr="009B4FC9">
        <w:t>đầu</w:t>
      </w:r>
      <w:r w:rsidR="00F90D96" w:rsidRPr="009B4FC9">
        <w:t xml:space="preserve"> </w:t>
      </w:r>
      <w:r w:rsidRPr="009B4FC9">
        <w:t>vào</w:t>
      </w:r>
      <w:r w:rsidR="00F90D96" w:rsidRPr="009B4FC9">
        <w:t xml:space="preserve"> </w:t>
      </w:r>
      <w:r w:rsidRPr="009B4FC9">
        <w:t>từ</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(quốc</w:t>
      </w:r>
      <w:r w:rsidR="00F90D96" w:rsidRPr="009B4FC9">
        <w:t xml:space="preserve"> </w:t>
      </w:r>
      <w:r w:rsidRPr="009B4FC9">
        <w:t>gia,</w:t>
      </w:r>
      <w:r w:rsidR="00F90D96" w:rsidRPr="009B4FC9">
        <w:t xml:space="preserve"> </w:t>
      </w:r>
      <w:r w:rsidRPr="009B4FC9">
        <w:t>giới</w:t>
      </w:r>
      <w:r w:rsidR="00F90D96" w:rsidRPr="009B4FC9">
        <w:t xml:space="preserve"> </w:t>
      </w:r>
      <w:r w:rsidRPr="009B4FC9">
        <w:t>tính,</w:t>
      </w:r>
      <w:r w:rsidR="00F90D96" w:rsidRPr="009B4FC9">
        <w:t xml:space="preserve"> </w:t>
      </w:r>
      <w:r w:rsidRPr="009B4FC9">
        <w:t>nhóm</w:t>
      </w:r>
      <w:r w:rsidR="00F90D96" w:rsidRPr="009B4FC9">
        <w:t xml:space="preserve"> </w:t>
      </w:r>
      <w:r w:rsidRPr="009B4FC9">
        <w:t>tuổi),</w:t>
      </w:r>
      <w:r w:rsidR="00F90D96" w:rsidRPr="009B4FC9">
        <w:t xml:space="preserve"> </w:t>
      </w:r>
      <w:r w:rsidRPr="009B4FC9">
        <w:t>tiền</w:t>
      </w:r>
      <w:r w:rsidR="00F90D96" w:rsidRPr="009B4FC9">
        <w:t xml:space="preserve"> </w:t>
      </w:r>
      <w:r w:rsidRPr="009B4FC9">
        <w:t>xử</w:t>
      </w:r>
      <w:r w:rsidR="00F90D96" w:rsidRPr="009B4FC9">
        <w:t xml:space="preserve"> </w:t>
      </w:r>
      <w:r w:rsidRPr="009B4FC9">
        <w:t>lý</w:t>
      </w:r>
      <w:r w:rsidR="00F90D96" w:rsidRPr="009B4FC9">
        <w:t xml:space="preserve"> </w:t>
      </w:r>
      <w:r w:rsidRPr="009B4FC9">
        <w:t>dữ</w:t>
      </w:r>
      <w:r w:rsidR="00F90D96" w:rsidRPr="009B4FC9">
        <w:t xml:space="preserve"> </w:t>
      </w:r>
      <w:r w:rsidRPr="009B4FC9">
        <w:t>liệu,</w:t>
      </w:r>
      <w:r w:rsidR="00F90D96" w:rsidRPr="009B4FC9">
        <w:t xml:space="preserve"> </w:t>
      </w:r>
      <w:r w:rsidRPr="009B4FC9">
        <w:t>chuẩn</w:t>
      </w:r>
      <w:r w:rsidR="00F90D96" w:rsidRPr="009B4FC9">
        <w:t xml:space="preserve"> </w:t>
      </w:r>
      <w:r w:rsidRPr="009B4FC9">
        <w:t>hóa</w:t>
      </w:r>
      <w:r w:rsidR="00F90D96" w:rsidRPr="009B4FC9">
        <w:t xml:space="preserve"> </w:t>
      </w:r>
      <w:r w:rsidRPr="009B4FC9">
        <w:t>đầu</w:t>
      </w:r>
      <w:r w:rsidR="00F90D96" w:rsidRPr="009B4FC9">
        <w:t xml:space="preserve"> </w:t>
      </w:r>
      <w:r w:rsidRPr="009B4FC9">
        <w:t>vào,</w:t>
      </w:r>
      <w:r w:rsidR="00F90D96" w:rsidRPr="009B4FC9">
        <w:t xml:space="preserve"> </w:t>
      </w:r>
      <w:r w:rsidRPr="009B4FC9">
        <w:t>tạo</w:t>
      </w:r>
      <w:r w:rsidR="00F90D96" w:rsidRPr="009B4FC9">
        <w:t xml:space="preserve"> </w:t>
      </w:r>
      <w:r w:rsidRPr="009B4FC9">
        <w:t>chuỗi</w:t>
      </w:r>
      <w:r w:rsidR="00F90D96" w:rsidRPr="009B4FC9">
        <w:t xml:space="preserve"> </w:t>
      </w:r>
      <w:r w:rsidRPr="009B4FC9">
        <w:t>thời</w:t>
      </w:r>
      <w:r w:rsidR="00F90D96" w:rsidRPr="009B4FC9">
        <w:t xml:space="preserve"> </w:t>
      </w:r>
      <w:r w:rsidRPr="009B4FC9">
        <w:t>gian</w:t>
      </w:r>
      <w:r w:rsidR="00F90D96" w:rsidRPr="009B4FC9">
        <w:t xml:space="preserve"> </w:t>
      </w:r>
      <w:r w:rsidRPr="009B4FC9">
        <w:t>cho</w:t>
      </w:r>
      <w:r w:rsidR="00F90D96" w:rsidRPr="009B4FC9">
        <w:t xml:space="preserve"> </w:t>
      </w:r>
      <w:r w:rsidRPr="009B4FC9">
        <w:t>mô</w:t>
      </w:r>
      <w:r w:rsidR="00F90D96" w:rsidRPr="009B4FC9">
        <w:t xml:space="preserve"> </w:t>
      </w:r>
      <w:r w:rsidRPr="009B4FC9">
        <w:t>hình</w:t>
      </w:r>
      <w:r w:rsidR="00F90D96" w:rsidRPr="009B4FC9">
        <w:t xml:space="preserve"> </w:t>
      </w:r>
      <w:r w:rsidRPr="009B4FC9">
        <w:t>LSTM,</w:t>
      </w:r>
      <w:r w:rsidR="00F90D96" w:rsidRPr="009B4FC9">
        <w:t xml:space="preserve"> </w:t>
      </w:r>
      <w:r w:rsidRPr="009B4FC9">
        <w:t>và</w:t>
      </w:r>
      <w:r w:rsidR="00F90D96" w:rsidRPr="009B4FC9">
        <w:t xml:space="preserve"> </w:t>
      </w:r>
      <w:r w:rsidRPr="009B4FC9">
        <w:t>trả</w:t>
      </w:r>
      <w:r w:rsidR="00F90D96" w:rsidRPr="009B4FC9">
        <w:t xml:space="preserve"> </w:t>
      </w:r>
      <w:r w:rsidRPr="009B4FC9">
        <w:t>về</w:t>
      </w:r>
      <w:r w:rsidR="00F90D96" w:rsidRPr="009B4FC9">
        <w:t xml:space="preserve"> </w:t>
      </w:r>
      <w:r w:rsidRPr="009B4FC9">
        <w:t>kết</w:t>
      </w:r>
      <w:r w:rsidR="00F90D96" w:rsidRPr="009B4FC9">
        <w:t xml:space="preserve"> </w:t>
      </w:r>
      <w:r w:rsidRPr="009B4FC9">
        <w:t>quả</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trong</w:t>
      </w:r>
      <w:r w:rsidR="00F90D96" w:rsidRPr="009B4FC9">
        <w:t xml:space="preserve"> </w:t>
      </w:r>
      <w:r w:rsidRPr="009B4FC9">
        <w:t>5</w:t>
      </w:r>
      <w:r w:rsidR="00F90D96" w:rsidRPr="009B4FC9">
        <w:t xml:space="preserve"> </w:t>
      </w:r>
      <w:r w:rsidRPr="009B4FC9">
        <w:t>năm</w:t>
      </w:r>
      <w:r w:rsidR="00F90D96" w:rsidRPr="009B4FC9">
        <w:t xml:space="preserve"> </w:t>
      </w:r>
      <w:r w:rsidRPr="009B4FC9">
        <w:t>tiếp</w:t>
      </w:r>
      <w:r w:rsidR="00F90D96" w:rsidRPr="009B4FC9">
        <w:t xml:space="preserve"> </w:t>
      </w:r>
      <w:r w:rsidRPr="009B4FC9">
        <w:t>theo,</w:t>
      </w:r>
      <w:r w:rsidR="00F90D96" w:rsidRPr="009B4FC9">
        <w:t xml:space="preserve"> </w:t>
      </w:r>
      <w:r w:rsidRPr="009B4FC9">
        <w:t>kèm</w:t>
      </w:r>
      <w:r w:rsidR="00F90D96" w:rsidRPr="009B4FC9">
        <w:t xml:space="preserve"> </w:t>
      </w:r>
      <w:r w:rsidRPr="009B4FC9">
        <w:t>theo</w:t>
      </w:r>
      <w:r w:rsidR="00F90D96" w:rsidRPr="009B4FC9">
        <w:t xml:space="preserve"> </w:t>
      </w:r>
      <w:r w:rsidRPr="009B4FC9">
        <w:t>biểu</w:t>
      </w:r>
      <w:r w:rsidR="00F90D96" w:rsidRPr="009B4FC9">
        <w:t xml:space="preserve"> </w:t>
      </w:r>
      <w:r w:rsidRPr="009B4FC9">
        <w:t>đồ</w:t>
      </w:r>
      <w:r w:rsidR="00F90D96" w:rsidRPr="009B4FC9">
        <w:t xml:space="preserve"> </w:t>
      </w:r>
      <w:r w:rsidRPr="009B4FC9">
        <w:t>và</w:t>
      </w:r>
      <w:r w:rsidR="00F90D96" w:rsidRPr="009B4FC9">
        <w:t xml:space="preserve"> </w:t>
      </w:r>
      <w:r w:rsidRPr="009B4FC9">
        <w:t>bảng</w:t>
      </w:r>
      <w:r w:rsidR="00F90D96" w:rsidRPr="009B4FC9">
        <w:t xml:space="preserve"> </w:t>
      </w:r>
      <w:r w:rsidRPr="009B4FC9">
        <w:t>dữ</w:t>
      </w:r>
      <w:r w:rsidR="00F90D96" w:rsidRPr="009B4FC9">
        <w:t xml:space="preserve"> </w:t>
      </w:r>
      <w:r w:rsidRPr="009B4FC9">
        <w:t>liệu.</w:t>
      </w:r>
    </w:p>
    <w:p w14:paraId="30A749E2" w14:textId="5AED9AE2" w:rsidR="00D20ED4" w:rsidRPr="009B4FC9" w:rsidRDefault="00D20ED4" w:rsidP="00645B03">
      <w:pPr>
        <w:pStyle w:val="4-DoanVB"/>
        <w:numPr>
          <w:ilvl w:val="0"/>
          <w:numId w:val="72"/>
        </w:numPr>
        <w:spacing w:line="360" w:lineRule="auto"/>
      </w:pPr>
      <w:r w:rsidRPr="009B4FC9">
        <w:t>API</w:t>
      </w:r>
      <w:r w:rsidR="00F90D96" w:rsidRPr="009B4FC9">
        <w:t xml:space="preserve"> </w:t>
      </w:r>
      <w:r w:rsidRPr="009B4FC9">
        <w:t>khám</w:t>
      </w:r>
      <w:r w:rsidR="00F90D96" w:rsidRPr="009B4FC9">
        <w:t xml:space="preserve"> </w:t>
      </w:r>
      <w:r w:rsidRPr="009B4FC9">
        <w:t>phá</w:t>
      </w:r>
      <w:r w:rsidR="00F90D96" w:rsidRPr="009B4FC9">
        <w:t xml:space="preserve"> </w:t>
      </w:r>
      <w:r w:rsidRPr="009B4FC9">
        <w:t>dữ</w:t>
      </w:r>
      <w:r w:rsidR="00F90D96" w:rsidRPr="009B4FC9">
        <w:t xml:space="preserve"> </w:t>
      </w:r>
      <w:r w:rsidRPr="009B4FC9">
        <w:t>liệu:</w:t>
      </w:r>
      <w:r w:rsidR="00F90D96" w:rsidRPr="009B4FC9">
        <w:t xml:space="preserve"> </w:t>
      </w:r>
      <w:r w:rsidRPr="009B4FC9">
        <w:t>hỗ</w:t>
      </w:r>
      <w:r w:rsidR="00F90D96" w:rsidRPr="009B4FC9">
        <w:t xml:space="preserve"> </w:t>
      </w:r>
      <w:r w:rsidRPr="009B4FC9">
        <w:t>trợ</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tương</w:t>
      </w:r>
      <w:r w:rsidR="00F90D96" w:rsidRPr="009B4FC9">
        <w:t xml:space="preserve"> </w:t>
      </w:r>
      <w:r w:rsidRPr="009B4FC9">
        <w:t>tác</w:t>
      </w:r>
      <w:r w:rsidR="00F90D96" w:rsidRPr="009B4FC9">
        <w:t xml:space="preserve"> </w:t>
      </w:r>
      <w:r w:rsidRPr="009B4FC9">
        <w:t>với</w:t>
      </w:r>
      <w:r w:rsidR="00F90D96" w:rsidRPr="009B4FC9">
        <w:t xml:space="preserve"> </w:t>
      </w:r>
      <w:r w:rsidRPr="009B4FC9">
        <w:t>tập</w:t>
      </w:r>
      <w:r w:rsidR="00F90D96" w:rsidRPr="009B4FC9">
        <w:t xml:space="preserve"> </w:t>
      </w:r>
      <w:r w:rsidRPr="009B4FC9">
        <w:t>dữ</w:t>
      </w:r>
      <w:r w:rsidR="00F90D96" w:rsidRPr="009B4FC9">
        <w:t xml:space="preserve"> </w:t>
      </w:r>
      <w:r w:rsidRPr="009B4FC9">
        <w:t>liệu</w:t>
      </w:r>
      <w:r w:rsidR="00F90D96" w:rsidRPr="009B4FC9">
        <w:t xml:space="preserve"> </w:t>
      </w:r>
      <w:r w:rsidRPr="009B4FC9">
        <w:t>lịch</w:t>
      </w:r>
      <w:r w:rsidR="00F90D96" w:rsidRPr="009B4FC9">
        <w:t xml:space="preserve"> </w:t>
      </w:r>
      <w:r w:rsidRPr="009B4FC9">
        <w:t>sử</w:t>
      </w:r>
      <w:r w:rsidR="00F90D96" w:rsidRPr="009B4FC9">
        <w:t xml:space="preserve"> </w:t>
      </w:r>
      <w:r w:rsidRPr="009B4FC9">
        <w:t>(2014–2024),</w:t>
      </w:r>
      <w:r w:rsidR="00F90D96" w:rsidRPr="009B4FC9">
        <w:t xml:space="preserve"> </w:t>
      </w:r>
      <w:r w:rsidRPr="009B4FC9">
        <w:t>cho</w:t>
      </w:r>
      <w:r w:rsidR="00F90D96" w:rsidRPr="009B4FC9">
        <w:t xml:space="preserve"> </w:t>
      </w:r>
      <w:r w:rsidRPr="009B4FC9">
        <w:t>phép</w:t>
      </w:r>
      <w:r w:rsidR="00F90D96" w:rsidRPr="009B4FC9">
        <w:t xml:space="preserve"> </w:t>
      </w:r>
      <w:r w:rsidRPr="009B4FC9">
        <w:t>lọc</w:t>
      </w:r>
      <w:r w:rsidR="00F90D96" w:rsidRPr="009B4FC9">
        <w:t xml:space="preserve"> </w:t>
      </w:r>
      <w:r w:rsidRPr="009B4FC9">
        <w:t>theo</w:t>
      </w:r>
      <w:r w:rsidR="00F90D96" w:rsidRPr="009B4FC9">
        <w:t xml:space="preserve"> </w:t>
      </w:r>
      <w:r w:rsidRPr="009B4FC9">
        <w:t>nhiều</w:t>
      </w:r>
      <w:r w:rsidR="00F90D96" w:rsidRPr="009B4FC9">
        <w:t xml:space="preserve"> </w:t>
      </w:r>
      <w:r w:rsidRPr="009B4FC9">
        <w:t>tiêu</w:t>
      </w:r>
      <w:r w:rsidR="00F90D96" w:rsidRPr="009B4FC9">
        <w:t xml:space="preserve"> </w:t>
      </w:r>
      <w:r w:rsidRPr="009B4FC9">
        <w:t>chí</w:t>
      </w:r>
      <w:r w:rsidR="00F90D96" w:rsidRPr="009B4FC9">
        <w:t xml:space="preserve"> </w:t>
      </w:r>
      <w:r w:rsidRPr="009B4FC9">
        <w:t>và</w:t>
      </w:r>
      <w:r w:rsidR="00F90D96" w:rsidRPr="009B4FC9">
        <w:t xml:space="preserve"> </w:t>
      </w:r>
      <w:r w:rsidRPr="009B4FC9">
        <w:t>trực</w:t>
      </w:r>
      <w:r w:rsidR="00F90D96" w:rsidRPr="009B4FC9">
        <w:t xml:space="preserve"> </w:t>
      </w:r>
      <w:r w:rsidRPr="009B4FC9">
        <w:t>quan</w:t>
      </w:r>
      <w:r w:rsidR="00F90D96" w:rsidRPr="009B4FC9">
        <w:t xml:space="preserve"> </w:t>
      </w:r>
      <w:r w:rsidRPr="009B4FC9">
        <w:t>hóa</w:t>
      </w:r>
      <w:r w:rsidR="00F90D96" w:rsidRPr="009B4FC9">
        <w:t xml:space="preserve"> </w:t>
      </w:r>
      <w:r w:rsidRPr="009B4FC9">
        <w:t>thông</w:t>
      </w:r>
      <w:r w:rsidR="00F90D96" w:rsidRPr="009B4FC9">
        <w:t xml:space="preserve"> </w:t>
      </w:r>
      <w:r w:rsidRPr="009B4FC9">
        <w:t>tin</w:t>
      </w:r>
      <w:r w:rsidR="00F90D96" w:rsidRPr="009B4FC9">
        <w:t xml:space="preserve"> </w:t>
      </w:r>
      <w:r w:rsidRPr="009B4FC9">
        <w:t>bằng</w:t>
      </w:r>
      <w:r w:rsidR="00F90D96" w:rsidRPr="009B4FC9">
        <w:t xml:space="preserve"> </w:t>
      </w:r>
      <w:r w:rsidRPr="009B4FC9">
        <w:t>biểu</w:t>
      </w:r>
      <w:r w:rsidR="00F90D96" w:rsidRPr="009B4FC9">
        <w:t xml:space="preserve"> </w:t>
      </w:r>
      <w:r w:rsidRPr="009B4FC9">
        <w:t>đồ</w:t>
      </w:r>
      <w:r w:rsidR="00F90D96" w:rsidRPr="009B4FC9">
        <w:t xml:space="preserve"> </w:t>
      </w:r>
      <w:r w:rsidRPr="009B4FC9">
        <w:t>dạng</w:t>
      </w:r>
      <w:r w:rsidR="00F90D96" w:rsidRPr="009B4FC9">
        <w:t xml:space="preserve"> </w:t>
      </w:r>
      <w:r w:rsidRPr="009B4FC9">
        <w:t>đường</w:t>
      </w:r>
      <w:r w:rsidR="00F90D96" w:rsidRPr="009B4FC9">
        <w:t xml:space="preserve"> </w:t>
      </w:r>
      <w:r w:rsidRPr="009B4FC9">
        <w:t>(line</w:t>
      </w:r>
      <w:r w:rsidR="00F90D96" w:rsidRPr="009B4FC9">
        <w:t xml:space="preserve"> </w:t>
      </w:r>
      <w:r w:rsidRPr="009B4FC9">
        <w:t>chart)</w:t>
      </w:r>
      <w:r w:rsidR="00F90D96" w:rsidRPr="009B4FC9">
        <w:t xml:space="preserve"> </w:t>
      </w:r>
      <w:r w:rsidRPr="009B4FC9">
        <w:t>hoặc</w:t>
      </w:r>
      <w:r w:rsidR="00F90D96" w:rsidRPr="009B4FC9">
        <w:t xml:space="preserve"> </w:t>
      </w:r>
      <w:r w:rsidRPr="009B4FC9">
        <w:t>cột</w:t>
      </w:r>
      <w:r w:rsidR="00F90D96" w:rsidRPr="009B4FC9">
        <w:t xml:space="preserve"> </w:t>
      </w:r>
      <w:r w:rsidRPr="009B4FC9">
        <w:t>(bar</w:t>
      </w:r>
      <w:r w:rsidR="00F90D96" w:rsidRPr="009B4FC9">
        <w:t xml:space="preserve"> </w:t>
      </w:r>
      <w:r w:rsidRPr="009B4FC9">
        <w:t>chart),</w:t>
      </w:r>
      <w:r w:rsidR="00F90D96" w:rsidRPr="009B4FC9">
        <w:t xml:space="preserve"> </w:t>
      </w:r>
      <w:r w:rsidRPr="009B4FC9">
        <w:t>giúp</w:t>
      </w:r>
      <w:r w:rsidR="00F90D96" w:rsidRPr="009B4FC9">
        <w:t xml:space="preserve"> </w:t>
      </w:r>
      <w:r w:rsidRPr="009B4FC9">
        <w:t>hiểu</w:t>
      </w:r>
      <w:r w:rsidR="00F90D96" w:rsidRPr="009B4FC9">
        <w:t xml:space="preserve"> </w:t>
      </w:r>
      <w:r w:rsidRPr="009B4FC9">
        <w:t>rõ</w:t>
      </w:r>
      <w:r w:rsidR="00F90D96" w:rsidRPr="009B4FC9">
        <w:t xml:space="preserve"> </w:t>
      </w:r>
      <w:r w:rsidRPr="009B4FC9">
        <w:t>xu</w:t>
      </w:r>
      <w:r w:rsidR="00F90D96" w:rsidRPr="009B4FC9">
        <w:t xml:space="preserve"> </w:t>
      </w:r>
      <w:r w:rsidRPr="009B4FC9">
        <w:t>hướng</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theo</w:t>
      </w:r>
      <w:r w:rsidR="00F90D96" w:rsidRPr="009B4FC9">
        <w:t xml:space="preserve"> </w:t>
      </w:r>
      <w:r w:rsidRPr="009B4FC9">
        <w:t>thời</w:t>
      </w:r>
      <w:r w:rsidR="00F90D96" w:rsidRPr="009B4FC9">
        <w:t xml:space="preserve"> </w:t>
      </w:r>
      <w:r w:rsidRPr="009B4FC9">
        <w:t>gian.</w:t>
      </w:r>
    </w:p>
    <w:p w14:paraId="1CCA38E6" w14:textId="3D9884D2" w:rsidR="00D20ED4" w:rsidRPr="009B4FC9" w:rsidRDefault="00D20ED4" w:rsidP="00645B03">
      <w:pPr>
        <w:pStyle w:val="4-DoanVB"/>
        <w:numPr>
          <w:ilvl w:val="0"/>
          <w:numId w:val="72"/>
        </w:numPr>
        <w:spacing w:line="360" w:lineRule="auto"/>
      </w:pPr>
      <w:r w:rsidRPr="009B4FC9">
        <w:t>API</w:t>
      </w:r>
      <w:r w:rsidR="00F90D96" w:rsidRPr="009B4FC9">
        <w:t xml:space="preserve"> </w:t>
      </w:r>
      <w:r w:rsidRPr="009B4FC9">
        <w:t>xuất</w:t>
      </w:r>
      <w:r w:rsidR="00F90D96" w:rsidRPr="009B4FC9">
        <w:t xml:space="preserve"> </w:t>
      </w:r>
      <w:r w:rsidRPr="009B4FC9">
        <w:t>dữ</w:t>
      </w:r>
      <w:r w:rsidR="00F90D96" w:rsidRPr="009B4FC9">
        <w:t xml:space="preserve"> </w:t>
      </w:r>
      <w:r w:rsidRPr="009B4FC9">
        <w:t>liệu</w:t>
      </w:r>
      <w:r w:rsidR="00F90D96" w:rsidRPr="009B4FC9">
        <w:t xml:space="preserve"> </w:t>
      </w:r>
      <w:r w:rsidRPr="009B4FC9">
        <w:t>CSV:</w:t>
      </w:r>
      <w:r w:rsidR="00F90D96" w:rsidRPr="009B4FC9">
        <w:t xml:space="preserve"> </w:t>
      </w:r>
      <w:r w:rsidRPr="009B4FC9">
        <w:t>phục</w:t>
      </w:r>
      <w:r w:rsidR="00F90D96" w:rsidRPr="009B4FC9">
        <w:t xml:space="preserve"> </w:t>
      </w:r>
      <w:r w:rsidRPr="009B4FC9">
        <w:t>vụ</w:t>
      </w:r>
      <w:r w:rsidR="00F90D96" w:rsidRPr="009B4FC9">
        <w:t xml:space="preserve"> </w:t>
      </w:r>
      <w:r w:rsidRPr="009B4FC9">
        <w:t>mục</w:t>
      </w:r>
      <w:r w:rsidR="00F90D96" w:rsidRPr="009B4FC9">
        <w:t xml:space="preserve"> </w:t>
      </w:r>
      <w:r w:rsidRPr="009B4FC9">
        <w:t>đích</w:t>
      </w:r>
      <w:r w:rsidR="00F90D96" w:rsidRPr="009B4FC9">
        <w:t xml:space="preserve"> </w:t>
      </w:r>
      <w:r w:rsidRPr="009B4FC9">
        <w:t>lưu</w:t>
      </w:r>
      <w:r w:rsidR="00F90D96" w:rsidRPr="009B4FC9">
        <w:t xml:space="preserve"> </w:t>
      </w:r>
      <w:r w:rsidRPr="009B4FC9">
        <w:t>trữ</w:t>
      </w:r>
      <w:r w:rsidR="00F90D96" w:rsidRPr="009B4FC9">
        <w:t xml:space="preserve"> </w:t>
      </w:r>
      <w:r w:rsidRPr="009B4FC9">
        <w:t>và</w:t>
      </w:r>
      <w:r w:rsidR="00F90D96" w:rsidRPr="009B4FC9">
        <w:t xml:space="preserve"> </w:t>
      </w:r>
      <w:r w:rsidRPr="009B4FC9">
        <w:t>phân</w:t>
      </w:r>
      <w:r w:rsidR="00F90D96" w:rsidRPr="009B4FC9">
        <w:t xml:space="preserve"> </w:t>
      </w:r>
      <w:r w:rsidRPr="009B4FC9">
        <w:t>tích</w:t>
      </w:r>
      <w:r w:rsidR="00F90D96" w:rsidRPr="009B4FC9">
        <w:t xml:space="preserve"> </w:t>
      </w:r>
      <w:r w:rsidRPr="009B4FC9">
        <w:t>ngoại</w:t>
      </w:r>
      <w:r w:rsidR="00F90D96" w:rsidRPr="009B4FC9">
        <w:t xml:space="preserve"> </w:t>
      </w:r>
      <w:r w:rsidRPr="009B4FC9">
        <w:t>tuyến,</w:t>
      </w:r>
      <w:r w:rsidR="00F90D96" w:rsidRPr="009B4FC9">
        <w:t xml:space="preserve"> </w:t>
      </w:r>
      <w:r w:rsidRPr="009B4FC9">
        <w:t>cho</w:t>
      </w:r>
      <w:r w:rsidR="00F90D96" w:rsidRPr="009B4FC9">
        <w:t xml:space="preserve"> </w:t>
      </w:r>
      <w:r w:rsidRPr="009B4FC9">
        <w:t>phép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tải</w:t>
      </w:r>
      <w:r w:rsidR="00F90D96" w:rsidRPr="009B4FC9">
        <w:t xml:space="preserve"> </w:t>
      </w:r>
      <w:r w:rsidRPr="009B4FC9">
        <w:t>xuống</w:t>
      </w:r>
      <w:r w:rsidR="00F90D96" w:rsidRPr="009B4FC9">
        <w:t xml:space="preserve"> </w:t>
      </w:r>
      <w:r w:rsidRPr="009B4FC9">
        <w:t>dữ</w:t>
      </w:r>
      <w:r w:rsidR="00F90D96" w:rsidRPr="009B4FC9">
        <w:t xml:space="preserve"> </w:t>
      </w:r>
      <w:r w:rsidRPr="009B4FC9">
        <w:t>liệu</w:t>
      </w:r>
      <w:r w:rsidR="00F90D96" w:rsidRPr="009B4FC9">
        <w:t xml:space="preserve"> </w:t>
      </w:r>
      <w:r w:rsidRPr="009B4FC9">
        <w:t>đã</w:t>
      </w:r>
      <w:r w:rsidR="00F90D96" w:rsidRPr="009B4FC9">
        <w:t xml:space="preserve"> </w:t>
      </w:r>
      <w:r w:rsidRPr="009B4FC9">
        <w:t>lọc</w:t>
      </w:r>
      <w:r w:rsidR="00F90D96" w:rsidRPr="009B4FC9">
        <w:t xml:space="preserve"> </w:t>
      </w:r>
      <w:r w:rsidRPr="009B4FC9">
        <w:t>ở</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CSV</w:t>
      </w:r>
      <w:r w:rsidR="00F90D96" w:rsidRPr="009B4FC9">
        <w:t xml:space="preserve"> </w:t>
      </w:r>
      <w:r w:rsidRPr="009B4FC9">
        <w:t>với</w:t>
      </w:r>
      <w:r w:rsidR="00F90D96" w:rsidRPr="009B4FC9">
        <w:t xml:space="preserve"> </w:t>
      </w:r>
      <w:r w:rsidRPr="009B4FC9">
        <w:t>mã</w:t>
      </w:r>
      <w:r w:rsidR="00F90D96" w:rsidRPr="009B4FC9">
        <w:t xml:space="preserve"> </w:t>
      </w:r>
      <w:r w:rsidRPr="009B4FC9">
        <w:t>hóa</w:t>
      </w:r>
      <w:r w:rsidR="00F90D96" w:rsidRPr="009B4FC9">
        <w:t xml:space="preserve"> </w:t>
      </w:r>
      <w:r w:rsidRPr="009B4FC9">
        <w:t>UTF-8</w:t>
      </w:r>
      <w:r w:rsidR="00F90D96" w:rsidRPr="009B4FC9">
        <w:t xml:space="preserve"> </w:t>
      </w:r>
      <w:r w:rsidRPr="009B4FC9">
        <w:t>để</w:t>
      </w:r>
      <w:r w:rsidR="00F90D96" w:rsidRPr="009B4FC9">
        <w:t xml:space="preserve"> </w:t>
      </w:r>
      <w:r w:rsidRPr="009B4FC9">
        <w:t>đảm</w:t>
      </w:r>
      <w:r w:rsidR="00F90D96" w:rsidRPr="009B4FC9">
        <w:t xml:space="preserve"> </w:t>
      </w:r>
      <w:r w:rsidRPr="009B4FC9">
        <w:t>bảo</w:t>
      </w:r>
      <w:r w:rsidR="00F90D96" w:rsidRPr="009B4FC9">
        <w:t xml:space="preserve"> </w:t>
      </w:r>
      <w:r w:rsidRPr="009B4FC9">
        <w:t>tương</w:t>
      </w:r>
      <w:r w:rsidR="00F90D96" w:rsidRPr="009B4FC9">
        <w:t xml:space="preserve"> </w:t>
      </w:r>
      <w:r w:rsidRPr="009B4FC9">
        <w:t>thích</w:t>
      </w:r>
      <w:r w:rsidR="00F90D96" w:rsidRPr="009B4FC9">
        <w:t xml:space="preserve"> </w:t>
      </w:r>
      <w:r w:rsidRPr="009B4FC9">
        <w:t>với</w:t>
      </w:r>
      <w:r w:rsidR="00F90D96" w:rsidRPr="009B4FC9">
        <w:t xml:space="preserve"> </w:t>
      </w:r>
      <w:r w:rsidRPr="009B4FC9">
        <w:t>Excel</w:t>
      </w:r>
      <w:r w:rsidR="00F90D96" w:rsidRPr="009B4FC9">
        <w:t xml:space="preserve"> </w:t>
      </w:r>
      <w:r w:rsidRPr="009B4FC9">
        <w:t>và</w:t>
      </w:r>
      <w:r w:rsidR="00F90D96" w:rsidRPr="009B4FC9">
        <w:t xml:space="preserve"> </w:t>
      </w:r>
      <w:r w:rsidRPr="009B4FC9">
        <w:t>các</w:t>
      </w:r>
      <w:r w:rsidR="00F90D96" w:rsidRPr="009B4FC9">
        <w:t xml:space="preserve"> </w:t>
      </w:r>
      <w:r w:rsidRPr="009B4FC9">
        <w:t>phần</w:t>
      </w:r>
      <w:r w:rsidR="00F90D96" w:rsidRPr="009B4FC9">
        <w:t xml:space="preserve"> </w:t>
      </w:r>
      <w:r w:rsidRPr="009B4FC9">
        <w:t>mềm</w:t>
      </w:r>
      <w:r w:rsidR="00F90D96" w:rsidRPr="009B4FC9">
        <w:t xml:space="preserve"> </w:t>
      </w:r>
      <w:r w:rsidRPr="009B4FC9">
        <w:t>xử</w:t>
      </w:r>
      <w:r w:rsidR="00F90D96" w:rsidRPr="009B4FC9">
        <w:t xml:space="preserve"> </w:t>
      </w:r>
      <w:r w:rsidRPr="009B4FC9">
        <w:t>lý</w:t>
      </w:r>
      <w:r w:rsidR="00F90D96" w:rsidRPr="009B4FC9">
        <w:t xml:space="preserve"> </w:t>
      </w:r>
      <w:r w:rsidRPr="009B4FC9">
        <w:t>bảng</w:t>
      </w:r>
      <w:r w:rsidR="00F90D96" w:rsidRPr="009B4FC9">
        <w:t xml:space="preserve"> </w:t>
      </w:r>
      <w:r w:rsidRPr="009B4FC9">
        <w:t>tính</w:t>
      </w:r>
      <w:r w:rsidR="00F90D96" w:rsidRPr="009B4FC9">
        <w:t xml:space="preserve"> </w:t>
      </w:r>
      <w:r w:rsidRPr="009B4FC9">
        <w:t>khác.</w:t>
      </w:r>
    </w:p>
    <w:p w14:paraId="14F58236" w14:textId="4D6CE3E8" w:rsidR="00D20ED4" w:rsidRPr="009B4FC9" w:rsidRDefault="00D20ED4" w:rsidP="00645B03">
      <w:pPr>
        <w:pStyle w:val="4-DoanVB"/>
        <w:numPr>
          <w:ilvl w:val="0"/>
          <w:numId w:val="72"/>
        </w:numPr>
        <w:spacing w:line="360" w:lineRule="auto"/>
      </w:pPr>
      <w:r w:rsidRPr="009B4FC9">
        <w:t>API</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phân</w:t>
      </w:r>
      <w:r w:rsidR="00F90D96" w:rsidRPr="009B4FC9">
        <w:t xml:space="preserve"> </w:t>
      </w:r>
      <w:r w:rsidRPr="009B4FC9">
        <w:t>tích</w:t>
      </w:r>
      <w:r w:rsidR="00F90D96" w:rsidRPr="009B4FC9">
        <w:t xml:space="preserve"> </w:t>
      </w:r>
      <w:r w:rsidRPr="009B4FC9">
        <w:t>chuyên</w:t>
      </w:r>
      <w:r w:rsidR="00F90D96" w:rsidRPr="009B4FC9">
        <w:t xml:space="preserve"> </w:t>
      </w:r>
      <w:r w:rsidRPr="009B4FC9">
        <w:t>sâu</w:t>
      </w:r>
      <w:r w:rsidR="00F90D96" w:rsidRPr="009B4FC9">
        <w:t xml:space="preserve"> </w:t>
      </w:r>
      <w:r w:rsidRPr="009B4FC9">
        <w:t>tình</w:t>
      </w:r>
      <w:r w:rsidR="00F90D96" w:rsidRPr="009B4FC9">
        <w:t xml:space="preserve"> </w:t>
      </w:r>
      <w:r w:rsidRPr="009B4FC9">
        <w:t>hình</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của</w:t>
      </w:r>
      <w:r w:rsidR="00F90D96" w:rsidRPr="009B4FC9">
        <w:t xml:space="preserve"> </w:t>
      </w:r>
      <w:r w:rsidRPr="009B4FC9">
        <w:t>một</w:t>
      </w:r>
      <w:r w:rsidR="00F90D96" w:rsidRPr="009B4FC9">
        <w:t xml:space="preserve"> </w:t>
      </w:r>
      <w:r w:rsidRPr="009B4FC9">
        <w:t>quốc</w:t>
      </w:r>
      <w:r w:rsidR="00F90D96" w:rsidRPr="009B4FC9">
        <w:t xml:space="preserve"> </w:t>
      </w:r>
      <w:r w:rsidRPr="009B4FC9">
        <w:t>gia</w:t>
      </w:r>
      <w:r w:rsidR="00F90D96" w:rsidRPr="009B4FC9">
        <w:t xml:space="preserve"> </w:t>
      </w:r>
      <w:r w:rsidRPr="009B4FC9">
        <w:t>bằng</w:t>
      </w:r>
      <w:r w:rsidR="00F90D96" w:rsidRPr="009B4FC9">
        <w:t xml:space="preserve"> </w:t>
      </w:r>
      <w:r w:rsidRPr="009B4FC9">
        <w:t>cách</w:t>
      </w:r>
      <w:r w:rsidR="00F90D96" w:rsidRPr="009B4FC9">
        <w:t xml:space="preserve"> </w:t>
      </w:r>
      <w:r w:rsidRPr="009B4FC9">
        <w:t>xác</w:t>
      </w:r>
      <w:r w:rsidR="00F90D96" w:rsidRPr="009B4FC9">
        <w:t xml:space="preserve"> </w:t>
      </w:r>
      <w:r w:rsidRPr="009B4FC9">
        <w:t>định</w:t>
      </w:r>
      <w:r w:rsidR="00F90D96" w:rsidRPr="009B4FC9">
        <w:t xml:space="preserve"> </w:t>
      </w:r>
      <w:r w:rsidRPr="009B4FC9">
        <w:t>nhóm</w:t>
      </w:r>
      <w:r w:rsidR="00F90D96" w:rsidRPr="009B4FC9">
        <w:t xml:space="preserve"> </w:t>
      </w:r>
      <w:r w:rsidRPr="009B4FC9">
        <w:t>dân</w:t>
      </w:r>
      <w:r w:rsidR="00F90D96" w:rsidRPr="009B4FC9">
        <w:t xml:space="preserve"> </w:t>
      </w:r>
      <w:r w:rsidRPr="009B4FC9">
        <w:t>số</w:t>
      </w:r>
      <w:r w:rsidR="00F90D96" w:rsidRPr="009B4FC9">
        <w:t xml:space="preserve"> </w:t>
      </w:r>
      <w:r w:rsidRPr="009B4FC9">
        <w:t>chịu</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nhiều</w:t>
      </w:r>
      <w:r w:rsidR="00F90D96" w:rsidRPr="009B4FC9">
        <w:t xml:space="preserve"> </w:t>
      </w:r>
      <w:r w:rsidRPr="009B4FC9">
        <w:t>nhất</w:t>
      </w:r>
      <w:r w:rsidR="00F90D96" w:rsidRPr="009B4FC9">
        <w:t xml:space="preserve"> </w:t>
      </w:r>
      <w:r w:rsidRPr="009B4FC9">
        <w:t>(theo</w:t>
      </w:r>
      <w:r w:rsidR="00F90D96" w:rsidRPr="009B4FC9">
        <w:t xml:space="preserve"> </w:t>
      </w:r>
      <w:r w:rsidRPr="009B4FC9">
        <w:t>giá</w:t>
      </w:r>
      <w:r w:rsidR="00F90D96" w:rsidRPr="009B4FC9">
        <w:t xml:space="preserve"> </w:t>
      </w:r>
      <w:r w:rsidRPr="009B4FC9">
        <w:t>trị</w:t>
      </w:r>
      <w:r w:rsidR="00F90D96" w:rsidRPr="009B4FC9">
        <w:t xml:space="preserve"> </w:t>
      </w:r>
      <w:r w:rsidRPr="009B4FC9">
        <w:t>trung</w:t>
      </w:r>
      <w:r w:rsidR="00F90D96" w:rsidRPr="009B4FC9">
        <w:t xml:space="preserve"> </w:t>
      </w:r>
      <w:r w:rsidRPr="009B4FC9">
        <w:t>bình</w:t>
      </w:r>
      <w:r w:rsidR="00F90D96" w:rsidRPr="009B4FC9">
        <w:t xml:space="preserve"> </w:t>
      </w:r>
      <w:r w:rsidRPr="009B4FC9">
        <w:t>hoặc</w:t>
      </w:r>
      <w:r w:rsidR="00F90D96" w:rsidRPr="009B4FC9">
        <w:t xml:space="preserve"> </w:t>
      </w:r>
      <w:r w:rsidRPr="009B4FC9">
        <w:t>cao</w:t>
      </w:r>
      <w:r w:rsidR="00F90D96" w:rsidRPr="009B4FC9">
        <w:t xml:space="preserve"> </w:t>
      </w:r>
      <w:r w:rsidRPr="009B4FC9">
        <w:t>nhất</w:t>
      </w:r>
      <w:r w:rsidR="00F90D96" w:rsidRPr="009B4FC9">
        <w:t xml:space="preserve"> </w:t>
      </w:r>
      <w:r w:rsidRPr="009B4FC9">
        <w:t>trong</w:t>
      </w:r>
      <w:r w:rsidR="00F90D96" w:rsidRPr="009B4FC9">
        <w:t xml:space="preserve"> </w:t>
      </w:r>
      <w:r w:rsidRPr="009B4FC9">
        <w:t>3</w:t>
      </w:r>
      <w:r w:rsidR="00F90D96" w:rsidRPr="009B4FC9">
        <w:t xml:space="preserve"> </w:t>
      </w:r>
      <w:r w:rsidRPr="009B4FC9">
        <w:t>năm</w:t>
      </w:r>
      <w:r w:rsidR="00F90D96" w:rsidRPr="009B4FC9">
        <w:t xml:space="preserve"> </w:t>
      </w:r>
      <w:r w:rsidRPr="009B4FC9">
        <w:t>gần</w:t>
      </w:r>
      <w:r w:rsidR="00F90D96" w:rsidRPr="009B4FC9">
        <w:t xml:space="preserve"> </w:t>
      </w:r>
      <w:r w:rsidRPr="009B4FC9">
        <w:t>nhất),</w:t>
      </w:r>
      <w:r w:rsidR="00F90D96" w:rsidRPr="009B4FC9">
        <w:t xml:space="preserve"> </w:t>
      </w:r>
      <w:r w:rsidRPr="009B4FC9">
        <w:t>đồng</w:t>
      </w:r>
      <w:r w:rsidR="00F90D96" w:rsidRPr="009B4FC9">
        <w:t xml:space="preserve"> </w:t>
      </w:r>
      <w:r w:rsidRPr="009B4FC9">
        <w:t>thời</w:t>
      </w:r>
      <w:r w:rsidR="00F90D96" w:rsidRPr="009B4FC9">
        <w:t xml:space="preserve"> </w:t>
      </w:r>
      <w:r w:rsidRPr="009B4FC9">
        <w:t>trích</w:t>
      </w:r>
      <w:r w:rsidR="00F90D96" w:rsidRPr="009B4FC9">
        <w:t xml:space="preserve"> </w:t>
      </w:r>
      <w:r w:rsidRPr="009B4FC9">
        <w:t>xuất</w:t>
      </w:r>
      <w:r w:rsidR="00F90D96" w:rsidRPr="009B4FC9">
        <w:t xml:space="preserve"> </w:t>
      </w:r>
      <w:r w:rsidRPr="009B4FC9">
        <w:t>xu</w:t>
      </w:r>
      <w:r w:rsidR="00F90D96" w:rsidRPr="009B4FC9">
        <w:t xml:space="preserve"> </w:t>
      </w:r>
      <w:r w:rsidRPr="009B4FC9">
        <w:t>hướng</w:t>
      </w:r>
      <w:r w:rsidR="00F90D96" w:rsidRPr="009B4FC9">
        <w:t xml:space="preserve"> </w:t>
      </w:r>
      <w:r w:rsidRPr="009B4FC9">
        <w:t>theo</w:t>
      </w:r>
      <w:r w:rsidR="00F90D96" w:rsidRPr="009B4FC9">
        <w:t xml:space="preserve"> </w:t>
      </w:r>
      <w:r w:rsidRPr="009B4FC9">
        <w:t>từng</w:t>
      </w:r>
      <w:r w:rsidR="00F90D96" w:rsidRPr="009B4FC9">
        <w:t xml:space="preserve"> </w:t>
      </w:r>
      <w:r w:rsidRPr="009B4FC9">
        <w:t>phân</w:t>
      </w:r>
      <w:r w:rsidR="00F90D96" w:rsidRPr="009B4FC9">
        <w:t xml:space="preserve"> </w:t>
      </w:r>
      <w:r w:rsidRPr="009B4FC9">
        <w:t>nhóm</w:t>
      </w:r>
      <w:r w:rsidR="00F90D96" w:rsidRPr="009B4FC9">
        <w:t xml:space="preserve"> </w:t>
      </w:r>
      <w:r w:rsidRPr="009B4FC9">
        <w:t>giới</w:t>
      </w:r>
      <w:r w:rsidR="00F90D96" w:rsidRPr="009B4FC9">
        <w:t xml:space="preserve"> </w:t>
      </w:r>
      <w:r w:rsidRPr="009B4FC9">
        <w:t>tính</w:t>
      </w:r>
      <w:r w:rsidR="00F90D96" w:rsidRPr="009B4FC9">
        <w:t xml:space="preserve"> </w:t>
      </w:r>
      <w:r w:rsidRPr="009B4FC9">
        <w:t>và</w:t>
      </w:r>
      <w:r w:rsidR="00F90D96" w:rsidRPr="009B4FC9">
        <w:t xml:space="preserve"> </w:t>
      </w:r>
      <w:r w:rsidRPr="009B4FC9">
        <w:t>độ</w:t>
      </w:r>
      <w:r w:rsidR="00F90D96" w:rsidRPr="009B4FC9">
        <w:t xml:space="preserve"> </w:t>
      </w:r>
      <w:r w:rsidRPr="009B4FC9">
        <w:t>tuổi.</w:t>
      </w:r>
    </w:p>
    <w:p w14:paraId="2990FD01" w14:textId="6D642C24" w:rsidR="00D20ED4" w:rsidRPr="009B4FC9" w:rsidRDefault="00D20ED4" w:rsidP="00645B03">
      <w:pPr>
        <w:pStyle w:val="4-DoanVB"/>
        <w:numPr>
          <w:ilvl w:val="0"/>
          <w:numId w:val="72"/>
        </w:numPr>
        <w:spacing w:line="360" w:lineRule="auto"/>
      </w:pPr>
      <w:r w:rsidRPr="009B4FC9">
        <w:t>API</w:t>
      </w:r>
      <w:r w:rsidR="00F90D96" w:rsidRPr="009B4FC9">
        <w:t xml:space="preserve"> </w:t>
      </w:r>
      <w:r w:rsidRPr="009B4FC9">
        <w:t>xuất</w:t>
      </w:r>
      <w:r w:rsidR="00F90D96" w:rsidRPr="009B4FC9">
        <w:t xml:space="preserve"> </w:t>
      </w:r>
      <w:r w:rsidRPr="009B4FC9">
        <w:t>báo</w:t>
      </w:r>
      <w:r w:rsidR="00F90D96" w:rsidRPr="009B4FC9">
        <w:t xml:space="preserve"> </w:t>
      </w:r>
      <w:r w:rsidRPr="009B4FC9">
        <w:t>cáo</w:t>
      </w:r>
      <w:r w:rsidR="00F90D96" w:rsidRPr="009B4FC9">
        <w:t xml:space="preserve"> </w:t>
      </w:r>
      <w:r w:rsidRPr="009B4FC9">
        <w:t>PDF:</w:t>
      </w:r>
      <w:r w:rsidR="00F90D96" w:rsidRPr="009B4FC9">
        <w:t xml:space="preserve"> </w:t>
      </w:r>
      <w:r w:rsidRPr="009B4FC9">
        <w:t>tổng</w:t>
      </w:r>
      <w:r w:rsidR="00F90D96" w:rsidRPr="009B4FC9">
        <w:t xml:space="preserve"> </w:t>
      </w:r>
      <w:r w:rsidRPr="009B4FC9">
        <w:t>hợp</w:t>
      </w:r>
      <w:r w:rsidR="00F90D96" w:rsidRPr="009B4FC9">
        <w:t xml:space="preserve"> </w:t>
      </w:r>
      <w:r w:rsidRPr="009B4FC9">
        <w:t>kết</w:t>
      </w:r>
      <w:r w:rsidR="00F90D96" w:rsidRPr="009B4FC9">
        <w:t xml:space="preserve"> </w:t>
      </w:r>
      <w:r w:rsidRPr="009B4FC9">
        <w:t>quả</w:t>
      </w:r>
      <w:r w:rsidR="00F90D96" w:rsidRPr="009B4FC9">
        <w:t xml:space="preserve"> </w:t>
      </w:r>
      <w:r w:rsidRPr="009B4FC9">
        <w:t>phân</w:t>
      </w:r>
      <w:r w:rsidR="00F90D96" w:rsidRPr="009B4FC9">
        <w:t xml:space="preserve"> </w:t>
      </w:r>
      <w:r w:rsidRPr="009B4FC9">
        <w:t>tích</w:t>
      </w:r>
      <w:r w:rsidR="00F90D96" w:rsidRPr="009B4FC9">
        <w:t xml:space="preserve"> </w:t>
      </w:r>
      <w:r w:rsidRPr="009B4FC9">
        <w:t>từ</w:t>
      </w:r>
      <w:r w:rsidR="00F90D96" w:rsidRPr="009B4FC9">
        <w:t xml:space="preserve"> </w:t>
      </w:r>
      <w:r w:rsidRPr="009B4FC9">
        <w:t>API</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để</w:t>
      </w:r>
      <w:r w:rsidR="00F90D96" w:rsidRPr="009B4FC9">
        <w:t xml:space="preserve"> </w:t>
      </w:r>
      <w:r w:rsidRPr="009B4FC9">
        <w:t>tạo</w:t>
      </w:r>
      <w:r w:rsidR="00F90D96" w:rsidRPr="009B4FC9">
        <w:t xml:space="preserve"> </w:t>
      </w:r>
      <w:r w:rsidRPr="009B4FC9">
        <w:t>ra</w:t>
      </w:r>
      <w:r w:rsidR="00F90D96" w:rsidRPr="009B4FC9">
        <w:t xml:space="preserve"> </w:t>
      </w:r>
      <w:r w:rsidRPr="009B4FC9">
        <w:t>một</w:t>
      </w:r>
      <w:r w:rsidR="00F90D96" w:rsidRPr="009B4FC9">
        <w:t xml:space="preserve"> </w:t>
      </w:r>
      <w:r w:rsidRPr="009B4FC9">
        <w:t>báo</w:t>
      </w:r>
      <w:r w:rsidR="00F90D96" w:rsidRPr="009B4FC9">
        <w:t xml:space="preserve"> </w:t>
      </w:r>
      <w:r w:rsidRPr="009B4FC9">
        <w:t>cáo</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PDF</w:t>
      </w:r>
      <w:r w:rsidR="00F90D96" w:rsidRPr="009B4FC9">
        <w:t xml:space="preserve"> </w:t>
      </w:r>
      <w:r w:rsidRPr="009B4FC9">
        <w:t>chuyên</w:t>
      </w:r>
      <w:r w:rsidR="00F90D96" w:rsidRPr="009B4FC9">
        <w:t xml:space="preserve"> </w:t>
      </w:r>
      <w:r w:rsidRPr="009B4FC9">
        <w:t>nghiệp,</w:t>
      </w:r>
      <w:r w:rsidR="00F90D96" w:rsidRPr="009B4FC9">
        <w:t xml:space="preserve"> </w:t>
      </w:r>
      <w:r w:rsidRPr="009B4FC9">
        <w:t>có</w:t>
      </w:r>
      <w:r w:rsidR="00F90D96" w:rsidRPr="009B4FC9">
        <w:t xml:space="preserve"> </w:t>
      </w:r>
      <w:r w:rsidRPr="009B4FC9">
        <w:t>hỗ</w:t>
      </w:r>
      <w:r w:rsidR="00F90D96" w:rsidRPr="009B4FC9">
        <w:t xml:space="preserve"> </w:t>
      </w:r>
      <w:r w:rsidRPr="009B4FC9">
        <w:t>trợ</w:t>
      </w:r>
      <w:r w:rsidR="00F90D96" w:rsidRPr="009B4FC9">
        <w:t xml:space="preserve"> </w:t>
      </w:r>
      <w:r w:rsidRPr="009B4FC9">
        <w:t>phông</w:t>
      </w:r>
      <w:r w:rsidR="00F90D96" w:rsidRPr="009B4FC9">
        <w:t xml:space="preserve"> </w:t>
      </w:r>
      <w:r w:rsidRPr="009B4FC9">
        <w:t>chữ</w:t>
      </w:r>
      <w:r w:rsidR="00F90D96" w:rsidRPr="009B4FC9">
        <w:t xml:space="preserve"> </w:t>
      </w:r>
      <w:r w:rsidRPr="009B4FC9">
        <w:t>Unicode</w:t>
      </w:r>
      <w:r w:rsidR="00F90D96" w:rsidRPr="009B4FC9">
        <w:t xml:space="preserve"> </w:t>
      </w:r>
      <w:r w:rsidRPr="009B4FC9">
        <w:t>tiếng</w:t>
      </w:r>
      <w:r w:rsidR="00F90D96" w:rsidRPr="009B4FC9">
        <w:t xml:space="preserve"> </w:t>
      </w:r>
      <w:r w:rsidRPr="009B4FC9">
        <w:t>Việt,</w:t>
      </w:r>
      <w:r w:rsidR="00F90D96" w:rsidRPr="009B4FC9">
        <w:t xml:space="preserve"> </w:t>
      </w:r>
      <w:r w:rsidRPr="009B4FC9">
        <w:t>biểu</w:t>
      </w:r>
      <w:r w:rsidR="00F90D96" w:rsidRPr="009B4FC9">
        <w:t xml:space="preserve"> </w:t>
      </w:r>
      <w:r w:rsidRPr="009B4FC9">
        <w:t>đồ</w:t>
      </w:r>
      <w:r w:rsidR="00F90D96" w:rsidRPr="009B4FC9">
        <w:t xml:space="preserve"> </w:t>
      </w:r>
      <w:r w:rsidRPr="009B4FC9">
        <w:t>dạng</w:t>
      </w:r>
      <w:r w:rsidR="00F90D96" w:rsidRPr="009B4FC9">
        <w:t xml:space="preserve"> </w:t>
      </w:r>
      <w:r w:rsidRPr="009B4FC9">
        <w:t>ảnh,</w:t>
      </w:r>
      <w:r w:rsidR="00F90D96" w:rsidRPr="009B4FC9">
        <w:t xml:space="preserve"> </w:t>
      </w:r>
      <w:r w:rsidRPr="009B4FC9">
        <w:t>và</w:t>
      </w:r>
      <w:r w:rsidR="00F90D96" w:rsidRPr="009B4FC9">
        <w:t xml:space="preserve"> </w:t>
      </w:r>
      <w:r w:rsidRPr="009B4FC9">
        <w:t>nội</w:t>
      </w:r>
      <w:r w:rsidR="00F90D96" w:rsidRPr="009B4FC9">
        <w:t xml:space="preserve"> </w:t>
      </w:r>
      <w:r w:rsidRPr="009B4FC9">
        <w:t>dung</w:t>
      </w:r>
      <w:r w:rsidR="00F90D96" w:rsidRPr="009B4FC9">
        <w:t xml:space="preserve"> </w:t>
      </w:r>
      <w:r w:rsidRPr="009B4FC9">
        <w:t>được</w:t>
      </w:r>
      <w:r w:rsidR="00F90D96" w:rsidRPr="009B4FC9">
        <w:t xml:space="preserve"> </w:t>
      </w:r>
      <w:r w:rsidRPr="009B4FC9">
        <w:t>trình</w:t>
      </w:r>
      <w:r w:rsidR="00F90D96" w:rsidRPr="009B4FC9">
        <w:t xml:space="preserve"> </w:t>
      </w:r>
      <w:r w:rsidRPr="009B4FC9">
        <w:t>bày</w:t>
      </w:r>
      <w:r w:rsidR="00F90D96" w:rsidRPr="009B4FC9">
        <w:t xml:space="preserve"> </w:t>
      </w:r>
      <w:r w:rsidRPr="009B4FC9">
        <w:t>theo</w:t>
      </w:r>
      <w:r w:rsidR="00F90D96" w:rsidRPr="009B4FC9">
        <w:t xml:space="preserve"> </w:t>
      </w:r>
      <w:r w:rsidRPr="009B4FC9">
        <w:t>bố</w:t>
      </w:r>
      <w:r w:rsidR="00F90D96" w:rsidRPr="009B4FC9">
        <w:t xml:space="preserve"> </w:t>
      </w:r>
      <w:r w:rsidRPr="009B4FC9">
        <w:t>cục</w:t>
      </w:r>
      <w:r w:rsidR="00F90D96" w:rsidRPr="009B4FC9">
        <w:t xml:space="preserve"> </w:t>
      </w:r>
      <w:r w:rsidRPr="009B4FC9">
        <w:t>rõ</w:t>
      </w:r>
      <w:r w:rsidR="00F90D96" w:rsidRPr="009B4FC9">
        <w:t xml:space="preserve"> </w:t>
      </w:r>
      <w:r w:rsidRPr="009B4FC9">
        <w:t>ràng,</w:t>
      </w:r>
      <w:r w:rsidR="00F90D96" w:rsidRPr="009B4FC9">
        <w:t xml:space="preserve"> </w:t>
      </w:r>
      <w:r w:rsidRPr="009B4FC9">
        <w:t>phù</w:t>
      </w:r>
      <w:r w:rsidR="00F90D96" w:rsidRPr="009B4FC9">
        <w:t xml:space="preserve"> </w:t>
      </w:r>
      <w:r w:rsidRPr="009B4FC9">
        <w:t>hợp</w:t>
      </w:r>
      <w:r w:rsidR="00F90D96" w:rsidRPr="009B4FC9">
        <w:t xml:space="preserve"> </w:t>
      </w:r>
      <w:r w:rsidRPr="009B4FC9">
        <w:t>cho</w:t>
      </w:r>
      <w:r w:rsidR="00F90D96" w:rsidRPr="009B4FC9">
        <w:t xml:space="preserve"> </w:t>
      </w:r>
      <w:r w:rsidRPr="009B4FC9">
        <w:t>việc</w:t>
      </w:r>
      <w:r w:rsidR="00F90D96" w:rsidRPr="009B4FC9">
        <w:t xml:space="preserve"> </w:t>
      </w:r>
      <w:r w:rsidRPr="009B4FC9">
        <w:t>lưu</w:t>
      </w:r>
      <w:r w:rsidR="00F90D96" w:rsidRPr="009B4FC9">
        <w:t xml:space="preserve"> </w:t>
      </w:r>
      <w:r w:rsidRPr="009B4FC9">
        <w:t>trữ,</w:t>
      </w:r>
      <w:r w:rsidR="00F90D96" w:rsidRPr="009B4FC9">
        <w:t xml:space="preserve"> </w:t>
      </w:r>
      <w:r w:rsidRPr="009B4FC9">
        <w:t>chia</w:t>
      </w:r>
      <w:r w:rsidR="00F90D96" w:rsidRPr="009B4FC9">
        <w:t xml:space="preserve"> </w:t>
      </w:r>
      <w:r w:rsidRPr="009B4FC9">
        <w:t>sẻ</w:t>
      </w:r>
      <w:r w:rsidR="00F90D96" w:rsidRPr="009B4FC9">
        <w:t xml:space="preserve"> </w:t>
      </w:r>
      <w:r w:rsidRPr="009B4FC9">
        <w:t>hoặc</w:t>
      </w:r>
      <w:r w:rsidR="00F90D96" w:rsidRPr="009B4FC9">
        <w:t xml:space="preserve"> </w:t>
      </w:r>
      <w:r w:rsidRPr="009B4FC9">
        <w:t>in</w:t>
      </w:r>
      <w:r w:rsidR="00F90D96" w:rsidRPr="009B4FC9">
        <w:t xml:space="preserve"> </w:t>
      </w:r>
      <w:r w:rsidRPr="009B4FC9">
        <w:t>ấn.</w:t>
      </w:r>
    </w:p>
    <w:p w14:paraId="54543F3B" w14:textId="77777777" w:rsidR="000630B0" w:rsidRPr="009B4FC9" w:rsidRDefault="000630B0" w:rsidP="0042196A">
      <w:pPr>
        <w:spacing w:line="360" w:lineRule="auto"/>
        <w:ind w:firstLine="567"/>
      </w:pPr>
      <w:r w:rsidRPr="009B4FC9">
        <w:t>Toàn bộ hệ thống được xây dựng theo kiến trúc RESTful, đảm bảo khả năng mở rộng, tái sử dụng và dễ dàng tích hợp với giao diện người dùng (frontend) qua các lời gọi HTTP. Việc tách biệt chức năng giúp phát triển và bảo trì thuận tiện, đồng thời đảm bảo hiệu suất và độ tin cậy.</w:t>
      </w:r>
    </w:p>
    <w:p w14:paraId="3F0AADD3" w14:textId="04389368" w:rsidR="000630B0" w:rsidRPr="00385074" w:rsidRDefault="000630B0" w:rsidP="0042196A">
      <w:pPr>
        <w:spacing w:line="360" w:lineRule="auto"/>
        <w:ind w:firstLine="567"/>
      </w:pPr>
      <w:r w:rsidRPr="00385074">
        <w:lastRenderedPageBreak/>
        <w:t>Vấn đề bảo mật API cũng cần những biện pháp cụ thể:</w:t>
      </w:r>
    </w:p>
    <w:p w14:paraId="17BB4701" w14:textId="77777777" w:rsidR="000630B0" w:rsidRPr="009B4FC9" w:rsidRDefault="000630B0" w:rsidP="00645B03">
      <w:pPr>
        <w:pStyle w:val="ListParagraph"/>
        <w:numPr>
          <w:ilvl w:val="0"/>
          <w:numId w:val="73"/>
        </w:numPr>
        <w:spacing w:line="360" w:lineRule="auto"/>
      </w:pPr>
      <w:r w:rsidRPr="009B4FC9">
        <w:t>Xác thực và ủy quyền: Sử dụng JWT để kiểm soát quyền truy cập, phân cấp theo vai trò người dùng.</w:t>
      </w:r>
    </w:p>
    <w:p w14:paraId="069FB28E" w14:textId="77777777" w:rsidR="000630B0" w:rsidRPr="009B4FC9" w:rsidRDefault="000630B0" w:rsidP="00645B03">
      <w:pPr>
        <w:pStyle w:val="ListParagraph"/>
        <w:numPr>
          <w:ilvl w:val="0"/>
          <w:numId w:val="73"/>
        </w:numPr>
        <w:spacing w:line="360" w:lineRule="auto"/>
      </w:pPr>
      <w:r w:rsidRPr="009B4FC9">
        <w:t>Mã hóa dữ liệu: Toàn bộ dữ liệu được mã hóa bằng HTTPS/SSL/TLS trong quá trình truyền tải.</w:t>
      </w:r>
    </w:p>
    <w:p w14:paraId="3791A61D" w14:textId="77777777" w:rsidR="000630B0" w:rsidRPr="009B4FC9" w:rsidRDefault="000630B0" w:rsidP="00645B03">
      <w:pPr>
        <w:pStyle w:val="ListParagraph"/>
        <w:numPr>
          <w:ilvl w:val="0"/>
          <w:numId w:val="73"/>
        </w:numPr>
        <w:spacing w:line="360" w:lineRule="auto"/>
      </w:pPr>
      <w:r w:rsidRPr="009B4FC9">
        <w:t>Kiểm soát tốc độ truy cập: Giới hạn số lượng yêu cầu API nhằm chống lại tấn công DDoS và lạm dụng.</w:t>
      </w:r>
    </w:p>
    <w:p w14:paraId="699E66AC" w14:textId="77777777" w:rsidR="000630B0" w:rsidRPr="009B4FC9" w:rsidRDefault="000630B0" w:rsidP="00645B03">
      <w:pPr>
        <w:pStyle w:val="ListParagraph"/>
        <w:numPr>
          <w:ilvl w:val="0"/>
          <w:numId w:val="73"/>
        </w:numPr>
        <w:spacing w:line="360" w:lineRule="auto"/>
      </w:pPr>
      <w:r w:rsidRPr="009B4FC9">
        <w:t>Xử lý lỗi và ghi nhật ký bảo mật: Xử lý lỗi cẩn thận để tránh lộ thông tin và ghi nhật ký chi tiết các sự kiện bảo mật để giám sát.</w:t>
      </w:r>
    </w:p>
    <w:p w14:paraId="7CD5C0E7" w14:textId="77777777" w:rsidR="000630B0" w:rsidRPr="009B4FC9" w:rsidRDefault="000630B0" w:rsidP="0042196A">
      <w:pPr>
        <w:spacing w:line="360" w:lineRule="auto"/>
        <w:ind w:firstLine="567"/>
      </w:pPr>
      <w:r w:rsidRPr="009B4FC9">
        <w:t>Cấu trúc API này giúp mô hình LSTM trở thành một thành phần dễ sử dụng trong hệ thống web, cho phép người dùng đưa ra quyết định dựa trên dữ liệu một cách nhanh chóng và chính xác mà không cần kiến thức chuyên sâu về học máy.</w:t>
      </w:r>
    </w:p>
    <w:p w14:paraId="107F2B52" w14:textId="4AA905CE" w:rsidR="0009639E" w:rsidRPr="009B4FC9" w:rsidRDefault="0009639E" w:rsidP="0042196A">
      <w:pPr>
        <w:spacing w:line="360" w:lineRule="auto"/>
      </w:pPr>
      <w:r w:rsidRPr="009B4FC9">
        <w:t>API</w:t>
      </w:r>
      <w:r w:rsidR="00F90D96" w:rsidRPr="009B4FC9">
        <w:t xml:space="preserve"> </w:t>
      </w:r>
      <w:r w:rsidRPr="009B4FC9">
        <w:t>1:</w:t>
      </w:r>
      <w:r w:rsidR="00F90D96" w:rsidRPr="009B4FC9">
        <w:t xml:space="preserve"> </w:t>
      </w:r>
      <w:r w:rsidRPr="009B4FC9">
        <w:t>/predict</w:t>
      </w:r>
    </w:p>
    <w:p w14:paraId="79AD9990" w14:textId="5A913201" w:rsidR="0009639E" w:rsidRPr="009B4FC9" w:rsidRDefault="0009639E" w:rsidP="00645B03">
      <w:pPr>
        <w:pStyle w:val="ListParagraph"/>
        <w:numPr>
          <w:ilvl w:val="0"/>
          <w:numId w:val="74"/>
        </w:numPr>
        <w:spacing w:line="360" w:lineRule="auto"/>
      </w:pPr>
      <w:r w:rsidRPr="009B4FC9">
        <w:t>Phương</w:t>
      </w:r>
      <w:r w:rsidR="00F90D96" w:rsidRPr="009B4FC9">
        <w:t xml:space="preserve"> </w:t>
      </w:r>
      <w:r w:rsidRPr="009B4FC9">
        <w:t>thức:</w:t>
      </w:r>
      <w:r w:rsidR="00F90D96" w:rsidRPr="009B4FC9">
        <w:t xml:space="preserve"> </w:t>
      </w:r>
      <w:r w:rsidRPr="009B4FC9">
        <w:t>POST</w:t>
      </w:r>
    </w:p>
    <w:p w14:paraId="13E93309" w14:textId="36DD2598" w:rsidR="0009639E" w:rsidRPr="009B4FC9" w:rsidRDefault="0009639E" w:rsidP="00645B03">
      <w:pPr>
        <w:pStyle w:val="ListParagraph"/>
        <w:numPr>
          <w:ilvl w:val="0"/>
          <w:numId w:val="74"/>
        </w:numPr>
        <w:spacing w:line="360" w:lineRule="auto"/>
      </w:pPr>
      <w:r w:rsidRPr="009B4FC9">
        <w:t>Chức</w:t>
      </w:r>
      <w:r w:rsidR="00F90D96" w:rsidRPr="009B4FC9">
        <w:t xml:space="preserve"> </w:t>
      </w:r>
      <w:r w:rsidRPr="009B4FC9">
        <w:t>năng:</w:t>
      </w:r>
      <w:r w:rsidR="00F90D96" w:rsidRPr="009B4FC9">
        <w:t xml:space="preserve"> </w:t>
      </w:r>
      <w:r w:rsidRPr="009B4FC9">
        <w:t>Dự</w:t>
      </w:r>
      <w:r w:rsidR="00F90D96" w:rsidRPr="009B4FC9">
        <w:t xml:space="preserve"> </w:t>
      </w:r>
      <w:r w:rsidRPr="009B4FC9">
        <w:t>đoán</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5</w:t>
      </w:r>
      <w:r w:rsidR="00F90D96" w:rsidRPr="009B4FC9">
        <w:t xml:space="preserve"> </w:t>
      </w:r>
      <w:r w:rsidRPr="009B4FC9">
        <w:t>năm</w:t>
      </w:r>
      <w:r w:rsidR="00F90D96" w:rsidRPr="009B4FC9">
        <w:t xml:space="preserve"> </w:t>
      </w:r>
      <w:r w:rsidRPr="009B4FC9">
        <w:t>tiếp</w:t>
      </w:r>
      <w:r w:rsidR="00F90D96" w:rsidRPr="009B4FC9">
        <w:t xml:space="preserve"> </w:t>
      </w:r>
      <w:r w:rsidRPr="009B4FC9">
        <w:t>theo</w:t>
      </w:r>
      <w:r w:rsidR="00F90D96" w:rsidRPr="009B4FC9">
        <w:t xml:space="preserve"> </w:t>
      </w:r>
      <w:r w:rsidRPr="009B4FC9">
        <w:t>(2025–2029)</w:t>
      </w:r>
      <w:r w:rsidR="00F90D96" w:rsidRPr="009B4FC9">
        <w:t xml:space="preserve"> </w:t>
      </w:r>
      <w:r w:rsidRPr="009B4FC9">
        <w:t>dựa</w:t>
      </w:r>
      <w:r w:rsidR="00F90D96" w:rsidRPr="009B4FC9">
        <w:t xml:space="preserve"> </w:t>
      </w:r>
      <w:r w:rsidRPr="009B4FC9">
        <w:t>trên</w:t>
      </w:r>
      <w:r w:rsidR="00F90D96" w:rsidRPr="009B4FC9">
        <w:t xml:space="preserve"> </w:t>
      </w:r>
      <w:r w:rsidRPr="009B4FC9">
        <w:t>đầu</w:t>
      </w:r>
      <w:r w:rsidR="00F90D96" w:rsidRPr="009B4FC9">
        <w:t xml:space="preserve"> </w:t>
      </w:r>
      <w:r w:rsidRPr="009B4FC9">
        <w:t>vào:</w:t>
      </w:r>
      <w:r w:rsidR="00F90D96" w:rsidRPr="009B4FC9">
        <w:t xml:space="preserve"> </w:t>
      </w:r>
      <w:r w:rsidRPr="009B4FC9">
        <w:t>quốc</w:t>
      </w:r>
      <w:r w:rsidR="00F90D96" w:rsidRPr="009B4FC9">
        <w:t xml:space="preserve"> </w:t>
      </w:r>
      <w:r w:rsidRPr="009B4FC9">
        <w:t>gia,</w:t>
      </w:r>
      <w:r w:rsidR="00F90D96" w:rsidRPr="009B4FC9">
        <w:t xml:space="preserve"> </w:t>
      </w:r>
      <w:r w:rsidRPr="009B4FC9">
        <w:t>giới</w:t>
      </w:r>
      <w:r w:rsidR="00F90D96" w:rsidRPr="009B4FC9">
        <w:t xml:space="preserve"> </w:t>
      </w:r>
      <w:r w:rsidRPr="009B4FC9">
        <w:t>tính,</w:t>
      </w:r>
      <w:r w:rsidR="00F90D96" w:rsidRPr="009B4FC9">
        <w:t xml:space="preserve"> </w:t>
      </w:r>
      <w:r w:rsidRPr="009B4FC9">
        <w:t>nhóm</w:t>
      </w:r>
      <w:r w:rsidR="00F90D96" w:rsidRPr="009B4FC9">
        <w:t xml:space="preserve"> </w:t>
      </w:r>
      <w:r w:rsidRPr="009B4FC9">
        <w:t>tuổi.</w:t>
      </w:r>
    </w:p>
    <w:p w14:paraId="659C2327" w14:textId="77777777" w:rsidR="00385074" w:rsidRDefault="0009639E" w:rsidP="00645B03">
      <w:pPr>
        <w:pStyle w:val="ListParagraph"/>
        <w:numPr>
          <w:ilvl w:val="0"/>
          <w:numId w:val="74"/>
        </w:numPr>
        <w:spacing w:line="360" w:lineRule="auto"/>
      </w:pPr>
      <w:r w:rsidRPr="009B4FC9">
        <w:t>Xử</w:t>
      </w:r>
      <w:r w:rsidR="00F90D96" w:rsidRPr="009B4FC9">
        <w:t xml:space="preserve"> </w:t>
      </w:r>
      <w:r w:rsidRPr="009B4FC9">
        <w:t>lý:</w:t>
      </w:r>
    </w:p>
    <w:p w14:paraId="57E818C7" w14:textId="77777777" w:rsidR="00385074" w:rsidRDefault="00385074" w:rsidP="00385074">
      <w:pPr>
        <w:pStyle w:val="ListParagraph"/>
        <w:spacing w:line="360" w:lineRule="auto"/>
      </w:pPr>
      <w:r>
        <w:t xml:space="preserve">+ </w:t>
      </w:r>
      <w:r w:rsidR="0009639E" w:rsidRPr="009B4FC9">
        <w:t>Tiền</w:t>
      </w:r>
      <w:r w:rsidR="00F90D96" w:rsidRPr="009B4FC9">
        <w:t xml:space="preserve"> </w:t>
      </w:r>
      <w:r w:rsidR="0009639E" w:rsidRPr="009B4FC9">
        <w:t>xử</w:t>
      </w:r>
      <w:r w:rsidR="00F90D96" w:rsidRPr="009B4FC9">
        <w:t xml:space="preserve"> </w:t>
      </w:r>
      <w:r w:rsidR="0009639E" w:rsidRPr="009B4FC9">
        <w:t>lý</w:t>
      </w:r>
      <w:r w:rsidR="00F90D96" w:rsidRPr="009B4FC9">
        <w:t xml:space="preserve"> </w:t>
      </w:r>
      <w:r w:rsidR="0009639E" w:rsidRPr="009B4FC9">
        <w:t>dữ</w:t>
      </w:r>
      <w:r w:rsidR="00F90D96" w:rsidRPr="009B4FC9">
        <w:t xml:space="preserve"> </w:t>
      </w:r>
      <w:r w:rsidR="0009639E" w:rsidRPr="009B4FC9">
        <w:t>liệu</w:t>
      </w:r>
      <w:r w:rsidR="00F90D96" w:rsidRPr="009B4FC9">
        <w:t xml:space="preserve"> </w:t>
      </w:r>
      <w:r w:rsidR="0009639E" w:rsidRPr="009B4FC9">
        <w:t>(Label</w:t>
      </w:r>
      <w:r w:rsidR="00F90D96" w:rsidRPr="009B4FC9">
        <w:t xml:space="preserve"> </w:t>
      </w:r>
      <w:r w:rsidR="0009639E" w:rsidRPr="009B4FC9">
        <w:t>Encoding,</w:t>
      </w:r>
      <w:r w:rsidR="00F90D96" w:rsidRPr="009B4FC9">
        <w:t xml:space="preserve"> </w:t>
      </w:r>
      <w:r w:rsidR="0009639E" w:rsidRPr="009B4FC9">
        <w:t>Scaling)</w:t>
      </w:r>
    </w:p>
    <w:p w14:paraId="03527BB7" w14:textId="77777777" w:rsidR="00353CAB" w:rsidRDefault="00385074" w:rsidP="00353CAB">
      <w:pPr>
        <w:pStyle w:val="ListParagraph"/>
        <w:spacing w:line="360" w:lineRule="auto"/>
      </w:pPr>
      <w:r>
        <w:t>+</w:t>
      </w:r>
      <w:r w:rsidR="00F90D96" w:rsidRPr="009B4FC9">
        <w:t xml:space="preserve"> </w:t>
      </w:r>
      <w:r w:rsidR="0009639E" w:rsidRPr="009B4FC9">
        <w:t>Tạo</w:t>
      </w:r>
      <w:r w:rsidR="00F90D96" w:rsidRPr="009B4FC9">
        <w:t xml:space="preserve"> </w:t>
      </w:r>
      <w:r w:rsidR="0009639E" w:rsidRPr="009B4FC9">
        <w:t>chuỗi</w:t>
      </w:r>
      <w:r w:rsidR="00F90D96" w:rsidRPr="009B4FC9">
        <w:t xml:space="preserve"> </w:t>
      </w:r>
      <w:r w:rsidR="0009639E" w:rsidRPr="009B4FC9">
        <w:t>dữ</w:t>
      </w:r>
      <w:r w:rsidR="00F90D96" w:rsidRPr="009B4FC9">
        <w:t xml:space="preserve"> </w:t>
      </w:r>
      <w:r w:rsidR="0009639E" w:rsidRPr="009B4FC9">
        <w:t>liệu</w:t>
      </w:r>
      <w:r w:rsidR="00F90D96" w:rsidRPr="009B4FC9">
        <w:t xml:space="preserve"> </w:t>
      </w:r>
      <w:r w:rsidR="0009639E" w:rsidRPr="009B4FC9">
        <w:t>đầu</w:t>
      </w:r>
      <w:r w:rsidR="00F90D96" w:rsidRPr="009B4FC9">
        <w:t xml:space="preserve"> </w:t>
      </w:r>
      <w:r w:rsidR="0009639E" w:rsidRPr="009B4FC9">
        <w:t>vào</w:t>
      </w:r>
      <w:r w:rsidR="00F90D96" w:rsidRPr="009B4FC9">
        <w:t xml:space="preserve"> </w:t>
      </w:r>
      <w:r w:rsidR="0009639E" w:rsidRPr="009B4FC9">
        <w:t>cho</w:t>
      </w:r>
      <w:r w:rsidR="00F90D96" w:rsidRPr="009B4FC9">
        <w:t xml:space="preserve"> </w:t>
      </w:r>
      <w:r w:rsidR="0009639E" w:rsidRPr="009B4FC9">
        <w:t>LSTM</w:t>
      </w:r>
      <w:r w:rsidR="00F90D96" w:rsidRPr="009B4FC9">
        <w:t xml:space="preserve"> </w:t>
      </w:r>
      <w:r w:rsidR="0009639E" w:rsidRPr="009B4FC9">
        <w:t>từ</w:t>
      </w:r>
      <w:r w:rsidR="00F90D96" w:rsidRPr="009B4FC9">
        <w:t xml:space="preserve"> </w:t>
      </w:r>
      <w:r w:rsidR="0009639E" w:rsidRPr="009B4FC9">
        <w:t>5</w:t>
      </w:r>
      <w:r w:rsidR="00F90D96" w:rsidRPr="009B4FC9">
        <w:t xml:space="preserve"> </w:t>
      </w:r>
      <w:r w:rsidR="0009639E" w:rsidRPr="009B4FC9">
        <w:t>năm</w:t>
      </w:r>
      <w:r w:rsidR="00F90D96" w:rsidRPr="009B4FC9">
        <w:t xml:space="preserve"> </w:t>
      </w:r>
      <w:r w:rsidR="0009639E" w:rsidRPr="009B4FC9">
        <w:t>gần</w:t>
      </w:r>
      <w:r w:rsidR="00F90D96" w:rsidRPr="009B4FC9">
        <w:t xml:space="preserve"> </w:t>
      </w:r>
      <w:r w:rsidR="0009639E" w:rsidRPr="009B4FC9">
        <w:t>nhất</w:t>
      </w:r>
    </w:p>
    <w:p w14:paraId="462F736B" w14:textId="77777777" w:rsidR="00353CAB" w:rsidRDefault="00353CAB" w:rsidP="00353CAB">
      <w:pPr>
        <w:pStyle w:val="ListParagraph"/>
        <w:spacing w:line="360" w:lineRule="auto"/>
      </w:pPr>
      <w:r>
        <w:t xml:space="preserve">+ </w:t>
      </w:r>
      <w:r w:rsidR="0009639E" w:rsidRPr="009B4FC9">
        <w:t>Trả</w:t>
      </w:r>
      <w:r w:rsidR="00F90D96" w:rsidRPr="009B4FC9">
        <w:t xml:space="preserve"> </w:t>
      </w:r>
      <w:r w:rsidR="0009639E" w:rsidRPr="009B4FC9">
        <w:t>về</w:t>
      </w:r>
      <w:r w:rsidR="00F90D96" w:rsidRPr="009B4FC9">
        <w:t xml:space="preserve"> </w:t>
      </w:r>
      <w:r w:rsidR="0009639E" w:rsidRPr="009B4FC9">
        <w:t>kết</w:t>
      </w:r>
      <w:r w:rsidR="00F90D96" w:rsidRPr="009B4FC9">
        <w:t xml:space="preserve"> </w:t>
      </w:r>
      <w:r w:rsidR="0009639E" w:rsidRPr="009B4FC9">
        <w:t>quả</w:t>
      </w:r>
      <w:r w:rsidR="00F90D96" w:rsidRPr="009B4FC9">
        <w:t xml:space="preserve"> </w:t>
      </w:r>
      <w:r w:rsidR="0009639E" w:rsidRPr="009B4FC9">
        <w:t>dự</w:t>
      </w:r>
      <w:r w:rsidR="00F90D96" w:rsidRPr="009B4FC9">
        <w:t xml:space="preserve"> </w:t>
      </w:r>
      <w:r w:rsidR="0009639E" w:rsidRPr="009B4FC9">
        <w:t>đoán</w:t>
      </w:r>
      <w:r w:rsidR="00F90D96" w:rsidRPr="009B4FC9">
        <w:t xml:space="preserve"> </w:t>
      </w:r>
      <w:r w:rsidR="0009639E" w:rsidRPr="009B4FC9">
        <w:t>+</w:t>
      </w:r>
      <w:r w:rsidR="00F90D96" w:rsidRPr="009B4FC9">
        <w:t xml:space="preserve"> </w:t>
      </w:r>
      <w:r w:rsidR="0009639E" w:rsidRPr="009B4FC9">
        <w:t>độ</w:t>
      </w:r>
      <w:r w:rsidR="00F90D96" w:rsidRPr="009B4FC9">
        <w:t xml:space="preserve"> </w:t>
      </w:r>
      <w:r w:rsidR="0009639E" w:rsidRPr="009B4FC9">
        <w:t>không</w:t>
      </w:r>
      <w:r w:rsidR="00F90D96" w:rsidRPr="009B4FC9">
        <w:t xml:space="preserve"> </w:t>
      </w:r>
      <w:r w:rsidR="0009639E" w:rsidRPr="009B4FC9">
        <w:t>chắc</w:t>
      </w:r>
      <w:r w:rsidR="00F90D96" w:rsidRPr="009B4FC9">
        <w:t xml:space="preserve"> </w:t>
      </w:r>
      <w:r w:rsidR="0009639E" w:rsidRPr="009B4FC9">
        <w:t>chắn</w:t>
      </w:r>
      <w:r w:rsidR="00F90D96" w:rsidRPr="009B4FC9">
        <w:t xml:space="preserve"> </w:t>
      </w:r>
      <w:r w:rsidR="0009639E" w:rsidRPr="009B4FC9">
        <w:t>(confidence</w:t>
      </w:r>
      <w:r w:rsidR="00F90D96" w:rsidRPr="009B4FC9">
        <w:t xml:space="preserve"> </w:t>
      </w:r>
      <w:r w:rsidR="0009639E" w:rsidRPr="009B4FC9">
        <w:t>intervals)</w:t>
      </w:r>
    </w:p>
    <w:p w14:paraId="16F607D9" w14:textId="2C66534B" w:rsidR="0009639E" w:rsidRPr="009B4FC9" w:rsidRDefault="00353CAB" w:rsidP="00353CAB">
      <w:pPr>
        <w:pStyle w:val="ListParagraph"/>
        <w:spacing w:line="360" w:lineRule="auto"/>
      </w:pPr>
      <w:r>
        <w:t xml:space="preserve">+ </w:t>
      </w:r>
      <w:r w:rsidR="0009639E" w:rsidRPr="009B4FC9">
        <w:t>Sinh</w:t>
      </w:r>
      <w:r w:rsidR="00F90D96" w:rsidRPr="009B4FC9">
        <w:t xml:space="preserve"> </w:t>
      </w:r>
      <w:r w:rsidR="0009639E" w:rsidRPr="009B4FC9">
        <w:t>biểu</w:t>
      </w:r>
      <w:r w:rsidR="00F90D96" w:rsidRPr="009B4FC9">
        <w:t xml:space="preserve"> </w:t>
      </w:r>
      <w:r w:rsidR="0009639E" w:rsidRPr="009B4FC9">
        <w:t>đồ</w:t>
      </w:r>
      <w:r w:rsidR="00F90D96" w:rsidRPr="009B4FC9">
        <w:t xml:space="preserve"> </w:t>
      </w:r>
      <w:r w:rsidR="0009639E" w:rsidRPr="009B4FC9">
        <w:t>(base64)</w:t>
      </w:r>
      <w:r w:rsidR="00F90D96" w:rsidRPr="009B4FC9">
        <w:t xml:space="preserve"> </w:t>
      </w:r>
      <w:r w:rsidR="0009639E" w:rsidRPr="009B4FC9">
        <w:t>và</w:t>
      </w:r>
      <w:r w:rsidR="00F90D96" w:rsidRPr="009B4FC9">
        <w:t xml:space="preserve"> </w:t>
      </w:r>
      <w:r w:rsidR="0009639E" w:rsidRPr="009B4FC9">
        <w:t>bảng</w:t>
      </w:r>
      <w:r w:rsidR="00F90D96" w:rsidRPr="009B4FC9">
        <w:t xml:space="preserve"> </w:t>
      </w:r>
      <w:r w:rsidR="0009639E" w:rsidRPr="009B4FC9">
        <w:t>dữ</w:t>
      </w:r>
      <w:r w:rsidR="00F90D96" w:rsidRPr="009B4FC9">
        <w:t xml:space="preserve"> </w:t>
      </w:r>
      <w:r w:rsidR="0009639E" w:rsidRPr="009B4FC9">
        <w:t>liệu</w:t>
      </w:r>
    </w:p>
    <w:p w14:paraId="6F57904A" w14:textId="0D1D96B2" w:rsidR="00DD240F" w:rsidRPr="009B4FC9" w:rsidRDefault="00DD240F" w:rsidP="0042196A">
      <w:pPr>
        <w:spacing w:line="360" w:lineRule="auto"/>
      </w:pPr>
      <w:r w:rsidRPr="009B4FC9">
        <w:t>API</w:t>
      </w:r>
      <w:r w:rsidR="00F90D96" w:rsidRPr="009B4FC9">
        <w:t xml:space="preserve"> </w:t>
      </w:r>
      <w:r w:rsidRPr="009B4FC9">
        <w:t>2:</w:t>
      </w:r>
      <w:r w:rsidR="00F90D96" w:rsidRPr="009B4FC9">
        <w:t xml:space="preserve"> </w:t>
      </w:r>
      <w:r w:rsidRPr="009B4FC9">
        <w:t>/api/explore</w:t>
      </w:r>
    </w:p>
    <w:p w14:paraId="0D476285" w14:textId="2141255E" w:rsidR="00DD240F" w:rsidRPr="009B4FC9" w:rsidRDefault="00DD240F" w:rsidP="00645B03">
      <w:pPr>
        <w:pStyle w:val="ListParagraph"/>
        <w:numPr>
          <w:ilvl w:val="0"/>
          <w:numId w:val="75"/>
        </w:numPr>
        <w:spacing w:line="360" w:lineRule="auto"/>
      </w:pPr>
      <w:r w:rsidRPr="009B4FC9">
        <w:t>Phương</w:t>
      </w:r>
      <w:r w:rsidR="00F90D96" w:rsidRPr="009B4FC9">
        <w:t xml:space="preserve"> </w:t>
      </w:r>
      <w:r w:rsidRPr="009B4FC9">
        <w:t>thức:</w:t>
      </w:r>
      <w:r w:rsidR="00F90D96" w:rsidRPr="009B4FC9">
        <w:t xml:space="preserve"> </w:t>
      </w:r>
      <w:r w:rsidRPr="009B4FC9">
        <w:t>POST</w:t>
      </w:r>
    </w:p>
    <w:p w14:paraId="069B30B5" w14:textId="457F7BC2" w:rsidR="00DD240F" w:rsidRPr="009B4FC9" w:rsidRDefault="00DD240F" w:rsidP="00645B03">
      <w:pPr>
        <w:pStyle w:val="ListParagraph"/>
        <w:numPr>
          <w:ilvl w:val="0"/>
          <w:numId w:val="75"/>
        </w:numPr>
        <w:spacing w:line="360" w:lineRule="auto"/>
      </w:pPr>
      <w:r w:rsidRPr="009B4FC9">
        <w:t>Chức</w:t>
      </w:r>
      <w:r w:rsidR="00F90D96" w:rsidRPr="009B4FC9">
        <w:t xml:space="preserve"> </w:t>
      </w:r>
      <w:r w:rsidRPr="009B4FC9">
        <w:t>năng:</w:t>
      </w:r>
      <w:r w:rsidR="00F90D96" w:rsidRPr="009B4FC9">
        <w:t xml:space="preserve"> </w:t>
      </w:r>
      <w:r w:rsidRPr="009B4FC9">
        <w:t>Khám</w:t>
      </w:r>
      <w:r w:rsidR="00F90D96" w:rsidRPr="009B4FC9">
        <w:t xml:space="preserve"> </w:t>
      </w:r>
      <w:r w:rsidRPr="009B4FC9">
        <w:t>phá</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theo</w:t>
      </w:r>
      <w:r w:rsidR="00F90D96" w:rsidRPr="009B4FC9">
        <w:t xml:space="preserve"> </w:t>
      </w:r>
      <w:r w:rsidRPr="009B4FC9">
        <w:t>nhiều</w:t>
      </w:r>
      <w:r w:rsidR="00F90D96" w:rsidRPr="009B4FC9">
        <w:t xml:space="preserve"> </w:t>
      </w:r>
      <w:r w:rsidRPr="009B4FC9">
        <w:t>quốc</w:t>
      </w:r>
      <w:r w:rsidR="00F90D96" w:rsidRPr="009B4FC9">
        <w:t xml:space="preserve"> </w:t>
      </w:r>
      <w:r w:rsidRPr="009B4FC9">
        <w:t>gia,</w:t>
      </w:r>
      <w:r w:rsidR="00F90D96" w:rsidRPr="009B4FC9">
        <w:t xml:space="preserve"> </w:t>
      </w:r>
      <w:r w:rsidRPr="009B4FC9">
        <w:t>giới</w:t>
      </w:r>
      <w:r w:rsidR="00F90D96" w:rsidRPr="009B4FC9">
        <w:t xml:space="preserve"> </w:t>
      </w:r>
      <w:r w:rsidRPr="009B4FC9">
        <w:t>tính</w:t>
      </w:r>
      <w:r w:rsidR="00F90D96" w:rsidRPr="009B4FC9">
        <w:t xml:space="preserve"> </w:t>
      </w:r>
      <w:r w:rsidRPr="009B4FC9">
        <w:t>và</w:t>
      </w:r>
      <w:r w:rsidR="00F90D96" w:rsidRPr="009B4FC9">
        <w:t xml:space="preserve"> </w:t>
      </w:r>
      <w:r w:rsidRPr="009B4FC9">
        <w:t>nhóm</w:t>
      </w:r>
      <w:r w:rsidR="00F90D96" w:rsidRPr="009B4FC9">
        <w:t xml:space="preserve"> </w:t>
      </w:r>
      <w:r w:rsidRPr="009B4FC9">
        <w:t>tuổi,</w:t>
      </w:r>
      <w:r w:rsidR="00F90D96" w:rsidRPr="009B4FC9">
        <w:t xml:space="preserve"> </w:t>
      </w:r>
      <w:r w:rsidRPr="009B4FC9">
        <w:t>từ</w:t>
      </w:r>
      <w:r w:rsidR="00F90D96" w:rsidRPr="009B4FC9">
        <w:t xml:space="preserve"> </w:t>
      </w:r>
      <w:r w:rsidRPr="009B4FC9">
        <w:t>năm</w:t>
      </w:r>
      <w:r w:rsidR="00F90D96" w:rsidRPr="009B4FC9">
        <w:t xml:space="preserve"> </w:t>
      </w:r>
      <w:r w:rsidRPr="009B4FC9">
        <w:t>2014</w:t>
      </w:r>
      <w:r w:rsidR="00F90D96" w:rsidRPr="009B4FC9">
        <w:t xml:space="preserve"> </w:t>
      </w:r>
      <w:r w:rsidRPr="009B4FC9">
        <w:t>đến</w:t>
      </w:r>
      <w:r w:rsidR="00F90D96" w:rsidRPr="009B4FC9">
        <w:t xml:space="preserve"> </w:t>
      </w:r>
      <w:r w:rsidRPr="009B4FC9">
        <w:t>2024.</w:t>
      </w:r>
    </w:p>
    <w:p w14:paraId="0AA83F90" w14:textId="1DDD5552" w:rsidR="00DD240F" w:rsidRPr="009B4FC9" w:rsidRDefault="00DD240F" w:rsidP="00645B03">
      <w:pPr>
        <w:pStyle w:val="ListParagraph"/>
        <w:numPr>
          <w:ilvl w:val="0"/>
          <w:numId w:val="75"/>
        </w:numPr>
        <w:spacing w:line="360" w:lineRule="auto"/>
      </w:pPr>
      <w:r w:rsidRPr="009B4FC9">
        <w:t>Tùy</w:t>
      </w:r>
      <w:r w:rsidR="00F90D96" w:rsidRPr="009B4FC9">
        <w:t xml:space="preserve"> </w:t>
      </w:r>
      <w:r w:rsidRPr="009B4FC9">
        <w:t>chọn</w:t>
      </w:r>
      <w:r w:rsidR="00F90D96" w:rsidRPr="009B4FC9">
        <w:t xml:space="preserve"> </w:t>
      </w:r>
      <w:r w:rsidRPr="009B4FC9">
        <w:t>biểu</w:t>
      </w:r>
      <w:r w:rsidR="00F90D96" w:rsidRPr="009B4FC9">
        <w:t xml:space="preserve"> </w:t>
      </w:r>
      <w:r w:rsidRPr="009B4FC9">
        <w:t>đồ:</w:t>
      </w:r>
      <w:r w:rsidR="00F90D96" w:rsidRPr="009B4FC9">
        <w:t xml:space="preserve"> </w:t>
      </w:r>
      <w:r w:rsidRPr="009B4FC9">
        <w:t>line</w:t>
      </w:r>
      <w:r w:rsidR="00F90D96" w:rsidRPr="009B4FC9">
        <w:t xml:space="preserve"> </w:t>
      </w:r>
      <w:r w:rsidRPr="009B4FC9">
        <w:t>hoặc</w:t>
      </w:r>
      <w:r w:rsidR="00F90D96" w:rsidRPr="009B4FC9">
        <w:t xml:space="preserve"> </w:t>
      </w:r>
      <w:r w:rsidRPr="009B4FC9">
        <w:t>bar.</w:t>
      </w:r>
    </w:p>
    <w:p w14:paraId="77AD2F33" w14:textId="77777777" w:rsidR="00353CAB" w:rsidRDefault="00DD240F" w:rsidP="00645B03">
      <w:pPr>
        <w:pStyle w:val="ListParagraph"/>
        <w:numPr>
          <w:ilvl w:val="0"/>
          <w:numId w:val="75"/>
        </w:numPr>
        <w:spacing w:line="360" w:lineRule="auto"/>
      </w:pPr>
      <w:r w:rsidRPr="009B4FC9">
        <w:t>Xử</w:t>
      </w:r>
      <w:r w:rsidR="00F90D96" w:rsidRPr="009B4FC9">
        <w:t xml:space="preserve"> </w:t>
      </w:r>
      <w:r w:rsidRPr="009B4FC9">
        <w:t>lý:</w:t>
      </w:r>
    </w:p>
    <w:p w14:paraId="5ADB94CC" w14:textId="77777777" w:rsidR="00353CAB" w:rsidRDefault="00353CAB" w:rsidP="00353CAB">
      <w:pPr>
        <w:pStyle w:val="ListParagraph"/>
        <w:spacing w:line="360" w:lineRule="auto"/>
      </w:pPr>
      <w:r>
        <w:t xml:space="preserve">+ </w:t>
      </w:r>
      <w:r w:rsidR="00DD240F" w:rsidRPr="009B4FC9">
        <w:t>Lọc</w:t>
      </w:r>
      <w:r w:rsidR="00F90D96" w:rsidRPr="009B4FC9">
        <w:t xml:space="preserve"> </w:t>
      </w:r>
      <w:r w:rsidR="00DD240F" w:rsidRPr="009B4FC9">
        <w:t>dữ</w:t>
      </w:r>
      <w:r w:rsidR="00F90D96" w:rsidRPr="009B4FC9">
        <w:t xml:space="preserve"> </w:t>
      </w:r>
      <w:r w:rsidR="00DD240F" w:rsidRPr="009B4FC9">
        <w:t>liệu</w:t>
      </w:r>
      <w:r w:rsidR="00F90D96" w:rsidRPr="009B4FC9">
        <w:t xml:space="preserve"> </w:t>
      </w:r>
      <w:r w:rsidR="00DD240F" w:rsidRPr="009B4FC9">
        <w:t>theo</w:t>
      </w:r>
      <w:r w:rsidR="00F90D96" w:rsidRPr="009B4FC9">
        <w:t xml:space="preserve"> </w:t>
      </w:r>
      <w:r w:rsidR="00DD240F" w:rsidRPr="009B4FC9">
        <w:t>bộ</w:t>
      </w:r>
      <w:r w:rsidR="00F90D96" w:rsidRPr="009B4FC9">
        <w:t xml:space="preserve"> </w:t>
      </w:r>
      <w:r w:rsidR="00DD240F" w:rsidRPr="009B4FC9">
        <w:t>lọc</w:t>
      </w:r>
      <w:r w:rsidR="00F90D96" w:rsidRPr="009B4FC9">
        <w:t xml:space="preserve"> </w:t>
      </w:r>
      <w:r w:rsidR="00DD240F" w:rsidRPr="009B4FC9">
        <w:t>người</w:t>
      </w:r>
      <w:r w:rsidR="00F90D96" w:rsidRPr="009B4FC9">
        <w:t xml:space="preserve"> </w:t>
      </w:r>
      <w:r w:rsidR="00DD240F" w:rsidRPr="009B4FC9">
        <w:t>dùng</w:t>
      </w:r>
    </w:p>
    <w:p w14:paraId="1035C51E" w14:textId="77777777" w:rsidR="00353CAB" w:rsidRDefault="00353CAB" w:rsidP="00353CAB">
      <w:pPr>
        <w:pStyle w:val="ListParagraph"/>
        <w:spacing w:line="360" w:lineRule="auto"/>
      </w:pPr>
      <w:r>
        <w:t xml:space="preserve">+ </w:t>
      </w:r>
      <w:r w:rsidR="00DD240F" w:rsidRPr="009B4FC9">
        <w:t>Vẽ</w:t>
      </w:r>
      <w:r w:rsidR="00F90D96" w:rsidRPr="009B4FC9">
        <w:t xml:space="preserve"> </w:t>
      </w:r>
      <w:r w:rsidR="00DD240F" w:rsidRPr="009B4FC9">
        <w:t>biểu</w:t>
      </w:r>
      <w:r w:rsidR="00F90D96" w:rsidRPr="009B4FC9">
        <w:t xml:space="preserve"> </w:t>
      </w:r>
      <w:r w:rsidR="00DD240F" w:rsidRPr="009B4FC9">
        <w:t>đồ</w:t>
      </w:r>
      <w:r w:rsidR="00F90D96" w:rsidRPr="009B4FC9">
        <w:t xml:space="preserve"> </w:t>
      </w:r>
      <w:r w:rsidR="00DD240F" w:rsidRPr="009B4FC9">
        <w:t>trực</w:t>
      </w:r>
      <w:r w:rsidR="00F90D96" w:rsidRPr="009B4FC9">
        <w:t xml:space="preserve"> </w:t>
      </w:r>
      <w:r w:rsidR="00DD240F" w:rsidRPr="009B4FC9">
        <w:t>quan</w:t>
      </w:r>
      <w:r w:rsidR="00F90D96" w:rsidRPr="009B4FC9">
        <w:t xml:space="preserve"> </w:t>
      </w:r>
      <w:r w:rsidR="00DD240F" w:rsidRPr="009B4FC9">
        <w:t>hóa</w:t>
      </w:r>
      <w:r w:rsidR="00F90D96" w:rsidRPr="009B4FC9">
        <w:t xml:space="preserve"> </w:t>
      </w:r>
      <w:r w:rsidR="00DD240F" w:rsidRPr="009B4FC9">
        <w:t>xu</w:t>
      </w:r>
      <w:r w:rsidR="00F90D96" w:rsidRPr="009B4FC9">
        <w:t xml:space="preserve"> </w:t>
      </w:r>
      <w:r w:rsidR="00DD240F" w:rsidRPr="009B4FC9">
        <w:t>hướng</w:t>
      </w:r>
    </w:p>
    <w:p w14:paraId="4ED6B5C9" w14:textId="692C407B" w:rsidR="00DD240F" w:rsidRPr="009B4FC9" w:rsidRDefault="00353CAB" w:rsidP="00353CAB">
      <w:pPr>
        <w:pStyle w:val="ListParagraph"/>
        <w:spacing w:line="360" w:lineRule="auto"/>
      </w:pPr>
      <w:r>
        <w:lastRenderedPageBreak/>
        <w:t xml:space="preserve">+ </w:t>
      </w:r>
      <w:r w:rsidR="00DD240F" w:rsidRPr="009B4FC9">
        <w:t>Trả</w:t>
      </w:r>
      <w:r w:rsidR="00F90D96" w:rsidRPr="009B4FC9">
        <w:t xml:space="preserve"> </w:t>
      </w:r>
      <w:r w:rsidR="00DD240F" w:rsidRPr="009B4FC9">
        <w:t>về</w:t>
      </w:r>
      <w:r w:rsidR="00F90D96" w:rsidRPr="009B4FC9">
        <w:t xml:space="preserve"> </w:t>
      </w:r>
      <w:r w:rsidR="00DD240F" w:rsidRPr="009B4FC9">
        <w:t>dữ</w:t>
      </w:r>
      <w:r w:rsidR="00F90D96" w:rsidRPr="009B4FC9">
        <w:t xml:space="preserve"> </w:t>
      </w:r>
      <w:r w:rsidR="00DD240F" w:rsidRPr="009B4FC9">
        <w:t>liệu</w:t>
      </w:r>
      <w:r w:rsidR="00F90D96" w:rsidRPr="009B4FC9">
        <w:t xml:space="preserve"> </w:t>
      </w:r>
      <w:r w:rsidR="00DD240F" w:rsidRPr="009B4FC9">
        <w:t>bảng</w:t>
      </w:r>
      <w:r w:rsidR="00F90D96" w:rsidRPr="009B4FC9">
        <w:t xml:space="preserve"> </w:t>
      </w:r>
      <w:r w:rsidR="00DD240F" w:rsidRPr="009B4FC9">
        <w:t>và</w:t>
      </w:r>
      <w:r w:rsidR="00F90D96" w:rsidRPr="009B4FC9">
        <w:t xml:space="preserve"> </w:t>
      </w:r>
      <w:r w:rsidR="00DD240F" w:rsidRPr="009B4FC9">
        <w:t>biểu</w:t>
      </w:r>
      <w:r w:rsidR="00F90D96" w:rsidRPr="009B4FC9">
        <w:t xml:space="preserve"> </w:t>
      </w:r>
      <w:r w:rsidR="00DD240F" w:rsidRPr="009B4FC9">
        <w:t>đồ</w:t>
      </w:r>
      <w:r w:rsidR="00F90D96" w:rsidRPr="009B4FC9">
        <w:t xml:space="preserve"> </w:t>
      </w:r>
      <w:r w:rsidR="00DD240F" w:rsidRPr="009B4FC9">
        <w:t>(base64)</w:t>
      </w:r>
    </w:p>
    <w:p w14:paraId="488F33E6" w14:textId="40D95E41" w:rsidR="00E744B0" w:rsidRPr="009B4FC9" w:rsidRDefault="00E744B0" w:rsidP="0042196A">
      <w:pPr>
        <w:spacing w:line="360" w:lineRule="auto"/>
      </w:pPr>
      <w:r w:rsidRPr="009B4FC9">
        <w:t>API</w:t>
      </w:r>
      <w:r w:rsidR="00F90D96" w:rsidRPr="009B4FC9">
        <w:t xml:space="preserve"> </w:t>
      </w:r>
      <w:r w:rsidRPr="009B4FC9">
        <w:t>3:</w:t>
      </w:r>
      <w:r w:rsidR="00F90D96" w:rsidRPr="009B4FC9">
        <w:t xml:space="preserve"> </w:t>
      </w:r>
      <w:r w:rsidRPr="009B4FC9">
        <w:t>/api/export-csv</w:t>
      </w:r>
    </w:p>
    <w:p w14:paraId="38C6C9A3" w14:textId="3B80F3D8" w:rsidR="00E744B0" w:rsidRPr="009B4FC9" w:rsidRDefault="00E744B0" w:rsidP="00645B03">
      <w:pPr>
        <w:pStyle w:val="ListParagraph"/>
        <w:numPr>
          <w:ilvl w:val="0"/>
          <w:numId w:val="76"/>
        </w:numPr>
        <w:spacing w:line="360" w:lineRule="auto"/>
      </w:pPr>
      <w:r w:rsidRPr="009B4FC9">
        <w:t>Phương</w:t>
      </w:r>
      <w:r w:rsidR="00F90D96" w:rsidRPr="009B4FC9">
        <w:t xml:space="preserve"> </w:t>
      </w:r>
      <w:r w:rsidRPr="009B4FC9">
        <w:t>thức:</w:t>
      </w:r>
      <w:r w:rsidR="00F90D96" w:rsidRPr="009B4FC9">
        <w:t xml:space="preserve"> </w:t>
      </w:r>
      <w:r w:rsidRPr="009B4FC9">
        <w:t>POST</w:t>
      </w:r>
    </w:p>
    <w:p w14:paraId="3D323CD8" w14:textId="217A06B5" w:rsidR="00E744B0" w:rsidRPr="009B4FC9" w:rsidRDefault="00E744B0" w:rsidP="00645B03">
      <w:pPr>
        <w:pStyle w:val="ListParagraph"/>
        <w:numPr>
          <w:ilvl w:val="0"/>
          <w:numId w:val="76"/>
        </w:numPr>
        <w:spacing w:line="360" w:lineRule="auto"/>
      </w:pPr>
      <w:r w:rsidRPr="009B4FC9">
        <w:t>Chức</w:t>
      </w:r>
      <w:r w:rsidR="00F90D96" w:rsidRPr="009B4FC9">
        <w:t xml:space="preserve"> </w:t>
      </w:r>
      <w:r w:rsidRPr="009B4FC9">
        <w:t>năng:</w:t>
      </w:r>
      <w:r w:rsidR="00F90D96" w:rsidRPr="009B4FC9">
        <w:t xml:space="preserve"> </w:t>
      </w:r>
      <w:r w:rsidRPr="009B4FC9">
        <w:t>Xuất</w:t>
      </w:r>
      <w:r w:rsidR="00F90D96" w:rsidRPr="009B4FC9">
        <w:t xml:space="preserve"> </w:t>
      </w:r>
      <w:r w:rsidRPr="009B4FC9">
        <w:t>dữ</w:t>
      </w:r>
      <w:r w:rsidR="00F90D96" w:rsidRPr="009B4FC9">
        <w:t xml:space="preserve"> </w:t>
      </w:r>
      <w:r w:rsidRPr="009B4FC9">
        <w:t>liệu</w:t>
      </w:r>
      <w:r w:rsidR="00F90D96" w:rsidRPr="009B4FC9">
        <w:t xml:space="preserve"> </w:t>
      </w:r>
      <w:r w:rsidRPr="009B4FC9">
        <w:t>đã</w:t>
      </w:r>
      <w:r w:rsidR="00F90D96" w:rsidRPr="009B4FC9">
        <w:t xml:space="preserve"> </w:t>
      </w:r>
      <w:r w:rsidRPr="009B4FC9">
        <w:t>lọc</w:t>
      </w:r>
      <w:r w:rsidR="00F90D96" w:rsidRPr="009B4FC9">
        <w:t xml:space="preserve"> </w:t>
      </w:r>
      <w:r w:rsidRPr="009B4FC9">
        <w:t>(theo</w:t>
      </w:r>
      <w:r w:rsidR="00F90D96" w:rsidRPr="009B4FC9">
        <w:t xml:space="preserve"> </w:t>
      </w:r>
      <w:r w:rsidRPr="009B4FC9">
        <w:t>quốc</w:t>
      </w:r>
      <w:r w:rsidR="00F90D96" w:rsidRPr="009B4FC9">
        <w:t xml:space="preserve"> </w:t>
      </w:r>
      <w:r w:rsidRPr="009B4FC9">
        <w:t>gia,</w:t>
      </w:r>
      <w:r w:rsidR="00F90D96" w:rsidRPr="009B4FC9">
        <w:t xml:space="preserve"> </w:t>
      </w:r>
      <w:r w:rsidRPr="009B4FC9">
        <w:t>giới</w:t>
      </w:r>
      <w:r w:rsidR="00F90D96" w:rsidRPr="009B4FC9">
        <w:t xml:space="preserve"> </w:t>
      </w:r>
      <w:r w:rsidRPr="009B4FC9">
        <w:t>tính,</w:t>
      </w:r>
      <w:r w:rsidR="00F90D96" w:rsidRPr="009B4FC9">
        <w:t xml:space="preserve"> </w:t>
      </w:r>
      <w:r w:rsidRPr="009B4FC9">
        <w:t>nhóm</w:t>
      </w:r>
      <w:r w:rsidR="00F90D96" w:rsidRPr="009B4FC9">
        <w:t xml:space="preserve"> </w:t>
      </w:r>
      <w:r w:rsidRPr="009B4FC9">
        <w:t>tuổi,</w:t>
      </w:r>
      <w:r w:rsidR="00F90D96" w:rsidRPr="009B4FC9">
        <w:t xml:space="preserve"> </w:t>
      </w:r>
      <w:r w:rsidRPr="009B4FC9">
        <w:t>khoảng</w:t>
      </w:r>
      <w:r w:rsidR="00F90D96" w:rsidRPr="009B4FC9">
        <w:t xml:space="preserve"> </w:t>
      </w:r>
      <w:r w:rsidRPr="009B4FC9">
        <w:t>năm)</w:t>
      </w:r>
      <w:r w:rsidR="00F90D96" w:rsidRPr="009B4FC9">
        <w:t xml:space="preserve"> </w:t>
      </w:r>
      <w:r w:rsidRPr="009B4FC9">
        <w:t>ra</w:t>
      </w:r>
      <w:r w:rsidR="00F90D96" w:rsidRPr="009B4FC9">
        <w:t xml:space="preserve"> </w:t>
      </w:r>
      <w:r w:rsidRPr="009B4FC9">
        <w:t>file</w:t>
      </w:r>
      <w:r w:rsidR="00F90D96" w:rsidRPr="009B4FC9">
        <w:t xml:space="preserve"> </w:t>
      </w:r>
      <w:r w:rsidRPr="009B4FC9">
        <w:t>CSV</w:t>
      </w:r>
      <w:r w:rsidR="00F90D96" w:rsidRPr="009B4FC9">
        <w:t xml:space="preserve"> </w:t>
      </w:r>
      <w:r w:rsidRPr="009B4FC9">
        <w:t>để</w:t>
      </w:r>
      <w:r w:rsidR="00F90D96" w:rsidRPr="009B4FC9">
        <w:t xml:space="preserve"> </w:t>
      </w:r>
      <w:r w:rsidRPr="009B4FC9">
        <w:t>tải</w:t>
      </w:r>
      <w:r w:rsidR="00F90D96" w:rsidRPr="009B4FC9">
        <w:t xml:space="preserve"> </w:t>
      </w:r>
      <w:r w:rsidRPr="009B4FC9">
        <w:t>về.</w:t>
      </w:r>
    </w:p>
    <w:p w14:paraId="0C6918CC" w14:textId="77777777" w:rsidR="00353CAB" w:rsidRDefault="00E744B0" w:rsidP="00645B03">
      <w:pPr>
        <w:pStyle w:val="ListParagraph"/>
        <w:numPr>
          <w:ilvl w:val="0"/>
          <w:numId w:val="76"/>
        </w:numPr>
        <w:spacing w:line="360" w:lineRule="auto"/>
      </w:pPr>
      <w:r w:rsidRPr="009B4FC9">
        <w:t>Xử</w:t>
      </w:r>
      <w:r w:rsidR="00F90D96" w:rsidRPr="009B4FC9">
        <w:t xml:space="preserve"> </w:t>
      </w:r>
      <w:r w:rsidRPr="009B4FC9">
        <w:t>lý:</w:t>
      </w:r>
    </w:p>
    <w:p w14:paraId="1472D661" w14:textId="77777777" w:rsidR="00353CAB" w:rsidRDefault="00353CAB" w:rsidP="00353CAB">
      <w:pPr>
        <w:pStyle w:val="ListParagraph"/>
        <w:spacing w:line="360" w:lineRule="auto"/>
      </w:pPr>
      <w:r>
        <w:t xml:space="preserve">+ </w:t>
      </w:r>
      <w:r w:rsidR="00E744B0" w:rsidRPr="009B4FC9">
        <w:t>Lọc</w:t>
      </w:r>
      <w:r w:rsidR="00F90D96" w:rsidRPr="009B4FC9">
        <w:t xml:space="preserve"> </w:t>
      </w:r>
      <w:r w:rsidR="00E744B0" w:rsidRPr="009B4FC9">
        <w:t>dữ</w:t>
      </w:r>
      <w:r w:rsidR="00F90D96" w:rsidRPr="009B4FC9">
        <w:t xml:space="preserve"> </w:t>
      </w:r>
      <w:r w:rsidR="00E744B0" w:rsidRPr="009B4FC9">
        <w:t>liệu</w:t>
      </w:r>
      <w:r w:rsidR="00F90D96" w:rsidRPr="009B4FC9">
        <w:t xml:space="preserve"> </w:t>
      </w:r>
      <w:r w:rsidR="00E744B0" w:rsidRPr="009B4FC9">
        <w:t>như</w:t>
      </w:r>
      <w:r w:rsidR="00F90D96" w:rsidRPr="009B4FC9">
        <w:t xml:space="preserve"> </w:t>
      </w:r>
      <w:r w:rsidR="00E744B0" w:rsidRPr="009B4FC9">
        <w:t>/api/explore</w:t>
      </w:r>
    </w:p>
    <w:p w14:paraId="64AF274F" w14:textId="77777777" w:rsidR="00353CAB" w:rsidRDefault="00353CAB" w:rsidP="00353CAB">
      <w:pPr>
        <w:pStyle w:val="ListParagraph"/>
        <w:spacing w:line="360" w:lineRule="auto"/>
      </w:pPr>
      <w:r>
        <w:t xml:space="preserve">+ </w:t>
      </w:r>
      <w:r w:rsidR="00E744B0" w:rsidRPr="009B4FC9">
        <w:t>Chuyển</w:t>
      </w:r>
      <w:r w:rsidR="00F90D96" w:rsidRPr="009B4FC9">
        <w:t xml:space="preserve"> </w:t>
      </w:r>
      <w:r w:rsidR="00E744B0" w:rsidRPr="009B4FC9">
        <w:t>dữ</w:t>
      </w:r>
      <w:r w:rsidR="00F90D96" w:rsidRPr="009B4FC9">
        <w:t xml:space="preserve"> </w:t>
      </w:r>
      <w:r w:rsidR="00E744B0" w:rsidRPr="009B4FC9">
        <w:t>liệu</w:t>
      </w:r>
      <w:r w:rsidR="00F90D96" w:rsidRPr="009B4FC9">
        <w:t xml:space="preserve"> </w:t>
      </w:r>
      <w:r w:rsidR="00E744B0" w:rsidRPr="009B4FC9">
        <w:t>sang</w:t>
      </w:r>
      <w:r w:rsidR="00F90D96" w:rsidRPr="009B4FC9">
        <w:t xml:space="preserve"> </w:t>
      </w:r>
      <w:r w:rsidR="00E744B0" w:rsidRPr="009B4FC9">
        <w:t>StringIO,</w:t>
      </w:r>
      <w:r w:rsidR="00F90D96" w:rsidRPr="009B4FC9">
        <w:t xml:space="preserve"> </w:t>
      </w:r>
      <w:r w:rsidR="00E744B0" w:rsidRPr="009B4FC9">
        <w:t>sau</w:t>
      </w:r>
      <w:r w:rsidR="00F90D96" w:rsidRPr="009B4FC9">
        <w:t xml:space="preserve"> </w:t>
      </w:r>
      <w:r w:rsidR="00E744B0" w:rsidRPr="009B4FC9">
        <w:t>đó</w:t>
      </w:r>
      <w:r w:rsidR="00F90D96" w:rsidRPr="009B4FC9">
        <w:t xml:space="preserve"> </w:t>
      </w:r>
      <w:r w:rsidR="00E744B0" w:rsidRPr="009B4FC9">
        <w:t>thành</w:t>
      </w:r>
      <w:r w:rsidR="00F90D96" w:rsidRPr="009B4FC9">
        <w:t xml:space="preserve"> </w:t>
      </w:r>
      <w:r w:rsidR="00E744B0" w:rsidRPr="009B4FC9">
        <w:t>BytesIO</w:t>
      </w:r>
    </w:p>
    <w:p w14:paraId="6A334038" w14:textId="14AF419E" w:rsidR="00E744B0" w:rsidRPr="009B4FC9" w:rsidRDefault="00353CAB" w:rsidP="00353CAB">
      <w:pPr>
        <w:pStyle w:val="ListParagraph"/>
        <w:spacing w:line="360" w:lineRule="auto"/>
      </w:pPr>
      <w:r>
        <w:t xml:space="preserve">+ </w:t>
      </w:r>
      <w:r w:rsidR="00E744B0" w:rsidRPr="009B4FC9">
        <w:t>Gửi</w:t>
      </w:r>
      <w:r w:rsidR="00F90D96" w:rsidRPr="009B4FC9">
        <w:t xml:space="preserve"> </w:t>
      </w:r>
      <w:r w:rsidR="00E744B0" w:rsidRPr="009B4FC9">
        <w:t>file</w:t>
      </w:r>
      <w:r w:rsidR="00F90D96" w:rsidRPr="009B4FC9">
        <w:t xml:space="preserve"> </w:t>
      </w:r>
      <w:r w:rsidR="00E744B0" w:rsidRPr="009B4FC9">
        <w:t>CSV</w:t>
      </w:r>
      <w:r w:rsidR="00F90D96" w:rsidRPr="009B4FC9">
        <w:t xml:space="preserve"> </w:t>
      </w:r>
      <w:r w:rsidR="00E744B0" w:rsidRPr="009B4FC9">
        <w:t>với</w:t>
      </w:r>
      <w:r w:rsidR="00F90D96" w:rsidRPr="009B4FC9">
        <w:t xml:space="preserve"> </w:t>
      </w:r>
      <w:r w:rsidR="00E744B0" w:rsidRPr="009B4FC9">
        <w:t>định</w:t>
      </w:r>
      <w:r w:rsidR="00F90D96" w:rsidRPr="009B4FC9">
        <w:t xml:space="preserve"> </w:t>
      </w:r>
      <w:r w:rsidR="00E744B0" w:rsidRPr="009B4FC9">
        <w:t>dạng</w:t>
      </w:r>
      <w:r w:rsidR="00F90D96" w:rsidRPr="009B4FC9">
        <w:t xml:space="preserve"> </w:t>
      </w:r>
      <w:r w:rsidR="00E744B0" w:rsidRPr="009B4FC9">
        <w:t>UTF-8-SIG</w:t>
      </w:r>
    </w:p>
    <w:p w14:paraId="4B3397F5" w14:textId="7FF20AE2" w:rsidR="00E744B0" w:rsidRPr="009B4FC9" w:rsidRDefault="00E744B0" w:rsidP="00645B03">
      <w:pPr>
        <w:pStyle w:val="ListParagraph"/>
        <w:numPr>
          <w:ilvl w:val="0"/>
          <w:numId w:val="76"/>
        </w:numPr>
        <w:spacing w:line="360" w:lineRule="auto"/>
      </w:pPr>
      <w:r w:rsidRPr="009B4FC9">
        <w:t>Phản</w:t>
      </w:r>
      <w:r w:rsidR="00F90D96" w:rsidRPr="009B4FC9">
        <w:t xml:space="preserve"> </w:t>
      </w:r>
      <w:r w:rsidRPr="009B4FC9">
        <w:t>hồi:</w:t>
      </w:r>
      <w:r w:rsidR="00F90D96" w:rsidRPr="009B4FC9">
        <w:t xml:space="preserve"> </w:t>
      </w:r>
      <w:r w:rsidRPr="009B4FC9">
        <w:t>send_file</w:t>
      </w:r>
      <w:r w:rsidR="00F90D96" w:rsidRPr="009B4FC9">
        <w:t xml:space="preserve"> </w:t>
      </w:r>
      <w:r w:rsidRPr="009B4FC9">
        <w:t>→</w:t>
      </w:r>
      <w:r w:rsidR="00F90D96" w:rsidRPr="009B4FC9">
        <w:t xml:space="preserve"> </w:t>
      </w:r>
      <w:r w:rsidRPr="009B4FC9">
        <w:t>file</w:t>
      </w:r>
      <w:r w:rsidR="00F90D96" w:rsidRPr="009B4FC9">
        <w:t xml:space="preserve"> </w:t>
      </w:r>
      <w:r w:rsidRPr="009B4FC9">
        <w:t>CSV</w:t>
      </w:r>
      <w:r w:rsidR="00F90D96" w:rsidRPr="009B4FC9">
        <w:t xml:space="preserve"> </w:t>
      </w:r>
      <w:r w:rsidRPr="009B4FC9">
        <w:t>tên</w:t>
      </w:r>
      <w:r w:rsidR="00F90D96" w:rsidRPr="009B4FC9">
        <w:t xml:space="preserve"> </w:t>
      </w:r>
      <w:r w:rsidRPr="009B4FC9">
        <w:t>theo</w:t>
      </w:r>
      <w:r w:rsidR="00F90D96" w:rsidRPr="009B4FC9">
        <w:t xml:space="preserve"> </w:t>
      </w:r>
      <w:r w:rsidRPr="009B4FC9">
        <w:t>timestamp.</w:t>
      </w:r>
    </w:p>
    <w:p w14:paraId="5BB9136B" w14:textId="4EBFD04B" w:rsidR="00AB338E" w:rsidRPr="009B4FC9" w:rsidRDefault="00AB338E" w:rsidP="0042196A">
      <w:pPr>
        <w:spacing w:line="360" w:lineRule="auto"/>
      </w:pPr>
      <w:r w:rsidRPr="009B4FC9">
        <w:t>API</w:t>
      </w:r>
      <w:r w:rsidR="00F90D96" w:rsidRPr="009B4FC9">
        <w:t xml:space="preserve"> </w:t>
      </w:r>
      <w:r w:rsidRPr="009B4FC9">
        <w:t>4:</w:t>
      </w:r>
      <w:r w:rsidR="00F90D96" w:rsidRPr="009B4FC9">
        <w:t xml:space="preserve"> </w:t>
      </w:r>
      <w:r w:rsidRPr="009B4FC9">
        <w:t>/api/</w:t>
      </w:r>
      <w:proofErr w:type="gramStart"/>
      <w:r w:rsidRPr="009B4FC9">
        <w:t>quick-report</w:t>
      </w:r>
      <w:proofErr w:type="gramEnd"/>
    </w:p>
    <w:p w14:paraId="662AD95E" w14:textId="5AD62081" w:rsidR="00AB338E" w:rsidRPr="009B4FC9" w:rsidRDefault="00AB338E" w:rsidP="00645B03">
      <w:pPr>
        <w:pStyle w:val="ListParagraph"/>
        <w:numPr>
          <w:ilvl w:val="0"/>
          <w:numId w:val="77"/>
        </w:numPr>
        <w:spacing w:line="360" w:lineRule="auto"/>
      </w:pPr>
      <w:r w:rsidRPr="009B4FC9">
        <w:t>Phương</w:t>
      </w:r>
      <w:r w:rsidR="00F90D96" w:rsidRPr="009B4FC9">
        <w:t xml:space="preserve"> </w:t>
      </w:r>
      <w:r w:rsidRPr="009B4FC9">
        <w:t>thức:</w:t>
      </w:r>
      <w:r w:rsidR="00F90D96" w:rsidRPr="009B4FC9">
        <w:t xml:space="preserve"> </w:t>
      </w:r>
      <w:r w:rsidRPr="009B4FC9">
        <w:t>POST</w:t>
      </w:r>
    </w:p>
    <w:p w14:paraId="14E1E1C3" w14:textId="4FCE1255" w:rsidR="00AB338E" w:rsidRPr="009B4FC9" w:rsidRDefault="00AB338E" w:rsidP="00645B03">
      <w:pPr>
        <w:pStyle w:val="ListParagraph"/>
        <w:numPr>
          <w:ilvl w:val="0"/>
          <w:numId w:val="77"/>
        </w:numPr>
        <w:spacing w:line="360" w:lineRule="auto"/>
      </w:pPr>
      <w:r w:rsidRPr="009B4FC9">
        <w:t>Chức</w:t>
      </w:r>
      <w:r w:rsidR="00F90D96" w:rsidRPr="009B4FC9">
        <w:t xml:space="preserve"> </w:t>
      </w:r>
      <w:r w:rsidRPr="009B4FC9">
        <w:t>năng:</w:t>
      </w:r>
      <w:r w:rsidR="00F90D96" w:rsidRPr="009B4FC9">
        <w:t xml:space="preserve"> </w:t>
      </w:r>
      <w:r w:rsidRPr="009B4FC9">
        <w:t>Tạo</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cho</w:t>
      </w:r>
      <w:r w:rsidR="00F90D96" w:rsidRPr="009B4FC9">
        <w:t xml:space="preserve"> </w:t>
      </w:r>
      <w:r w:rsidRPr="009B4FC9">
        <w:t>một</w:t>
      </w:r>
      <w:r w:rsidR="00F90D96" w:rsidRPr="009B4FC9">
        <w:t xml:space="preserve"> </w:t>
      </w:r>
      <w:r w:rsidRPr="009B4FC9">
        <w:t>quốc</w:t>
      </w:r>
      <w:r w:rsidR="00F90D96" w:rsidRPr="009B4FC9">
        <w:t xml:space="preserve"> </w:t>
      </w:r>
      <w:r w:rsidRPr="009B4FC9">
        <w:t>gia</w:t>
      </w:r>
      <w:r w:rsidR="00F90D96" w:rsidRPr="009B4FC9">
        <w:t xml:space="preserve"> </w:t>
      </w:r>
      <w:r w:rsidRPr="009B4FC9">
        <w:t>(dữ</w:t>
      </w:r>
      <w:r w:rsidR="00F90D96" w:rsidRPr="009B4FC9">
        <w:t xml:space="preserve"> </w:t>
      </w:r>
      <w:r w:rsidRPr="009B4FC9">
        <w:t>liệu</w:t>
      </w:r>
      <w:r w:rsidR="00F90D96" w:rsidRPr="009B4FC9">
        <w:t xml:space="preserve"> </w:t>
      </w:r>
      <w:r w:rsidRPr="009B4FC9">
        <w:t>từ</w:t>
      </w:r>
      <w:r w:rsidR="00F90D96" w:rsidRPr="009B4FC9">
        <w:t xml:space="preserve"> </w:t>
      </w:r>
      <w:r w:rsidRPr="009B4FC9">
        <w:t>2014–2024).</w:t>
      </w:r>
    </w:p>
    <w:p w14:paraId="3D5C6277" w14:textId="7C3248F7" w:rsidR="00296DA3" w:rsidRPr="009B4FC9" w:rsidRDefault="00AB338E" w:rsidP="00645B03">
      <w:pPr>
        <w:pStyle w:val="ListParagraph"/>
        <w:numPr>
          <w:ilvl w:val="0"/>
          <w:numId w:val="77"/>
        </w:numPr>
        <w:spacing w:line="360" w:lineRule="auto"/>
      </w:pPr>
      <w:r w:rsidRPr="009B4FC9">
        <w:t>Xử</w:t>
      </w:r>
      <w:r w:rsidR="00F90D96" w:rsidRPr="009B4FC9">
        <w:t xml:space="preserve"> </w:t>
      </w:r>
      <w:r w:rsidRPr="009B4FC9">
        <w:t>lý:</w:t>
      </w:r>
    </w:p>
    <w:p w14:paraId="52D04819" w14:textId="14BB8251" w:rsidR="00296DA3" w:rsidRPr="009B4FC9" w:rsidRDefault="00AB338E" w:rsidP="00645B03">
      <w:pPr>
        <w:pStyle w:val="ListParagraph"/>
        <w:numPr>
          <w:ilvl w:val="0"/>
          <w:numId w:val="77"/>
        </w:numPr>
        <w:spacing w:line="360" w:lineRule="auto"/>
      </w:pPr>
      <w:r w:rsidRPr="009B4FC9">
        <w:t>Phân</w:t>
      </w:r>
      <w:r w:rsidR="00F90D96" w:rsidRPr="009B4FC9">
        <w:t xml:space="preserve"> </w:t>
      </w:r>
      <w:r w:rsidRPr="009B4FC9">
        <w:t>tích</w:t>
      </w:r>
      <w:r w:rsidR="00F90D96" w:rsidRPr="009B4FC9">
        <w:t xml:space="preserve"> </w:t>
      </w:r>
      <w:r w:rsidRPr="009B4FC9">
        <w:t>xu</w:t>
      </w:r>
      <w:r w:rsidR="00F90D96" w:rsidRPr="009B4FC9">
        <w:t xml:space="preserve"> </w:t>
      </w:r>
      <w:r w:rsidRPr="009B4FC9">
        <w:t>hướng</w:t>
      </w:r>
      <w:r w:rsidR="00F90D96" w:rsidRPr="009B4FC9">
        <w:t xml:space="preserve"> </w:t>
      </w:r>
      <w:r w:rsidRPr="009B4FC9">
        <w:t>của</w:t>
      </w:r>
      <w:r w:rsidR="00F90D96" w:rsidRPr="009B4FC9">
        <w:t xml:space="preserve"> </w:t>
      </w:r>
      <w:r w:rsidRPr="009B4FC9">
        <w:t>từng</w:t>
      </w:r>
      <w:r w:rsidR="00F90D96" w:rsidRPr="009B4FC9">
        <w:t xml:space="preserve"> </w:t>
      </w:r>
      <w:r w:rsidRPr="009B4FC9">
        <w:t>nhóm</w:t>
      </w:r>
      <w:r w:rsidR="00F90D96" w:rsidRPr="009B4FC9">
        <w:t xml:space="preserve"> </w:t>
      </w:r>
      <w:r w:rsidRPr="009B4FC9">
        <w:t>giới</w:t>
      </w:r>
      <w:r w:rsidR="00F90D96" w:rsidRPr="009B4FC9">
        <w:t xml:space="preserve"> </w:t>
      </w:r>
      <w:r w:rsidRPr="009B4FC9">
        <w:t>tính</w:t>
      </w:r>
      <w:r w:rsidR="00F90D96" w:rsidRPr="009B4FC9">
        <w:t xml:space="preserve"> </w:t>
      </w:r>
      <w:r w:rsidRPr="009B4FC9">
        <w:t>và</w:t>
      </w:r>
      <w:r w:rsidR="00F90D96" w:rsidRPr="009B4FC9">
        <w:t xml:space="preserve"> </w:t>
      </w:r>
      <w:r w:rsidRPr="009B4FC9">
        <w:t>độ</w:t>
      </w:r>
      <w:r w:rsidR="00F90D96" w:rsidRPr="009B4FC9">
        <w:t xml:space="preserve"> </w:t>
      </w:r>
      <w:r w:rsidRPr="009B4FC9">
        <w:t>tuổi</w:t>
      </w:r>
    </w:p>
    <w:p w14:paraId="5B9A86D5" w14:textId="77777777" w:rsidR="00D43BC3" w:rsidRDefault="00AB338E" w:rsidP="00645B03">
      <w:pPr>
        <w:pStyle w:val="ListParagraph"/>
        <w:numPr>
          <w:ilvl w:val="0"/>
          <w:numId w:val="77"/>
        </w:numPr>
        <w:spacing w:line="360" w:lineRule="auto"/>
      </w:pPr>
      <w:r w:rsidRPr="009B4FC9">
        <w:t>Xác</w:t>
      </w:r>
      <w:r w:rsidR="00F90D96" w:rsidRPr="009B4FC9">
        <w:t xml:space="preserve"> </w:t>
      </w:r>
      <w:r w:rsidRPr="009B4FC9">
        <w:t>định</w:t>
      </w:r>
      <w:r w:rsidR="00F90D96" w:rsidRPr="009B4FC9">
        <w:t xml:space="preserve"> </w:t>
      </w:r>
      <w:r w:rsidRPr="009B4FC9">
        <w:t>nhóm</w:t>
      </w:r>
      <w:r w:rsidR="00F90D96" w:rsidRPr="009B4FC9">
        <w:t xml:space="preserve"> </w:t>
      </w:r>
      <w:r w:rsidRPr="009B4FC9">
        <w:t>chịu</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nhất:</w:t>
      </w:r>
    </w:p>
    <w:p w14:paraId="0310CD51" w14:textId="77777777" w:rsidR="00D43BC3" w:rsidRDefault="00D43BC3" w:rsidP="00D43BC3">
      <w:pPr>
        <w:pStyle w:val="ListParagraph"/>
        <w:spacing w:line="360" w:lineRule="auto"/>
      </w:pPr>
      <w:r>
        <w:t xml:space="preserve">+ </w:t>
      </w:r>
      <w:r w:rsidR="00AB338E" w:rsidRPr="009B4FC9">
        <w:t>Theo</w:t>
      </w:r>
      <w:r w:rsidR="00F90D96" w:rsidRPr="009B4FC9">
        <w:t xml:space="preserve"> </w:t>
      </w:r>
      <w:r w:rsidR="00AB338E" w:rsidRPr="009B4FC9">
        <w:t>trung</w:t>
      </w:r>
      <w:r w:rsidR="00F90D96" w:rsidRPr="009B4FC9">
        <w:t xml:space="preserve"> </w:t>
      </w:r>
      <w:r w:rsidR="00AB338E" w:rsidRPr="009B4FC9">
        <w:t>bình</w:t>
      </w:r>
      <w:r w:rsidR="00F90D96" w:rsidRPr="009B4FC9">
        <w:t xml:space="preserve"> </w:t>
      </w:r>
      <w:r w:rsidR="00AB338E" w:rsidRPr="009B4FC9">
        <w:t>3</w:t>
      </w:r>
      <w:r w:rsidR="00F90D96" w:rsidRPr="009B4FC9">
        <w:t xml:space="preserve"> </w:t>
      </w:r>
      <w:r w:rsidR="00AB338E" w:rsidRPr="009B4FC9">
        <w:t>năm</w:t>
      </w:r>
      <w:r w:rsidR="00F90D96" w:rsidRPr="009B4FC9">
        <w:t xml:space="preserve"> </w:t>
      </w:r>
      <w:r w:rsidR="00AB338E" w:rsidRPr="009B4FC9">
        <w:t>gần</w:t>
      </w:r>
      <w:r w:rsidR="00F90D96" w:rsidRPr="009B4FC9">
        <w:t xml:space="preserve"> </w:t>
      </w:r>
      <w:r w:rsidR="00AB338E" w:rsidRPr="009B4FC9">
        <w:t>nhất</w:t>
      </w:r>
    </w:p>
    <w:p w14:paraId="7D85B665" w14:textId="77777777" w:rsidR="00D43BC3" w:rsidRDefault="00D43BC3" w:rsidP="00D43BC3">
      <w:pPr>
        <w:pStyle w:val="ListParagraph"/>
        <w:spacing w:line="360" w:lineRule="auto"/>
      </w:pPr>
      <w:r>
        <w:t xml:space="preserve">+ </w:t>
      </w:r>
      <w:r w:rsidR="00AB338E" w:rsidRPr="009B4FC9">
        <w:t>Theo</w:t>
      </w:r>
      <w:r w:rsidR="00F90D96" w:rsidRPr="009B4FC9">
        <w:t xml:space="preserve"> </w:t>
      </w:r>
      <w:r w:rsidR="00AB338E" w:rsidRPr="009B4FC9">
        <w:t>giá</w:t>
      </w:r>
      <w:r w:rsidR="00F90D96" w:rsidRPr="009B4FC9">
        <w:t xml:space="preserve"> </w:t>
      </w:r>
      <w:r w:rsidR="00AB338E" w:rsidRPr="009B4FC9">
        <w:t>trị</w:t>
      </w:r>
      <w:r w:rsidR="00F90D96" w:rsidRPr="009B4FC9">
        <w:t xml:space="preserve"> </w:t>
      </w:r>
      <w:r w:rsidR="00AB338E" w:rsidRPr="009B4FC9">
        <w:t>cao</w:t>
      </w:r>
      <w:r w:rsidR="00F90D96" w:rsidRPr="009B4FC9">
        <w:t xml:space="preserve"> </w:t>
      </w:r>
      <w:r w:rsidR="00AB338E" w:rsidRPr="009B4FC9">
        <w:t>nhất</w:t>
      </w:r>
    </w:p>
    <w:p w14:paraId="387E1044" w14:textId="3190DA25" w:rsidR="00AB338E" w:rsidRPr="009B4FC9" w:rsidRDefault="00D43BC3" w:rsidP="00D43BC3">
      <w:pPr>
        <w:pStyle w:val="ListParagraph"/>
        <w:spacing w:line="360" w:lineRule="auto"/>
      </w:pPr>
      <w:r>
        <w:t xml:space="preserve">+ </w:t>
      </w:r>
      <w:r w:rsidR="00AB338E" w:rsidRPr="009B4FC9">
        <w:t>Tạo</w:t>
      </w:r>
      <w:r w:rsidR="00F90D96" w:rsidRPr="009B4FC9">
        <w:t xml:space="preserve"> </w:t>
      </w:r>
      <w:r w:rsidR="00AB338E" w:rsidRPr="009B4FC9">
        <w:t>biểu</w:t>
      </w:r>
      <w:r w:rsidR="00F90D96" w:rsidRPr="009B4FC9">
        <w:t xml:space="preserve"> </w:t>
      </w:r>
      <w:r w:rsidR="00AB338E" w:rsidRPr="009B4FC9">
        <w:t>đồ</w:t>
      </w:r>
      <w:r w:rsidR="00F90D96" w:rsidRPr="009B4FC9">
        <w:t xml:space="preserve"> </w:t>
      </w:r>
      <w:r w:rsidR="00AB338E" w:rsidRPr="009B4FC9">
        <w:t>xu</w:t>
      </w:r>
      <w:r w:rsidR="00F90D96" w:rsidRPr="009B4FC9">
        <w:t xml:space="preserve"> </w:t>
      </w:r>
      <w:r w:rsidR="00AB338E" w:rsidRPr="009B4FC9">
        <w:t>hướng</w:t>
      </w:r>
      <w:r w:rsidR="00F90D96" w:rsidRPr="009B4FC9">
        <w:t xml:space="preserve"> </w:t>
      </w:r>
      <w:r w:rsidR="00AB338E" w:rsidRPr="009B4FC9">
        <w:t>tổng</w:t>
      </w:r>
      <w:r w:rsidR="00F90D96" w:rsidRPr="009B4FC9">
        <w:t xml:space="preserve"> </w:t>
      </w:r>
      <w:r w:rsidR="00AB338E" w:rsidRPr="009B4FC9">
        <w:t>hợp</w:t>
      </w:r>
    </w:p>
    <w:p w14:paraId="2C99D2FB" w14:textId="511881F9" w:rsidR="008F53E2" w:rsidRPr="009B4FC9" w:rsidRDefault="008F53E2" w:rsidP="0042196A">
      <w:pPr>
        <w:spacing w:line="360" w:lineRule="auto"/>
      </w:pPr>
      <w:r w:rsidRPr="009B4FC9">
        <w:t>API</w:t>
      </w:r>
      <w:r w:rsidR="00F90D96" w:rsidRPr="009B4FC9">
        <w:t xml:space="preserve"> </w:t>
      </w:r>
      <w:r w:rsidRPr="009B4FC9">
        <w:t>5:</w:t>
      </w:r>
      <w:r w:rsidR="00F90D96" w:rsidRPr="009B4FC9">
        <w:t xml:space="preserve"> </w:t>
      </w:r>
      <w:r w:rsidRPr="009B4FC9">
        <w:t>/api/export-report</w:t>
      </w:r>
    </w:p>
    <w:p w14:paraId="243FA48D" w14:textId="4ED01957" w:rsidR="008F53E2" w:rsidRPr="009B4FC9" w:rsidRDefault="008F53E2" w:rsidP="00645B03">
      <w:pPr>
        <w:pStyle w:val="ListParagraph"/>
        <w:numPr>
          <w:ilvl w:val="0"/>
          <w:numId w:val="78"/>
        </w:numPr>
        <w:spacing w:line="360" w:lineRule="auto"/>
      </w:pPr>
      <w:r w:rsidRPr="009B4FC9">
        <w:t>Phương</w:t>
      </w:r>
      <w:r w:rsidR="00F90D96" w:rsidRPr="009B4FC9">
        <w:t xml:space="preserve"> </w:t>
      </w:r>
      <w:r w:rsidRPr="009B4FC9">
        <w:t>thức:</w:t>
      </w:r>
      <w:r w:rsidR="00F90D96" w:rsidRPr="009B4FC9">
        <w:t xml:space="preserve"> </w:t>
      </w:r>
      <w:r w:rsidRPr="009B4FC9">
        <w:t>POST</w:t>
      </w:r>
    </w:p>
    <w:p w14:paraId="389885FF" w14:textId="2EFED6D1" w:rsidR="008F53E2" w:rsidRPr="009B4FC9" w:rsidRDefault="008F53E2" w:rsidP="00645B03">
      <w:pPr>
        <w:pStyle w:val="ListParagraph"/>
        <w:numPr>
          <w:ilvl w:val="0"/>
          <w:numId w:val="78"/>
        </w:numPr>
        <w:spacing w:line="360" w:lineRule="auto"/>
      </w:pPr>
      <w:r w:rsidRPr="009B4FC9">
        <w:t>Chức</w:t>
      </w:r>
      <w:r w:rsidR="00F90D96" w:rsidRPr="009B4FC9">
        <w:t xml:space="preserve"> </w:t>
      </w:r>
      <w:r w:rsidRPr="009B4FC9">
        <w:t>năng:</w:t>
      </w:r>
      <w:r w:rsidR="00F90D96" w:rsidRPr="009B4FC9">
        <w:t xml:space="preserve"> </w:t>
      </w:r>
      <w:r w:rsidRPr="009B4FC9">
        <w:t>Tạo</w:t>
      </w:r>
      <w:r w:rsidR="00F90D96" w:rsidRPr="009B4FC9">
        <w:t xml:space="preserve"> </w:t>
      </w:r>
      <w:r w:rsidRPr="009B4FC9">
        <w:t>báo</w:t>
      </w:r>
      <w:r w:rsidR="00F90D96" w:rsidRPr="009B4FC9">
        <w:t xml:space="preserve"> </w:t>
      </w:r>
      <w:r w:rsidRPr="009B4FC9">
        <w:t>cáo</w:t>
      </w:r>
      <w:r w:rsidR="00F90D96" w:rsidRPr="009B4FC9">
        <w:t xml:space="preserve"> </w:t>
      </w:r>
      <w:r w:rsidRPr="009B4FC9">
        <w:t>PDF</w:t>
      </w:r>
      <w:r w:rsidR="00F90D96" w:rsidRPr="009B4FC9">
        <w:t xml:space="preserve"> </w:t>
      </w:r>
      <w:r w:rsidRPr="009B4FC9">
        <w:t>hoàn</w:t>
      </w:r>
      <w:r w:rsidR="00F90D96" w:rsidRPr="009B4FC9">
        <w:t xml:space="preserve"> </w:t>
      </w:r>
      <w:r w:rsidRPr="009B4FC9">
        <w:t>chỉnh</w:t>
      </w:r>
      <w:r w:rsidR="00F90D96" w:rsidRPr="009B4FC9">
        <w:t xml:space="preserve"> </w:t>
      </w:r>
      <w:r w:rsidRPr="009B4FC9">
        <w:t>từ</w:t>
      </w:r>
      <w:r w:rsidR="00F90D96" w:rsidRPr="009B4FC9">
        <w:t xml:space="preserve"> </w:t>
      </w:r>
      <w:r w:rsidRPr="009B4FC9">
        <w:t>kết</w:t>
      </w:r>
      <w:r w:rsidR="00F90D96" w:rsidRPr="009B4FC9">
        <w:t xml:space="preserve"> </w:t>
      </w:r>
      <w:r w:rsidRPr="009B4FC9">
        <w:t>quả</w:t>
      </w:r>
      <w:r w:rsidR="00F90D96" w:rsidRPr="009B4FC9">
        <w:t xml:space="preserve"> </w:t>
      </w:r>
      <w:r w:rsidRPr="009B4FC9">
        <w:t>phân</w:t>
      </w:r>
      <w:r w:rsidR="00F90D96" w:rsidRPr="009B4FC9">
        <w:t xml:space="preserve"> </w:t>
      </w:r>
      <w:r w:rsidRPr="009B4FC9">
        <w:t>tích</w:t>
      </w:r>
      <w:r w:rsidR="00F90D96" w:rsidRPr="009B4FC9">
        <w:t xml:space="preserve"> </w:t>
      </w:r>
      <w:r w:rsidRPr="009B4FC9">
        <w:t>của</w:t>
      </w:r>
      <w:r w:rsidR="00F90D96" w:rsidRPr="009B4FC9">
        <w:t xml:space="preserve"> </w:t>
      </w:r>
      <w:r w:rsidRPr="009B4FC9">
        <w:t>API</w:t>
      </w:r>
      <w:r w:rsidR="00F90D96" w:rsidRPr="009B4FC9">
        <w:t xml:space="preserve"> </w:t>
      </w:r>
      <w:r w:rsidRPr="009B4FC9">
        <w:t>4.</w:t>
      </w:r>
    </w:p>
    <w:p w14:paraId="797C0F72" w14:textId="77777777" w:rsidR="00D43BC3" w:rsidRDefault="008F53E2" w:rsidP="00645B03">
      <w:pPr>
        <w:pStyle w:val="ListParagraph"/>
        <w:numPr>
          <w:ilvl w:val="0"/>
          <w:numId w:val="78"/>
        </w:numPr>
        <w:spacing w:line="360" w:lineRule="auto"/>
      </w:pPr>
      <w:r w:rsidRPr="009B4FC9">
        <w:t>Xử</w:t>
      </w:r>
      <w:r w:rsidR="00F90D96" w:rsidRPr="009B4FC9">
        <w:t xml:space="preserve"> </w:t>
      </w:r>
      <w:r w:rsidRPr="009B4FC9">
        <w:t>lý:</w:t>
      </w:r>
    </w:p>
    <w:p w14:paraId="066A66C9" w14:textId="77777777" w:rsidR="00D43BC3" w:rsidRDefault="00D43BC3" w:rsidP="00D43BC3">
      <w:pPr>
        <w:pStyle w:val="ListParagraph"/>
        <w:spacing w:line="360" w:lineRule="auto"/>
      </w:pPr>
      <w:r>
        <w:t xml:space="preserve">+ </w:t>
      </w:r>
      <w:r w:rsidR="008F53E2" w:rsidRPr="009B4FC9">
        <w:t>Tạo</w:t>
      </w:r>
      <w:r w:rsidR="00F90D96" w:rsidRPr="009B4FC9">
        <w:t xml:space="preserve"> </w:t>
      </w:r>
      <w:r w:rsidR="008F53E2" w:rsidRPr="009B4FC9">
        <w:t>tiêu</w:t>
      </w:r>
      <w:r w:rsidR="00F90D96" w:rsidRPr="009B4FC9">
        <w:t xml:space="preserve"> </w:t>
      </w:r>
      <w:r w:rsidR="008F53E2" w:rsidRPr="009B4FC9">
        <w:t>đề,</w:t>
      </w:r>
      <w:r w:rsidR="00F90D96" w:rsidRPr="009B4FC9">
        <w:t xml:space="preserve"> </w:t>
      </w:r>
      <w:r w:rsidR="008F53E2" w:rsidRPr="009B4FC9">
        <w:t>biểu</w:t>
      </w:r>
      <w:r w:rsidR="00F90D96" w:rsidRPr="009B4FC9">
        <w:t xml:space="preserve"> </w:t>
      </w:r>
      <w:r w:rsidR="008F53E2" w:rsidRPr="009B4FC9">
        <w:t>đồ</w:t>
      </w:r>
      <w:r w:rsidR="00F90D96" w:rsidRPr="009B4FC9">
        <w:t xml:space="preserve"> </w:t>
      </w:r>
      <w:r w:rsidR="008F53E2" w:rsidRPr="009B4FC9">
        <w:t>từ</w:t>
      </w:r>
      <w:r w:rsidR="00F90D96" w:rsidRPr="009B4FC9">
        <w:t xml:space="preserve"> </w:t>
      </w:r>
      <w:r w:rsidR="008F53E2" w:rsidRPr="009B4FC9">
        <w:t>chuỗi</w:t>
      </w:r>
      <w:r w:rsidR="00F90D96" w:rsidRPr="009B4FC9">
        <w:t xml:space="preserve"> </w:t>
      </w:r>
      <w:r w:rsidR="008F53E2" w:rsidRPr="009B4FC9">
        <w:t>base64</w:t>
      </w:r>
    </w:p>
    <w:p w14:paraId="42430956" w14:textId="77777777" w:rsidR="00D43BC3" w:rsidRDefault="00D43BC3" w:rsidP="00D43BC3">
      <w:pPr>
        <w:pStyle w:val="ListParagraph"/>
        <w:spacing w:line="360" w:lineRule="auto"/>
      </w:pPr>
      <w:r>
        <w:t xml:space="preserve">+ </w:t>
      </w:r>
      <w:r w:rsidR="008F53E2" w:rsidRPr="009B4FC9">
        <w:t>Hiển</w:t>
      </w:r>
      <w:r w:rsidR="00F90D96" w:rsidRPr="009B4FC9">
        <w:t xml:space="preserve"> </w:t>
      </w:r>
      <w:r w:rsidR="008F53E2" w:rsidRPr="009B4FC9">
        <w:t>thị</w:t>
      </w:r>
      <w:r w:rsidR="00F90D96" w:rsidRPr="009B4FC9">
        <w:t xml:space="preserve"> </w:t>
      </w:r>
      <w:r w:rsidR="008F53E2" w:rsidRPr="009B4FC9">
        <w:t>nhóm</w:t>
      </w:r>
      <w:r w:rsidR="00F90D96" w:rsidRPr="009B4FC9">
        <w:t xml:space="preserve"> </w:t>
      </w:r>
      <w:r w:rsidR="008F53E2" w:rsidRPr="009B4FC9">
        <w:t>chịu</w:t>
      </w:r>
      <w:r w:rsidR="00F90D96" w:rsidRPr="009B4FC9">
        <w:t xml:space="preserve"> </w:t>
      </w:r>
      <w:r w:rsidR="008F53E2" w:rsidRPr="009B4FC9">
        <w:t>ảnh</w:t>
      </w:r>
      <w:r w:rsidR="00F90D96" w:rsidRPr="009B4FC9">
        <w:t xml:space="preserve"> </w:t>
      </w:r>
      <w:r w:rsidR="008F53E2" w:rsidRPr="009B4FC9">
        <w:t>hưởng</w:t>
      </w:r>
      <w:r w:rsidR="00F90D96" w:rsidRPr="009B4FC9">
        <w:t xml:space="preserve"> </w:t>
      </w:r>
      <w:r w:rsidR="008F53E2" w:rsidRPr="009B4FC9">
        <w:t>nhất</w:t>
      </w:r>
    </w:p>
    <w:p w14:paraId="07B14AE0" w14:textId="77777777" w:rsidR="00D43BC3" w:rsidRDefault="00D43BC3" w:rsidP="00D43BC3">
      <w:pPr>
        <w:pStyle w:val="ListParagraph"/>
        <w:spacing w:line="360" w:lineRule="auto"/>
      </w:pPr>
      <w:r>
        <w:t xml:space="preserve">+ </w:t>
      </w:r>
      <w:r w:rsidR="008F53E2" w:rsidRPr="009B4FC9">
        <w:t>Trình</w:t>
      </w:r>
      <w:r w:rsidR="00F90D96" w:rsidRPr="009B4FC9">
        <w:t xml:space="preserve"> </w:t>
      </w:r>
      <w:r w:rsidR="008F53E2" w:rsidRPr="009B4FC9">
        <w:t>bày</w:t>
      </w:r>
      <w:r w:rsidR="00F90D96" w:rsidRPr="009B4FC9">
        <w:t xml:space="preserve"> </w:t>
      </w:r>
      <w:r w:rsidR="008F53E2" w:rsidRPr="009B4FC9">
        <w:t>phân</w:t>
      </w:r>
      <w:r w:rsidR="00F90D96" w:rsidRPr="009B4FC9">
        <w:t xml:space="preserve"> </w:t>
      </w:r>
      <w:r w:rsidR="008F53E2" w:rsidRPr="009B4FC9">
        <w:t>tích</w:t>
      </w:r>
      <w:r w:rsidR="00F90D96" w:rsidRPr="009B4FC9">
        <w:t xml:space="preserve"> </w:t>
      </w:r>
      <w:r w:rsidR="008F53E2" w:rsidRPr="009B4FC9">
        <w:t>xu</w:t>
      </w:r>
      <w:r w:rsidR="00F90D96" w:rsidRPr="009B4FC9">
        <w:t xml:space="preserve"> </w:t>
      </w:r>
      <w:r w:rsidR="008F53E2" w:rsidRPr="009B4FC9">
        <w:t>hướng</w:t>
      </w:r>
      <w:r w:rsidR="00F90D96" w:rsidRPr="009B4FC9">
        <w:t xml:space="preserve"> </w:t>
      </w:r>
      <w:r w:rsidR="008F53E2" w:rsidRPr="009B4FC9">
        <w:t>theo</w:t>
      </w:r>
      <w:r w:rsidR="00F90D96" w:rsidRPr="009B4FC9">
        <w:t xml:space="preserve"> </w:t>
      </w:r>
      <w:r w:rsidR="008F53E2" w:rsidRPr="009B4FC9">
        <w:t>từng</w:t>
      </w:r>
      <w:r w:rsidR="00F90D96" w:rsidRPr="009B4FC9">
        <w:t xml:space="preserve"> </w:t>
      </w:r>
      <w:r w:rsidR="008F53E2" w:rsidRPr="009B4FC9">
        <w:t>nhóm</w:t>
      </w:r>
    </w:p>
    <w:p w14:paraId="60328723" w14:textId="7E8A181D" w:rsidR="008F53E2" w:rsidRPr="00D43BC3" w:rsidRDefault="00D43BC3" w:rsidP="00D43BC3">
      <w:pPr>
        <w:pStyle w:val="ListParagraph"/>
        <w:spacing w:line="360" w:lineRule="auto"/>
      </w:pPr>
      <w:r>
        <w:t xml:space="preserve">+ </w:t>
      </w:r>
      <w:r w:rsidR="008F53E2" w:rsidRPr="009B4FC9">
        <w:rPr>
          <w:lang w:val="fr-FR"/>
        </w:rPr>
        <w:t>Hỗ</w:t>
      </w:r>
      <w:r w:rsidR="00F90D96" w:rsidRPr="009B4FC9">
        <w:rPr>
          <w:lang w:val="fr-FR"/>
        </w:rPr>
        <w:t xml:space="preserve"> </w:t>
      </w:r>
      <w:r w:rsidR="008F53E2" w:rsidRPr="009B4FC9">
        <w:rPr>
          <w:lang w:val="fr-FR"/>
        </w:rPr>
        <w:t>trợ</w:t>
      </w:r>
      <w:r w:rsidR="00F90D96" w:rsidRPr="009B4FC9">
        <w:rPr>
          <w:lang w:val="fr-FR"/>
        </w:rPr>
        <w:t xml:space="preserve"> </w:t>
      </w:r>
      <w:r w:rsidR="008F53E2" w:rsidRPr="009B4FC9">
        <w:rPr>
          <w:lang w:val="fr-FR"/>
        </w:rPr>
        <w:t>font</w:t>
      </w:r>
      <w:r w:rsidR="00F90D96" w:rsidRPr="009B4FC9">
        <w:rPr>
          <w:lang w:val="fr-FR"/>
        </w:rPr>
        <w:t xml:space="preserve"> </w:t>
      </w:r>
      <w:r w:rsidR="008F53E2" w:rsidRPr="009B4FC9">
        <w:rPr>
          <w:lang w:val="fr-FR"/>
        </w:rPr>
        <w:t>Unicode</w:t>
      </w:r>
      <w:r w:rsidR="00F90D96" w:rsidRPr="009B4FC9">
        <w:rPr>
          <w:lang w:val="fr-FR"/>
        </w:rPr>
        <w:t xml:space="preserve"> </w:t>
      </w:r>
      <w:r w:rsidR="008F53E2" w:rsidRPr="009B4FC9">
        <w:rPr>
          <w:lang w:val="fr-FR"/>
        </w:rPr>
        <w:t>(DejaVuSerif)</w:t>
      </w:r>
      <w:r w:rsidR="00F90D96" w:rsidRPr="009B4FC9">
        <w:rPr>
          <w:lang w:val="fr-FR"/>
        </w:rPr>
        <w:t xml:space="preserve"> </w:t>
      </w:r>
      <w:r w:rsidR="008F53E2" w:rsidRPr="009B4FC9">
        <w:rPr>
          <w:lang w:val="fr-FR"/>
        </w:rPr>
        <w:t>cho</w:t>
      </w:r>
      <w:r w:rsidR="00F90D96" w:rsidRPr="009B4FC9">
        <w:rPr>
          <w:lang w:val="fr-FR"/>
        </w:rPr>
        <w:t xml:space="preserve"> </w:t>
      </w:r>
      <w:r w:rsidR="008F53E2" w:rsidRPr="009B4FC9">
        <w:rPr>
          <w:lang w:val="fr-FR"/>
        </w:rPr>
        <w:t>tiếng</w:t>
      </w:r>
      <w:r w:rsidR="00F90D96" w:rsidRPr="009B4FC9">
        <w:rPr>
          <w:lang w:val="fr-FR"/>
        </w:rPr>
        <w:t xml:space="preserve"> </w:t>
      </w:r>
      <w:r w:rsidR="008F53E2" w:rsidRPr="009B4FC9">
        <w:rPr>
          <w:lang w:val="fr-FR"/>
        </w:rPr>
        <w:t>Việt</w:t>
      </w:r>
    </w:p>
    <w:p w14:paraId="25C02702" w14:textId="45A778EC" w:rsidR="0009639E" w:rsidRPr="009B4FC9" w:rsidRDefault="008F53E2" w:rsidP="00645B03">
      <w:pPr>
        <w:pStyle w:val="ListParagraph"/>
        <w:numPr>
          <w:ilvl w:val="0"/>
          <w:numId w:val="78"/>
        </w:numPr>
        <w:spacing w:line="360" w:lineRule="auto"/>
      </w:pPr>
      <w:r w:rsidRPr="009B4FC9">
        <w:t>Phản</w:t>
      </w:r>
      <w:r w:rsidR="00F90D96" w:rsidRPr="009B4FC9">
        <w:t xml:space="preserve"> </w:t>
      </w:r>
      <w:r w:rsidRPr="009B4FC9">
        <w:t>hồi:</w:t>
      </w:r>
      <w:r w:rsidR="00F90D96" w:rsidRPr="009B4FC9">
        <w:t xml:space="preserve"> </w:t>
      </w:r>
      <w:r w:rsidRPr="009B4FC9">
        <w:t>send_file</w:t>
      </w:r>
      <w:r w:rsidR="00F90D96" w:rsidRPr="009B4FC9">
        <w:t xml:space="preserve"> </w:t>
      </w:r>
      <w:r w:rsidRPr="009B4FC9">
        <w:t>→</w:t>
      </w:r>
      <w:r w:rsidR="00F90D96" w:rsidRPr="009B4FC9">
        <w:t xml:space="preserve"> </w:t>
      </w:r>
      <w:r w:rsidRPr="009B4FC9">
        <w:t>file</w:t>
      </w:r>
      <w:r w:rsidR="00F90D96" w:rsidRPr="009B4FC9">
        <w:t xml:space="preserve"> </w:t>
      </w:r>
      <w:r w:rsidRPr="009B4FC9">
        <w:t>PDF</w:t>
      </w:r>
      <w:r w:rsidR="00F90D96" w:rsidRPr="009B4FC9">
        <w:t xml:space="preserve"> </w:t>
      </w:r>
      <w:r w:rsidRPr="009B4FC9">
        <w:t>bao_cao_that_nghiep_&lt;quocgia&gt;.pdf</w:t>
      </w:r>
    </w:p>
    <w:p w14:paraId="497AD137" w14:textId="45EDC720" w:rsidR="00D55C62" w:rsidRPr="009B4FC9" w:rsidRDefault="00D55C62" w:rsidP="0042196A">
      <w:pPr>
        <w:pStyle w:val="Heading3"/>
        <w:spacing w:line="360" w:lineRule="auto"/>
        <w:rPr>
          <w:i/>
          <w:iCs w:val="0"/>
        </w:rPr>
      </w:pPr>
      <w:bookmarkStart w:id="77" w:name="_Toc199717902"/>
      <w:r w:rsidRPr="009B4FC9">
        <w:rPr>
          <w:iCs w:val="0"/>
        </w:rPr>
        <w:lastRenderedPageBreak/>
        <w:t>Kiểm</w:t>
      </w:r>
      <w:r w:rsidR="00F90D96" w:rsidRPr="009B4FC9">
        <w:rPr>
          <w:iCs w:val="0"/>
        </w:rPr>
        <w:t xml:space="preserve"> </w:t>
      </w:r>
      <w:r w:rsidRPr="009B4FC9">
        <w:rPr>
          <w:iCs w:val="0"/>
        </w:rPr>
        <w:t>thử</w:t>
      </w:r>
      <w:r w:rsidR="00F90D96" w:rsidRPr="009B4FC9">
        <w:rPr>
          <w:iCs w:val="0"/>
        </w:rPr>
        <w:t xml:space="preserve"> </w:t>
      </w:r>
      <w:r w:rsidRPr="009B4FC9">
        <w:rPr>
          <w:iCs w:val="0"/>
        </w:rPr>
        <w:t>và</w:t>
      </w:r>
      <w:r w:rsidR="00F90D96" w:rsidRPr="009B4FC9">
        <w:rPr>
          <w:iCs w:val="0"/>
        </w:rPr>
        <w:t xml:space="preserve"> </w:t>
      </w:r>
      <w:r w:rsidRPr="009B4FC9">
        <w:rPr>
          <w:iCs w:val="0"/>
        </w:rPr>
        <w:t>tối</w:t>
      </w:r>
      <w:r w:rsidR="00F90D96" w:rsidRPr="009B4FC9">
        <w:rPr>
          <w:iCs w:val="0"/>
        </w:rPr>
        <w:t xml:space="preserve"> </w:t>
      </w:r>
      <w:r w:rsidRPr="009B4FC9">
        <w:rPr>
          <w:iCs w:val="0"/>
        </w:rPr>
        <w:t>ưu</w:t>
      </w:r>
      <w:r w:rsidR="00F90D96" w:rsidRPr="009B4FC9">
        <w:rPr>
          <w:iCs w:val="0"/>
        </w:rPr>
        <w:t xml:space="preserve"> </w:t>
      </w:r>
      <w:r w:rsidRPr="009B4FC9">
        <w:rPr>
          <w:iCs w:val="0"/>
        </w:rPr>
        <w:t>API</w:t>
      </w:r>
      <w:bookmarkEnd w:id="77"/>
    </w:p>
    <w:p w14:paraId="3F65614A" w14:textId="0A84B7F5" w:rsidR="00F4379A" w:rsidRPr="009B4FC9" w:rsidRDefault="00F4379A" w:rsidP="0042196A">
      <w:pPr>
        <w:pStyle w:val="4-DoanVB"/>
        <w:spacing w:line="360" w:lineRule="auto"/>
        <w:ind w:firstLine="567"/>
      </w:pPr>
      <w:r w:rsidRPr="009B4FC9">
        <w:t>Sau</w:t>
      </w:r>
      <w:r w:rsidR="00F90D96" w:rsidRPr="009B4FC9">
        <w:t xml:space="preserve"> </w:t>
      </w:r>
      <w:r w:rsidRPr="009B4FC9">
        <w:t>khi</w:t>
      </w:r>
      <w:r w:rsidR="00F90D96" w:rsidRPr="009B4FC9">
        <w:t xml:space="preserve"> </w:t>
      </w:r>
      <w:r w:rsidRPr="009B4FC9">
        <w:t>xây</w:t>
      </w:r>
      <w:r w:rsidR="00F90D96" w:rsidRPr="009B4FC9">
        <w:t xml:space="preserve"> </w:t>
      </w:r>
      <w:r w:rsidRPr="009B4FC9">
        <w:t>dựng</w:t>
      </w:r>
      <w:r w:rsidR="00F90D96" w:rsidRPr="009B4FC9">
        <w:t xml:space="preserve"> </w:t>
      </w:r>
      <w:r w:rsidRPr="009B4FC9">
        <w:t>các</w:t>
      </w:r>
      <w:r w:rsidR="00F90D96" w:rsidRPr="009B4FC9">
        <w:t xml:space="preserve"> </w:t>
      </w:r>
      <w:r w:rsidRPr="009B4FC9">
        <w:t>API</w:t>
      </w:r>
      <w:r w:rsidR="00F90D96" w:rsidRPr="009B4FC9">
        <w:t xml:space="preserve"> </w:t>
      </w:r>
      <w:r w:rsidRPr="009B4FC9">
        <w:t>phục</w:t>
      </w:r>
      <w:r w:rsidR="00F90D96" w:rsidRPr="009B4FC9">
        <w:t xml:space="preserve"> </w:t>
      </w:r>
      <w:r w:rsidRPr="009B4FC9">
        <w:t>vụ</w:t>
      </w:r>
      <w:r w:rsidR="00F90D96" w:rsidRPr="009B4FC9">
        <w:t xml:space="preserve"> </w:t>
      </w:r>
      <w:r w:rsidRPr="009B4FC9">
        <w:t>dự</w:t>
      </w:r>
      <w:r w:rsidR="00F90D96" w:rsidRPr="009B4FC9">
        <w:t xml:space="preserve"> </w:t>
      </w:r>
      <w:r w:rsidRPr="009B4FC9">
        <w:t>đoán,</w:t>
      </w:r>
      <w:r w:rsidR="00F90D96" w:rsidRPr="009B4FC9">
        <w:t xml:space="preserve"> </w:t>
      </w:r>
      <w:r w:rsidRPr="009B4FC9">
        <w:t>khám</w:t>
      </w:r>
      <w:r w:rsidR="00F90D96" w:rsidRPr="009B4FC9">
        <w:t xml:space="preserve"> </w:t>
      </w:r>
      <w:r w:rsidRPr="009B4FC9">
        <w:t>phá</w:t>
      </w:r>
      <w:r w:rsidR="00F90D96" w:rsidRPr="009B4FC9">
        <w:t xml:space="preserve"> </w:t>
      </w:r>
      <w:r w:rsidRPr="009B4FC9">
        <w:t>dữ</w:t>
      </w:r>
      <w:r w:rsidR="00F90D96" w:rsidRPr="009B4FC9">
        <w:t xml:space="preserve"> </w:t>
      </w:r>
      <w:r w:rsidRPr="009B4FC9">
        <w:t>liệu</w:t>
      </w:r>
      <w:r w:rsidR="00F90D96" w:rsidRPr="009B4FC9">
        <w:t xml:space="preserve"> </w:t>
      </w:r>
      <w:r w:rsidRPr="009B4FC9">
        <w:t>và</w:t>
      </w:r>
      <w:r w:rsidR="00F90D96" w:rsidRPr="009B4FC9">
        <w:t xml:space="preserve"> </w:t>
      </w:r>
      <w:r w:rsidRPr="009B4FC9">
        <w:t>xuất</w:t>
      </w:r>
      <w:r w:rsidR="00F90D96" w:rsidRPr="009B4FC9">
        <w:t xml:space="preserve"> </w:t>
      </w:r>
      <w:r w:rsidRPr="009B4FC9">
        <w:t>báo</w:t>
      </w:r>
      <w:r w:rsidR="00F90D96" w:rsidRPr="009B4FC9">
        <w:t xml:space="preserve"> </w:t>
      </w:r>
      <w:r w:rsidRPr="009B4FC9">
        <w:t>cáo,</w:t>
      </w:r>
      <w:r w:rsidR="00F90D96" w:rsidRPr="009B4FC9">
        <w:t xml:space="preserve"> </w:t>
      </w:r>
      <w:r w:rsidRPr="009B4FC9">
        <w:t>quá</w:t>
      </w:r>
      <w:r w:rsidR="00F90D96" w:rsidRPr="009B4FC9">
        <w:t xml:space="preserve"> </w:t>
      </w:r>
      <w:r w:rsidRPr="009B4FC9">
        <w:t>trình</w:t>
      </w:r>
      <w:r w:rsidR="00F90D96" w:rsidRPr="009B4FC9">
        <w:t xml:space="preserve"> </w:t>
      </w:r>
      <w:r w:rsidRPr="009B4FC9">
        <w:t>kiểm</w:t>
      </w:r>
      <w:r w:rsidR="00F90D96" w:rsidRPr="009B4FC9">
        <w:t xml:space="preserve"> </w:t>
      </w:r>
      <w:r w:rsidRPr="009B4FC9">
        <w:t>thử</w:t>
      </w:r>
      <w:r w:rsidR="00F90D96" w:rsidRPr="009B4FC9">
        <w:t xml:space="preserve"> </w:t>
      </w:r>
      <w:r w:rsidRPr="009B4FC9">
        <w:t>(testing)</w:t>
      </w:r>
      <w:r w:rsidR="00F90D96" w:rsidRPr="009B4FC9">
        <w:t xml:space="preserve"> </w:t>
      </w:r>
      <w:r w:rsidRPr="009B4FC9">
        <w:t>và</w:t>
      </w:r>
      <w:r w:rsidR="00F90D96" w:rsidRPr="009B4FC9">
        <w:t xml:space="preserve"> </w:t>
      </w:r>
      <w:r w:rsidRPr="009B4FC9">
        <w:t>tối</w:t>
      </w:r>
      <w:r w:rsidR="00F90D96" w:rsidRPr="009B4FC9">
        <w:t xml:space="preserve"> </w:t>
      </w:r>
      <w:r w:rsidRPr="009B4FC9">
        <w:t>ưu</w:t>
      </w:r>
      <w:r w:rsidR="00F90D96" w:rsidRPr="009B4FC9">
        <w:t xml:space="preserve"> </w:t>
      </w:r>
      <w:r w:rsidRPr="009B4FC9">
        <w:t>(optimization)</w:t>
      </w:r>
      <w:r w:rsidR="00F90D96" w:rsidRPr="009B4FC9">
        <w:t xml:space="preserve"> </w:t>
      </w:r>
      <w:r w:rsidRPr="009B4FC9">
        <w:t>là</w:t>
      </w:r>
      <w:r w:rsidR="00F90D96" w:rsidRPr="009B4FC9">
        <w:t xml:space="preserve"> </w:t>
      </w:r>
      <w:r w:rsidRPr="009B4FC9">
        <w:t>bước</w:t>
      </w:r>
      <w:r w:rsidR="00F90D96" w:rsidRPr="009B4FC9">
        <w:t xml:space="preserve"> </w:t>
      </w:r>
      <w:r w:rsidRPr="009B4FC9">
        <w:t>cần</w:t>
      </w:r>
      <w:r w:rsidR="00F90D96" w:rsidRPr="009B4FC9">
        <w:t xml:space="preserve"> </w:t>
      </w:r>
      <w:r w:rsidRPr="009B4FC9">
        <w:t>thiết</w:t>
      </w:r>
      <w:r w:rsidR="00F90D96" w:rsidRPr="009B4FC9">
        <w:t xml:space="preserve"> </w:t>
      </w:r>
      <w:r w:rsidRPr="009B4FC9">
        <w:t>nhằm</w:t>
      </w:r>
      <w:r w:rsidR="00F90D96" w:rsidRPr="009B4FC9">
        <w:t xml:space="preserve"> </w:t>
      </w:r>
      <w:r w:rsidRPr="009B4FC9">
        <w:t>đảm</w:t>
      </w:r>
      <w:r w:rsidR="00F90D96" w:rsidRPr="009B4FC9">
        <w:t xml:space="preserve"> </w:t>
      </w:r>
      <w:r w:rsidRPr="009B4FC9">
        <w:t>bảo</w:t>
      </w:r>
      <w:r w:rsidR="00F90D96" w:rsidRPr="009B4FC9">
        <w:t xml:space="preserve"> </w:t>
      </w:r>
      <w:r w:rsidRPr="009B4FC9">
        <w:t>hiệu</w:t>
      </w:r>
      <w:r w:rsidR="00F90D96" w:rsidRPr="009B4FC9">
        <w:t xml:space="preserve"> </w:t>
      </w:r>
      <w:r w:rsidRPr="009B4FC9">
        <w:t>năng,</w:t>
      </w:r>
      <w:r w:rsidR="00F90D96" w:rsidRPr="009B4FC9">
        <w:t xml:space="preserve"> </w:t>
      </w:r>
      <w:r w:rsidRPr="009B4FC9">
        <w:t>tính</w:t>
      </w:r>
      <w:r w:rsidR="00F90D96" w:rsidRPr="009B4FC9">
        <w:t xml:space="preserve"> </w:t>
      </w:r>
      <w:r w:rsidRPr="009B4FC9">
        <w:t>đúng</w:t>
      </w:r>
      <w:r w:rsidR="00F90D96" w:rsidRPr="009B4FC9">
        <w:t xml:space="preserve"> </w:t>
      </w:r>
      <w:r w:rsidRPr="009B4FC9">
        <w:t>đắn</w:t>
      </w:r>
      <w:r w:rsidR="00F90D96" w:rsidRPr="009B4FC9">
        <w:t xml:space="preserve"> </w:t>
      </w:r>
      <w:r w:rsidRPr="009B4FC9">
        <w:t>và</w:t>
      </w:r>
      <w:r w:rsidR="00F90D96" w:rsidRPr="009B4FC9">
        <w:t xml:space="preserve"> </w:t>
      </w:r>
      <w:r w:rsidRPr="009B4FC9">
        <w:t>khả</w:t>
      </w:r>
      <w:r w:rsidR="00F90D96" w:rsidRPr="009B4FC9">
        <w:t xml:space="preserve"> </w:t>
      </w:r>
      <w:r w:rsidRPr="009B4FC9">
        <w:t>năng</w:t>
      </w:r>
      <w:r w:rsidR="00F90D96" w:rsidRPr="009B4FC9">
        <w:t xml:space="preserve"> </w:t>
      </w:r>
      <w:r w:rsidRPr="009B4FC9">
        <w:t>phản</w:t>
      </w:r>
      <w:r w:rsidR="00F90D96" w:rsidRPr="009B4FC9">
        <w:t xml:space="preserve"> </w:t>
      </w:r>
      <w:r w:rsidRPr="009B4FC9">
        <w:t>hồi</w:t>
      </w:r>
      <w:r w:rsidR="00F90D96" w:rsidRPr="009B4FC9">
        <w:t xml:space="preserve"> </w:t>
      </w:r>
      <w:r w:rsidRPr="009B4FC9">
        <w:t>của</w:t>
      </w:r>
      <w:r w:rsidR="00F90D96" w:rsidRPr="009B4FC9">
        <w:t xml:space="preserve"> </w:t>
      </w:r>
      <w:r w:rsidRPr="009B4FC9">
        <w:t>hệ</w:t>
      </w:r>
      <w:r w:rsidR="00F90D96" w:rsidRPr="009B4FC9">
        <w:t xml:space="preserve"> </w:t>
      </w:r>
      <w:r w:rsidRPr="009B4FC9">
        <w:t>thống</w:t>
      </w:r>
      <w:r w:rsidR="00F90D96" w:rsidRPr="009B4FC9">
        <w:t xml:space="preserve"> </w:t>
      </w:r>
      <w:r w:rsidRPr="009B4FC9">
        <w:t>khi</w:t>
      </w:r>
      <w:r w:rsidR="00F90D96" w:rsidRPr="009B4FC9">
        <w:t xml:space="preserve"> </w:t>
      </w:r>
      <w:r w:rsidRPr="009B4FC9">
        <w:t>triển</w:t>
      </w:r>
      <w:r w:rsidR="00F90D96" w:rsidRPr="009B4FC9">
        <w:t xml:space="preserve"> </w:t>
      </w:r>
      <w:r w:rsidRPr="009B4FC9">
        <w:t>khai</w:t>
      </w:r>
      <w:r w:rsidR="00F90D96" w:rsidRPr="009B4FC9">
        <w:t xml:space="preserve"> </w:t>
      </w:r>
      <w:r w:rsidRPr="009B4FC9">
        <w:t>thực</w:t>
      </w:r>
      <w:r w:rsidR="00F90D96" w:rsidRPr="009B4FC9">
        <w:t xml:space="preserve"> </w:t>
      </w:r>
      <w:r w:rsidRPr="009B4FC9">
        <w:t>tế.</w:t>
      </w:r>
    </w:p>
    <w:p w14:paraId="7078B097" w14:textId="33EC5EA3" w:rsidR="00232C46" w:rsidRDefault="00232C46" w:rsidP="009C2FF8">
      <w:pPr>
        <w:pStyle w:val="4-DoanVB"/>
        <w:spacing w:line="360" w:lineRule="auto"/>
        <w:ind w:firstLine="567"/>
      </w:pPr>
      <w:r w:rsidRPr="009B4FC9">
        <w:t>Kiểm</w:t>
      </w:r>
      <w:r w:rsidR="00F90D96" w:rsidRPr="009B4FC9">
        <w:t xml:space="preserve"> </w:t>
      </w:r>
      <w:r w:rsidRPr="009B4FC9">
        <w:t>thử</w:t>
      </w:r>
      <w:r w:rsidR="00F90D96" w:rsidRPr="009B4FC9">
        <w:t xml:space="preserve"> </w:t>
      </w:r>
      <w:r w:rsidRPr="009B4FC9">
        <w:t>chức</w:t>
      </w:r>
      <w:r w:rsidR="00F90D96" w:rsidRPr="009B4FC9">
        <w:t xml:space="preserve"> </w:t>
      </w:r>
      <w:r w:rsidRPr="009B4FC9">
        <w:t>năng</w:t>
      </w:r>
    </w:p>
    <w:p w14:paraId="50C3F99F" w14:textId="6B1CFCBA" w:rsidR="00C91801" w:rsidRPr="00C91801" w:rsidRDefault="00C91801" w:rsidP="00C91801">
      <w:pPr>
        <w:pStyle w:val="Caption"/>
        <w:spacing w:line="360" w:lineRule="auto"/>
        <w:rPr>
          <w:i w:val="0"/>
          <w:iCs w:val="0"/>
        </w:rPr>
      </w:pPr>
      <w:bookmarkStart w:id="78" w:name="_Toc199717814"/>
      <w:r w:rsidRPr="009B4FC9">
        <w:rPr>
          <w:i w:val="0"/>
          <w:iCs w:val="0"/>
        </w:rPr>
        <w:t>Bảng 3.</w:t>
      </w:r>
      <w:r w:rsidRPr="009B4FC9">
        <w:rPr>
          <w:i w:val="0"/>
          <w:iCs w:val="0"/>
        </w:rPr>
        <w:fldChar w:fldCharType="begin"/>
      </w:r>
      <w:r w:rsidRPr="009B4FC9">
        <w:rPr>
          <w:i w:val="0"/>
          <w:iCs w:val="0"/>
        </w:rPr>
        <w:instrText xml:space="preserve"> SEQ Bảng_3. \* ARABIC </w:instrText>
      </w:r>
      <w:r w:rsidRPr="009B4FC9">
        <w:rPr>
          <w:i w:val="0"/>
          <w:iCs w:val="0"/>
        </w:rPr>
        <w:fldChar w:fldCharType="separate"/>
      </w:r>
      <w:r w:rsidR="005B59AD">
        <w:rPr>
          <w:i w:val="0"/>
          <w:iCs w:val="0"/>
          <w:noProof/>
        </w:rPr>
        <w:t>1</w:t>
      </w:r>
      <w:r w:rsidRPr="009B4FC9">
        <w:rPr>
          <w:i w:val="0"/>
          <w:iCs w:val="0"/>
        </w:rPr>
        <w:fldChar w:fldCharType="end"/>
      </w:r>
      <w:r w:rsidRPr="009B4FC9">
        <w:rPr>
          <w:i w:val="0"/>
          <w:iCs w:val="0"/>
        </w:rPr>
        <w:t xml:space="preserve"> Kiểm thử chức năng</w:t>
      </w:r>
      <w:bookmarkEnd w:id="78"/>
    </w:p>
    <w:tbl>
      <w:tblPr>
        <w:tblStyle w:val="TableGrid"/>
        <w:tblW w:w="0" w:type="auto"/>
        <w:tblLook w:val="04A0" w:firstRow="1" w:lastRow="0" w:firstColumn="1" w:lastColumn="0" w:noHBand="0" w:noVBand="1"/>
      </w:tblPr>
      <w:tblGrid>
        <w:gridCol w:w="1696"/>
        <w:gridCol w:w="3828"/>
        <w:gridCol w:w="3820"/>
      </w:tblGrid>
      <w:tr w:rsidR="00B87A9B" w:rsidRPr="009B4FC9" w14:paraId="1AAD2060" w14:textId="77777777" w:rsidTr="00E95E9A">
        <w:tc>
          <w:tcPr>
            <w:tcW w:w="1696" w:type="dxa"/>
            <w:vAlign w:val="center"/>
          </w:tcPr>
          <w:p w14:paraId="37428B47" w14:textId="2D8473AF" w:rsidR="00B87A9B" w:rsidRPr="009C2FF8" w:rsidRDefault="00B87A9B" w:rsidP="0042196A">
            <w:pPr>
              <w:pStyle w:val="4-DoanVB"/>
              <w:spacing w:line="360" w:lineRule="auto"/>
              <w:ind w:firstLine="0"/>
              <w:jc w:val="center"/>
              <w:rPr>
                <w:rFonts w:cs="Times New Roman"/>
                <w:szCs w:val="28"/>
              </w:rPr>
            </w:pPr>
            <w:r w:rsidRPr="009C2FF8">
              <w:rPr>
                <w:rFonts w:cs="Times New Roman"/>
                <w:color w:val="000000"/>
                <w:szCs w:val="28"/>
              </w:rPr>
              <w:t>API</w:t>
            </w:r>
          </w:p>
        </w:tc>
        <w:tc>
          <w:tcPr>
            <w:tcW w:w="3828" w:type="dxa"/>
            <w:vAlign w:val="center"/>
          </w:tcPr>
          <w:p w14:paraId="0EE5ED5A" w14:textId="4E5112C9" w:rsidR="00B87A9B" w:rsidRPr="009C2FF8" w:rsidRDefault="00B87A9B" w:rsidP="0042196A">
            <w:pPr>
              <w:pStyle w:val="4-DoanVB"/>
              <w:spacing w:line="360" w:lineRule="auto"/>
              <w:ind w:firstLine="0"/>
              <w:jc w:val="center"/>
              <w:rPr>
                <w:rFonts w:cs="Times New Roman"/>
                <w:szCs w:val="28"/>
              </w:rPr>
            </w:pPr>
            <w:r w:rsidRPr="009C2FF8">
              <w:rPr>
                <w:rFonts w:cs="Times New Roman"/>
                <w:color w:val="000000"/>
                <w:szCs w:val="28"/>
              </w:rPr>
              <w:t>Tình</w:t>
            </w:r>
            <w:r w:rsidR="00F90D96" w:rsidRPr="009C2FF8">
              <w:rPr>
                <w:rFonts w:cs="Times New Roman"/>
                <w:color w:val="000000"/>
                <w:szCs w:val="28"/>
              </w:rPr>
              <w:t xml:space="preserve"> </w:t>
            </w:r>
            <w:r w:rsidRPr="009C2FF8">
              <w:rPr>
                <w:rFonts w:cs="Times New Roman"/>
                <w:color w:val="000000"/>
                <w:szCs w:val="28"/>
              </w:rPr>
              <w:t>huống</w:t>
            </w:r>
            <w:r w:rsidR="00F90D96" w:rsidRPr="009C2FF8">
              <w:rPr>
                <w:rFonts w:cs="Times New Roman"/>
                <w:color w:val="000000"/>
                <w:szCs w:val="28"/>
              </w:rPr>
              <w:t xml:space="preserve"> </w:t>
            </w:r>
            <w:r w:rsidRPr="009C2FF8">
              <w:rPr>
                <w:rFonts w:cs="Times New Roman"/>
                <w:color w:val="000000"/>
                <w:szCs w:val="28"/>
              </w:rPr>
              <w:t>kiểm</w:t>
            </w:r>
            <w:r w:rsidR="00F90D96" w:rsidRPr="009C2FF8">
              <w:rPr>
                <w:rFonts w:cs="Times New Roman"/>
                <w:color w:val="000000"/>
                <w:szCs w:val="28"/>
              </w:rPr>
              <w:t xml:space="preserve"> </w:t>
            </w:r>
            <w:r w:rsidRPr="009C2FF8">
              <w:rPr>
                <w:rFonts w:cs="Times New Roman"/>
                <w:color w:val="000000"/>
                <w:szCs w:val="28"/>
              </w:rPr>
              <w:t>thử</w:t>
            </w:r>
            <w:r w:rsidR="00F90D96" w:rsidRPr="009C2FF8">
              <w:rPr>
                <w:rFonts w:cs="Times New Roman"/>
                <w:color w:val="000000"/>
                <w:szCs w:val="28"/>
              </w:rPr>
              <w:t xml:space="preserve"> </w:t>
            </w:r>
            <w:r w:rsidRPr="009C2FF8">
              <w:rPr>
                <w:rFonts w:cs="Times New Roman"/>
                <w:color w:val="000000"/>
                <w:szCs w:val="28"/>
              </w:rPr>
              <w:t>chính</w:t>
            </w:r>
          </w:p>
        </w:tc>
        <w:tc>
          <w:tcPr>
            <w:tcW w:w="3820" w:type="dxa"/>
            <w:vAlign w:val="center"/>
          </w:tcPr>
          <w:p w14:paraId="25CF3EE8" w14:textId="224253D6" w:rsidR="00B87A9B" w:rsidRPr="009C2FF8" w:rsidRDefault="00B87A9B" w:rsidP="0042196A">
            <w:pPr>
              <w:pStyle w:val="4-DoanVB"/>
              <w:spacing w:line="360" w:lineRule="auto"/>
              <w:ind w:firstLine="0"/>
              <w:jc w:val="center"/>
              <w:rPr>
                <w:rFonts w:cs="Times New Roman"/>
                <w:szCs w:val="28"/>
              </w:rPr>
            </w:pPr>
            <w:r w:rsidRPr="009C2FF8">
              <w:rPr>
                <w:rFonts w:cs="Times New Roman"/>
                <w:color w:val="000000"/>
                <w:szCs w:val="28"/>
              </w:rPr>
              <w:t>Kết</w:t>
            </w:r>
            <w:r w:rsidR="00F90D96" w:rsidRPr="009C2FF8">
              <w:rPr>
                <w:rFonts w:cs="Times New Roman"/>
                <w:color w:val="000000"/>
                <w:szCs w:val="28"/>
              </w:rPr>
              <w:t xml:space="preserve"> </w:t>
            </w:r>
            <w:r w:rsidRPr="009C2FF8">
              <w:rPr>
                <w:rFonts w:cs="Times New Roman"/>
                <w:color w:val="000000"/>
                <w:szCs w:val="28"/>
              </w:rPr>
              <w:t>quả</w:t>
            </w:r>
            <w:r w:rsidR="00F90D96" w:rsidRPr="009C2FF8">
              <w:rPr>
                <w:rFonts w:cs="Times New Roman"/>
                <w:color w:val="000000"/>
                <w:szCs w:val="28"/>
              </w:rPr>
              <w:t xml:space="preserve"> </w:t>
            </w:r>
            <w:r w:rsidRPr="009C2FF8">
              <w:rPr>
                <w:rFonts w:cs="Times New Roman"/>
                <w:color w:val="000000"/>
                <w:szCs w:val="28"/>
              </w:rPr>
              <w:t>mong</w:t>
            </w:r>
            <w:r w:rsidR="00F90D96" w:rsidRPr="009C2FF8">
              <w:rPr>
                <w:rFonts w:cs="Times New Roman"/>
                <w:color w:val="000000"/>
                <w:szCs w:val="28"/>
              </w:rPr>
              <w:t xml:space="preserve"> </w:t>
            </w:r>
            <w:r w:rsidRPr="009C2FF8">
              <w:rPr>
                <w:rFonts w:cs="Times New Roman"/>
                <w:color w:val="000000"/>
                <w:szCs w:val="28"/>
              </w:rPr>
              <w:t>đợi</w:t>
            </w:r>
          </w:p>
        </w:tc>
      </w:tr>
      <w:tr w:rsidR="00B87A9B" w:rsidRPr="009B4FC9" w14:paraId="4130146D" w14:textId="77777777" w:rsidTr="00E95E9A">
        <w:tc>
          <w:tcPr>
            <w:tcW w:w="1696" w:type="dxa"/>
            <w:vAlign w:val="center"/>
          </w:tcPr>
          <w:p w14:paraId="7EBFD165" w14:textId="206A0BAA"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w:t>
            </w:r>
            <w:proofErr w:type="gramStart"/>
            <w:r w:rsidRPr="009B4FC9">
              <w:rPr>
                <w:rFonts w:cs="Times New Roman"/>
                <w:color w:val="000000"/>
                <w:szCs w:val="28"/>
              </w:rPr>
              <w:t>predict</w:t>
            </w:r>
            <w:proofErr w:type="gramEnd"/>
          </w:p>
        </w:tc>
        <w:tc>
          <w:tcPr>
            <w:tcW w:w="3828" w:type="dxa"/>
            <w:vAlign w:val="center"/>
          </w:tcPr>
          <w:p w14:paraId="1FD11DAF" w14:textId="46118C18"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Dự</w:t>
            </w:r>
            <w:r w:rsidR="00F90D96" w:rsidRPr="009B4FC9">
              <w:rPr>
                <w:rFonts w:cs="Times New Roman"/>
                <w:color w:val="000000"/>
                <w:szCs w:val="28"/>
              </w:rPr>
              <w:t xml:space="preserve"> </w:t>
            </w:r>
            <w:r w:rsidRPr="009B4FC9">
              <w:rPr>
                <w:rFonts w:cs="Times New Roman"/>
                <w:color w:val="000000"/>
                <w:szCs w:val="28"/>
              </w:rPr>
              <w:t>đoán</w:t>
            </w:r>
            <w:r w:rsidR="00F90D96" w:rsidRPr="009B4FC9">
              <w:rPr>
                <w:rFonts w:cs="Times New Roman"/>
                <w:color w:val="000000"/>
                <w:szCs w:val="28"/>
              </w:rPr>
              <w:t xml:space="preserve"> </w:t>
            </w:r>
            <w:r w:rsidRPr="009B4FC9">
              <w:rPr>
                <w:rFonts w:cs="Times New Roman"/>
                <w:color w:val="000000"/>
                <w:szCs w:val="28"/>
              </w:rPr>
              <w:t>với</w:t>
            </w:r>
            <w:r w:rsidR="00F90D96" w:rsidRPr="009B4FC9">
              <w:rPr>
                <w:rFonts w:cs="Times New Roman"/>
                <w:color w:val="000000"/>
                <w:szCs w:val="28"/>
              </w:rPr>
              <w:t xml:space="preserve"> </w:t>
            </w:r>
            <w:r w:rsidRPr="009B4FC9">
              <w:rPr>
                <w:rFonts w:cs="Times New Roman"/>
                <w:color w:val="000000"/>
                <w:szCs w:val="28"/>
              </w:rPr>
              <w:t>tổ</w:t>
            </w:r>
            <w:r w:rsidR="00F90D96" w:rsidRPr="009B4FC9">
              <w:rPr>
                <w:rFonts w:cs="Times New Roman"/>
                <w:color w:val="000000"/>
                <w:szCs w:val="28"/>
              </w:rPr>
              <w:t xml:space="preserve"> </w:t>
            </w:r>
            <w:r w:rsidRPr="009B4FC9">
              <w:rPr>
                <w:rFonts w:cs="Times New Roman"/>
                <w:color w:val="000000"/>
                <w:szCs w:val="28"/>
              </w:rPr>
              <w:t>hợp</w:t>
            </w:r>
            <w:r w:rsidR="00F90D96" w:rsidRPr="009B4FC9">
              <w:rPr>
                <w:rFonts w:cs="Times New Roman"/>
                <w:color w:val="000000"/>
                <w:szCs w:val="28"/>
              </w:rPr>
              <w:t xml:space="preserve"> </w:t>
            </w:r>
            <w:r w:rsidRPr="009B4FC9">
              <w:rPr>
                <w:rFonts w:cs="Times New Roman"/>
                <w:color w:val="000000"/>
                <w:szCs w:val="28"/>
              </w:rPr>
              <w:t>đầu</w:t>
            </w:r>
            <w:r w:rsidR="00F90D96" w:rsidRPr="009B4FC9">
              <w:rPr>
                <w:rFonts w:cs="Times New Roman"/>
                <w:color w:val="000000"/>
                <w:szCs w:val="28"/>
              </w:rPr>
              <w:t xml:space="preserve"> </w:t>
            </w:r>
            <w:r w:rsidRPr="009B4FC9">
              <w:rPr>
                <w:rFonts w:cs="Times New Roman"/>
                <w:color w:val="000000"/>
                <w:szCs w:val="28"/>
              </w:rPr>
              <w:t>vào</w:t>
            </w:r>
            <w:r w:rsidR="00F90D96" w:rsidRPr="009B4FC9">
              <w:rPr>
                <w:rFonts w:cs="Times New Roman"/>
                <w:color w:val="000000"/>
                <w:szCs w:val="28"/>
              </w:rPr>
              <w:t xml:space="preserve"> </w:t>
            </w:r>
            <w:r w:rsidRPr="009B4FC9">
              <w:rPr>
                <w:rFonts w:cs="Times New Roman"/>
                <w:color w:val="000000"/>
                <w:szCs w:val="28"/>
              </w:rPr>
              <w:t>hợp</w:t>
            </w:r>
            <w:r w:rsidR="00F90D96" w:rsidRPr="009B4FC9">
              <w:rPr>
                <w:rFonts w:cs="Times New Roman"/>
                <w:color w:val="000000"/>
                <w:szCs w:val="28"/>
              </w:rPr>
              <w:t xml:space="preserve"> </w:t>
            </w:r>
            <w:r w:rsidRPr="009B4FC9">
              <w:rPr>
                <w:rFonts w:cs="Times New Roman"/>
                <w:color w:val="000000"/>
                <w:szCs w:val="28"/>
              </w:rPr>
              <w:t>lệ</w:t>
            </w:r>
            <w:r w:rsidR="00F90D96" w:rsidRPr="009B4FC9">
              <w:rPr>
                <w:rFonts w:cs="Times New Roman"/>
                <w:color w:val="000000"/>
                <w:szCs w:val="28"/>
              </w:rPr>
              <w:t xml:space="preserve"> </w:t>
            </w:r>
            <w:r w:rsidRPr="009B4FC9">
              <w:rPr>
                <w:rFonts w:cs="Times New Roman"/>
                <w:color w:val="000000"/>
                <w:szCs w:val="28"/>
              </w:rPr>
              <w:t>và</w:t>
            </w:r>
            <w:r w:rsidR="00F90D96" w:rsidRPr="009B4FC9">
              <w:rPr>
                <w:rFonts w:cs="Times New Roman"/>
                <w:color w:val="000000"/>
                <w:szCs w:val="28"/>
              </w:rPr>
              <w:t xml:space="preserve"> </w:t>
            </w:r>
            <w:r w:rsidRPr="009B4FC9">
              <w:rPr>
                <w:rFonts w:cs="Times New Roman"/>
                <w:color w:val="000000"/>
                <w:szCs w:val="28"/>
              </w:rPr>
              <w:t>không</w:t>
            </w:r>
            <w:r w:rsidR="00F90D96" w:rsidRPr="009B4FC9">
              <w:rPr>
                <w:rFonts w:cs="Times New Roman"/>
                <w:color w:val="000000"/>
                <w:szCs w:val="28"/>
              </w:rPr>
              <w:t xml:space="preserve"> </w:t>
            </w:r>
            <w:r w:rsidRPr="009B4FC9">
              <w:rPr>
                <w:rFonts w:cs="Times New Roman"/>
                <w:color w:val="000000"/>
                <w:szCs w:val="28"/>
              </w:rPr>
              <w:t>hợp</w:t>
            </w:r>
            <w:r w:rsidR="00F90D96" w:rsidRPr="009B4FC9">
              <w:rPr>
                <w:rFonts w:cs="Times New Roman"/>
                <w:color w:val="000000"/>
                <w:szCs w:val="28"/>
              </w:rPr>
              <w:t xml:space="preserve"> </w:t>
            </w:r>
            <w:r w:rsidRPr="009B4FC9">
              <w:rPr>
                <w:rFonts w:cs="Times New Roman"/>
                <w:color w:val="000000"/>
                <w:szCs w:val="28"/>
              </w:rPr>
              <w:t>lệ</w:t>
            </w:r>
          </w:p>
        </w:tc>
        <w:tc>
          <w:tcPr>
            <w:tcW w:w="3820" w:type="dxa"/>
            <w:vAlign w:val="center"/>
          </w:tcPr>
          <w:p w14:paraId="346C7E25" w14:textId="09A6BA8F"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Trả</w:t>
            </w:r>
            <w:r w:rsidR="00F90D96" w:rsidRPr="009B4FC9">
              <w:rPr>
                <w:rFonts w:cs="Times New Roman"/>
                <w:color w:val="000000"/>
                <w:szCs w:val="28"/>
              </w:rPr>
              <w:t xml:space="preserve"> </w:t>
            </w:r>
            <w:r w:rsidRPr="009B4FC9">
              <w:rPr>
                <w:rFonts w:cs="Times New Roman"/>
                <w:color w:val="000000"/>
                <w:szCs w:val="28"/>
              </w:rPr>
              <w:t>về</w:t>
            </w:r>
            <w:r w:rsidR="00F90D96" w:rsidRPr="009B4FC9">
              <w:rPr>
                <w:rFonts w:cs="Times New Roman"/>
                <w:color w:val="000000"/>
                <w:szCs w:val="28"/>
              </w:rPr>
              <w:t xml:space="preserve"> </w:t>
            </w:r>
            <w:r w:rsidRPr="009B4FC9">
              <w:rPr>
                <w:rFonts w:cs="Times New Roman"/>
                <w:color w:val="000000"/>
                <w:szCs w:val="28"/>
              </w:rPr>
              <w:t>kết</w:t>
            </w:r>
            <w:r w:rsidR="00F90D96" w:rsidRPr="009B4FC9">
              <w:rPr>
                <w:rFonts w:cs="Times New Roman"/>
                <w:color w:val="000000"/>
                <w:szCs w:val="28"/>
              </w:rPr>
              <w:t xml:space="preserve"> </w:t>
            </w:r>
            <w:r w:rsidRPr="009B4FC9">
              <w:rPr>
                <w:rFonts w:cs="Times New Roman"/>
                <w:color w:val="000000"/>
                <w:szCs w:val="28"/>
              </w:rPr>
              <w:t>quả</w:t>
            </w:r>
            <w:r w:rsidR="00F90D96" w:rsidRPr="009B4FC9">
              <w:rPr>
                <w:rFonts w:cs="Times New Roman"/>
                <w:color w:val="000000"/>
                <w:szCs w:val="28"/>
              </w:rPr>
              <w:t xml:space="preserve"> </w:t>
            </w:r>
            <w:r w:rsidRPr="009B4FC9">
              <w:rPr>
                <w:rFonts w:cs="Times New Roman"/>
                <w:color w:val="000000"/>
                <w:szCs w:val="28"/>
              </w:rPr>
              <w:t>dự</w:t>
            </w:r>
            <w:r w:rsidR="00F90D96" w:rsidRPr="009B4FC9">
              <w:rPr>
                <w:rFonts w:cs="Times New Roman"/>
                <w:color w:val="000000"/>
                <w:szCs w:val="28"/>
              </w:rPr>
              <w:t xml:space="preserve"> </w:t>
            </w:r>
            <w:r w:rsidRPr="009B4FC9">
              <w:rPr>
                <w:rFonts w:cs="Times New Roman"/>
                <w:color w:val="000000"/>
                <w:szCs w:val="28"/>
              </w:rPr>
              <w:t>đoán</w:t>
            </w:r>
            <w:r w:rsidR="00F90D96" w:rsidRPr="009B4FC9">
              <w:rPr>
                <w:rFonts w:cs="Times New Roman"/>
                <w:color w:val="000000"/>
                <w:szCs w:val="28"/>
              </w:rPr>
              <w:t xml:space="preserve"> </w:t>
            </w:r>
            <w:r w:rsidRPr="009B4FC9">
              <w:rPr>
                <w:rFonts w:cs="Times New Roman"/>
                <w:color w:val="000000"/>
                <w:szCs w:val="28"/>
              </w:rPr>
              <w:t>hoặc</w:t>
            </w:r>
            <w:r w:rsidR="00F90D96" w:rsidRPr="009B4FC9">
              <w:rPr>
                <w:rFonts w:cs="Times New Roman"/>
                <w:color w:val="000000"/>
                <w:szCs w:val="28"/>
              </w:rPr>
              <w:t xml:space="preserve"> </w:t>
            </w:r>
            <w:r w:rsidRPr="009B4FC9">
              <w:rPr>
                <w:rFonts w:cs="Times New Roman"/>
                <w:color w:val="000000"/>
                <w:szCs w:val="28"/>
              </w:rPr>
              <w:t>thông</w:t>
            </w:r>
            <w:r w:rsidR="00F90D96" w:rsidRPr="009B4FC9">
              <w:rPr>
                <w:rFonts w:cs="Times New Roman"/>
                <w:color w:val="000000"/>
                <w:szCs w:val="28"/>
              </w:rPr>
              <w:t xml:space="preserve"> </w:t>
            </w:r>
            <w:r w:rsidRPr="009B4FC9">
              <w:rPr>
                <w:rFonts w:cs="Times New Roman"/>
                <w:color w:val="000000"/>
                <w:szCs w:val="28"/>
              </w:rPr>
              <w:t>báo</w:t>
            </w:r>
            <w:r w:rsidR="00F90D96" w:rsidRPr="009B4FC9">
              <w:rPr>
                <w:rFonts w:cs="Times New Roman"/>
                <w:color w:val="000000"/>
                <w:szCs w:val="28"/>
              </w:rPr>
              <w:t xml:space="preserve"> </w:t>
            </w:r>
            <w:r w:rsidRPr="009B4FC9">
              <w:rPr>
                <w:rFonts w:cs="Times New Roman"/>
                <w:color w:val="000000"/>
                <w:szCs w:val="28"/>
              </w:rPr>
              <w:t>lỗi</w:t>
            </w:r>
            <w:r w:rsidR="00F90D96" w:rsidRPr="009B4FC9">
              <w:rPr>
                <w:rFonts w:cs="Times New Roman"/>
                <w:color w:val="000000"/>
                <w:szCs w:val="28"/>
              </w:rPr>
              <w:t xml:space="preserve"> </w:t>
            </w:r>
            <w:r w:rsidRPr="009B4FC9">
              <w:rPr>
                <w:rFonts w:cs="Times New Roman"/>
                <w:color w:val="000000"/>
                <w:szCs w:val="28"/>
              </w:rPr>
              <w:t>rõ</w:t>
            </w:r>
            <w:r w:rsidR="00F90D96" w:rsidRPr="009B4FC9">
              <w:rPr>
                <w:rFonts w:cs="Times New Roman"/>
                <w:color w:val="000000"/>
                <w:szCs w:val="28"/>
              </w:rPr>
              <w:t xml:space="preserve"> </w:t>
            </w:r>
            <w:r w:rsidRPr="009B4FC9">
              <w:rPr>
                <w:rFonts w:cs="Times New Roman"/>
                <w:color w:val="000000"/>
                <w:szCs w:val="28"/>
              </w:rPr>
              <w:t>ràng</w:t>
            </w:r>
          </w:p>
        </w:tc>
      </w:tr>
      <w:tr w:rsidR="00B87A9B" w:rsidRPr="009B4FC9" w14:paraId="217104F0" w14:textId="77777777" w:rsidTr="00E95E9A">
        <w:tc>
          <w:tcPr>
            <w:tcW w:w="1696" w:type="dxa"/>
            <w:vAlign w:val="center"/>
          </w:tcPr>
          <w:p w14:paraId="6C8C8245" w14:textId="5EBF988E"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/api/explore</w:t>
            </w:r>
          </w:p>
        </w:tc>
        <w:tc>
          <w:tcPr>
            <w:tcW w:w="3828" w:type="dxa"/>
            <w:vAlign w:val="center"/>
          </w:tcPr>
          <w:p w14:paraId="656E87C0" w14:textId="4743B87D"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Khám</w:t>
            </w:r>
            <w:r w:rsidR="00F90D96" w:rsidRPr="009B4FC9">
              <w:rPr>
                <w:rFonts w:cs="Times New Roman"/>
                <w:color w:val="000000"/>
                <w:szCs w:val="28"/>
              </w:rPr>
              <w:t xml:space="preserve"> </w:t>
            </w:r>
            <w:r w:rsidRPr="009B4FC9">
              <w:rPr>
                <w:rFonts w:cs="Times New Roman"/>
                <w:color w:val="000000"/>
                <w:szCs w:val="28"/>
              </w:rPr>
              <w:t>phá</w:t>
            </w:r>
            <w:r w:rsidR="00F90D96" w:rsidRPr="009B4FC9">
              <w:rPr>
                <w:rFonts w:cs="Times New Roman"/>
                <w:color w:val="000000"/>
                <w:szCs w:val="28"/>
              </w:rPr>
              <w:t xml:space="preserve"> </w:t>
            </w:r>
            <w:r w:rsidRPr="009B4FC9">
              <w:rPr>
                <w:rFonts w:cs="Times New Roman"/>
                <w:color w:val="000000"/>
                <w:szCs w:val="28"/>
              </w:rPr>
              <w:t>dữ</w:t>
            </w:r>
            <w:r w:rsidR="00F90D96" w:rsidRPr="009B4FC9">
              <w:rPr>
                <w:rFonts w:cs="Times New Roman"/>
                <w:color w:val="000000"/>
                <w:szCs w:val="28"/>
              </w:rPr>
              <w:t xml:space="preserve"> </w:t>
            </w:r>
            <w:r w:rsidRPr="009B4FC9">
              <w:rPr>
                <w:rFonts w:cs="Times New Roman"/>
                <w:color w:val="000000"/>
                <w:szCs w:val="28"/>
              </w:rPr>
              <w:t>liệu</w:t>
            </w:r>
            <w:r w:rsidR="00F90D96" w:rsidRPr="009B4FC9">
              <w:rPr>
                <w:rFonts w:cs="Times New Roman"/>
                <w:color w:val="000000"/>
                <w:szCs w:val="28"/>
              </w:rPr>
              <w:t xml:space="preserve"> </w:t>
            </w:r>
            <w:r w:rsidRPr="009B4FC9">
              <w:rPr>
                <w:rFonts w:cs="Times New Roman"/>
                <w:color w:val="000000"/>
                <w:szCs w:val="28"/>
              </w:rPr>
              <w:t>với</w:t>
            </w:r>
            <w:r w:rsidR="00F90D96" w:rsidRPr="009B4FC9">
              <w:rPr>
                <w:rFonts w:cs="Times New Roman"/>
                <w:color w:val="000000"/>
                <w:szCs w:val="28"/>
              </w:rPr>
              <w:t xml:space="preserve"> </w:t>
            </w:r>
            <w:r w:rsidRPr="009B4FC9">
              <w:rPr>
                <w:rFonts w:cs="Times New Roman"/>
                <w:color w:val="000000"/>
                <w:szCs w:val="28"/>
              </w:rPr>
              <w:t>nhiều</w:t>
            </w:r>
            <w:r w:rsidR="00F90D96" w:rsidRPr="009B4FC9">
              <w:rPr>
                <w:rFonts w:cs="Times New Roman"/>
                <w:color w:val="000000"/>
                <w:szCs w:val="28"/>
              </w:rPr>
              <w:t xml:space="preserve"> </w:t>
            </w:r>
            <w:r w:rsidRPr="009B4FC9">
              <w:rPr>
                <w:rFonts w:cs="Times New Roman"/>
                <w:color w:val="000000"/>
                <w:szCs w:val="28"/>
              </w:rPr>
              <w:t>quốc</w:t>
            </w:r>
            <w:r w:rsidR="00F90D96" w:rsidRPr="009B4FC9">
              <w:rPr>
                <w:rFonts w:cs="Times New Roman"/>
                <w:color w:val="000000"/>
                <w:szCs w:val="28"/>
              </w:rPr>
              <w:t xml:space="preserve"> </w:t>
            </w:r>
            <w:r w:rsidRPr="009B4FC9">
              <w:rPr>
                <w:rFonts w:cs="Times New Roman"/>
                <w:color w:val="000000"/>
                <w:szCs w:val="28"/>
              </w:rPr>
              <w:t>gia,</w:t>
            </w:r>
            <w:r w:rsidR="00F90D96" w:rsidRPr="009B4FC9">
              <w:rPr>
                <w:rFonts w:cs="Times New Roman"/>
                <w:color w:val="000000"/>
                <w:szCs w:val="28"/>
              </w:rPr>
              <w:t xml:space="preserve"> </w:t>
            </w:r>
            <w:r w:rsidRPr="009B4FC9">
              <w:rPr>
                <w:rFonts w:cs="Times New Roman"/>
                <w:color w:val="000000"/>
                <w:szCs w:val="28"/>
              </w:rPr>
              <w:t>nhóm</w:t>
            </w:r>
            <w:r w:rsidR="00F90D96" w:rsidRPr="009B4FC9">
              <w:rPr>
                <w:rFonts w:cs="Times New Roman"/>
                <w:color w:val="000000"/>
                <w:szCs w:val="28"/>
              </w:rPr>
              <w:t xml:space="preserve"> </w:t>
            </w:r>
            <w:r w:rsidRPr="009B4FC9">
              <w:rPr>
                <w:rFonts w:cs="Times New Roman"/>
                <w:color w:val="000000"/>
                <w:szCs w:val="28"/>
              </w:rPr>
              <w:t>tuổi,</w:t>
            </w:r>
            <w:r w:rsidR="00F90D96" w:rsidRPr="009B4FC9">
              <w:rPr>
                <w:rFonts w:cs="Times New Roman"/>
                <w:color w:val="000000"/>
                <w:szCs w:val="28"/>
              </w:rPr>
              <w:t xml:space="preserve"> </w:t>
            </w:r>
            <w:r w:rsidRPr="009B4FC9">
              <w:rPr>
                <w:rFonts w:cs="Times New Roman"/>
                <w:color w:val="000000"/>
                <w:szCs w:val="28"/>
              </w:rPr>
              <w:t>giới</w:t>
            </w:r>
            <w:r w:rsidR="00F90D96" w:rsidRPr="009B4FC9">
              <w:rPr>
                <w:rFonts w:cs="Times New Roman"/>
                <w:color w:val="000000"/>
                <w:szCs w:val="28"/>
              </w:rPr>
              <w:t xml:space="preserve"> </w:t>
            </w:r>
            <w:r w:rsidRPr="009B4FC9">
              <w:rPr>
                <w:rFonts w:cs="Times New Roman"/>
                <w:color w:val="000000"/>
                <w:szCs w:val="28"/>
              </w:rPr>
              <w:t>tính</w:t>
            </w:r>
            <w:r w:rsidR="00F90D96" w:rsidRPr="009B4FC9">
              <w:rPr>
                <w:rFonts w:cs="Times New Roman"/>
                <w:color w:val="000000"/>
                <w:szCs w:val="28"/>
              </w:rPr>
              <w:t xml:space="preserve"> </w:t>
            </w:r>
            <w:r w:rsidRPr="009B4FC9">
              <w:rPr>
                <w:rFonts w:cs="Times New Roman"/>
                <w:color w:val="000000"/>
                <w:szCs w:val="28"/>
              </w:rPr>
              <w:t>khác</w:t>
            </w:r>
            <w:r w:rsidR="00F90D96" w:rsidRPr="009B4FC9">
              <w:rPr>
                <w:rFonts w:cs="Times New Roman"/>
                <w:color w:val="000000"/>
                <w:szCs w:val="28"/>
              </w:rPr>
              <w:t xml:space="preserve"> </w:t>
            </w:r>
            <w:r w:rsidRPr="009B4FC9">
              <w:rPr>
                <w:rFonts w:cs="Times New Roman"/>
                <w:color w:val="000000"/>
                <w:szCs w:val="28"/>
              </w:rPr>
              <w:t>nhau</w:t>
            </w:r>
          </w:p>
        </w:tc>
        <w:tc>
          <w:tcPr>
            <w:tcW w:w="3820" w:type="dxa"/>
            <w:vAlign w:val="center"/>
          </w:tcPr>
          <w:p w14:paraId="5C5AC629" w14:textId="7179C405"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Trả</w:t>
            </w:r>
            <w:r w:rsidR="00F90D96" w:rsidRPr="009B4FC9">
              <w:rPr>
                <w:rFonts w:cs="Times New Roman"/>
                <w:color w:val="000000"/>
                <w:szCs w:val="28"/>
              </w:rPr>
              <w:t xml:space="preserve"> </w:t>
            </w:r>
            <w:r w:rsidRPr="009B4FC9">
              <w:rPr>
                <w:rFonts w:cs="Times New Roman"/>
                <w:color w:val="000000"/>
                <w:szCs w:val="28"/>
              </w:rPr>
              <w:t>về</w:t>
            </w:r>
            <w:r w:rsidR="00F90D96" w:rsidRPr="009B4FC9">
              <w:rPr>
                <w:rFonts w:cs="Times New Roman"/>
                <w:color w:val="000000"/>
                <w:szCs w:val="28"/>
              </w:rPr>
              <w:t xml:space="preserve"> </w:t>
            </w:r>
            <w:r w:rsidRPr="009B4FC9">
              <w:rPr>
                <w:rFonts w:cs="Times New Roman"/>
                <w:color w:val="000000"/>
                <w:szCs w:val="28"/>
              </w:rPr>
              <w:t>biểu</w:t>
            </w:r>
            <w:r w:rsidR="00F90D96" w:rsidRPr="009B4FC9">
              <w:rPr>
                <w:rFonts w:cs="Times New Roman"/>
                <w:color w:val="000000"/>
                <w:szCs w:val="28"/>
              </w:rPr>
              <w:t xml:space="preserve"> </w:t>
            </w:r>
            <w:r w:rsidRPr="009B4FC9">
              <w:rPr>
                <w:rFonts w:cs="Times New Roman"/>
                <w:color w:val="000000"/>
                <w:szCs w:val="28"/>
              </w:rPr>
              <w:t>đồ</w:t>
            </w:r>
            <w:r w:rsidR="00F90D96" w:rsidRPr="009B4FC9">
              <w:rPr>
                <w:rFonts w:cs="Times New Roman"/>
                <w:color w:val="000000"/>
                <w:szCs w:val="28"/>
              </w:rPr>
              <w:t xml:space="preserve"> </w:t>
            </w:r>
            <w:r w:rsidRPr="009B4FC9">
              <w:rPr>
                <w:rFonts w:cs="Times New Roman"/>
                <w:color w:val="000000"/>
                <w:szCs w:val="28"/>
              </w:rPr>
              <w:t>và</w:t>
            </w:r>
            <w:r w:rsidR="00F90D96" w:rsidRPr="009B4FC9">
              <w:rPr>
                <w:rFonts w:cs="Times New Roman"/>
                <w:color w:val="000000"/>
                <w:szCs w:val="28"/>
              </w:rPr>
              <w:t xml:space="preserve"> </w:t>
            </w:r>
            <w:r w:rsidRPr="009B4FC9">
              <w:rPr>
                <w:rFonts w:cs="Times New Roman"/>
                <w:color w:val="000000"/>
                <w:szCs w:val="28"/>
              </w:rPr>
              <w:t>bảng</w:t>
            </w:r>
            <w:r w:rsidR="00F90D96" w:rsidRPr="009B4FC9">
              <w:rPr>
                <w:rFonts w:cs="Times New Roman"/>
                <w:color w:val="000000"/>
                <w:szCs w:val="28"/>
              </w:rPr>
              <w:t xml:space="preserve"> </w:t>
            </w:r>
            <w:r w:rsidRPr="009B4FC9">
              <w:rPr>
                <w:rFonts w:cs="Times New Roman"/>
                <w:color w:val="000000"/>
                <w:szCs w:val="28"/>
              </w:rPr>
              <w:t>dữ</w:t>
            </w:r>
            <w:r w:rsidR="00F90D96" w:rsidRPr="009B4FC9">
              <w:rPr>
                <w:rFonts w:cs="Times New Roman"/>
                <w:color w:val="000000"/>
                <w:szCs w:val="28"/>
              </w:rPr>
              <w:t xml:space="preserve"> </w:t>
            </w:r>
            <w:r w:rsidRPr="009B4FC9">
              <w:rPr>
                <w:rFonts w:cs="Times New Roman"/>
                <w:color w:val="000000"/>
                <w:szCs w:val="28"/>
              </w:rPr>
              <w:t>liệu</w:t>
            </w:r>
            <w:r w:rsidR="00F90D96" w:rsidRPr="009B4FC9">
              <w:rPr>
                <w:rFonts w:cs="Times New Roman"/>
                <w:color w:val="000000"/>
                <w:szCs w:val="28"/>
              </w:rPr>
              <w:t xml:space="preserve"> </w:t>
            </w:r>
            <w:r w:rsidRPr="009B4FC9">
              <w:rPr>
                <w:rFonts w:cs="Times New Roman"/>
                <w:color w:val="000000"/>
                <w:szCs w:val="28"/>
              </w:rPr>
              <w:t>đúng</w:t>
            </w:r>
            <w:r w:rsidR="00F90D96" w:rsidRPr="009B4FC9">
              <w:rPr>
                <w:rFonts w:cs="Times New Roman"/>
                <w:color w:val="000000"/>
                <w:szCs w:val="28"/>
              </w:rPr>
              <w:t xml:space="preserve"> </w:t>
            </w:r>
            <w:r w:rsidRPr="009B4FC9">
              <w:rPr>
                <w:rFonts w:cs="Times New Roman"/>
                <w:color w:val="000000"/>
                <w:szCs w:val="28"/>
              </w:rPr>
              <w:t>với</w:t>
            </w:r>
            <w:r w:rsidR="00F90D96" w:rsidRPr="009B4FC9">
              <w:rPr>
                <w:rFonts w:cs="Times New Roman"/>
                <w:color w:val="000000"/>
                <w:szCs w:val="28"/>
              </w:rPr>
              <w:t xml:space="preserve"> </w:t>
            </w:r>
            <w:r w:rsidRPr="009B4FC9">
              <w:rPr>
                <w:rFonts w:cs="Times New Roman"/>
                <w:color w:val="000000"/>
                <w:szCs w:val="28"/>
              </w:rPr>
              <w:t>bộ</w:t>
            </w:r>
            <w:r w:rsidR="00F90D96" w:rsidRPr="009B4FC9">
              <w:rPr>
                <w:rFonts w:cs="Times New Roman"/>
                <w:color w:val="000000"/>
                <w:szCs w:val="28"/>
              </w:rPr>
              <w:t xml:space="preserve"> </w:t>
            </w:r>
            <w:r w:rsidRPr="009B4FC9">
              <w:rPr>
                <w:rFonts w:cs="Times New Roman"/>
                <w:color w:val="000000"/>
                <w:szCs w:val="28"/>
              </w:rPr>
              <w:t>lọc</w:t>
            </w:r>
            <w:r w:rsidR="00F90D96" w:rsidRPr="009B4FC9">
              <w:rPr>
                <w:rFonts w:cs="Times New Roman"/>
                <w:color w:val="000000"/>
                <w:szCs w:val="28"/>
              </w:rPr>
              <w:t xml:space="preserve"> </w:t>
            </w:r>
            <w:r w:rsidRPr="009B4FC9">
              <w:rPr>
                <w:rFonts w:cs="Times New Roman"/>
                <w:color w:val="000000"/>
                <w:szCs w:val="28"/>
              </w:rPr>
              <w:t>đã</w:t>
            </w:r>
            <w:r w:rsidR="00F90D96" w:rsidRPr="009B4FC9">
              <w:rPr>
                <w:rFonts w:cs="Times New Roman"/>
                <w:color w:val="000000"/>
                <w:szCs w:val="28"/>
              </w:rPr>
              <w:t xml:space="preserve"> </w:t>
            </w:r>
            <w:r w:rsidRPr="009B4FC9">
              <w:rPr>
                <w:rFonts w:cs="Times New Roman"/>
                <w:color w:val="000000"/>
                <w:szCs w:val="28"/>
              </w:rPr>
              <w:t>chọn</w:t>
            </w:r>
          </w:p>
        </w:tc>
      </w:tr>
      <w:tr w:rsidR="00B87A9B" w:rsidRPr="009B4FC9" w14:paraId="4F34F45E" w14:textId="77777777" w:rsidTr="00E95E9A">
        <w:tc>
          <w:tcPr>
            <w:tcW w:w="1696" w:type="dxa"/>
            <w:vAlign w:val="center"/>
          </w:tcPr>
          <w:p w14:paraId="07D73033" w14:textId="2F6BA651"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/api/export-csv</w:t>
            </w:r>
          </w:p>
        </w:tc>
        <w:tc>
          <w:tcPr>
            <w:tcW w:w="3828" w:type="dxa"/>
            <w:vAlign w:val="center"/>
          </w:tcPr>
          <w:p w14:paraId="6560D32A" w14:textId="08B9761D"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Xuất</w:t>
            </w:r>
            <w:r w:rsidR="00F90D96" w:rsidRPr="009B4FC9">
              <w:rPr>
                <w:rFonts w:cs="Times New Roman"/>
                <w:color w:val="000000"/>
                <w:szCs w:val="28"/>
              </w:rPr>
              <w:t xml:space="preserve"> </w:t>
            </w:r>
            <w:r w:rsidRPr="009B4FC9">
              <w:rPr>
                <w:rFonts w:cs="Times New Roman"/>
                <w:color w:val="000000"/>
                <w:szCs w:val="28"/>
              </w:rPr>
              <w:t>dữ</w:t>
            </w:r>
            <w:r w:rsidR="00F90D96" w:rsidRPr="009B4FC9">
              <w:rPr>
                <w:rFonts w:cs="Times New Roman"/>
                <w:color w:val="000000"/>
                <w:szCs w:val="28"/>
              </w:rPr>
              <w:t xml:space="preserve"> </w:t>
            </w:r>
            <w:r w:rsidRPr="009B4FC9">
              <w:rPr>
                <w:rFonts w:cs="Times New Roman"/>
                <w:color w:val="000000"/>
                <w:szCs w:val="28"/>
              </w:rPr>
              <w:t>liệu</w:t>
            </w:r>
            <w:r w:rsidR="00F90D96" w:rsidRPr="009B4FC9">
              <w:rPr>
                <w:rFonts w:cs="Times New Roman"/>
                <w:color w:val="000000"/>
                <w:szCs w:val="28"/>
              </w:rPr>
              <w:t xml:space="preserve"> </w:t>
            </w:r>
            <w:r w:rsidRPr="009B4FC9">
              <w:rPr>
                <w:rFonts w:cs="Times New Roman"/>
                <w:color w:val="000000"/>
                <w:szCs w:val="28"/>
              </w:rPr>
              <w:t>với/không</w:t>
            </w:r>
            <w:r w:rsidR="00F90D96" w:rsidRPr="009B4FC9">
              <w:rPr>
                <w:rFonts w:cs="Times New Roman"/>
                <w:color w:val="000000"/>
                <w:szCs w:val="28"/>
              </w:rPr>
              <w:t xml:space="preserve"> </w:t>
            </w:r>
            <w:r w:rsidRPr="009B4FC9">
              <w:rPr>
                <w:rFonts w:cs="Times New Roman"/>
                <w:color w:val="000000"/>
                <w:szCs w:val="28"/>
              </w:rPr>
              <w:t>có</w:t>
            </w:r>
            <w:r w:rsidR="00F90D96" w:rsidRPr="009B4FC9">
              <w:rPr>
                <w:rFonts w:cs="Times New Roman"/>
                <w:color w:val="000000"/>
                <w:szCs w:val="28"/>
              </w:rPr>
              <w:t xml:space="preserve"> </w:t>
            </w:r>
            <w:r w:rsidRPr="009B4FC9">
              <w:rPr>
                <w:rFonts w:cs="Times New Roman"/>
                <w:color w:val="000000"/>
                <w:szCs w:val="28"/>
              </w:rPr>
              <w:t>bộ</w:t>
            </w:r>
            <w:r w:rsidR="00F90D96" w:rsidRPr="009B4FC9">
              <w:rPr>
                <w:rFonts w:cs="Times New Roman"/>
                <w:color w:val="000000"/>
                <w:szCs w:val="28"/>
              </w:rPr>
              <w:t xml:space="preserve"> </w:t>
            </w:r>
            <w:r w:rsidRPr="009B4FC9">
              <w:rPr>
                <w:rFonts w:cs="Times New Roman"/>
                <w:color w:val="000000"/>
                <w:szCs w:val="28"/>
              </w:rPr>
              <w:t>lọc</w:t>
            </w:r>
          </w:p>
        </w:tc>
        <w:tc>
          <w:tcPr>
            <w:tcW w:w="3820" w:type="dxa"/>
            <w:vAlign w:val="center"/>
          </w:tcPr>
          <w:p w14:paraId="4E91ECC4" w14:textId="3B49FADB"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Tập</w:t>
            </w:r>
            <w:r w:rsidR="00F90D96" w:rsidRPr="009B4FC9">
              <w:rPr>
                <w:rFonts w:cs="Times New Roman"/>
                <w:color w:val="000000"/>
                <w:szCs w:val="28"/>
              </w:rPr>
              <w:t xml:space="preserve"> </w:t>
            </w:r>
            <w:r w:rsidRPr="009B4FC9">
              <w:rPr>
                <w:rFonts w:cs="Times New Roman"/>
                <w:color w:val="000000"/>
                <w:szCs w:val="28"/>
              </w:rPr>
              <w:t>tin</w:t>
            </w:r>
            <w:r w:rsidR="00F90D96" w:rsidRPr="009B4FC9">
              <w:rPr>
                <w:rFonts w:cs="Times New Roman"/>
                <w:color w:val="000000"/>
                <w:szCs w:val="28"/>
              </w:rPr>
              <w:t xml:space="preserve"> </w:t>
            </w:r>
            <w:r w:rsidRPr="009B4FC9">
              <w:rPr>
                <w:rFonts w:cs="Times New Roman"/>
                <w:color w:val="000000"/>
                <w:szCs w:val="28"/>
              </w:rPr>
              <w:t>CSV</w:t>
            </w:r>
            <w:r w:rsidR="00F90D96" w:rsidRPr="009B4FC9">
              <w:rPr>
                <w:rFonts w:cs="Times New Roman"/>
                <w:color w:val="000000"/>
                <w:szCs w:val="28"/>
              </w:rPr>
              <w:t xml:space="preserve"> </w:t>
            </w:r>
            <w:r w:rsidRPr="009B4FC9">
              <w:rPr>
                <w:rFonts w:cs="Times New Roman"/>
                <w:color w:val="000000"/>
                <w:szCs w:val="28"/>
              </w:rPr>
              <w:t>có</w:t>
            </w:r>
            <w:r w:rsidR="00F90D96" w:rsidRPr="009B4FC9">
              <w:rPr>
                <w:rFonts w:cs="Times New Roman"/>
                <w:color w:val="000000"/>
                <w:szCs w:val="28"/>
              </w:rPr>
              <w:t xml:space="preserve"> </w:t>
            </w:r>
            <w:r w:rsidRPr="009B4FC9">
              <w:rPr>
                <w:rFonts w:cs="Times New Roman"/>
                <w:color w:val="000000"/>
                <w:szCs w:val="28"/>
              </w:rPr>
              <w:t>định</w:t>
            </w:r>
            <w:r w:rsidR="00F90D96" w:rsidRPr="009B4FC9">
              <w:rPr>
                <w:rFonts w:cs="Times New Roman"/>
                <w:color w:val="000000"/>
                <w:szCs w:val="28"/>
              </w:rPr>
              <w:t xml:space="preserve"> </w:t>
            </w:r>
            <w:r w:rsidRPr="009B4FC9">
              <w:rPr>
                <w:rFonts w:cs="Times New Roman"/>
                <w:color w:val="000000"/>
                <w:szCs w:val="28"/>
              </w:rPr>
              <w:t>dạng</w:t>
            </w:r>
            <w:r w:rsidR="00F90D96" w:rsidRPr="009B4FC9">
              <w:rPr>
                <w:rFonts w:cs="Times New Roman"/>
                <w:color w:val="000000"/>
                <w:szCs w:val="28"/>
              </w:rPr>
              <w:t xml:space="preserve"> </w:t>
            </w:r>
            <w:r w:rsidRPr="009B4FC9">
              <w:rPr>
                <w:rFonts w:cs="Times New Roman"/>
                <w:color w:val="000000"/>
                <w:szCs w:val="28"/>
              </w:rPr>
              <w:t>đúng,</w:t>
            </w:r>
            <w:r w:rsidR="00F90D96" w:rsidRPr="009B4FC9">
              <w:rPr>
                <w:rFonts w:cs="Times New Roman"/>
                <w:color w:val="000000"/>
                <w:szCs w:val="28"/>
              </w:rPr>
              <w:t xml:space="preserve"> </w:t>
            </w:r>
            <w:r w:rsidRPr="009B4FC9">
              <w:rPr>
                <w:rFonts w:cs="Times New Roman"/>
                <w:color w:val="000000"/>
                <w:szCs w:val="28"/>
              </w:rPr>
              <w:t>đầy</w:t>
            </w:r>
            <w:r w:rsidR="00F90D96" w:rsidRPr="009B4FC9">
              <w:rPr>
                <w:rFonts w:cs="Times New Roman"/>
                <w:color w:val="000000"/>
                <w:szCs w:val="28"/>
              </w:rPr>
              <w:t xml:space="preserve"> </w:t>
            </w:r>
            <w:r w:rsidRPr="009B4FC9">
              <w:rPr>
                <w:rFonts w:cs="Times New Roman"/>
                <w:color w:val="000000"/>
                <w:szCs w:val="28"/>
              </w:rPr>
              <w:t>đủ</w:t>
            </w:r>
            <w:r w:rsidR="00F90D96" w:rsidRPr="009B4FC9">
              <w:rPr>
                <w:rFonts w:cs="Times New Roman"/>
                <w:color w:val="000000"/>
                <w:szCs w:val="28"/>
              </w:rPr>
              <w:t xml:space="preserve"> </w:t>
            </w:r>
            <w:r w:rsidRPr="009B4FC9">
              <w:rPr>
                <w:rFonts w:cs="Times New Roman"/>
                <w:color w:val="000000"/>
                <w:szCs w:val="28"/>
              </w:rPr>
              <w:t>thông</w:t>
            </w:r>
            <w:r w:rsidR="00F90D96" w:rsidRPr="009B4FC9">
              <w:rPr>
                <w:rFonts w:cs="Times New Roman"/>
                <w:color w:val="000000"/>
                <w:szCs w:val="28"/>
              </w:rPr>
              <w:t xml:space="preserve"> </w:t>
            </w:r>
            <w:r w:rsidRPr="009B4FC9">
              <w:rPr>
                <w:rFonts w:cs="Times New Roman"/>
                <w:color w:val="000000"/>
                <w:szCs w:val="28"/>
              </w:rPr>
              <w:t>tin</w:t>
            </w:r>
          </w:p>
        </w:tc>
      </w:tr>
      <w:tr w:rsidR="00B87A9B" w:rsidRPr="009B4FC9" w14:paraId="78C55FFA" w14:textId="77777777" w:rsidTr="00E95E9A">
        <w:tc>
          <w:tcPr>
            <w:tcW w:w="1696" w:type="dxa"/>
            <w:vAlign w:val="center"/>
          </w:tcPr>
          <w:p w14:paraId="29EC6548" w14:textId="11425CDC"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/api/</w:t>
            </w:r>
            <w:proofErr w:type="gramStart"/>
            <w:r w:rsidRPr="009B4FC9">
              <w:rPr>
                <w:rFonts w:cs="Times New Roman"/>
                <w:color w:val="000000"/>
                <w:szCs w:val="28"/>
              </w:rPr>
              <w:t>quick-report</w:t>
            </w:r>
            <w:proofErr w:type="gramEnd"/>
          </w:p>
        </w:tc>
        <w:tc>
          <w:tcPr>
            <w:tcW w:w="3828" w:type="dxa"/>
            <w:vAlign w:val="center"/>
          </w:tcPr>
          <w:p w14:paraId="6CF6342D" w14:textId="7D06D62D"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Tạo</w:t>
            </w:r>
            <w:r w:rsidR="00F90D96" w:rsidRPr="009B4FC9">
              <w:rPr>
                <w:rFonts w:cs="Times New Roman"/>
                <w:color w:val="000000"/>
                <w:szCs w:val="28"/>
              </w:rPr>
              <w:t xml:space="preserve"> </w:t>
            </w:r>
            <w:r w:rsidRPr="009B4FC9">
              <w:rPr>
                <w:rFonts w:cs="Times New Roman"/>
                <w:color w:val="000000"/>
                <w:szCs w:val="28"/>
              </w:rPr>
              <w:t>báo</w:t>
            </w:r>
            <w:r w:rsidR="00F90D96" w:rsidRPr="009B4FC9">
              <w:rPr>
                <w:rFonts w:cs="Times New Roman"/>
                <w:color w:val="000000"/>
                <w:szCs w:val="28"/>
              </w:rPr>
              <w:t xml:space="preserve"> </w:t>
            </w:r>
            <w:r w:rsidRPr="009B4FC9">
              <w:rPr>
                <w:rFonts w:cs="Times New Roman"/>
                <w:color w:val="000000"/>
                <w:szCs w:val="28"/>
              </w:rPr>
              <w:t>cáo</w:t>
            </w:r>
            <w:r w:rsidR="00F90D96" w:rsidRPr="009B4FC9">
              <w:rPr>
                <w:rFonts w:cs="Times New Roman"/>
                <w:color w:val="000000"/>
                <w:szCs w:val="28"/>
              </w:rPr>
              <w:t xml:space="preserve"> </w:t>
            </w:r>
            <w:r w:rsidRPr="009B4FC9">
              <w:rPr>
                <w:rFonts w:cs="Times New Roman"/>
                <w:color w:val="000000"/>
                <w:szCs w:val="28"/>
              </w:rPr>
              <w:t>nhanh</w:t>
            </w:r>
            <w:r w:rsidR="00F90D96" w:rsidRPr="009B4FC9">
              <w:rPr>
                <w:rFonts w:cs="Times New Roman"/>
                <w:color w:val="000000"/>
                <w:szCs w:val="28"/>
              </w:rPr>
              <w:t xml:space="preserve"> </w:t>
            </w:r>
            <w:r w:rsidRPr="009B4FC9">
              <w:rPr>
                <w:rFonts w:cs="Times New Roman"/>
                <w:color w:val="000000"/>
                <w:szCs w:val="28"/>
              </w:rPr>
              <w:t>với</w:t>
            </w:r>
            <w:r w:rsidR="00F90D96" w:rsidRPr="009B4FC9">
              <w:rPr>
                <w:rFonts w:cs="Times New Roman"/>
                <w:color w:val="000000"/>
                <w:szCs w:val="28"/>
              </w:rPr>
              <w:t xml:space="preserve"> </w:t>
            </w:r>
            <w:r w:rsidRPr="009B4FC9">
              <w:rPr>
                <w:rFonts w:cs="Times New Roman"/>
                <w:color w:val="000000"/>
                <w:szCs w:val="28"/>
              </w:rPr>
              <w:t>quốc</w:t>
            </w:r>
            <w:r w:rsidR="00F90D96" w:rsidRPr="009B4FC9">
              <w:rPr>
                <w:rFonts w:cs="Times New Roman"/>
                <w:color w:val="000000"/>
                <w:szCs w:val="28"/>
              </w:rPr>
              <w:t xml:space="preserve"> </w:t>
            </w:r>
            <w:r w:rsidRPr="009B4FC9">
              <w:rPr>
                <w:rFonts w:cs="Times New Roman"/>
                <w:color w:val="000000"/>
                <w:szCs w:val="28"/>
              </w:rPr>
              <w:t>gia</w:t>
            </w:r>
            <w:r w:rsidR="00F90D96" w:rsidRPr="009B4FC9">
              <w:rPr>
                <w:rFonts w:cs="Times New Roman"/>
                <w:color w:val="000000"/>
                <w:szCs w:val="28"/>
              </w:rPr>
              <w:t xml:space="preserve"> </w:t>
            </w:r>
            <w:r w:rsidRPr="009B4FC9">
              <w:rPr>
                <w:rFonts w:cs="Times New Roman"/>
                <w:color w:val="000000"/>
                <w:szCs w:val="28"/>
              </w:rPr>
              <w:t>có</w:t>
            </w:r>
            <w:r w:rsidR="00F90D96" w:rsidRPr="009B4FC9">
              <w:rPr>
                <w:rFonts w:cs="Times New Roman"/>
                <w:color w:val="000000"/>
                <w:szCs w:val="28"/>
              </w:rPr>
              <w:t xml:space="preserve"> </w:t>
            </w:r>
            <w:r w:rsidRPr="009B4FC9">
              <w:rPr>
                <w:rFonts w:cs="Times New Roman"/>
                <w:color w:val="000000"/>
                <w:szCs w:val="28"/>
              </w:rPr>
              <w:t>dữ</w:t>
            </w:r>
            <w:r w:rsidR="00F90D96" w:rsidRPr="009B4FC9">
              <w:rPr>
                <w:rFonts w:cs="Times New Roman"/>
                <w:color w:val="000000"/>
                <w:szCs w:val="28"/>
              </w:rPr>
              <w:t xml:space="preserve"> </w:t>
            </w:r>
            <w:r w:rsidRPr="009B4FC9">
              <w:rPr>
                <w:rFonts w:cs="Times New Roman"/>
                <w:color w:val="000000"/>
                <w:szCs w:val="28"/>
              </w:rPr>
              <w:t>liệu</w:t>
            </w:r>
            <w:r w:rsidR="00F90D96" w:rsidRPr="009B4FC9">
              <w:rPr>
                <w:rFonts w:cs="Times New Roman"/>
                <w:color w:val="000000"/>
                <w:szCs w:val="28"/>
              </w:rPr>
              <w:t xml:space="preserve"> </w:t>
            </w:r>
            <w:r w:rsidRPr="009B4FC9">
              <w:rPr>
                <w:rFonts w:cs="Times New Roman"/>
                <w:color w:val="000000"/>
                <w:szCs w:val="28"/>
              </w:rPr>
              <w:t>và</w:t>
            </w:r>
            <w:r w:rsidR="00F90D96" w:rsidRPr="009B4FC9">
              <w:rPr>
                <w:rFonts w:cs="Times New Roman"/>
                <w:color w:val="000000"/>
                <w:szCs w:val="28"/>
              </w:rPr>
              <w:t xml:space="preserve"> </w:t>
            </w:r>
            <w:r w:rsidRPr="009B4FC9">
              <w:rPr>
                <w:rFonts w:cs="Times New Roman"/>
                <w:color w:val="000000"/>
                <w:szCs w:val="28"/>
              </w:rPr>
              <w:t>không</w:t>
            </w:r>
            <w:r w:rsidR="00F90D96" w:rsidRPr="009B4FC9">
              <w:rPr>
                <w:rFonts w:cs="Times New Roman"/>
                <w:color w:val="000000"/>
                <w:szCs w:val="28"/>
              </w:rPr>
              <w:t xml:space="preserve"> </w:t>
            </w:r>
            <w:r w:rsidRPr="009B4FC9">
              <w:rPr>
                <w:rFonts w:cs="Times New Roman"/>
                <w:color w:val="000000"/>
                <w:szCs w:val="28"/>
              </w:rPr>
              <w:t>có</w:t>
            </w:r>
            <w:r w:rsidR="00F90D96" w:rsidRPr="009B4FC9">
              <w:rPr>
                <w:rFonts w:cs="Times New Roman"/>
                <w:color w:val="000000"/>
                <w:szCs w:val="28"/>
              </w:rPr>
              <w:t xml:space="preserve"> </w:t>
            </w:r>
            <w:r w:rsidRPr="009B4FC9">
              <w:rPr>
                <w:rFonts w:cs="Times New Roman"/>
                <w:color w:val="000000"/>
                <w:szCs w:val="28"/>
              </w:rPr>
              <w:t>dữ</w:t>
            </w:r>
            <w:r w:rsidR="00F90D96" w:rsidRPr="009B4FC9">
              <w:rPr>
                <w:rFonts w:cs="Times New Roman"/>
                <w:color w:val="000000"/>
                <w:szCs w:val="28"/>
              </w:rPr>
              <w:t xml:space="preserve"> </w:t>
            </w:r>
            <w:r w:rsidRPr="009B4FC9">
              <w:rPr>
                <w:rFonts w:cs="Times New Roman"/>
                <w:color w:val="000000"/>
                <w:szCs w:val="28"/>
              </w:rPr>
              <w:t>liệu</w:t>
            </w:r>
          </w:p>
        </w:tc>
        <w:tc>
          <w:tcPr>
            <w:tcW w:w="3820" w:type="dxa"/>
            <w:vAlign w:val="center"/>
          </w:tcPr>
          <w:p w14:paraId="3C3C84F4" w14:textId="632B0715"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Trả</w:t>
            </w:r>
            <w:r w:rsidR="00F90D96" w:rsidRPr="009B4FC9">
              <w:rPr>
                <w:rFonts w:cs="Times New Roman"/>
                <w:color w:val="000000"/>
                <w:szCs w:val="28"/>
              </w:rPr>
              <w:t xml:space="preserve"> </w:t>
            </w:r>
            <w:r w:rsidRPr="009B4FC9">
              <w:rPr>
                <w:rFonts w:cs="Times New Roman"/>
                <w:color w:val="000000"/>
                <w:szCs w:val="28"/>
              </w:rPr>
              <w:t>về</w:t>
            </w:r>
            <w:r w:rsidR="00F90D96" w:rsidRPr="009B4FC9">
              <w:rPr>
                <w:rFonts w:cs="Times New Roman"/>
                <w:color w:val="000000"/>
                <w:szCs w:val="28"/>
              </w:rPr>
              <w:t xml:space="preserve"> </w:t>
            </w:r>
            <w:r w:rsidRPr="009B4FC9">
              <w:rPr>
                <w:rFonts w:cs="Times New Roman"/>
                <w:color w:val="000000"/>
                <w:szCs w:val="28"/>
              </w:rPr>
              <w:t>báo</w:t>
            </w:r>
            <w:r w:rsidR="00F90D96" w:rsidRPr="009B4FC9">
              <w:rPr>
                <w:rFonts w:cs="Times New Roman"/>
                <w:color w:val="000000"/>
                <w:szCs w:val="28"/>
              </w:rPr>
              <w:t xml:space="preserve"> </w:t>
            </w:r>
            <w:r w:rsidRPr="009B4FC9">
              <w:rPr>
                <w:rFonts w:cs="Times New Roman"/>
                <w:color w:val="000000"/>
                <w:szCs w:val="28"/>
              </w:rPr>
              <w:t>cáo</w:t>
            </w:r>
            <w:r w:rsidR="00F90D96" w:rsidRPr="009B4FC9">
              <w:rPr>
                <w:rFonts w:cs="Times New Roman"/>
                <w:color w:val="000000"/>
                <w:szCs w:val="28"/>
              </w:rPr>
              <w:t xml:space="preserve"> </w:t>
            </w:r>
            <w:r w:rsidRPr="009B4FC9">
              <w:rPr>
                <w:rFonts w:cs="Times New Roman"/>
                <w:color w:val="000000"/>
                <w:szCs w:val="28"/>
              </w:rPr>
              <w:t>JSON</w:t>
            </w:r>
            <w:r w:rsidR="00F90D96" w:rsidRPr="009B4FC9">
              <w:rPr>
                <w:rFonts w:cs="Times New Roman"/>
                <w:color w:val="000000"/>
                <w:szCs w:val="28"/>
              </w:rPr>
              <w:t xml:space="preserve"> </w:t>
            </w:r>
            <w:r w:rsidRPr="009B4FC9">
              <w:rPr>
                <w:rFonts w:cs="Times New Roman"/>
                <w:color w:val="000000"/>
                <w:szCs w:val="28"/>
              </w:rPr>
              <w:t>hoặc</w:t>
            </w:r>
            <w:r w:rsidR="00F90D96" w:rsidRPr="009B4FC9">
              <w:rPr>
                <w:rFonts w:cs="Times New Roman"/>
                <w:color w:val="000000"/>
                <w:szCs w:val="28"/>
              </w:rPr>
              <w:t xml:space="preserve"> </w:t>
            </w:r>
            <w:r w:rsidRPr="009B4FC9">
              <w:rPr>
                <w:rFonts w:cs="Times New Roman"/>
                <w:color w:val="000000"/>
                <w:szCs w:val="28"/>
              </w:rPr>
              <w:t>thông</w:t>
            </w:r>
            <w:r w:rsidR="00F90D96" w:rsidRPr="009B4FC9">
              <w:rPr>
                <w:rFonts w:cs="Times New Roman"/>
                <w:color w:val="000000"/>
                <w:szCs w:val="28"/>
              </w:rPr>
              <w:t xml:space="preserve"> </w:t>
            </w:r>
            <w:r w:rsidRPr="009B4FC9">
              <w:rPr>
                <w:rFonts w:cs="Times New Roman"/>
                <w:color w:val="000000"/>
                <w:szCs w:val="28"/>
              </w:rPr>
              <w:t>báo</w:t>
            </w:r>
            <w:r w:rsidR="00F90D96" w:rsidRPr="009B4FC9">
              <w:rPr>
                <w:rFonts w:cs="Times New Roman"/>
                <w:color w:val="000000"/>
                <w:szCs w:val="28"/>
              </w:rPr>
              <w:t xml:space="preserve"> </w:t>
            </w:r>
            <w:r w:rsidRPr="009B4FC9">
              <w:rPr>
                <w:rFonts w:cs="Times New Roman"/>
                <w:color w:val="000000"/>
                <w:szCs w:val="28"/>
              </w:rPr>
              <w:t>lỗi</w:t>
            </w:r>
            <w:r w:rsidR="00F90D96" w:rsidRPr="009B4FC9">
              <w:rPr>
                <w:rFonts w:cs="Times New Roman"/>
                <w:color w:val="000000"/>
                <w:szCs w:val="28"/>
              </w:rPr>
              <w:t xml:space="preserve"> </w:t>
            </w:r>
            <w:r w:rsidRPr="009B4FC9">
              <w:rPr>
                <w:rFonts w:cs="Times New Roman"/>
                <w:color w:val="000000"/>
                <w:szCs w:val="28"/>
              </w:rPr>
              <w:t>rõ</w:t>
            </w:r>
            <w:r w:rsidR="00F90D96" w:rsidRPr="009B4FC9">
              <w:rPr>
                <w:rFonts w:cs="Times New Roman"/>
                <w:color w:val="000000"/>
                <w:szCs w:val="28"/>
              </w:rPr>
              <w:t xml:space="preserve"> </w:t>
            </w:r>
            <w:r w:rsidRPr="009B4FC9">
              <w:rPr>
                <w:rFonts w:cs="Times New Roman"/>
                <w:color w:val="000000"/>
                <w:szCs w:val="28"/>
              </w:rPr>
              <w:t>ràng</w:t>
            </w:r>
          </w:p>
        </w:tc>
      </w:tr>
      <w:tr w:rsidR="00B87A9B" w:rsidRPr="009B4FC9" w14:paraId="08CEEAC6" w14:textId="77777777" w:rsidTr="00E95E9A">
        <w:tc>
          <w:tcPr>
            <w:tcW w:w="1696" w:type="dxa"/>
            <w:vAlign w:val="center"/>
          </w:tcPr>
          <w:p w14:paraId="18779548" w14:textId="1D8496F9"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/api/export-report</w:t>
            </w:r>
          </w:p>
        </w:tc>
        <w:tc>
          <w:tcPr>
            <w:tcW w:w="3828" w:type="dxa"/>
            <w:vAlign w:val="center"/>
          </w:tcPr>
          <w:p w14:paraId="3EA69B69" w14:textId="3069B18D"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Xuất</w:t>
            </w:r>
            <w:r w:rsidR="00F90D96" w:rsidRPr="009B4FC9">
              <w:rPr>
                <w:rFonts w:cs="Times New Roman"/>
                <w:color w:val="000000"/>
                <w:szCs w:val="28"/>
              </w:rPr>
              <w:t xml:space="preserve"> </w:t>
            </w:r>
            <w:r w:rsidRPr="009B4FC9">
              <w:rPr>
                <w:rFonts w:cs="Times New Roman"/>
                <w:color w:val="000000"/>
                <w:szCs w:val="28"/>
              </w:rPr>
              <w:t>báo</w:t>
            </w:r>
            <w:r w:rsidR="00F90D96" w:rsidRPr="009B4FC9">
              <w:rPr>
                <w:rFonts w:cs="Times New Roman"/>
                <w:color w:val="000000"/>
                <w:szCs w:val="28"/>
              </w:rPr>
              <w:t xml:space="preserve"> </w:t>
            </w:r>
            <w:r w:rsidRPr="009B4FC9">
              <w:rPr>
                <w:rFonts w:cs="Times New Roman"/>
                <w:color w:val="000000"/>
                <w:szCs w:val="28"/>
              </w:rPr>
              <w:t>cáo</w:t>
            </w:r>
            <w:r w:rsidR="00F90D96" w:rsidRPr="009B4FC9">
              <w:rPr>
                <w:rFonts w:cs="Times New Roman"/>
                <w:color w:val="000000"/>
                <w:szCs w:val="28"/>
              </w:rPr>
              <w:t xml:space="preserve"> </w:t>
            </w:r>
            <w:r w:rsidRPr="009B4FC9">
              <w:rPr>
                <w:rFonts w:cs="Times New Roman"/>
                <w:color w:val="000000"/>
                <w:szCs w:val="28"/>
              </w:rPr>
              <w:t>PDF</w:t>
            </w:r>
            <w:r w:rsidR="00F90D96" w:rsidRPr="009B4FC9">
              <w:rPr>
                <w:rFonts w:cs="Times New Roman"/>
                <w:color w:val="000000"/>
                <w:szCs w:val="28"/>
              </w:rPr>
              <w:t xml:space="preserve"> </w:t>
            </w:r>
            <w:r w:rsidRPr="009B4FC9">
              <w:rPr>
                <w:rFonts w:cs="Times New Roman"/>
                <w:color w:val="000000"/>
                <w:szCs w:val="28"/>
              </w:rPr>
              <w:t>với</w:t>
            </w:r>
            <w:r w:rsidR="00F90D96" w:rsidRPr="009B4FC9">
              <w:rPr>
                <w:rFonts w:cs="Times New Roman"/>
                <w:color w:val="000000"/>
                <w:szCs w:val="28"/>
              </w:rPr>
              <w:t xml:space="preserve"> </w:t>
            </w:r>
            <w:r w:rsidRPr="009B4FC9">
              <w:rPr>
                <w:rFonts w:cs="Times New Roman"/>
                <w:color w:val="000000"/>
                <w:szCs w:val="28"/>
              </w:rPr>
              <w:t>biểu</w:t>
            </w:r>
            <w:r w:rsidR="00F90D96" w:rsidRPr="009B4FC9">
              <w:rPr>
                <w:rFonts w:cs="Times New Roman"/>
                <w:color w:val="000000"/>
                <w:szCs w:val="28"/>
              </w:rPr>
              <w:t xml:space="preserve"> </w:t>
            </w:r>
            <w:r w:rsidRPr="009B4FC9">
              <w:rPr>
                <w:rFonts w:cs="Times New Roman"/>
                <w:color w:val="000000"/>
                <w:szCs w:val="28"/>
              </w:rPr>
              <w:t>đồ</w:t>
            </w:r>
            <w:r w:rsidR="00F90D96" w:rsidRPr="009B4FC9">
              <w:rPr>
                <w:rFonts w:cs="Times New Roman"/>
                <w:color w:val="000000"/>
                <w:szCs w:val="28"/>
              </w:rPr>
              <w:t xml:space="preserve"> </w:t>
            </w:r>
            <w:r w:rsidRPr="009B4FC9">
              <w:rPr>
                <w:rFonts w:cs="Times New Roman"/>
                <w:color w:val="000000"/>
                <w:szCs w:val="28"/>
              </w:rPr>
              <w:t>và</w:t>
            </w:r>
            <w:r w:rsidR="00F90D96" w:rsidRPr="009B4FC9">
              <w:rPr>
                <w:rFonts w:cs="Times New Roman"/>
                <w:color w:val="000000"/>
                <w:szCs w:val="28"/>
              </w:rPr>
              <w:t xml:space="preserve"> </w:t>
            </w:r>
            <w:r w:rsidRPr="009B4FC9">
              <w:rPr>
                <w:rFonts w:cs="Times New Roman"/>
                <w:color w:val="000000"/>
                <w:szCs w:val="28"/>
              </w:rPr>
              <w:t>phân</w:t>
            </w:r>
            <w:r w:rsidR="00F90D96" w:rsidRPr="009B4FC9">
              <w:rPr>
                <w:rFonts w:cs="Times New Roman"/>
                <w:color w:val="000000"/>
                <w:szCs w:val="28"/>
              </w:rPr>
              <w:t xml:space="preserve"> </w:t>
            </w:r>
            <w:r w:rsidRPr="009B4FC9">
              <w:rPr>
                <w:rFonts w:cs="Times New Roman"/>
                <w:color w:val="000000"/>
                <w:szCs w:val="28"/>
              </w:rPr>
              <w:t>tích</w:t>
            </w:r>
            <w:r w:rsidR="00F90D96" w:rsidRPr="009B4FC9">
              <w:rPr>
                <w:rFonts w:cs="Times New Roman"/>
                <w:color w:val="000000"/>
                <w:szCs w:val="28"/>
              </w:rPr>
              <w:t xml:space="preserve"> </w:t>
            </w:r>
            <w:r w:rsidRPr="009B4FC9">
              <w:rPr>
                <w:rFonts w:cs="Times New Roman"/>
                <w:color w:val="000000"/>
                <w:szCs w:val="28"/>
              </w:rPr>
              <w:t>nhóm</w:t>
            </w:r>
            <w:r w:rsidR="00F90D96" w:rsidRPr="009B4FC9">
              <w:rPr>
                <w:rFonts w:cs="Times New Roman"/>
                <w:color w:val="000000"/>
                <w:szCs w:val="28"/>
              </w:rPr>
              <w:t xml:space="preserve"> </w:t>
            </w:r>
            <w:r w:rsidRPr="009B4FC9">
              <w:rPr>
                <w:rFonts w:cs="Times New Roman"/>
                <w:color w:val="000000"/>
                <w:szCs w:val="28"/>
              </w:rPr>
              <w:t>dân</w:t>
            </w:r>
            <w:r w:rsidR="00F90D96" w:rsidRPr="009B4FC9">
              <w:rPr>
                <w:rFonts w:cs="Times New Roman"/>
                <w:color w:val="000000"/>
                <w:szCs w:val="28"/>
              </w:rPr>
              <w:t xml:space="preserve"> </w:t>
            </w:r>
            <w:r w:rsidRPr="009B4FC9">
              <w:rPr>
                <w:rFonts w:cs="Times New Roman"/>
                <w:color w:val="000000"/>
                <w:szCs w:val="28"/>
              </w:rPr>
              <w:t>số</w:t>
            </w:r>
          </w:p>
        </w:tc>
        <w:tc>
          <w:tcPr>
            <w:tcW w:w="3820" w:type="dxa"/>
            <w:vAlign w:val="center"/>
          </w:tcPr>
          <w:p w14:paraId="18A4E416" w14:textId="3513AC75" w:rsidR="00B87A9B" w:rsidRPr="009B4FC9" w:rsidRDefault="00B87A9B" w:rsidP="0042196A">
            <w:pPr>
              <w:pStyle w:val="4-DoanVB"/>
              <w:spacing w:line="360" w:lineRule="auto"/>
              <w:ind w:firstLine="0"/>
              <w:jc w:val="center"/>
              <w:rPr>
                <w:rFonts w:cs="Times New Roman"/>
                <w:szCs w:val="28"/>
              </w:rPr>
            </w:pPr>
            <w:r w:rsidRPr="009B4FC9">
              <w:rPr>
                <w:rFonts w:cs="Times New Roman"/>
                <w:color w:val="000000"/>
                <w:szCs w:val="28"/>
              </w:rPr>
              <w:t>Tập</w:t>
            </w:r>
            <w:r w:rsidR="00F90D96" w:rsidRPr="009B4FC9">
              <w:rPr>
                <w:rFonts w:cs="Times New Roman"/>
                <w:color w:val="000000"/>
                <w:szCs w:val="28"/>
              </w:rPr>
              <w:t xml:space="preserve"> </w:t>
            </w:r>
            <w:r w:rsidRPr="009B4FC9">
              <w:rPr>
                <w:rFonts w:cs="Times New Roman"/>
                <w:color w:val="000000"/>
                <w:szCs w:val="28"/>
              </w:rPr>
              <w:t>tin</w:t>
            </w:r>
            <w:r w:rsidR="00F90D96" w:rsidRPr="009B4FC9">
              <w:rPr>
                <w:rFonts w:cs="Times New Roman"/>
                <w:color w:val="000000"/>
                <w:szCs w:val="28"/>
              </w:rPr>
              <w:t xml:space="preserve"> </w:t>
            </w:r>
            <w:r w:rsidRPr="009B4FC9">
              <w:rPr>
                <w:rFonts w:cs="Times New Roman"/>
                <w:color w:val="000000"/>
                <w:szCs w:val="28"/>
              </w:rPr>
              <w:t>PDF</w:t>
            </w:r>
            <w:r w:rsidR="00F90D96" w:rsidRPr="009B4FC9">
              <w:rPr>
                <w:rFonts w:cs="Times New Roman"/>
                <w:color w:val="000000"/>
                <w:szCs w:val="28"/>
              </w:rPr>
              <w:t xml:space="preserve"> </w:t>
            </w:r>
            <w:r w:rsidRPr="009B4FC9">
              <w:rPr>
                <w:rFonts w:cs="Times New Roman"/>
                <w:color w:val="000000"/>
                <w:szCs w:val="28"/>
              </w:rPr>
              <w:t>sinh</w:t>
            </w:r>
            <w:r w:rsidR="00F90D96" w:rsidRPr="009B4FC9">
              <w:rPr>
                <w:rFonts w:cs="Times New Roman"/>
                <w:color w:val="000000"/>
                <w:szCs w:val="28"/>
              </w:rPr>
              <w:t xml:space="preserve"> </w:t>
            </w:r>
            <w:r w:rsidRPr="009B4FC9">
              <w:rPr>
                <w:rFonts w:cs="Times New Roman"/>
                <w:color w:val="000000"/>
                <w:szCs w:val="28"/>
              </w:rPr>
              <w:t>ra</w:t>
            </w:r>
            <w:r w:rsidR="00F90D96" w:rsidRPr="009B4FC9">
              <w:rPr>
                <w:rFonts w:cs="Times New Roman"/>
                <w:color w:val="000000"/>
                <w:szCs w:val="28"/>
              </w:rPr>
              <w:t xml:space="preserve"> </w:t>
            </w:r>
            <w:r w:rsidRPr="009B4FC9">
              <w:rPr>
                <w:rFonts w:cs="Times New Roman"/>
                <w:color w:val="000000"/>
                <w:szCs w:val="28"/>
              </w:rPr>
              <w:t>đúng</w:t>
            </w:r>
            <w:r w:rsidR="00F90D96" w:rsidRPr="009B4FC9">
              <w:rPr>
                <w:rFonts w:cs="Times New Roman"/>
                <w:color w:val="000000"/>
                <w:szCs w:val="28"/>
              </w:rPr>
              <w:t xml:space="preserve"> </w:t>
            </w:r>
            <w:r w:rsidRPr="009B4FC9">
              <w:rPr>
                <w:rFonts w:cs="Times New Roman"/>
                <w:color w:val="000000"/>
                <w:szCs w:val="28"/>
              </w:rPr>
              <w:t>định</w:t>
            </w:r>
            <w:r w:rsidR="00F90D96" w:rsidRPr="009B4FC9">
              <w:rPr>
                <w:rFonts w:cs="Times New Roman"/>
                <w:color w:val="000000"/>
                <w:szCs w:val="28"/>
              </w:rPr>
              <w:t xml:space="preserve"> </w:t>
            </w:r>
            <w:r w:rsidRPr="009B4FC9">
              <w:rPr>
                <w:rFonts w:cs="Times New Roman"/>
                <w:color w:val="000000"/>
                <w:szCs w:val="28"/>
              </w:rPr>
              <w:t>dạng,</w:t>
            </w:r>
            <w:r w:rsidR="00F90D96" w:rsidRPr="009B4FC9">
              <w:rPr>
                <w:rFonts w:cs="Times New Roman"/>
                <w:color w:val="000000"/>
                <w:szCs w:val="28"/>
              </w:rPr>
              <w:t xml:space="preserve"> </w:t>
            </w:r>
            <w:r w:rsidRPr="009B4FC9">
              <w:rPr>
                <w:rFonts w:cs="Times New Roman"/>
                <w:color w:val="000000"/>
                <w:szCs w:val="28"/>
              </w:rPr>
              <w:t>hỗ</w:t>
            </w:r>
            <w:r w:rsidR="00F90D96" w:rsidRPr="009B4FC9">
              <w:rPr>
                <w:rFonts w:cs="Times New Roman"/>
                <w:color w:val="000000"/>
                <w:szCs w:val="28"/>
              </w:rPr>
              <w:t xml:space="preserve"> </w:t>
            </w:r>
            <w:r w:rsidRPr="009B4FC9">
              <w:rPr>
                <w:rFonts w:cs="Times New Roman"/>
                <w:color w:val="000000"/>
                <w:szCs w:val="28"/>
              </w:rPr>
              <w:t>trợ</w:t>
            </w:r>
            <w:r w:rsidR="00F90D96" w:rsidRPr="009B4FC9">
              <w:rPr>
                <w:rFonts w:cs="Times New Roman"/>
                <w:color w:val="000000"/>
                <w:szCs w:val="28"/>
              </w:rPr>
              <w:t xml:space="preserve"> </w:t>
            </w:r>
            <w:r w:rsidRPr="009B4FC9">
              <w:rPr>
                <w:rFonts w:cs="Times New Roman"/>
                <w:color w:val="000000"/>
                <w:szCs w:val="28"/>
              </w:rPr>
              <w:t>tiếng</w:t>
            </w:r>
            <w:r w:rsidR="00F90D96" w:rsidRPr="009B4FC9">
              <w:rPr>
                <w:rFonts w:cs="Times New Roman"/>
                <w:color w:val="000000"/>
                <w:szCs w:val="28"/>
              </w:rPr>
              <w:t xml:space="preserve"> </w:t>
            </w:r>
            <w:r w:rsidRPr="009B4FC9">
              <w:rPr>
                <w:rFonts w:cs="Times New Roman"/>
                <w:color w:val="000000"/>
                <w:szCs w:val="28"/>
              </w:rPr>
              <w:t>Việt</w:t>
            </w:r>
          </w:p>
        </w:tc>
      </w:tr>
    </w:tbl>
    <w:p w14:paraId="323F275B" w14:textId="77777777" w:rsidR="001C5611" w:rsidRDefault="006F3822" w:rsidP="001C5611">
      <w:pPr>
        <w:pStyle w:val="4-DoanVB"/>
        <w:spacing w:line="360" w:lineRule="auto"/>
        <w:ind w:firstLine="567"/>
      </w:pPr>
      <w:r w:rsidRPr="004A499C">
        <w:t>Tối</w:t>
      </w:r>
      <w:r w:rsidR="00F90D96" w:rsidRPr="004A499C">
        <w:t xml:space="preserve"> </w:t>
      </w:r>
      <w:r w:rsidRPr="004A499C">
        <w:t>ưu</w:t>
      </w:r>
      <w:r w:rsidR="00F90D96" w:rsidRPr="004A499C">
        <w:t xml:space="preserve"> </w:t>
      </w:r>
      <w:r w:rsidRPr="004A499C">
        <w:t>hóa</w:t>
      </w:r>
      <w:r w:rsidR="00F90D96" w:rsidRPr="004A499C">
        <w:t xml:space="preserve"> </w:t>
      </w:r>
      <w:r w:rsidRPr="004A499C">
        <w:t>hệ</w:t>
      </w:r>
      <w:r w:rsidR="00F90D96" w:rsidRPr="004A499C">
        <w:t xml:space="preserve"> </w:t>
      </w:r>
      <w:r w:rsidRPr="004A499C">
        <w:t>thống</w:t>
      </w:r>
      <w:r w:rsidR="00F90D96" w:rsidRPr="004A499C">
        <w:t xml:space="preserve"> </w:t>
      </w:r>
      <w:r w:rsidRPr="004A499C">
        <w:t>API</w:t>
      </w:r>
      <w:r w:rsidR="00F90D96" w:rsidRPr="004A499C">
        <w:t xml:space="preserve"> </w:t>
      </w:r>
      <w:r w:rsidRPr="004A499C">
        <w:t>và</w:t>
      </w:r>
      <w:r w:rsidR="00F90D96" w:rsidRPr="004A499C">
        <w:t xml:space="preserve"> </w:t>
      </w:r>
      <w:r w:rsidRPr="004A499C">
        <w:t>mô</w:t>
      </w:r>
      <w:r w:rsidR="00F90D96" w:rsidRPr="004A499C">
        <w:t xml:space="preserve"> </w:t>
      </w:r>
      <w:r w:rsidRPr="004A499C">
        <w:t>hình</w:t>
      </w:r>
      <w:r w:rsidR="00DC2D54" w:rsidRPr="004A499C">
        <w:t>:</w:t>
      </w:r>
    </w:p>
    <w:p w14:paraId="2690A870" w14:textId="77777777" w:rsidR="001C5611" w:rsidRDefault="00DC2D54" w:rsidP="00645B03">
      <w:pPr>
        <w:pStyle w:val="4-DoanVB"/>
        <w:numPr>
          <w:ilvl w:val="0"/>
          <w:numId w:val="79"/>
        </w:numPr>
        <w:spacing w:line="360" w:lineRule="auto"/>
      </w:pPr>
      <w:r w:rsidRPr="009B4FC9">
        <w:t>Bộ</w:t>
      </w:r>
      <w:r w:rsidR="00F90D96" w:rsidRPr="009B4FC9">
        <w:t xml:space="preserve"> </w:t>
      </w:r>
      <w:r w:rsidRPr="009B4FC9">
        <w:t>nhớ</w:t>
      </w:r>
      <w:r w:rsidR="00F90D96" w:rsidRPr="009B4FC9">
        <w:t xml:space="preserve"> </w:t>
      </w:r>
      <w:r w:rsidRPr="009B4FC9">
        <w:t>cache:</w:t>
      </w:r>
      <w:r w:rsidR="00F90D96" w:rsidRPr="009B4FC9">
        <w:t xml:space="preserve"> </w:t>
      </w:r>
      <w:r w:rsidRPr="009B4FC9">
        <w:t>sử</w:t>
      </w:r>
      <w:r w:rsidR="00F90D96" w:rsidRPr="009B4FC9">
        <w:t xml:space="preserve"> </w:t>
      </w:r>
      <w:r w:rsidRPr="009B4FC9">
        <w:t>dụng</w:t>
      </w:r>
      <w:r w:rsidR="00F90D96" w:rsidRPr="009B4FC9">
        <w:t xml:space="preserve"> </w:t>
      </w:r>
      <w:r w:rsidRPr="009B4FC9">
        <w:t>decorator</w:t>
      </w:r>
      <w:r w:rsidR="00F90D96" w:rsidRPr="009B4FC9">
        <w:t xml:space="preserve"> </w:t>
      </w:r>
      <w:r w:rsidRPr="009B4FC9">
        <w:t>@lru_cache</w:t>
      </w:r>
      <w:r w:rsidR="00F90D96" w:rsidRPr="009B4FC9">
        <w:t xml:space="preserve"> </w:t>
      </w:r>
      <w:r w:rsidRPr="009B4FC9">
        <w:t>cho</w:t>
      </w:r>
      <w:r w:rsidR="00F90D96" w:rsidRPr="009B4FC9">
        <w:t xml:space="preserve"> </w:t>
      </w:r>
      <w:r w:rsidRPr="009B4FC9">
        <w:t>hàm</w:t>
      </w:r>
      <w:r w:rsidR="00F90D96" w:rsidRPr="009B4FC9">
        <w:t xml:space="preserve"> </w:t>
      </w:r>
      <w:r w:rsidRPr="009B4FC9">
        <w:t>load_</w:t>
      </w:r>
      <w:proofErr w:type="gramStart"/>
      <w:r w:rsidRPr="009B4FC9">
        <w:t>data(</w:t>
      </w:r>
      <w:proofErr w:type="gramEnd"/>
      <w:r w:rsidRPr="009B4FC9">
        <w:t>)</w:t>
      </w:r>
      <w:r w:rsidR="00F90D96" w:rsidRPr="009B4FC9">
        <w:t xml:space="preserve"> </w:t>
      </w:r>
      <w:r w:rsidRPr="009B4FC9">
        <w:t>để</w:t>
      </w:r>
      <w:r w:rsidR="00F90D96" w:rsidRPr="009B4FC9">
        <w:t xml:space="preserve"> </w:t>
      </w:r>
      <w:r w:rsidRPr="009B4FC9">
        <w:t>tránh</w:t>
      </w:r>
      <w:r w:rsidR="00F90D96" w:rsidRPr="009B4FC9">
        <w:t xml:space="preserve"> </w:t>
      </w:r>
      <w:r w:rsidRPr="009B4FC9">
        <w:t>việc</w:t>
      </w:r>
      <w:r w:rsidR="00F90D96" w:rsidRPr="009B4FC9">
        <w:t xml:space="preserve"> </w:t>
      </w:r>
      <w:r w:rsidRPr="009B4FC9">
        <w:t>đọc</w:t>
      </w:r>
      <w:r w:rsidR="00F90D96" w:rsidRPr="009B4FC9">
        <w:t xml:space="preserve"> </w:t>
      </w:r>
      <w:r w:rsidRPr="009B4FC9">
        <w:t>lại</w:t>
      </w:r>
      <w:r w:rsidR="00F90D96" w:rsidRPr="009B4FC9">
        <w:t xml:space="preserve"> </w:t>
      </w:r>
      <w:r w:rsidRPr="009B4FC9">
        <w:t>tập</w:t>
      </w:r>
      <w:r w:rsidR="00F90D96" w:rsidRPr="009B4FC9">
        <w:t xml:space="preserve"> </w:t>
      </w:r>
      <w:r w:rsidRPr="009B4FC9">
        <w:t>tin</w:t>
      </w:r>
      <w:r w:rsidR="00F90D96" w:rsidRPr="009B4FC9">
        <w:t xml:space="preserve"> </w:t>
      </w:r>
      <w:r w:rsidRPr="009B4FC9">
        <w:t>CSV</w:t>
      </w:r>
      <w:r w:rsidR="00F90D96" w:rsidRPr="009B4FC9">
        <w:t xml:space="preserve"> </w:t>
      </w:r>
      <w:r w:rsidRPr="009B4FC9">
        <w:t>nhiều</w:t>
      </w:r>
      <w:r w:rsidR="00F90D96" w:rsidRPr="009B4FC9">
        <w:t xml:space="preserve"> </w:t>
      </w:r>
      <w:r w:rsidRPr="009B4FC9">
        <w:t>lần</w:t>
      </w:r>
      <w:r w:rsidR="00F90D96" w:rsidRPr="009B4FC9">
        <w:t xml:space="preserve"> </w:t>
      </w:r>
      <w:r w:rsidRPr="009B4FC9">
        <w:t>trong</w:t>
      </w:r>
      <w:r w:rsidR="00F90D96" w:rsidRPr="009B4FC9">
        <w:t xml:space="preserve"> </w:t>
      </w:r>
      <w:r w:rsidRPr="009B4FC9">
        <w:t>cùng</w:t>
      </w:r>
      <w:r w:rsidR="00F90D96" w:rsidRPr="009B4FC9">
        <w:t xml:space="preserve"> </w:t>
      </w:r>
      <w:r w:rsidRPr="009B4FC9">
        <w:t>một</w:t>
      </w:r>
      <w:r w:rsidR="00F90D96" w:rsidRPr="009B4FC9">
        <w:t xml:space="preserve"> </w:t>
      </w:r>
      <w:r w:rsidRPr="009B4FC9">
        <w:t>phiên</w:t>
      </w:r>
      <w:r w:rsidR="00F90D96" w:rsidRPr="009B4FC9">
        <w:t xml:space="preserve"> </w:t>
      </w:r>
      <w:r w:rsidRPr="009B4FC9">
        <w:t>làm</w:t>
      </w:r>
      <w:r w:rsidR="00F90D96" w:rsidRPr="009B4FC9">
        <w:t xml:space="preserve"> </w:t>
      </w:r>
      <w:r w:rsidRPr="009B4FC9">
        <w:t>việc.</w:t>
      </w:r>
    </w:p>
    <w:p w14:paraId="0AD56B4C" w14:textId="77777777" w:rsidR="001C5611" w:rsidRDefault="00DC2D54" w:rsidP="00645B03">
      <w:pPr>
        <w:pStyle w:val="4-DoanVB"/>
        <w:numPr>
          <w:ilvl w:val="0"/>
          <w:numId w:val="79"/>
        </w:numPr>
        <w:spacing w:line="360" w:lineRule="auto"/>
      </w:pPr>
      <w:r w:rsidRPr="009B4FC9">
        <w:t>Khởi</w:t>
      </w:r>
      <w:r w:rsidR="00F90D96" w:rsidRPr="009B4FC9">
        <w:t xml:space="preserve"> </w:t>
      </w:r>
      <w:r w:rsidRPr="009B4FC9">
        <w:t>tạo</w:t>
      </w:r>
      <w:r w:rsidR="00F90D96" w:rsidRPr="009B4FC9">
        <w:t xml:space="preserve"> </w:t>
      </w:r>
      <w:r w:rsidRPr="009B4FC9">
        <w:t>mô</w:t>
      </w:r>
      <w:r w:rsidR="00F90D96" w:rsidRPr="009B4FC9">
        <w:t xml:space="preserve"> </w:t>
      </w:r>
      <w:r w:rsidRPr="009B4FC9">
        <w:t>hình:</w:t>
      </w:r>
      <w:r w:rsidR="00F90D96" w:rsidRPr="009B4FC9">
        <w:t xml:space="preserve"> </w:t>
      </w:r>
      <w:r w:rsidRPr="009B4FC9">
        <w:t>mô</w:t>
      </w:r>
      <w:r w:rsidR="00F90D96" w:rsidRPr="009B4FC9">
        <w:t xml:space="preserve"> </w:t>
      </w:r>
      <w:r w:rsidRPr="009B4FC9">
        <w:t>hình</w:t>
      </w:r>
      <w:r w:rsidR="00F90D96" w:rsidRPr="009B4FC9">
        <w:t xml:space="preserve"> </w:t>
      </w:r>
      <w:r w:rsidRPr="009B4FC9">
        <w:t>LSTM</w:t>
      </w:r>
      <w:r w:rsidR="00F90D96" w:rsidRPr="009B4FC9">
        <w:t xml:space="preserve"> </w:t>
      </w:r>
      <w:r w:rsidRPr="009B4FC9">
        <w:t>chỉ</w:t>
      </w:r>
      <w:r w:rsidR="00F90D96" w:rsidRPr="009B4FC9">
        <w:t xml:space="preserve"> </w:t>
      </w:r>
      <w:r w:rsidRPr="009B4FC9">
        <w:t>được</w:t>
      </w:r>
      <w:r w:rsidR="00F90D96" w:rsidRPr="009B4FC9">
        <w:t xml:space="preserve"> </w:t>
      </w:r>
      <w:r w:rsidRPr="009B4FC9">
        <w:t>tải</w:t>
      </w:r>
      <w:r w:rsidR="00F90D96" w:rsidRPr="009B4FC9">
        <w:t xml:space="preserve"> </w:t>
      </w:r>
      <w:r w:rsidRPr="009B4FC9">
        <w:t>một</w:t>
      </w:r>
      <w:r w:rsidR="00F90D96" w:rsidRPr="009B4FC9">
        <w:t xml:space="preserve"> </w:t>
      </w:r>
      <w:r w:rsidRPr="009B4FC9">
        <w:t>lần</w:t>
      </w:r>
      <w:r w:rsidR="00F90D96" w:rsidRPr="009B4FC9">
        <w:t xml:space="preserve"> </w:t>
      </w:r>
      <w:r w:rsidRPr="009B4FC9">
        <w:t>duy</w:t>
      </w:r>
      <w:r w:rsidR="00F90D96" w:rsidRPr="009B4FC9">
        <w:t xml:space="preserve"> </w:t>
      </w:r>
      <w:r w:rsidRPr="009B4FC9">
        <w:t>nhất</w:t>
      </w:r>
      <w:r w:rsidR="00F90D96" w:rsidRPr="009B4FC9">
        <w:t xml:space="preserve"> </w:t>
      </w:r>
      <w:r w:rsidRPr="009B4FC9">
        <w:t>khi</w:t>
      </w:r>
      <w:r w:rsidR="00F90D96" w:rsidRPr="009B4FC9">
        <w:t xml:space="preserve"> </w:t>
      </w:r>
      <w:r w:rsidRPr="009B4FC9">
        <w:t>khởi</w:t>
      </w:r>
      <w:r w:rsidR="00F90D96" w:rsidRPr="009B4FC9">
        <w:t xml:space="preserve"> </w:t>
      </w:r>
      <w:r w:rsidRPr="009B4FC9">
        <w:t>động</w:t>
      </w:r>
      <w:r w:rsidR="00F90D96" w:rsidRPr="009B4FC9">
        <w:t xml:space="preserve"> </w:t>
      </w:r>
      <w:r w:rsidRPr="009B4FC9">
        <w:t>máy</w:t>
      </w:r>
      <w:r w:rsidR="00F90D96" w:rsidRPr="009B4FC9">
        <w:t xml:space="preserve"> </w:t>
      </w:r>
      <w:r w:rsidRPr="009B4FC9">
        <w:t>chủ</w:t>
      </w:r>
      <w:r w:rsidR="00F90D96" w:rsidRPr="009B4FC9">
        <w:t xml:space="preserve"> </w:t>
      </w:r>
      <w:r w:rsidRPr="009B4FC9">
        <w:t>Flask,</w:t>
      </w:r>
      <w:r w:rsidR="00F90D96" w:rsidRPr="009B4FC9">
        <w:t xml:space="preserve"> </w:t>
      </w:r>
      <w:r w:rsidRPr="009B4FC9">
        <w:t>không</w:t>
      </w:r>
      <w:r w:rsidR="00F90D96" w:rsidRPr="009B4FC9">
        <w:t xml:space="preserve"> </w:t>
      </w:r>
      <w:r w:rsidRPr="009B4FC9">
        <w:t>khởi</w:t>
      </w:r>
      <w:r w:rsidR="00F90D96" w:rsidRPr="009B4FC9">
        <w:t xml:space="preserve"> </w:t>
      </w:r>
      <w:r w:rsidRPr="009B4FC9">
        <w:t>tạo</w:t>
      </w:r>
      <w:r w:rsidR="00F90D96" w:rsidRPr="009B4FC9">
        <w:t xml:space="preserve"> </w:t>
      </w:r>
      <w:r w:rsidRPr="009B4FC9">
        <w:t>lại</w:t>
      </w:r>
      <w:r w:rsidR="00F90D96" w:rsidRPr="009B4FC9">
        <w:t xml:space="preserve"> </w:t>
      </w:r>
      <w:r w:rsidRPr="009B4FC9">
        <w:t>với</w:t>
      </w:r>
      <w:r w:rsidR="00F90D96" w:rsidRPr="009B4FC9">
        <w:t xml:space="preserve"> </w:t>
      </w:r>
      <w:r w:rsidRPr="009B4FC9">
        <w:t>mỗi</w:t>
      </w:r>
      <w:r w:rsidR="00F90D96" w:rsidRPr="009B4FC9">
        <w:t xml:space="preserve"> </w:t>
      </w:r>
      <w:r w:rsidRPr="009B4FC9">
        <w:t>lần</w:t>
      </w:r>
      <w:r w:rsidR="00F90D96" w:rsidRPr="009B4FC9">
        <w:t xml:space="preserve"> </w:t>
      </w:r>
      <w:r w:rsidRPr="009B4FC9">
        <w:t>gọi</w:t>
      </w:r>
      <w:r w:rsidR="00F90D96" w:rsidRPr="009B4FC9">
        <w:t xml:space="preserve"> </w:t>
      </w:r>
      <w:r w:rsidRPr="009B4FC9">
        <w:t>API.</w:t>
      </w:r>
    </w:p>
    <w:p w14:paraId="1D1E50C8" w14:textId="77777777" w:rsidR="001C5611" w:rsidRDefault="00DC2D54" w:rsidP="00645B03">
      <w:pPr>
        <w:pStyle w:val="4-DoanVB"/>
        <w:numPr>
          <w:ilvl w:val="0"/>
          <w:numId w:val="79"/>
        </w:numPr>
        <w:spacing w:line="360" w:lineRule="auto"/>
      </w:pPr>
      <w:r w:rsidRPr="009B4FC9">
        <w:t>Tối</w:t>
      </w:r>
      <w:r w:rsidR="00F90D96" w:rsidRPr="009B4FC9">
        <w:t xml:space="preserve"> </w:t>
      </w:r>
      <w:r w:rsidRPr="009B4FC9">
        <w:t>ưu</w:t>
      </w:r>
      <w:r w:rsidR="00F90D96" w:rsidRPr="009B4FC9">
        <w:t xml:space="preserve"> </w:t>
      </w:r>
      <w:r w:rsidRPr="009B4FC9">
        <w:t>hóa</w:t>
      </w:r>
      <w:r w:rsidR="00F90D96" w:rsidRPr="009B4FC9">
        <w:t xml:space="preserve"> </w:t>
      </w:r>
      <w:r w:rsidRPr="009B4FC9">
        <w:t>chuỗi</w:t>
      </w:r>
      <w:r w:rsidR="00F90D96" w:rsidRPr="009B4FC9">
        <w:t xml:space="preserve"> </w:t>
      </w:r>
      <w:r w:rsidRPr="009B4FC9">
        <w:t>đầu</w:t>
      </w:r>
      <w:r w:rsidR="00F90D96" w:rsidRPr="009B4FC9">
        <w:t xml:space="preserve"> </w:t>
      </w:r>
      <w:r w:rsidRPr="009B4FC9">
        <w:t>vào:</w:t>
      </w:r>
      <w:r w:rsidR="00F90D96" w:rsidRPr="009B4FC9">
        <w:t xml:space="preserve"> </w:t>
      </w:r>
      <w:r w:rsidRPr="009B4FC9">
        <w:t>quá</w:t>
      </w:r>
      <w:r w:rsidR="00F90D96" w:rsidRPr="009B4FC9">
        <w:t xml:space="preserve"> </w:t>
      </w:r>
      <w:r w:rsidRPr="009B4FC9">
        <w:t>trình</w:t>
      </w:r>
      <w:r w:rsidR="00F90D96" w:rsidRPr="009B4FC9">
        <w:t xml:space="preserve"> </w:t>
      </w:r>
      <w:r w:rsidRPr="009B4FC9">
        <w:t>chuẩn</w:t>
      </w:r>
      <w:r w:rsidR="00F90D96" w:rsidRPr="009B4FC9">
        <w:t xml:space="preserve"> </w:t>
      </w:r>
      <w:r w:rsidRPr="009B4FC9">
        <w:t>hóa</w:t>
      </w:r>
      <w:r w:rsidR="00F90D96" w:rsidRPr="009B4FC9">
        <w:t xml:space="preserve"> </w:t>
      </w:r>
      <w:r w:rsidRPr="009B4FC9">
        <w:t>dữ</w:t>
      </w:r>
      <w:r w:rsidR="00F90D96" w:rsidRPr="009B4FC9">
        <w:t xml:space="preserve"> </w:t>
      </w:r>
      <w:r w:rsidRPr="009B4FC9">
        <w:t>liệu</w:t>
      </w:r>
      <w:r w:rsidR="00F90D96" w:rsidRPr="009B4FC9">
        <w:t xml:space="preserve"> </w:t>
      </w:r>
      <w:r w:rsidRPr="009B4FC9">
        <w:t>đầu</w:t>
      </w:r>
      <w:r w:rsidR="00F90D96" w:rsidRPr="009B4FC9">
        <w:t xml:space="preserve"> </w:t>
      </w:r>
      <w:r w:rsidRPr="009B4FC9">
        <w:t>vào</w:t>
      </w:r>
      <w:r w:rsidR="00F90D96" w:rsidRPr="009B4FC9">
        <w:t xml:space="preserve"> </w:t>
      </w:r>
      <w:r w:rsidRPr="009B4FC9">
        <w:t>(sử</w:t>
      </w:r>
      <w:r w:rsidR="00F90D96" w:rsidRPr="009B4FC9">
        <w:t xml:space="preserve"> </w:t>
      </w:r>
      <w:r w:rsidRPr="009B4FC9">
        <w:t>dụng</w:t>
      </w:r>
      <w:r w:rsidR="00F90D96" w:rsidRPr="009B4FC9">
        <w:t xml:space="preserve"> </w:t>
      </w:r>
      <w:r w:rsidRPr="009B4FC9">
        <w:t>LabelEncoder</w:t>
      </w:r>
      <w:r w:rsidR="00F90D96" w:rsidRPr="009B4FC9">
        <w:t xml:space="preserve"> </w:t>
      </w:r>
      <w:r w:rsidRPr="009B4FC9">
        <w:t>và</w:t>
      </w:r>
      <w:r w:rsidR="00F90D96" w:rsidRPr="009B4FC9">
        <w:t xml:space="preserve"> </w:t>
      </w:r>
      <w:r w:rsidRPr="009B4FC9">
        <w:t>MinMaxScaler)</w:t>
      </w:r>
      <w:r w:rsidR="00F90D96" w:rsidRPr="009B4FC9">
        <w:t xml:space="preserve"> </w:t>
      </w:r>
      <w:r w:rsidRPr="009B4FC9">
        <w:t>được</w:t>
      </w:r>
      <w:r w:rsidR="00F90D96" w:rsidRPr="009B4FC9">
        <w:t xml:space="preserve"> </w:t>
      </w:r>
      <w:r w:rsidRPr="009B4FC9">
        <w:t>thực</w:t>
      </w:r>
      <w:r w:rsidR="00F90D96" w:rsidRPr="009B4FC9">
        <w:t xml:space="preserve"> </w:t>
      </w:r>
      <w:r w:rsidRPr="009B4FC9">
        <w:t>hiện</w:t>
      </w:r>
      <w:r w:rsidR="00F90D96" w:rsidRPr="009B4FC9">
        <w:t xml:space="preserve"> </w:t>
      </w:r>
      <w:r w:rsidRPr="009B4FC9">
        <w:t>một</w:t>
      </w:r>
      <w:r w:rsidR="00F90D96" w:rsidRPr="009B4FC9">
        <w:t xml:space="preserve"> </w:t>
      </w:r>
      <w:r w:rsidRPr="009B4FC9">
        <w:t>lần</w:t>
      </w:r>
      <w:r w:rsidR="00F90D96" w:rsidRPr="009B4FC9">
        <w:t xml:space="preserve"> </w:t>
      </w:r>
      <w:r w:rsidRPr="009B4FC9">
        <w:t>duy</w:t>
      </w:r>
      <w:r w:rsidR="00F90D96" w:rsidRPr="009B4FC9">
        <w:t xml:space="preserve"> </w:t>
      </w:r>
      <w:r w:rsidRPr="009B4FC9">
        <w:t>nhất</w:t>
      </w:r>
      <w:r w:rsidR="00F90D96" w:rsidRPr="009B4FC9">
        <w:t xml:space="preserve"> </w:t>
      </w:r>
      <w:r w:rsidRPr="009B4FC9">
        <w:t>và</w:t>
      </w:r>
      <w:r w:rsidR="00F90D96" w:rsidRPr="009B4FC9">
        <w:t xml:space="preserve"> </w:t>
      </w:r>
      <w:r w:rsidRPr="009B4FC9">
        <w:t>tái</w:t>
      </w:r>
      <w:r w:rsidR="00F90D96" w:rsidRPr="009B4FC9">
        <w:t xml:space="preserve"> </w:t>
      </w:r>
      <w:r w:rsidRPr="009B4FC9">
        <w:t>sử</w:t>
      </w:r>
      <w:r w:rsidR="00F90D96" w:rsidRPr="009B4FC9">
        <w:t xml:space="preserve"> </w:t>
      </w:r>
      <w:r w:rsidRPr="009B4FC9">
        <w:t>dụng</w:t>
      </w:r>
      <w:r w:rsidR="00F90D96" w:rsidRPr="009B4FC9">
        <w:t xml:space="preserve"> </w:t>
      </w:r>
      <w:r w:rsidRPr="009B4FC9">
        <w:t>cho</w:t>
      </w:r>
      <w:r w:rsidR="00F90D96" w:rsidRPr="009B4FC9">
        <w:t xml:space="preserve"> </w:t>
      </w:r>
      <w:r w:rsidRPr="009B4FC9">
        <w:t>các</w:t>
      </w:r>
      <w:r w:rsidR="00F90D96" w:rsidRPr="009B4FC9">
        <w:t xml:space="preserve"> </w:t>
      </w:r>
      <w:r w:rsidRPr="009B4FC9">
        <w:t>yêu</w:t>
      </w:r>
      <w:r w:rsidR="00F90D96" w:rsidRPr="009B4FC9">
        <w:t xml:space="preserve"> </w:t>
      </w:r>
      <w:r w:rsidRPr="009B4FC9">
        <w:t>cầu</w:t>
      </w:r>
      <w:r w:rsidR="00F90D96" w:rsidRPr="009B4FC9">
        <w:t xml:space="preserve"> </w:t>
      </w:r>
      <w:r w:rsidRPr="009B4FC9">
        <w:t>sau.</w:t>
      </w:r>
    </w:p>
    <w:p w14:paraId="5D93602A" w14:textId="77777777" w:rsidR="001C5611" w:rsidRDefault="00DC2D54" w:rsidP="00645B03">
      <w:pPr>
        <w:pStyle w:val="4-DoanVB"/>
        <w:numPr>
          <w:ilvl w:val="0"/>
          <w:numId w:val="79"/>
        </w:numPr>
        <w:spacing w:line="360" w:lineRule="auto"/>
      </w:pPr>
      <w:r w:rsidRPr="009B4FC9">
        <w:lastRenderedPageBreak/>
        <w:t>Tăng</w:t>
      </w:r>
      <w:r w:rsidR="00F90D96" w:rsidRPr="009B4FC9">
        <w:t xml:space="preserve"> </w:t>
      </w:r>
      <w:r w:rsidRPr="009B4FC9">
        <w:t>tốc</w:t>
      </w:r>
      <w:r w:rsidR="00F90D96" w:rsidRPr="009B4FC9">
        <w:t xml:space="preserve"> </w:t>
      </w:r>
      <w:r w:rsidRPr="009B4FC9">
        <w:t>tạo</w:t>
      </w:r>
      <w:r w:rsidR="00F90D96" w:rsidRPr="009B4FC9">
        <w:t xml:space="preserve"> </w:t>
      </w:r>
      <w:r w:rsidRPr="009B4FC9">
        <w:t>file:</w:t>
      </w:r>
      <w:r w:rsidR="00F90D96" w:rsidRPr="009B4FC9">
        <w:t xml:space="preserve"> </w:t>
      </w:r>
      <w:r w:rsidRPr="009B4FC9">
        <w:t>sử</w:t>
      </w:r>
      <w:r w:rsidR="00F90D96" w:rsidRPr="009B4FC9">
        <w:t xml:space="preserve"> </w:t>
      </w:r>
      <w:r w:rsidRPr="009B4FC9">
        <w:t>dụng</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BytesIO</w:t>
      </w:r>
      <w:r w:rsidR="00F90D96" w:rsidRPr="009B4FC9">
        <w:t xml:space="preserve"> </w:t>
      </w:r>
      <w:r w:rsidRPr="009B4FC9">
        <w:t>thay</w:t>
      </w:r>
      <w:r w:rsidR="00F90D96" w:rsidRPr="009B4FC9">
        <w:t xml:space="preserve"> </w:t>
      </w:r>
      <w:r w:rsidRPr="009B4FC9">
        <w:t>cho</w:t>
      </w:r>
      <w:r w:rsidR="00F90D96" w:rsidRPr="009B4FC9">
        <w:t xml:space="preserve"> </w:t>
      </w:r>
      <w:r w:rsidRPr="009B4FC9">
        <w:t>ghi/đọc</w:t>
      </w:r>
      <w:r w:rsidR="00F90D96" w:rsidRPr="009B4FC9">
        <w:t xml:space="preserve"> </w:t>
      </w:r>
      <w:r w:rsidRPr="009B4FC9">
        <w:t>file</w:t>
      </w:r>
      <w:r w:rsidR="00F90D96" w:rsidRPr="009B4FC9">
        <w:t xml:space="preserve"> </w:t>
      </w:r>
      <w:r w:rsidRPr="009B4FC9">
        <w:t>tạm</w:t>
      </w:r>
      <w:r w:rsidR="00F90D96" w:rsidRPr="009B4FC9">
        <w:t xml:space="preserve"> </w:t>
      </w:r>
      <w:r w:rsidRPr="009B4FC9">
        <w:t>trên</w:t>
      </w:r>
      <w:r w:rsidR="00F90D96" w:rsidRPr="009B4FC9">
        <w:t xml:space="preserve"> </w:t>
      </w:r>
      <w:r w:rsidRPr="009B4FC9">
        <w:t>ổ</w:t>
      </w:r>
      <w:r w:rsidR="00F90D96" w:rsidRPr="009B4FC9">
        <w:t xml:space="preserve"> </w:t>
      </w:r>
      <w:r w:rsidRPr="009B4FC9">
        <w:t>cứng</w:t>
      </w:r>
      <w:r w:rsidR="00F90D96" w:rsidRPr="009B4FC9">
        <w:t xml:space="preserve"> </w:t>
      </w:r>
      <w:r w:rsidRPr="009B4FC9">
        <w:t>khi</w:t>
      </w:r>
      <w:r w:rsidR="00F90D96" w:rsidRPr="009B4FC9">
        <w:t xml:space="preserve"> </w:t>
      </w:r>
      <w:r w:rsidRPr="009B4FC9">
        <w:t>sinh</w:t>
      </w:r>
      <w:r w:rsidR="00F90D96" w:rsidRPr="009B4FC9">
        <w:t xml:space="preserve"> </w:t>
      </w:r>
      <w:r w:rsidRPr="009B4FC9">
        <w:t>CSV</w:t>
      </w:r>
      <w:r w:rsidR="00F90D96" w:rsidRPr="009B4FC9">
        <w:t xml:space="preserve"> </w:t>
      </w:r>
      <w:r w:rsidRPr="009B4FC9">
        <w:t>hoặc</w:t>
      </w:r>
      <w:r w:rsidR="00F90D96" w:rsidRPr="009B4FC9">
        <w:t xml:space="preserve"> </w:t>
      </w:r>
      <w:r w:rsidRPr="009B4FC9">
        <w:t>PDF,</w:t>
      </w:r>
      <w:r w:rsidR="00F90D96" w:rsidRPr="009B4FC9">
        <w:t xml:space="preserve"> </w:t>
      </w:r>
      <w:r w:rsidRPr="009B4FC9">
        <w:t>giúp</w:t>
      </w:r>
      <w:r w:rsidR="00F90D96" w:rsidRPr="009B4FC9">
        <w:t xml:space="preserve"> </w:t>
      </w:r>
      <w:r w:rsidRPr="009B4FC9">
        <w:t>giảm</w:t>
      </w:r>
      <w:r w:rsidR="00F90D96" w:rsidRPr="009B4FC9">
        <w:t xml:space="preserve"> </w:t>
      </w:r>
      <w:r w:rsidRPr="009B4FC9">
        <w:t>I/O</w:t>
      </w:r>
      <w:r w:rsidR="00F90D96" w:rsidRPr="009B4FC9">
        <w:t xml:space="preserve"> </w:t>
      </w:r>
      <w:r w:rsidRPr="009B4FC9">
        <w:t>disk</w:t>
      </w:r>
      <w:r w:rsidR="00F90D96" w:rsidRPr="009B4FC9">
        <w:t xml:space="preserve"> </w:t>
      </w:r>
      <w:r w:rsidRPr="009B4FC9">
        <w:t>và</w:t>
      </w:r>
      <w:r w:rsidR="00F90D96" w:rsidRPr="009B4FC9">
        <w:t xml:space="preserve"> </w:t>
      </w:r>
      <w:r w:rsidRPr="009B4FC9">
        <w:t>tăng</w:t>
      </w:r>
      <w:r w:rsidR="00F90D96" w:rsidRPr="009B4FC9">
        <w:t xml:space="preserve"> </w:t>
      </w:r>
      <w:r w:rsidRPr="009B4FC9">
        <w:t>tốc</w:t>
      </w:r>
      <w:r w:rsidR="00F90D96" w:rsidRPr="009B4FC9">
        <w:t xml:space="preserve"> </w:t>
      </w:r>
      <w:r w:rsidRPr="009B4FC9">
        <w:t>xử</w:t>
      </w:r>
      <w:r w:rsidR="00F90D96" w:rsidRPr="009B4FC9">
        <w:t xml:space="preserve"> </w:t>
      </w:r>
      <w:r w:rsidRPr="009B4FC9">
        <w:t>lý.</w:t>
      </w:r>
    </w:p>
    <w:p w14:paraId="18D6F057" w14:textId="282CE67F" w:rsidR="006F3822" w:rsidRPr="009B4FC9" w:rsidRDefault="00DC2D54" w:rsidP="00645B03">
      <w:pPr>
        <w:pStyle w:val="4-DoanVB"/>
        <w:numPr>
          <w:ilvl w:val="0"/>
          <w:numId w:val="79"/>
        </w:numPr>
        <w:spacing w:line="360" w:lineRule="auto"/>
      </w:pPr>
      <w:r w:rsidRPr="009B4FC9">
        <w:t>Giảm</w:t>
      </w:r>
      <w:r w:rsidR="00F90D96" w:rsidRPr="009B4FC9">
        <w:t xml:space="preserve"> </w:t>
      </w:r>
      <w:r w:rsidRPr="009B4FC9">
        <w:t>log</w:t>
      </w:r>
      <w:r w:rsidR="00F90D96" w:rsidRPr="009B4FC9">
        <w:t xml:space="preserve"> </w:t>
      </w:r>
      <w:r w:rsidRPr="009B4FC9">
        <w:t>không</w:t>
      </w:r>
      <w:r w:rsidR="00F90D96" w:rsidRPr="009B4FC9">
        <w:t xml:space="preserve"> </w:t>
      </w:r>
      <w:r w:rsidRPr="009B4FC9">
        <w:t>cần</w:t>
      </w:r>
      <w:r w:rsidR="00F90D96" w:rsidRPr="009B4FC9">
        <w:t xml:space="preserve"> </w:t>
      </w:r>
      <w:r w:rsidRPr="009B4FC9">
        <w:t>thiết:</w:t>
      </w:r>
      <w:r w:rsidR="00F90D96" w:rsidRPr="009B4FC9">
        <w:t xml:space="preserve"> </w:t>
      </w:r>
      <w:r w:rsidRPr="009B4FC9">
        <w:t>trong</w:t>
      </w:r>
      <w:r w:rsidR="00F90D96" w:rsidRPr="009B4FC9">
        <w:t xml:space="preserve"> </w:t>
      </w:r>
      <w:r w:rsidRPr="009B4FC9">
        <w:t>quá</w:t>
      </w:r>
      <w:r w:rsidR="00F90D96" w:rsidRPr="009B4FC9">
        <w:t xml:space="preserve"> </w:t>
      </w:r>
      <w:r w:rsidRPr="009B4FC9">
        <w:t>trình</w:t>
      </w:r>
      <w:r w:rsidR="00F90D96" w:rsidRPr="009B4FC9">
        <w:t xml:space="preserve"> </w:t>
      </w:r>
      <w:r w:rsidRPr="009B4FC9">
        <w:t>dự</w:t>
      </w:r>
      <w:r w:rsidR="00F90D96" w:rsidRPr="009B4FC9">
        <w:t xml:space="preserve"> </w:t>
      </w:r>
      <w:r w:rsidRPr="009B4FC9">
        <w:t>đoán,</w:t>
      </w:r>
      <w:r w:rsidR="00F90D96" w:rsidRPr="009B4FC9">
        <w:t xml:space="preserve"> </w:t>
      </w:r>
      <w:r w:rsidRPr="009B4FC9">
        <w:t>việc</w:t>
      </w:r>
      <w:r w:rsidR="00F90D96" w:rsidRPr="009B4FC9">
        <w:t xml:space="preserve"> </w:t>
      </w:r>
      <w:r w:rsidRPr="009B4FC9">
        <w:t>tắt</w:t>
      </w:r>
      <w:r w:rsidR="00F90D96" w:rsidRPr="009B4FC9">
        <w:t xml:space="preserve"> </w:t>
      </w:r>
      <w:r w:rsidRPr="009B4FC9">
        <w:t>các</w:t>
      </w:r>
      <w:r w:rsidR="00F90D96" w:rsidRPr="009B4FC9">
        <w:t xml:space="preserve"> </w:t>
      </w:r>
      <w:r w:rsidRPr="009B4FC9">
        <w:t>log</w:t>
      </w:r>
      <w:r w:rsidR="00F90D96" w:rsidRPr="009B4FC9">
        <w:t xml:space="preserve"> </w:t>
      </w:r>
      <w:r w:rsidRPr="009B4FC9">
        <w:t>của</w:t>
      </w:r>
      <w:r w:rsidR="00F90D96" w:rsidRPr="009B4FC9">
        <w:t xml:space="preserve"> </w:t>
      </w:r>
      <w:r w:rsidRPr="009B4FC9">
        <w:t>mô</w:t>
      </w:r>
      <w:r w:rsidR="00F90D96" w:rsidRPr="009B4FC9">
        <w:t xml:space="preserve"> </w:t>
      </w:r>
      <w:r w:rsidRPr="009B4FC9">
        <w:t>hình</w:t>
      </w:r>
      <w:r w:rsidR="00F90D96" w:rsidRPr="009B4FC9">
        <w:t xml:space="preserve"> </w:t>
      </w:r>
      <w:r w:rsidRPr="009B4FC9">
        <w:t>với</w:t>
      </w:r>
      <w:r w:rsidR="00F90D96" w:rsidRPr="009B4FC9">
        <w:t xml:space="preserve"> </w:t>
      </w:r>
      <w:r w:rsidRPr="009B4FC9">
        <w:t>verbose=0</w:t>
      </w:r>
      <w:r w:rsidR="00F90D96" w:rsidRPr="009B4FC9">
        <w:t xml:space="preserve"> </w:t>
      </w:r>
      <w:r w:rsidRPr="009B4FC9">
        <w:t>giúp</w:t>
      </w:r>
      <w:r w:rsidR="00F90D96" w:rsidRPr="009B4FC9">
        <w:t xml:space="preserve"> </w:t>
      </w:r>
      <w:r w:rsidRPr="009B4FC9">
        <w:t>tiết</w:t>
      </w:r>
      <w:r w:rsidR="00F90D96" w:rsidRPr="009B4FC9">
        <w:t xml:space="preserve"> </w:t>
      </w:r>
      <w:r w:rsidRPr="009B4FC9">
        <w:t>kiệm</w:t>
      </w:r>
      <w:r w:rsidR="00F90D96" w:rsidRPr="009B4FC9">
        <w:t xml:space="preserve"> </w:t>
      </w:r>
      <w:r w:rsidRPr="009B4FC9">
        <w:t>thời</w:t>
      </w:r>
      <w:r w:rsidR="00F90D96" w:rsidRPr="009B4FC9">
        <w:t xml:space="preserve"> </w:t>
      </w:r>
      <w:r w:rsidRPr="009B4FC9">
        <w:t>gian</w:t>
      </w:r>
      <w:r w:rsidR="00F90D96" w:rsidRPr="009B4FC9">
        <w:t xml:space="preserve"> </w:t>
      </w:r>
      <w:r w:rsidRPr="009B4FC9">
        <w:t>và</w:t>
      </w:r>
      <w:r w:rsidR="00F90D96" w:rsidRPr="009B4FC9">
        <w:t xml:space="preserve"> </w:t>
      </w:r>
      <w:r w:rsidRPr="009B4FC9">
        <w:t>tránh</w:t>
      </w:r>
      <w:r w:rsidR="00F90D96" w:rsidRPr="009B4FC9">
        <w:t xml:space="preserve"> </w:t>
      </w:r>
      <w:r w:rsidRPr="009B4FC9">
        <w:t>in</w:t>
      </w:r>
      <w:r w:rsidR="00F90D96" w:rsidRPr="009B4FC9">
        <w:t xml:space="preserve"> </w:t>
      </w:r>
      <w:r w:rsidRPr="009B4FC9">
        <w:t>ra</w:t>
      </w:r>
      <w:r w:rsidR="00F90D96" w:rsidRPr="009B4FC9">
        <w:t xml:space="preserve"> </w:t>
      </w:r>
      <w:r w:rsidRPr="009B4FC9">
        <w:t>console</w:t>
      </w:r>
      <w:r w:rsidR="00F90D96" w:rsidRPr="009B4FC9">
        <w:t xml:space="preserve"> </w:t>
      </w:r>
      <w:r w:rsidRPr="009B4FC9">
        <w:t>không</w:t>
      </w:r>
      <w:r w:rsidR="00F90D96" w:rsidRPr="009B4FC9">
        <w:t xml:space="preserve"> </w:t>
      </w:r>
      <w:r w:rsidRPr="009B4FC9">
        <w:t>cần</w:t>
      </w:r>
      <w:r w:rsidR="00F90D96" w:rsidRPr="009B4FC9">
        <w:t xml:space="preserve"> </w:t>
      </w:r>
      <w:r w:rsidRPr="009B4FC9">
        <w:t>thiết.</w:t>
      </w:r>
    </w:p>
    <w:p w14:paraId="14EA5D87" w14:textId="77777777" w:rsidR="001C5611" w:rsidRDefault="00CB37D4" w:rsidP="001C5611">
      <w:pPr>
        <w:spacing w:line="360" w:lineRule="auto"/>
        <w:ind w:firstLine="567"/>
      </w:pPr>
      <w:r w:rsidRPr="001C5611">
        <w:t>Xử</w:t>
      </w:r>
      <w:r w:rsidR="00F90D96" w:rsidRPr="001C5611">
        <w:t xml:space="preserve"> </w:t>
      </w:r>
      <w:r w:rsidRPr="001C5611">
        <w:t>lý</w:t>
      </w:r>
      <w:r w:rsidR="00F90D96" w:rsidRPr="001C5611">
        <w:t xml:space="preserve"> </w:t>
      </w:r>
      <w:r w:rsidRPr="001C5611">
        <w:t>lỗi</w:t>
      </w:r>
      <w:r w:rsidR="00F90D96" w:rsidRPr="001C5611">
        <w:t xml:space="preserve"> </w:t>
      </w:r>
      <w:r w:rsidRPr="001C5611">
        <w:t>và</w:t>
      </w:r>
      <w:r w:rsidR="00F90D96" w:rsidRPr="001C5611">
        <w:t xml:space="preserve"> </w:t>
      </w:r>
      <w:r w:rsidRPr="001C5611">
        <w:t>tăng</w:t>
      </w:r>
      <w:r w:rsidR="00F90D96" w:rsidRPr="001C5611">
        <w:t xml:space="preserve"> </w:t>
      </w:r>
      <w:r w:rsidRPr="001C5611">
        <w:t>cường</w:t>
      </w:r>
      <w:r w:rsidR="00F90D96" w:rsidRPr="001C5611">
        <w:t xml:space="preserve"> </w:t>
      </w:r>
      <w:r w:rsidRPr="001C5611">
        <w:t>bảo</w:t>
      </w:r>
      <w:r w:rsidR="00F90D96" w:rsidRPr="001C5611">
        <w:t xml:space="preserve"> </w:t>
      </w:r>
      <w:r w:rsidRPr="001C5611">
        <w:t>mật</w:t>
      </w:r>
      <w:r w:rsidR="00F90D96" w:rsidRPr="001C5611">
        <w:t xml:space="preserve"> </w:t>
      </w:r>
      <w:r w:rsidRPr="001C5611">
        <w:t>API</w:t>
      </w:r>
    </w:p>
    <w:p w14:paraId="485E70FE" w14:textId="6BE6EBA1" w:rsidR="00CB37D4" w:rsidRPr="009B4FC9" w:rsidRDefault="00CB37D4" w:rsidP="00645B03">
      <w:pPr>
        <w:pStyle w:val="ListParagraph"/>
        <w:numPr>
          <w:ilvl w:val="0"/>
          <w:numId w:val="80"/>
        </w:numPr>
        <w:spacing w:line="360" w:lineRule="auto"/>
      </w:pPr>
      <w:r w:rsidRPr="009B4FC9">
        <w:t>Để</w:t>
      </w:r>
      <w:r w:rsidR="00F90D96" w:rsidRPr="009B4FC9">
        <w:t xml:space="preserve"> </w:t>
      </w:r>
      <w:r w:rsidRPr="009B4FC9">
        <w:t>đảm</w:t>
      </w:r>
      <w:r w:rsidR="00F90D96" w:rsidRPr="009B4FC9">
        <w:t xml:space="preserve"> </w:t>
      </w:r>
      <w:r w:rsidRPr="009B4FC9">
        <w:t>bảo</w:t>
      </w:r>
      <w:r w:rsidR="00F90D96" w:rsidRPr="009B4FC9">
        <w:t xml:space="preserve"> </w:t>
      </w:r>
      <w:r w:rsidRPr="009B4FC9">
        <w:t>hệ</w:t>
      </w:r>
      <w:r w:rsidR="00F90D96" w:rsidRPr="009B4FC9">
        <w:t xml:space="preserve"> </w:t>
      </w:r>
      <w:r w:rsidRPr="009B4FC9">
        <w:t>thống</w:t>
      </w:r>
      <w:r w:rsidR="00F90D96" w:rsidRPr="009B4FC9">
        <w:t xml:space="preserve"> </w:t>
      </w:r>
      <w:r w:rsidRPr="009B4FC9">
        <w:t>hoạt</w:t>
      </w:r>
      <w:r w:rsidR="00F90D96" w:rsidRPr="009B4FC9">
        <w:t xml:space="preserve"> </w:t>
      </w:r>
      <w:r w:rsidRPr="009B4FC9">
        <w:t>động</w:t>
      </w:r>
      <w:r w:rsidR="00F90D96" w:rsidRPr="009B4FC9">
        <w:t xml:space="preserve"> </w:t>
      </w:r>
      <w:r w:rsidRPr="009B4FC9">
        <w:t>ổn</w:t>
      </w:r>
      <w:r w:rsidR="00F90D96" w:rsidRPr="009B4FC9">
        <w:t xml:space="preserve"> </w:t>
      </w:r>
      <w:r w:rsidRPr="009B4FC9">
        <w:t>định</w:t>
      </w:r>
      <w:r w:rsidR="00F90D96" w:rsidRPr="009B4FC9">
        <w:t xml:space="preserve"> </w:t>
      </w:r>
      <w:r w:rsidRPr="009B4FC9">
        <w:t>trong</w:t>
      </w:r>
      <w:r w:rsidR="00F90D96" w:rsidRPr="009B4FC9">
        <w:t xml:space="preserve"> </w:t>
      </w:r>
      <w:r w:rsidRPr="009B4FC9">
        <w:t>môi</w:t>
      </w:r>
      <w:r w:rsidR="00F90D96" w:rsidRPr="009B4FC9">
        <w:t xml:space="preserve"> </w:t>
      </w:r>
      <w:r w:rsidRPr="009B4FC9">
        <w:t>trường</w:t>
      </w:r>
      <w:r w:rsidR="00F90D96" w:rsidRPr="009B4FC9">
        <w:t xml:space="preserve"> </w:t>
      </w:r>
      <w:r w:rsidRPr="009B4FC9">
        <w:t>thực</w:t>
      </w:r>
      <w:r w:rsidR="00F90D96" w:rsidRPr="009B4FC9">
        <w:t xml:space="preserve"> </w:t>
      </w:r>
      <w:r w:rsidRPr="009B4FC9">
        <w:t>tế</w:t>
      </w:r>
      <w:r w:rsidR="00F90D96" w:rsidRPr="009B4FC9">
        <w:t xml:space="preserve"> </w:t>
      </w:r>
      <w:r w:rsidRPr="009B4FC9">
        <w:t>và</w:t>
      </w:r>
      <w:r w:rsidR="00F90D96" w:rsidRPr="009B4FC9">
        <w:t xml:space="preserve"> </w:t>
      </w:r>
      <w:r w:rsidRPr="009B4FC9">
        <w:t>hạn</w:t>
      </w:r>
      <w:r w:rsidR="00F90D96" w:rsidRPr="009B4FC9">
        <w:t xml:space="preserve"> </w:t>
      </w:r>
      <w:r w:rsidRPr="009B4FC9">
        <w:t>chế</w:t>
      </w:r>
      <w:r w:rsidR="00F90D96" w:rsidRPr="009B4FC9">
        <w:t xml:space="preserve"> </w:t>
      </w:r>
      <w:r w:rsidRPr="009B4FC9">
        <w:t>rủi</w:t>
      </w:r>
      <w:r w:rsidR="00F90D96" w:rsidRPr="009B4FC9">
        <w:t xml:space="preserve"> </w:t>
      </w:r>
      <w:r w:rsidRPr="009B4FC9">
        <w:t>ro</w:t>
      </w:r>
      <w:r w:rsidR="00F90D96" w:rsidRPr="009B4FC9">
        <w:t xml:space="preserve"> </w:t>
      </w:r>
      <w:r w:rsidRPr="009B4FC9">
        <w:t>bảo</w:t>
      </w:r>
      <w:r w:rsidR="00F90D96" w:rsidRPr="009B4FC9">
        <w:t xml:space="preserve"> </w:t>
      </w:r>
      <w:r w:rsidRPr="009B4FC9">
        <w:t>mật,</w:t>
      </w:r>
      <w:r w:rsidR="00F90D96" w:rsidRPr="009B4FC9">
        <w:t xml:space="preserve"> </w:t>
      </w:r>
      <w:r w:rsidRPr="009B4FC9">
        <w:t>một</w:t>
      </w:r>
      <w:r w:rsidR="00F90D96" w:rsidRPr="009B4FC9">
        <w:t xml:space="preserve"> </w:t>
      </w:r>
      <w:r w:rsidRPr="009B4FC9">
        <w:t>số</w:t>
      </w:r>
      <w:r w:rsidR="00F90D96" w:rsidRPr="009B4FC9">
        <w:t xml:space="preserve"> </w:t>
      </w:r>
      <w:r w:rsidRPr="009B4FC9">
        <w:t>cơ</w:t>
      </w:r>
      <w:r w:rsidR="00F90D96" w:rsidRPr="009B4FC9">
        <w:t xml:space="preserve"> </w:t>
      </w:r>
      <w:r w:rsidRPr="009B4FC9">
        <w:t>chế</w:t>
      </w:r>
      <w:r w:rsidR="00F90D96" w:rsidRPr="009B4FC9">
        <w:t xml:space="preserve"> </w:t>
      </w:r>
      <w:r w:rsidRPr="009B4FC9">
        <w:t>xử</w:t>
      </w:r>
      <w:r w:rsidR="00F90D96" w:rsidRPr="009B4FC9">
        <w:t xml:space="preserve"> </w:t>
      </w:r>
      <w:r w:rsidRPr="009B4FC9">
        <w:t>lý</w:t>
      </w:r>
      <w:r w:rsidR="00F90D96" w:rsidRPr="009B4FC9">
        <w:t xml:space="preserve"> </w:t>
      </w:r>
      <w:r w:rsidRPr="009B4FC9">
        <w:t>lỗi</w:t>
      </w:r>
      <w:r w:rsidR="00F90D96" w:rsidRPr="009B4FC9">
        <w:t xml:space="preserve"> </w:t>
      </w:r>
      <w:r w:rsidRPr="009B4FC9">
        <w:t>và</w:t>
      </w:r>
      <w:r w:rsidR="00F90D96" w:rsidRPr="009B4FC9">
        <w:t xml:space="preserve"> </w:t>
      </w:r>
      <w:r w:rsidRPr="009B4FC9">
        <w:t>kiểm</w:t>
      </w:r>
      <w:r w:rsidR="00F90D96" w:rsidRPr="009B4FC9">
        <w:t xml:space="preserve"> </w:t>
      </w:r>
      <w:r w:rsidRPr="009B4FC9">
        <w:t>soát</w:t>
      </w:r>
      <w:r w:rsidR="00F90D96" w:rsidRPr="009B4FC9">
        <w:t xml:space="preserve"> </w:t>
      </w:r>
      <w:r w:rsidRPr="009B4FC9">
        <w:t>đầu</w:t>
      </w:r>
      <w:r w:rsidR="00F90D96" w:rsidRPr="009B4FC9">
        <w:t xml:space="preserve"> </w:t>
      </w:r>
      <w:r w:rsidRPr="009B4FC9">
        <w:t>vào</w:t>
      </w:r>
      <w:r w:rsidR="00F90D96" w:rsidRPr="009B4FC9">
        <w:t xml:space="preserve"> </w:t>
      </w:r>
      <w:r w:rsidRPr="009B4FC9">
        <w:t>đã</w:t>
      </w:r>
      <w:r w:rsidR="00F90D96" w:rsidRPr="009B4FC9">
        <w:t xml:space="preserve"> </w:t>
      </w:r>
      <w:r w:rsidRPr="009B4FC9">
        <w:t>được</w:t>
      </w:r>
      <w:r w:rsidR="00F90D96" w:rsidRPr="009B4FC9">
        <w:t xml:space="preserve"> </w:t>
      </w:r>
      <w:r w:rsidRPr="009B4FC9">
        <w:t>áp</w:t>
      </w:r>
      <w:r w:rsidR="00F90D96" w:rsidRPr="009B4FC9">
        <w:t xml:space="preserve"> </w:t>
      </w:r>
      <w:r w:rsidRPr="009B4FC9">
        <w:t>dụng:</w:t>
      </w:r>
    </w:p>
    <w:p w14:paraId="6A219A43" w14:textId="4ADA895A" w:rsidR="00CB37D4" w:rsidRPr="009B4FC9" w:rsidRDefault="00CB37D4" w:rsidP="00645B03">
      <w:pPr>
        <w:pStyle w:val="ListParagraph"/>
        <w:numPr>
          <w:ilvl w:val="0"/>
          <w:numId w:val="80"/>
        </w:numPr>
        <w:spacing w:line="360" w:lineRule="auto"/>
      </w:pPr>
      <w:r w:rsidRPr="009B4FC9">
        <w:t>Xử</w:t>
      </w:r>
      <w:r w:rsidR="00F90D96" w:rsidRPr="009B4FC9">
        <w:t xml:space="preserve"> </w:t>
      </w:r>
      <w:r w:rsidRPr="009B4FC9">
        <w:t>lý</w:t>
      </w:r>
      <w:r w:rsidR="00F90D96" w:rsidRPr="009B4FC9">
        <w:t xml:space="preserve"> </w:t>
      </w:r>
      <w:r w:rsidRPr="009B4FC9">
        <w:t>ngoại</w:t>
      </w:r>
      <w:r w:rsidR="00F90D96" w:rsidRPr="009B4FC9">
        <w:t xml:space="preserve"> </w:t>
      </w:r>
      <w:r w:rsidRPr="009B4FC9">
        <w:t>lệ</w:t>
      </w:r>
      <w:r w:rsidR="00F90D96" w:rsidRPr="009B4FC9">
        <w:t xml:space="preserve"> </w:t>
      </w:r>
      <w:r w:rsidRPr="009B4FC9">
        <w:t>toàn</w:t>
      </w:r>
      <w:r w:rsidR="00F90D96" w:rsidRPr="009B4FC9">
        <w:t xml:space="preserve"> </w:t>
      </w:r>
      <w:r w:rsidRPr="009B4FC9">
        <w:t>diện:</w:t>
      </w:r>
      <w:r w:rsidR="00F90D96" w:rsidRPr="009B4FC9">
        <w:t xml:space="preserve"> </w:t>
      </w:r>
      <w:r w:rsidRPr="009B4FC9">
        <w:t>sử</w:t>
      </w:r>
      <w:r w:rsidR="00F90D96" w:rsidRPr="009B4FC9">
        <w:t xml:space="preserve"> </w:t>
      </w:r>
      <w:r w:rsidRPr="009B4FC9">
        <w:t>dụng</w:t>
      </w:r>
      <w:r w:rsidR="00F90D96" w:rsidRPr="009B4FC9">
        <w:t xml:space="preserve"> </w:t>
      </w:r>
      <w:r w:rsidRPr="009B4FC9">
        <w:t>try-except</w:t>
      </w:r>
      <w:r w:rsidR="00F90D96" w:rsidRPr="009B4FC9">
        <w:t xml:space="preserve"> </w:t>
      </w:r>
      <w:r w:rsidRPr="009B4FC9">
        <w:t>tại</w:t>
      </w:r>
      <w:r w:rsidR="00F90D96" w:rsidRPr="009B4FC9">
        <w:t xml:space="preserve"> </w:t>
      </w:r>
      <w:r w:rsidRPr="009B4FC9">
        <w:t>mỗi</w:t>
      </w:r>
      <w:r w:rsidR="00F90D96" w:rsidRPr="009B4FC9">
        <w:t xml:space="preserve"> </w:t>
      </w:r>
      <w:r w:rsidRPr="009B4FC9">
        <w:t>API</w:t>
      </w:r>
      <w:r w:rsidR="00F90D96" w:rsidRPr="009B4FC9">
        <w:t xml:space="preserve"> </w:t>
      </w:r>
      <w:r w:rsidRPr="009B4FC9">
        <w:t>để</w:t>
      </w:r>
      <w:r w:rsidR="00F90D96" w:rsidRPr="009B4FC9">
        <w:t xml:space="preserve"> </w:t>
      </w:r>
      <w:r w:rsidRPr="009B4FC9">
        <w:t>bắt</w:t>
      </w:r>
      <w:r w:rsidR="00F90D96" w:rsidRPr="009B4FC9">
        <w:t xml:space="preserve"> </w:t>
      </w:r>
      <w:r w:rsidRPr="009B4FC9">
        <w:t>lỗi</w:t>
      </w:r>
      <w:r w:rsidR="00F90D96" w:rsidRPr="009B4FC9">
        <w:t xml:space="preserve"> </w:t>
      </w:r>
      <w:r w:rsidRPr="009B4FC9">
        <w:t>và</w:t>
      </w:r>
      <w:r w:rsidR="00F90D96" w:rsidRPr="009B4FC9">
        <w:t xml:space="preserve"> </w:t>
      </w:r>
      <w:r w:rsidRPr="009B4FC9">
        <w:t>trả</w:t>
      </w:r>
      <w:r w:rsidR="00F90D96" w:rsidRPr="009B4FC9">
        <w:t xml:space="preserve"> </w:t>
      </w:r>
      <w:r w:rsidRPr="009B4FC9">
        <w:t>về</w:t>
      </w:r>
      <w:r w:rsidR="00F90D96" w:rsidRPr="009B4FC9">
        <w:t xml:space="preserve"> </w:t>
      </w:r>
      <w:r w:rsidRPr="009B4FC9">
        <w:t>thông</w:t>
      </w:r>
      <w:r w:rsidR="00F90D96" w:rsidRPr="009B4FC9">
        <w:t xml:space="preserve"> </w:t>
      </w:r>
      <w:r w:rsidRPr="009B4FC9">
        <w:t>báo</w:t>
      </w:r>
      <w:r w:rsidR="00F90D96" w:rsidRPr="009B4FC9">
        <w:t xml:space="preserve"> </w:t>
      </w:r>
      <w:r w:rsidRPr="009B4FC9">
        <w:t>lỗi</w:t>
      </w:r>
      <w:r w:rsidR="00F90D96" w:rsidRPr="009B4FC9">
        <w:t xml:space="preserve"> </w:t>
      </w:r>
      <w:r w:rsidRPr="009B4FC9">
        <w:t>có</w:t>
      </w:r>
      <w:r w:rsidR="00F90D96" w:rsidRPr="009B4FC9">
        <w:t xml:space="preserve"> </w:t>
      </w:r>
      <w:r w:rsidRPr="009B4FC9">
        <w:t>cấu</w:t>
      </w:r>
      <w:r w:rsidR="00F90D96" w:rsidRPr="009B4FC9">
        <w:t xml:space="preserve"> </w:t>
      </w:r>
      <w:r w:rsidRPr="009B4FC9">
        <w:t>trúc</w:t>
      </w:r>
      <w:r w:rsidR="00F90D96" w:rsidRPr="009B4FC9">
        <w:t xml:space="preserve"> </w:t>
      </w:r>
      <w:r w:rsidRPr="009B4FC9">
        <w:t>JSON,</w:t>
      </w:r>
      <w:r w:rsidR="00F90D96" w:rsidRPr="009B4FC9">
        <w:t xml:space="preserve"> </w:t>
      </w:r>
      <w:r w:rsidRPr="009B4FC9">
        <w:t>dễ</w:t>
      </w:r>
      <w:r w:rsidR="00F90D96" w:rsidRPr="009B4FC9">
        <w:t xml:space="preserve"> </w:t>
      </w:r>
      <w:r w:rsidRPr="009B4FC9">
        <w:t>hiểu</w:t>
      </w:r>
      <w:r w:rsidR="00F90D96" w:rsidRPr="009B4FC9">
        <w:t xml:space="preserve"> </w:t>
      </w:r>
      <w:r w:rsidRPr="009B4FC9">
        <w:t>và</w:t>
      </w:r>
      <w:r w:rsidR="00F90D96" w:rsidRPr="009B4FC9">
        <w:t xml:space="preserve"> </w:t>
      </w:r>
      <w:r w:rsidRPr="009B4FC9">
        <w:t>có</w:t>
      </w:r>
      <w:r w:rsidR="00F90D96" w:rsidRPr="009B4FC9">
        <w:t xml:space="preserve"> </w:t>
      </w:r>
      <w:r w:rsidRPr="009B4FC9">
        <w:t>thể</w:t>
      </w:r>
      <w:r w:rsidR="00F90D96" w:rsidRPr="009B4FC9">
        <w:t xml:space="preserve"> </w:t>
      </w:r>
      <w:r w:rsidRPr="009B4FC9">
        <w:t>hiển</w:t>
      </w:r>
      <w:r w:rsidR="00F90D96" w:rsidRPr="009B4FC9">
        <w:t xml:space="preserve"> </w:t>
      </w:r>
      <w:r w:rsidRPr="009B4FC9">
        <w:t>thị</w:t>
      </w:r>
      <w:r w:rsidR="00F90D96" w:rsidRPr="009B4FC9">
        <w:t xml:space="preserve"> </w:t>
      </w:r>
      <w:r w:rsidRPr="009B4FC9">
        <w:t>trực</w:t>
      </w:r>
      <w:r w:rsidR="00F90D96" w:rsidRPr="009B4FC9">
        <w:t xml:space="preserve"> </w:t>
      </w:r>
      <w:r w:rsidRPr="009B4FC9">
        <w:t>tiếp</w:t>
      </w:r>
      <w:r w:rsidR="00F90D96" w:rsidRPr="009B4FC9">
        <w:t xml:space="preserve"> </w:t>
      </w:r>
      <w:r w:rsidRPr="009B4FC9">
        <w:t>ở</w:t>
      </w:r>
      <w:r w:rsidR="00F90D96" w:rsidRPr="009B4FC9">
        <w:t xml:space="preserve"> </w:t>
      </w:r>
      <w:r w:rsidRPr="009B4FC9">
        <w:t>giao</w:t>
      </w:r>
      <w:r w:rsidR="00F90D96" w:rsidRPr="009B4FC9">
        <w:t xml:space="preserve"> </w:t>
      </w:r>
      <w:r w:rsidRPr="009B4FC9">
        <w:t>diện</w:t>
      </w:r>
      <w:r w:rsidR="00F90D96" w:rsidRPr="009B4FC9">
        <w:t xml:space="preserve"> </w:t>
      </w:r>
      <w:r w:rsidRPr="009B4FC9">
        <w:t>người</w:t>
      </w:r>
      <w:r w:rsidR="00F90D96" w:rsidRPr="009B4FC9">
        <w:t xml:space="preserve"> </w:t>
      </w:r>
      <w:r w:rsidRPr="009B4FC9">
        <w:t>dùng.</w:t>
      </w:r>
    </w:p>
    <w:p w14:paraId="2627DBF3" w14:textId="7637936F" w:rsidR="00CB37D4" w:rsidRPr="009B4FC9" w:rsidRDefault="00CB37D4" w:rsidP="00645B03">
      <w:pPr>
        <w:pStyle w:val="ListParagraph"/>
        <w:numPr>
          <w:ilvl w:val="0"/>
          <w:numId w:val="80"/>
        </w:numPr>
        <w:spacing w:line="360" w:lineRule="auto"/>
      </w:pPr>
      <w:r w:rsidRPr="009B4FC9">
        <w:t>Kiểm</w:t>
      </w:r>
      <w:r w:rsidR="00F90D96" w:rsidRPr="009B4FC9">
        <w:t xml:space="preserve"> </w:t>
      </w:r>
      <w:r w:rsidRPr="009B4FC9">
        <w:t>soát</w:t>
      </w:r>
      <w:r w:rsidR="00F90D96" w:rsidRPr="009B4FC9">
        <w:t xml:space="preserve"> </w:t>
      </w:r>
      <w:r w:rsidRPr="009B4FC9">
        <w:t>đầu</w:t>
      </w:r>
      <w:r w:rsidR="00F90D96" w:rsidRPr="009B4FC9">
        <w:t xml:space="preserve"> </w:t>
      </w:r>
      <w:r w:rsidRPr="009B4FC9">
        <w:t>vào:</w:t>
      </w:r>
      <w:r w:rsidR="00F90D96" w:rsidRPr="009B4FC9">
        <w:t xml:space="preserve"> </w:t>
      </w:r>
      <w:r w:rsidRPr="009B4FC9">
        <w:t>kiểm</w:t>
      </w:r>
      <w:r w:rsidR="00F90D96" w:rsidRPr="009B4FC9">
        <w:t xml:space="preserve"> </w:t>
      </w:r>
      <w:r w:rsidRPr="009B4FC9">
        <w:t>tra</w:t>
      </w:r>
      <w:r w:rsidR="00F90D96" w:rsidRPr="009B4FC9">
        <w:t xml:space="preserve"> </w:t>
      </w:r>
      <w:r w:rsidRPr="009B4FC9">
        <w:t>kỹ</w:t>
      </w:r>
      <w:r w:rsidR="00F90D96" w:rsidRPr="009B4FC9">
        <w:t xml:space="preserve"> </w:t>
      </w:r>
      <w:r w:rsidRPr="009B4FC9">
        <w:t>lưỡng</w:t>
      </w:r>
      <w:r w:rsidR="00F90D96" w:rsidRPr="009B4FC9">
        <w:t xml:space="preserve"> </w:t>
      </w:r>
      <w:r w:rsidRPr="009B4FC9">
        <w:t>các</w:t>
      </w:r>
      <w:r w:rsidR="00F90D96" w:rsidRPr="009B4FC9">
        <w:t xml:space="preserve"> </w:t>
      </w:r>
      <w:r w:rsidRPr="009B4FC9">
        <w:t>tham</w:t>
      </w:r>
      <w:r w:rsidR="00F90D96" w:rsidRPr="009B4FC9">
        <w:t xml:space="preserve"> </w:t>
      </w:r>
      <w:r w:rsidRPr="009B4FC9">
        <w:t>số</w:t>
      </w:r>
      <w:r w:rsidR="00F90D96" w:rsidRPr="009B4FC9">
        <w:t xml:space="preserve"> </w:t>
      </w:r>
      <w:r w:rsidRPr="009B4FC9">
        <w:t>đầu</w:t>
      </w:r>
      <w:r w:rsidR="00F90D96" w:rsidRPr="009B4FC9">
        <w:t xml:space="preserve"> </w:t>
      </w:r>
      <w:r w:rsidRPr="009B4FC9">
        <w:t>vào</w:t>
      </w:r>
      <w:r w:rsidR="00F90D96" w:rsidRPr="009B4FC9">
        <w:t xml:space="preserve"> </w:t>
      </w:r>
      <w:r w:rsidRPr="009B4FC9">
        <w:t>như</w:t>
      </w:r>
      <w:r w:rsidR="00F90D96" w:rsidRPr="009B4FC9">
        <w:t xml:space="preserve"> </w:t>
      </w:r>
      <w:r w:rsidRPr="009B4FC9">
        <w:t>quốc</w:t>
      </w:r>
      <w:r w:rsidR="00F90D96" w:rsidRPr="009B4FC9">
        <w:t xml:space="preserve"> </w:t>
      </w:r>
      <w:r w:rsidRPr="009B4FC9">
        <w:t>gia,</w:t>
      </w:r>
      <w:r w:rsidR="00F90D96" w:rsidRPr="009B4FC9">
        <w:t xml:space="preserve"> </w:t>
      </w:r>
      <w:r w:rsidRPr="009B4FC9">
        <w:t>giới</w:t>
      </w:r>
      <w:r w:rsidR="00F90D96" w:rsidRPr="009B4FC9">
        <w:t xml:space="preserve"> </w:t>
      </w:r>
      <w:r w:rsidRPr="009B4FC9">
        <w:t>tính,</w:t>
      </w:r>
      <w:r w:rsidR="00F90D96" w:rsidRPr="009B4FC9">
        <w:t xml:space="preserve"> </w:t>
      </w:r>
      <w:r w:rsidRPr="009B4FC9">
        <w:t>nhóm</w:t>
      </w:r>
      <w:r w:rsidR="00F90D96" w:rsidRPr="009B4FC9">
        <w:t xml:space="preserve"> </w:t>
      </w:r>
      <w:r w:rsidRPr="009B4FC9">
        <w:t>tuổi,</w:t>
      </w:r>
      <w:r w:rsidR="00F90D96" w:rsidRPr="009B4FC9">
        <w:t xml:space="preserve"> </w:t>
      </w:r>
      <w:r w:rsidRPr="009B4FC9">
        <w:t>năm</w:t>
      </w:r>
      <w:r w:rsidR="00F90D96" w:rsidRPr="009B4FC9">
        <w:t xml:space="preserve"> </w:t>
      </w:r>
      <w:r w:rsidRPr="009B4FC9">
        <w:t>–</w:t>
      </w:r>
      <w:r w:rsidR="00F90D96" w:rsidRPr="009B4FC9">
        <w:t xml:space="preserve"> </w:t>
      </w:r>
      <w:r w:rsidRPr="009B4FC9">
        <w:t>đảm</w:t>
      </w:r>
      <w:r w:rsidR="00F90D96" w:rsidRPr="009B4FC9">
        <w:t xml:space="preserve"> </w:t>
      </w:r>
      <w:r w:rsidRPr="009B4FC9">
        <w:t>bảo</w:t>
      </w:r>
      <w:r w:rsidR="00F90D96" w:rsidRPr="009B4FC9">
        <w:t xml:space="preserve"> </w:t>
      </w:r>
      <w:r w:rsidRPr="009B4FC9">
        <w:t>các</w:t>
      </w:r>
      <w:r w:rsidR="00F90D96" w:rsidRPr="009B4FC9">
        <w:t xml:space="preserve"> </w:t>
      </w:r>
      <w:r w:rsidRPr="009B4FC9">
        <w:t>giá</w:t>
      </w:r>
      <w:r w:rsidR="00F90D96" w:rsidRPr="009B4FC9">
        <w:t xml:space="preserve"> </w:t>
      </w:r>
      <w:r w:rsidRPr="009B4FC9">
        <w:t>trị</w:t>
      </w:r>
      <w:r w:rsidR="00F90D96" w:rsidRPr="009B4FC9">
        <w:t xml:space="preserve"> </w:t>
      </w:r>
      <w:r w:rsidRPr="009B4FC9">
        <w:t>hợp</w:t>
      </w:r>
      <w:r w:rsidR="00F90D96" w:rsidRPr="009B4FC9">
        <w:t xml:space="preserve"> </w:t>
      </w:r>
      <w:r w:rsidRPr="009B4FC9">
        <w:t>lệ</w:t>
      </w:r>
      <w:r w:rsidR="00F90D96" w:rsidRPr="009B4FC9">
        <w:t xml:space="preserve"> </w:t>
      </w:r>
      <w:r w:rsidRPr="009B4FC9">
        <w:t>và</w:t>
      </w:r>
      <w:r w:rsidR="00F90D96" w:rsidRPr="009B4FC9">
        <w:t xml:space="preserve"> </w:t>
      </w:r>
      <w:r w:rsidRPr="009B4FC9">
        <w:t>nằm</w:t>
      </w:r>
      <w:r w:rsidR="00F90D96" w:rsidRPr="009B4FC9">
        <w:t xml:space="preserve"> </w:t>
      </w:r>
      <w:r w:rsidRPr="009B4FC9">
        <w:t>trong</w:t>
      </w:r>
      <w:r w:rsidR="00F90D96" w:rsidRPr="009B4FC9">
        <w:t xml:space="preserve"> </w:t>
      </w:r>
      <w:r w:rsidRPr="009B4FC9">
        <w:t>danh</w:t>
      </w:r>
      <w:r w:rsidR="00F90D96" w:rsidRPr="009B4FC9">
        <w:t xml:space="preserve"> </w:t>
      </w:r>
      <w:r w:rsidRPr="009B4FC9">
        <w:t>sách</w:t>
      </w:r>
      <w:r w:rsidR="00F90D96" w:rsidRPr="009B4FC9">
        <w:t xml:space="preserve"> </w:t>
      </w:r>
      <w:r w:rsidRPr="009B4FC9">
        <w:t>cho</w:t>
      </w:r>
      <w:r w:rsidR="00F90D96" w:rsidRPr="009B4FC9">
        <w:t xml:space="preserve"> </w:t>
      </w:r>
      <w:r w:rsidRPr="009B4FC9">
        <w:t>phép.</w:t>
      </w:r>
    </w:p>
    <w:p w14:paraId="1B91ED45" w14:textId="6DDEDF97" w:rsidR="001D1010" w:rsidRPr="009B4FC9" w:rsidRDefault="00CB37D4" w:rsidP="00645B03">
      <w:pPr>
        <w:pStyle w:val="ListParagraph"/>
        <w:numPr>
          <w:ilvl w:val="0"/>
          <w:numId w:val="80"/>
        </w:numPr>
        <w:spacing w:line="360" w:lineRule="auto"/>
      </w:pPr>
      <w:r w:rsidRPr="009B4FC9">
        <w:t>Chống</w:t>
      </w:r>
      <w:r w:rsidR="00F90D96" w:rsidRPr="009B4FC9">
        <w:t xml:space="preserve"> </w:t>
      </w:r>
      <w:r w:rsidRPr="009B4FC9">
        <w:t>injection:</w:t>
      </w:r>
      <w:r w:rsidR="00F90D96" w:rsidRPr="009B4FC9">
        <w:t xml:space="preserve"> </w:t>
      </w:r>
      <w:r w:rsidRPr="009B4FC9">
        <w:t>xử</w:t>
      </w:r>
      <w:r w:rsidR="00F90D96" w:rsidRPr="009B4FC9">
        <w:t xml:space="preserve"> </w:t>
      </w:r>
      <w:r w:rsidRPr="009B4FC9">
        <w:t>lý</w:t>
      </w:r>
      <w:r w:rsidR="00F90D96" w:rsidRPr="009B4FC9">
        <w:t xml:space="preserve"> </w:t>
      </w:r>
      <w:r w:rsidRPr="009B4FC9">
        <w:t>đầu</w:t>
      </w:r>
      <w:r w:rsidR="00F90D96" w:rsidRPr="009B4FC9">
        <w:t xml:space="preserve"> </w:t>
      </w:r>
      <w:r w:rsidRPr="009B4FC9">
        <w:t>vào</w:t>
      </w:r>
      <w:r w:rsidR="00F90D96" w:rsidRPr="009B4FC9">
        <w:t xml:space="preserve"> </w:t>
      </w:r>
      <w:r w:rsidRPr="009B4FC9">
        <w:t>cẩn</w:t>
      </w:r>
      <w:r w:rsidR="00F90D96" w:rsidRPr="009B4FC9">
        <w:t xml:space="preserve"> </w:t>
      </w:r>
      <w:r w:rsidRPr="009B4FC9">
        <w:t>thận</w:t>
      </w:r>
      <w:r w:rsidR="00F90D96" w:rsidRPr="009B4FC9">
        <w:t xml:space="preserve"> </w:t>
      </w:r>
      <w:r w:rsidRPr="009B4FC9">
        <w:t>để</w:t>
      </w:r>
      <w:r w:rsidR="00F90D96" w:rsidRPr="009B4FC9">
        <w:t xml:space="preserve"> </w:t>
      </w:r>
      <w:r w:rsidRPr="009B4FC9">
        <w:t>tránh</w:t>
      </w:r>
      <w:r w:rsidR="00F90D96" w:rsidRPr="009B4FC9">
        <w:t xml:space="preserve"> </w:t>
      </w:r>
      <w:r w:rsidRPr="009B4FC9">
        <w:t>injection</w:t>
      </w:r>
      <w:r w:rsidR="00F90D96" w:rsidRPr="009B4FC9">
        <w:t xml:space="preserve"> </w:t>
      </w:r>
      <w:r w:rsidRPr="009B4FC9">
        <w:t>(chèn</w:t>
      </w:r>
      <w:r w:rsidR="00F90D96" w:rsidRPr="009B4FC9">
        <w:t xml:space="preserve"> </w:t>
      </w:r>
      <w:r w:rsidRPr="009B4FC9">
        <w:t>mã</w:t>
      </w:r>
      <w:r w:rsidR="00F90D96" w:rsidRPr="009B4FC9">
        <w:t xml:space="preserve"> </w:t>
      </w:r>
      <w:r w:rsidRPr="009B4FC9">
        <w:t>độc)</w:t>
      </w:r>
      <w:r w:rsidR="00F90D96" w:rsidRPr="009B4FC9">
        <w:t xml:space="preserve"> </w:t>
      </w:r>
      <w:r w:rsidRPr="009B4FC9">
        <w:t>khi</w:t>
      </w:r>
      <w:r w:rsidR="00F90D96" w:rsidRPr="009B4FC9">
        <w:t xml:space="preserve"> </w:t>
      </w:r>
      <w:r w:rsidRPr="009B4FC9">
        <w:t>lọc</w:t>
      </w:r>
      <w:r w:rsidR="00F90D96" w:rsidRPr="009B4FC9">
        <w:t xml:space="preserve"> </w:t>
      </w:r>
      <w:r w:rsidRPr="009B4FC9">
        <w:t>dữ</w:t>
      </w:r>
      <w:r w:rsidR="00F90D96" w:rsidRPr="009B4FC9">
        <w:t xml:space="preserve"> </w:t>
      </w:r>
      <w:r w:rsidRPr="009B4FC9">
        <w:t>liệu</w:t>
      </w:r>
      <w:r w:rsidR="00F90D96" w:rsidRPr="009B4FC9">
        <w:t xml:space="preserve"> </w:t>
      </w:r>
      <w:r w:rsidRPr="009B4FC9">
        <w:t>hoặc</w:t>
      </w:r>
      <w:r w:rsidR="00F90D96" w:rsidRPr="009B4FC9">
        <w:t xml:space="preserve"> </w:t>
      </w:r>
      <w:r w:rsidRPr="009B4FC9">
        <w:t>khi</w:t>
      </w:r>
      <w:r w:rsidR="00F90D96" w:rsidRPr="009B4FC9">
        <w:t xml:space="preserve"> </w:t>
      </w:r>
      <w:r w:rsidRPr="009B4FC9">
        <w:t>ghi</w:t>
      </w:r>
      <w:r w:rsidR="00F90D96" w:rsidRPr="009B4FC9">
        <w:t xml:space="preserve"> </w:t>
      </w:r>
      <w:r w:rsidRPr="009B4FC9">
        <w:t>nội</w:t>
      </w:r>
      <w:r w:rsidR="00F90D96" w:rsidRPr="009B4FC9">
        <w:t xml:space="preserve"> </w:t>
      </w:r>
      <w:r w:rsidRPr="009B4FC9">
        <w:t>dung</w:t>
      </w:r>
      <w:r w:rsidR="00F90D96" w:rsidRPr="009B4FC9">
        <w:t xml:space="preserve"> </w:t>
      </w:r>
      <w:r w:rsidRPr="009B4FC9">
        <w:t>ra</w:t>
      </w:r>
      <w:r w:rsidR="00F90D96" w:rsidRPr="009B4FC9">
        <w:t xml:space="preserve"> </w:t>
      </w:r>
      <w:r w:rsidRPr="009B4FC9">
        <w:t>tập</w:t>
      </w:r>
      <w:r w:rsidR="00F90D96" w:rsidRPr="009B4FC9">
        <w:t xml:space="preserve"> </w:t>
      </w:r>
      <w:r w:rsidRPr="009B4FC9">
        <w:t>tin</w:t>
      </w:r>
      <w:r w:rsidR="00F90D96" w:rsidRPr="009B4FC9">
        <w:t xml:space="preserve"> </w:t>
      </w:r>
      <w:r w:rsidRPr="009B4FC9">
        <w:t>(CSV,</w:t>
      </w:r>
      <w:r w:rsidR="00F90D96" w:rsidRPr="009B4FC9">
        <w:t xml:space="preserve"> </w:t>
      </w:r>
      <w:r w:rsidRPr="009B4FC9">
        <w:t>PDF).</w:t>
      </w:r>
    </w:p>
    <w:p w14:paraId="07B904D3" w14:textId="700AE112" w:rsidR="00D55C62" w:rsidRPr="009B4FC9" w:rsidRDefault="00D55C62" w:rsidP="0042196A">
      <w:pPr>
        <w:pStyle w:val="Heading2"/>
        <w:spacing w:line="360" w:lineRule="auto"/>
      </w:pPr>
      <w:bookmarkStart w:id="79" w:name="_Toc199717903"/>
      <w:r w:rsidRPr="009B4FC9">
        <w:t>Xây</w:t>
      </w:r>
      <w:r w:rsidR="00F90D96" w:rsidRPr="009B4FC9">
        <w:t xml:space="preserve"> </w:t>
      </w:r>
      <w:r w:rsidRPr="009B4FC9">
        <w:t>dựng</w:t>
      </w:r>
      <w:r w:rsidR="00F90D96" w:rsidRPr="009B4FC9">
        <w:t xml:space="preserve"> </w:t>
      </w:r>
      <w:r w:rsidRPr="009B4FC9">
        <w:t>giao</w:t>
      </w:r>
      <w:r w:rsidR="00F90D96" w:rsidRPr="009B4FC9">
        <w:t xml:space="preserve"> </w:t>
      </w:r>
      <w:r w:rsidRPr="009B4FC9">
        <w:t>diện</w:t>
      </w:r>
      <w:r w:rsidR="00F90D96" w:rsidRPr="009B4FC9">
        <w:t xml:space="preserve"> </w:t>
      </w:r>
      <w:r w:rsidRPr="009B4FC9">
        <w:t>người</w:t>
      </w:r>
      <w:r w:rsidR="00F90D96" w:rsidRPr="009B4FC9">
        <w:t xml:space="preserve"> </w:t>
      </w:r>
      <w:r w:rsidRPr="009B4FC9">
        <w:t>dùng</w:t>
      </w:r>
      <w:bookmarkEnd w:id="79"/>
    </w:p>
    <w:p w14:paraId="5FFABDF6" w14:textId="007B4D29" w:rsidR="00D55C62" w:rsidRPr="009B4FC9" w:rsidRDefault="00D55C62" w:rsidP="0042196A">
      <w:pPr>
        <w:pStyle w:val="Heading3"/>
        <w:spacing w:line="360" w:lineRule="auto"/>
        <w:rPr>
          <w:i/>
          <w:iCs w:val="0"/>
        </w:rPr>
      </w:pPr>
      <w:bookmarkStart w:id="80" w:name="_Toc199717904"/>
      <w:r w:rsidRPr="009B4FC9">
        <w:rPr>
          <w:iCs w:val="0"/>
        </w:rPr>
        <w:t>Thiết</w:t>
      </w:r>
      <w:r w:rsidR="00F90D96" w:rsidRPr="009B4FC9">
        <w:rPr>
          <w:iCs w:val="0"/>
        </w:rPr>
        <w:t xml:space="preserve"> </w:t>
      </w:r>
      <w:r w:rsidRPr="009B4FC9">
        <w:rPr>
          <w:iCs w:val="0"/>
        </w:rPr>
        <w:t>kế</w:t>
      </w:r>
      <w:r w:rsidR="00F90D96" w:rsidRPr="009B4FC9">
        <w:rPr>
          <w:iCs w:val="0"/>
        </w:rPr>
        <w:t xml:space="preserve"> </w:t>
      </w:r>
      <w:r w:rsidRPr="009B4FC9">
        <w:rPr>
          <w:iCs w:val="0"/>
        </w:rPr>
        <w:t>giao</w:t>
      </w:r>
      <w:r w:rsidR="00F90D96" w:rsidRPr="009B4FC9">
        <w:rPr>
          <w:iCs w:val="0"/>
        </w:rPr>
        <w:t xml:space="preserve"> </w:t>
      </w:r>
      <w:r w:rsidRPr="009B4FC9">
        <w:rPr>
          <w:iCs w:val="0"/>
        </w:rPr>
        <w:t>diện</w:t>
      </w:r>
      <w:r w:rsidR="00F90D96" w:rsidRPr="009B4FC9">
        <w:rPr>
          <w:iCs w:val="0"/>
        </w:rPr>
        <w:t xml:space="preserve"> </w:t>
      </w:r>
      <w:r w:rsidRPr="009B4FC9">
        <w:rPr>
          <w:iCs w:val="0"/>
        </w:rPr>
        <w:t>web/app</w:t>
      </w:r>
      <w:bookmarkEnd w:id="80"/>
    </w:p>
    <w:p w14:paraId="7DC24AB7" w14:textId="3CDE50DA" w:rsidR="00CB37D4" w:rsidRPr="009B4FC9" w:rsidRDefault="00E24A99" w:rsidP="0042196A">
      <w:pPr>
        <w:pStyle w:val="Heading4"/>
        <w:spacing w:line="360" w:lineRule="auto"/>
        <w:rPr>
          <w:i w:val="0"/>
          <w:iCs w:val="0"/>
        </w:rPr>
      </w:pPr>
      <w:bookmarkStart w:id="81" w:name="_Toc199717905"/>
      <w:r w:rsidRPr="009B4FC9">
        <w:rPr>
          <w:i w:val="0"/>
          <w:iCs w:val="0"/>
        </w:rPr>
        <w:t xml:space="preserve">3.3.3.1 </w:t>
      </w:r>
      <w:r w:rsidR="003D25A6" w:rsidRPr="009B4FC9">
        <w:rPr>
          <w:i w:val="0"/>
          <w:iCs w:val="0"/>
        </w:rPr>
        <w:t>Giao</w:t>
      </w:r>
      <w:r w:rsidR="00F90D96" w:rsidRPr="009B4FC9">
        <w:rPr>
          <w:i w:val="0"/>
          <w:iCs w:val="0"/>
        </w:rPr>
        <w:t xml:space="preserve"> </w:t>
      </w:r>
      <w:r w:rsidR="003D25A6" w:rsidRPr="009B4FC9">
        <w:rPr>
          <w:i w:val="0"/>
          <w:iCs w:val="0"/>
        </w:rPr>
        <w:t>diện</w:t>
      </w:r>
      <w:r w:rsidR="00F90D96" w:rsidRPr="009B4FC9">
        <w:rPr>
          <w:i w:val="0"/>
          <w:iCs w:val="0"/>
        </w:rPr>
        <w:t xml:space="preserve"> </w:t>
      </w:r>
      <w:r w:rsidR="003D25A6" w:rsidRPr="009B4FC9">
        <w:rPr>
          <w:i w:val="0"/>
          <w:iCs w:val="0"/>
        </w:rPr>
        <w:t>trang</w:t>
      </w:r>
      <w:r w:rsidR="00F90D96" w:rsidRPr="009B4FC9">
        <w:rPr>
          <w:i w:val="0"/>
          <w:iCs w:val="0"/>
        </w:rPr>
        <w:t xml:space="preserve"> </w:t>
      </w:r>
      <w:r w:rsidR="003D25A6" w:rsidRPr="009B4FC9">
        <w:rPr>
          <w:i w:val="0"/>
          <w:iCs w:val="0"/>
        </w:rPr>
        <w:t>chủ</w:t>
      </w:r>
      <w:r w:rsidR="00F90D96" w:rsidRPr="009B4FC9">
        <w:rPr>
          <w:i w:val="0"/>
          <w:iCs w:val="0"/>
        </w:rPr>
        <w:t xml:space="preserve"> </w:t>
      </w:r>
      <w:r w:rsidR="003D25A6" w:rsidRPr="009B4FC9">
        <w:rPr>
          <w:i w:val="0"/>
          <w:iCs w:val="0"/>
        </w:rPr>
        <w:t>(Trang</w:t>
      </w:r>
      <w:r w:rsidR="00F90D96" w:rsidRPr="009B4FC9">
        <w:rPr>
          <w:i w:val="0"/>
          <w:iCs w:val="0"/>
        </w:rPr>
        <w:t xml:space="preserve"> </w:t>
      </w:r>
      <w:r w:rsidR="003D25A6" w:rsidRPr="009B4FC9">
        <w:rPr>
          <w:i w:val="0"/>
          <w:iCs w:val="0"/>
        </w:rPr>
        <w:t>dự</w:t>
      </w:r>
      <w:r w:rsidR="00F90D96" w:rsidRPr="009B4FC9">
        <w:rPr>
          <w:i w:val="0"/>
          <w:iCs w:val="0"/>
        </w:rPr>
        <w:t xml:space="preserve"> </w:t>
      </w:r>
      <w:r w:rsidR="003D25A6" w:rsidRPr="009B4FC9">
        <w:rPr>
          <w:i w:val="0"/>
          <w:iCs w:val="0"/>
        </w:rPr>
        <w:t>đoán)</w:t>
      </w:r>
      <w:bookmarkEnd w:id="81"/>
    </w:p>
    <w:p w14:paraId="38B14E63" w14:textId="48236538" w:rsidR="003D25A6" w:rsidRPr="009B4FC9" w:rsidRDefault="007A1D78" w:rsidP="0042196A">
      <w:pPr>
        <w:pStyle w:val="4-DoanVB"/>
        <w:spacing w:line="360" w:lineRule="auto"/>
      </w:pPr>
      <w:r w:rsidRPr="009B4FC9">
        <w:rPr>
          <w:noProof/>
        </w:rPr>
        <w:drawing>
          <wp:inline distT="0" distB="0" distL="0" distR="0" wp14:anchorId="10EEE2F9" wp14:editId="77FF9FC8">
            <wp:extent cx="5189220" cy="2832100"/>
            <wp:effectExtent l="0" t="0" r="0" b="6350"/>
            <wp:docPr id="1329246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46940" name="Picture 1" descr="A screenshot of a computer&#10;&#10;AI-generated content may be incorrect."/>
                    <pic:cNvPicPr/>
                  </pic:nvPicPr>
                  <pic:blipFill>
                    <a:blip r:embed="rId36"/>
                    <a:stretch>
                      <a:fillRect/>
                    </a:stretch>
                  </pic:blipFill>
                  <pic:spPr>
                    <a:xfrm>
                      <a:off x="0" y="0"/>
                      <a:ext cx="5189220" cy="2832100"/>
                    </a:xfrm>
                    <a:prstGeom prst="rect">
                      <a:avLst/>
                    </a:prstGeom>
                  </pic:spPr>
                </pic:pic>
              </a:graphicData>
            </a:graphic>
          </wp:inline>
        </w:drawing>
      </w:r>
    </w:p>
    <w:p w14:paraId="1CD70A7E" w14:textId="60256A1B" w:rsidR="00C02EED" w:rsidRPr="009B4FC9" w:rsidRDefault="00C02EED" w:rsidP="0042196A">
      <w:pPr>
        <w:pStyle w:val="Caption"/>
        <w:spacing w:line="360" w:lineRule="auto"/>
        <w:rPr>
          <w:i w:val="0"/>
          <w:iCs w:val="0"/>
        </w:rPr>
      </w:pPr>
      <w:bookmarkStart w:id="82" w:name="_Toc199717851"/>
      <w:r w:rsidRPr="009B4FC9">
        <w:rPr>
          <w:i w:val="0"/>
          <w:iCs w:val="0"/>
        </w:rPr>
        <w:lastRenderedPageBreak/>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7</w:t>
      </w:r>
      <w:r w:rsidRPr="009B4FC9">
        <w:rPr>
          <w:i w:val="0"/>
          <w:iCs w:val="0"/>
        </w:rPr>
        <w:fldChar w:fldCharType="end"/>
      </w:r>
      <w:r w:rsidRPr="009B4FC9">
        <w:rPr>
          <w:i w:val="0"/>
          <w:iCs w:val="0"/>
        </w:rPr>
        <w:t xml:space="preserve"> Giao diện trang chủ</w:t>
      </w:r>
      <w:bookmarkEnd w:id="82"/>
    </w:p>
    <w:p w14:paraId="5DEB5567" w14:textId="3A00BA4E" w:rsidR="00AA0080" w:rsidRPr="009B4FC9" w:rsidRDefault="00E24A99" w:rsidP="0042196A">
      <w:pPr>
        <w:pStyle w:val="Heading4"/>
        <w:spacing w:line="360" w:lineRule="auto"/>
        <w:rPr>
          <w:i w:val="0"/>
          <w:iCs w:val="0"/>
        </w:rPr>
      </w:pPr>
      <w:bookmarkStart w:id="83" w:name="_Toc199717906"/>
      <w:r w:rsidRPr="009B4FC9">
        <w:rPr>
          <w:i w:val="0"/>
          <w:iCs w:val="0"/>
        </w:rPr>
        <w:t xml:space="preserve">3.3.3.2 </w:t>
      </w:r>
      <w:r w:rsidR="009359F7" w:rsidRPr="009B4FC9">
        <w:rPr>
          <w:i w:val="0"/>
          <w:iCs w:val="0"/>
        </w:rPr>
        <w:t>Giao</w:t>
      </w:r>
      <w:r w:rsidR="00F90D96" w:rsidRPr="009B4FC9">
        <w:rPr>
          <w:i w:val="0"/>
          <w:iCs w:val="0"/>
        </w:rPr>
        <w:t xml:space="preserve"> </w:t>
      </w:r>
      <w:r w:rsidR="009359F7" w:rsidRPr="009B4FC9">
        <w:rPr>
          <w:i w:val="0"/>
          <w:iCs w:val="0"/>
        </w:rPr>
        <w:t>diện</w:t>
      </w:r>
      <w:r w:rsidR="00F90D96" w:rsidRPr="009B4FC9">
        <w:rPr>
          <w:i w:val="0"/>
          <w:iCs w:val="0"/>
        </w:rPr>
        <w:t xml:space="preserve"> </w:t>
      </w:r>
      <w:r w:rsidR="009359F7" w:rsidRPr="009B4FC9">
        <w:rPr>
          <w:i w:val="0"/>
          <w:iCs w:val="0"/>
        </w:rPr>
        <w:t>trang</w:t>
      </w:r>
      <w:r w:rsidR="00F90D96" w:rsidRPr="009B4FC9">
        <w:rPr>
          <w:i w:val="0"/>
          <w:iCs w:val="0"/>
        </w:rPr>
        <w:t xml:space="preserve"> </w:t>
      </w:r>
      <w:r w:rsidR="0036154A" w:rsidRPr="009B4FC9">
        <w:rPr>
          <w:i w:val="0"/>
          <w:iCs w:val="0"/>
        </w:rPr>
        <w:t>phân tích</w:t>
      </w:r>
      <w:r w:rsidR="00F90D96" w:rsidRPr="009B4FC9">
        <w:rPr>
          <w:i w:val="0"/>
          <w:iCs w:val="0"/>
        </w:rPr>
        <w:t xml:space="preserve"> </w:t>
      </w:r>
      <w:r w:rsidR="009359F7" w:rsidRPr="009B4FC9">
        <w:rPr>
          <w:i w:val="0"/>
          <w:iCs w:val="0"/>
        </w:rPr>
        <w:t>dữ</w:t>
      </w:r>
      <w:r w:rsidR="00F90D96" w:rsidRPr="009B4FC9">
        <w:rPr>
          <w:i w:val="0"/>
          <w:iCs w:val="0"/>
        </w:rPr>
        <w:t xml:space="preserve"> </w:t>
      </w:r>
      <w:r w:rsidR="009359F7" w:rsidRPr="009B4FC9">
        <w:rPr>
          <w:i w:val="0"/>
          <w:iCs w:val="0"/>
        </w:rPr>
        <w:t>liệu</w:t>
      </w:r>
      <w:bookmarkEnd w:id="83"/>
    </w:p>
    <w:p w14:paraId="6AE134EE" w14:textId="19EE9D7F" w:rsidR="009359F7" w:rsidRPr="009B4FC9" w:rsidRDefault="0010090B" w:rsidP="0042196A">
      <w:pPr>
        <w:pStyle w:val="4-DoanVB"/>
        <w:spacing w:line="360" w:lineRule="auto"/>
      </w:pPr>
      <w:r w:rsidRPr="009B4FC9">
        <w:rPr>
          <w:noProof/>
        </w:rPr>
        <w:drawing>
          <wp:inline distT="0" distB="0" distL="0" distR="0" wp14:anchorId="721CDC23" wp14:editId="0EB517A9">
            <wp:extent cx="5196840" cy="2830195"/>
            <wp:effectExtent l="0" t="0" r="3810" b="8255"/>
            <wp:docPr id="1068492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92960" name="Picture 1" descr="A screenshot of a computer&#10;&#10;AI-generated content may be incorrect."/>
                    <pic:cNvPicPr/>
                  </pic:nvPicPr>
                  <pic:blipFill>
                    <a:blip r:embed="rId37"/>
                    <a:stretch>
                      <a:fillRect/>
                    </a:stretch>
                  </pic:blipFill>
                  <pic:spPr>
                    <a:xfrm>
                      <a:off x="0" y="0"/>
                      <a:ext cx="5196840" cy="2830195"/>
                    </a:xfrm>
                    <a:prstGeom prst="rect">
                      <a:avLst/>
                    </a:prstGeom>
                  </pic:spPr>
                </pic:pic>
              </a:graphicData>
            </a:graphic>
          </wp:inline>
        </w:drawing>
      </w:r>
    </w:p>
    <w:p w14:paraId="27A1B448" w14:textId="5A05FA60" w:rsidR="00C02EED" w:rsidRPr="009B4FC9" w:rsidRDefault="00C02EED" w:rsidP="0042196A">
      <w:pPr>
        <w:pStyle w:val="Caption"/>
        <w:spacing w:line="360" w:lineRule="auto"/>
        <w:rPr>
          <w:i w:val="0"/>
          <w:iCs w:val="0"/>
        </w:rPr>
      </w:pPr>
      <w:bookmarkStart w:id="84" w:name="_Toc199717852"/>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8</w:t>
      </w:r>
      <w:r w:rsidRPr="009B4FC9">
        <w:rPr>
          <w:i w:val="0"/>
          <w:iCs w:val="0"/>
        </w:rPr>
        <w:fldChar w:fldCharType="end"/>
      </w:r>
      <w:r w:rsidRPr="009B4FC9">
        <w:rPr>
          <w:i w:val="0"/>
          <w:iCs w:val="0"/>
        </w:rPr>
        <w:t xml:space="preserve"> Giao diện trang phân tích dữ liệu</w:t>
      </w:r>
      <w:bookmarkEnd w:id="84"/>
    </w:p>
    <w:p w14:paraId="56F4CE5F" w14:textId="37DA608F" w:rsidR="009359F7" w:rsidRPr="009B4FC9" w:rsidRDefault="00E24A99" w:rsidP="0042196A">
      <w:pPr>
        <w:pStyle w:val="Heading4"/>
        <w:spacing w:line="360" w:lineRule="auto"/>
        <w:rPr>
          <w:i w:val="0"/>
          <w:iCs w:val="0"/>
        </w:rPr>
      </w:pPr>
      <w:bookmarkStart w:id="85" w:name="_Toc199717907"/>
      <w:r w:rsidRPr="009B4FC9">
        <w:rPr>
          <w:i w:val="0"/>
          <w:iCs w:val="0"/>
        </w:rPr>
        <w:t xml:space="preserve">3.3.3.3 </w:t>
      </w:r>
      <w:r w:rsidR="009359F7" w:rsidRPr="009B4FC9">
        <w:rPr>
          <w:i w:val="0"/>
          <w:iCs w:val="0"/>
        </w:rPr>
        <w:t>Giao</w:t>
      </w:r>
      <w:r w:rsidR="00F90D96" w:rsidRPr="009B4FC9">
        <w:rPr>
          <w:i w:val="0"/>
          <w:iCs w:val="0"/>
        </w:rPr>
        <w:t xml:space="preserve"> </w:t>
      </w:r>
      <w:r w:rsidR="009359F7" w:rsidRPr="009B4FC9">
        <w:rPr>
          <w:i w:val="0"/>
          <w:iCs w:val="0"/>
        </w:rPr>
        <w:t>diện</w:t>
      </w:r>
      <w:r w:rsidR="00F90D96" w:rsidRPr="009B4FC9">
        <w:rPr>
          <w:i w:val="0"/>
          <w:iCs w:val="0"/>
        </w:rPr>
        <w:t xml:space="preserve"> </w:t>
      </w:r>
      <w:r w:rsidR="009359F7" w:rsidRPr="009B4FC9">
        <w:rPr>
          <w:i w:val="0"/>
          <w:iCs w:val="0"/>
        </w:rPr>
        <w:t>trang</w:t>
      </w:r>
      <w:r w:rsidR="00F90D96" w:rsidRPr="009B4FC9">
        <w:rPr>
          <w:i w:val="0"/>
          <w:iCs w:val="0"/>
        </w:rPr>
        <w:t xml:space="preserve"> </w:t>
      </w:r>
      <w:r w:rsidR="009359F7" w:rsidRPr="009B4FC9">
        <w:rPr>
          <w:i w:val="0"/>
          <w:iCs w:val="0"/>
        </w:rPr>
        <w:t>báo</w:t>
      </w:r>
      <w:r w:rsidR="00F90D96" w:rsidRPr="009B4FC9">
        <w:rPr>
          <w:i w:val="0"/>
          <w:iCs w:val="0"/>
        </w:rPr>
        <w:t xml:space="preserve"> </w:t>
      </w:r>
      <w:r w:rsidR="009359F7" w:rsidRPr="009B4FC9">
        <w:rPr>
          <w:i w:val="0"/>
          <w:iCs w:val="0"/>
        </w:rPr>
        <w:t>cáo</w:t>
      </w:r>
      <w:r w:rsidR="00F90D96" w:rsidRPr="009B4FC9">
        <w:rPr>
          <w:i w:val="0"/>
          <w:iCs w:val="0"/>
        </w:rPr>
        <w:t xml:space="preserve"> </w:t>
      </w:r>
      <w:r w:rsidR="009359F7" w:rsidRPr="009B4FC9">
        <w:rPr>
          <w:i w:val="0"/>
          <w:iCs w:val="0"/>
        </w:rPr>
        <w:t>nhanh</w:t>
      </w:r>
      <w:bookmarkEnd w:id="85"/>
    </w:p>
    <w:p w14:paraId="25203C7D" w14:textId="5F78C41D" w:rsidR="009359F7" w:rsidRPr="009B4FC9" w:rsidRDefault="0009336B" w:rsidP="0042196A">
      <w:pPr>
        <w:pStyle w:val="4-DoanVB"/>
        <w:spacing w:line="360" w:lineRule="auto"/>
      </w:pPr>
      <w:r w:rsidRPr="009B4FC9">
        <w:rPr>
          <w:noProof/>
        </w:rPr>
        <w:drawing>
          <wp:inline distT="0" distB="0" distL="0" distR="0" wp14:anchorId="37086EC4" wp14:editId="6FB8AFB4">
            <wp:extent cx="5341620" cy="2167890"/>
            <wp:effectExtent l="0" t="0" r="0" b="3810"/>
            <wp:docPr id="70710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0946" name="Picture 1" descr="A screenshot of a computer&#10;&#10;AI-generated content may be incorrect."/>
                    <pic:cNvPicPr/>
                  </pic:nvPicPr>
                  <pic:blipFill>
                    <a:blip r:embed="rId38"/>
                    <a:stretch>
                      <a:fillRect/>
                    </a:stretch>
                  </pic:blipFill>
                  <pic:spPr>
                    <a:xfrm>
                      <a:off x="0" y="0"/>
                      <a:ext cx="5341620" cy="2167890"/>
                    </a:xfrm>
                    <a:prstGeom prst="rect">
                      <a:avLst/>
                    </a:prstGeom>
                  </pic:spPr>
                </pic:pic>
              </a:graphicData>
            </a:graphic>
          </wp:inline>
        </w:drawing>
      </w:r>
    </w:p>
    <w:p w14:paraId="2FEB3383" w14:textId="1FAA7FAA" w:rsidR="003D25A6" w:rsidRPr="009B4FC9" w:rsidRDefault="00BF4428" w:rsidP="0042196A">
      <w:pPr>
        <w:pStyle w:val="Caption"/>
        <w:spacing w:line="360" w:lineRule="auto"/>
        <w:rPr>
          <w:i w:val="0"/>
          <w:iCs w:val="0"/>
        </w:rPr>
      </w:pPr>
      <w:bookmarkStart w:id="86" w:name="_Toc199717853"/>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9</w:t>
      </w:r>
      <w:r w:rsidRPr="009B4FC9">
        <w:rPr>
          <w:i w:val="0"/>
          <w:iCs w:val="0"/>
        </w:rPr>
        <w:fldChar w:fldCharType="end"/>
      </w:r>
      <w:r w:rsidRPr="009B4FC9">
        <w:rPr>
          <w:i w:val="0"/>
          <w:iCs w:val="0"/>
        </w:rPr>
        <w:t xml:space="preserve"> Giao diện trang báo cáo nhanh</w:t>
      </w:r>
      <w:bookmarkEnd w:id="86"/>
    </w:p>
    <w:p w14:paraId="31565FC2" w14:textId="52C292D9" w:rsidR="00D55C62" w:rsidRPr="001C5611" w:rsidRDefault="00D55C62" w:rsidP="00B923D5">
      <w:pPr>
        <w:pStyle w:val="Heading3"/>
      </w:pPr>
      <w:bookmarkStart w:id="87" w:name="_Toc199717908"/>
      <w:r w:rsidRPr="001C5611">
        <w:lastRenderedPageBreak/>
        <w:t>Chức</w:t>
      </w:r>
      <w:r w:rsidR="00F90D96" w:rsidRPr="001C5611">
        <w:t xml:space="preserve"> </w:t>
      </w:r>
      <w:r w:rsidRPr="001C5611">
        <w:t>năng</w:t>
      </w:r>
      <w:r w:rsidR="00F90D96" w:rsidRPr="001C5611">
        <w:t xml:space="preserve"> </w:t>
      </w:r>
      <w:r w:rsidRPr="001C5611">
        <w:t>nhập</w:t>
      </w:r>
      <w:r w:rsidR="00F90D96" w:rsidRPr="001C5611">
        <w:t xml:space="preserve"> </w:t>
      </w:r>
      <w:r w:rsidRPr="001C5611">
        <w:t>dữ</w:t>
      </w:r>
      <w:r w:rsidR="00F90D96" w:rsidRPr="001C5611">
        <w:t xml:space="preserve"> </w:t>
      </w:r>
      <w:r w:rsidRPr="001C5611">
        <w:t>liệu</w:t>
      </w:r>
      <w:r w:rsidR="00F90D96" w:rsidRPr="001C5611">
        <w:t xml:space="preserve"> </w:t>
      </w:r>
      <w:r w:rsidRPr="001C5611">
        <w:t>và</w:t>
      </w:r>
      <w:r w:rsidR="00F90D96" w:rsidRPr="001C5611">
        <w:t xml:space="preserve"> </w:t>
      </w:r>
      <w:r w:rsidRPr="001C5611">
        <w:t>hiển</w:t>
      </w:r>
      <w:r w:rsidR="00F90D96" w:rsidRPr="001C5611">
        <w:t xml:space="preserve"> </w:t>
      </w:r>
      <w:r w:rsidRPr="001C5611">
        <w:t>thị</w:t>
      </w:r>
      <w:r w:rsidR="00F90D96" w:rsidRPr="001C5611">
        <w:t xml:space="preserve"> </w:t>
      </w:r>
      <w:r w:rsidRPr="001C5611">
        <w:t>kết</w:t>
      </w:r>
      <w:r w:rsidR="00F90D96" w:rsidRPr="001C5611">
        <w:t xml:space="preserve"> </w:t>
      </w:r>
      <w:r w:rsidRPr="001C5611">
        <w:t>quả</w:t>
      </w:r>
      <w:r w:rsidR="00F90D96" w:rsidRPr="001C5611">
        <w:t xml:space="preserve"> </w:t>
      </w:r>
      <w:r w:rsidRPr="001C5611">
        <w:t>dự</w:t>
      </w:r>
      <w:r w:rsidR="00F90D96" w:rsidRPr="001C5611">
        <w:t xml:space="preserve"> </w:t>
      </w:r>
      <w:r w:rsidRPr="001C5611">
        <w:t>đoán</w:t>
      </w:r>
      <w:bookmarkEnd w:id="87"/>
    </w:p>
    <w:p w14:paraId="25936E2B" w14:textId="09C964B1" w:rsidR="00002620" w:rsidRPr="009B4FC9" w:rsidRDefault="00E24A99" w:rsidP="0042196A">
      <w:pPr>
        <w:pStyle w:val="Heading4"/>
        <w:spacing w:line="360" w:lineRule="auto"/>
        <w:rPr>
          <w:i w:val="0"/>
          <w:iCs w:val="0"/>
        </w:rPr>
      </w:pPr>
      <w:bookmarkStart w:id="88" w:name="_Toc199717909"/>
      <w:r w:rsidRPr="009B4FC9">
        <w:rPr>
          <w:i w:val="0"/>
          <w:iCs w:val="0"/>
        </w:rPr>
        <w:t xml:space="preserve">3.3.2.1 </w:t>
      </w:r>
      <w:r w:rsidR="00002620" w:rsidRPr="009B4FC9">
        <w:rPr>
          <w:i w:val="0"/>
          <w:iCs w:val="0"/>
        </w:rPr>
        <w:t>Chức</w:t>
      </w:r>
      <w:r w:rsidR="00F90D96" w:rsidRPr="009B4FC9">
        <w:rPr>
          <w:i w:val="0"/>
          <w:iCs w:val="0"/>
        </w:rPr>
        <w:t xml:space="preserve"> </w:t>
      </w:r>
      <w:r w:rsidR="00002620" w:rsidRPr="009B4FC9">
        <w:rPr>
          <w:i w:val="0"/>
          <w:iCs w:val="0"/>
        </w:rPr>
        <w:t>năng</w:t>
      </w:r>
      <w:r w:rsidR="00F90D96" w:rsidRPr="009B4FC9">
        <w:rPr>
          <w:i w:val="0"/>
          <w:iCs w:val="0"/>
        </w:rPr>
        <w:t xml:space="preserve"> </w:t>
      </w:r>
      <w:r w:rsidR="00002620" w:rsidRPr="009B4FC9">
        <w:rPr>
          <w:i w:val="0"/>
          <w:iCs w:val="0"/>
        </w:rPr>
        <w:t>dự</w:t>
      </w:r>
      <w:r w:rsidR="00F90D96" w:rsidRPr="009B4FC9">
        <w:rPr>
          <w:i w:val="0"/>
          <w:iCs w:val="0"/>
        </w:rPr>
        <w:t xml:space="preserve"> </w:t>
      </w:r>
      <w:r w:rsidR="00002620" w:rsidRPr="009B4FC9">
        <w:rPr>
          <w:i w:val="0"/>
          <w:iCs w:val="0"/>
        </w:rPr>
        <w:t>đoán</w:t>
      </w:r>
      <w:bookmarkEnd w:id="88"/>
    </w:p>
    <w:p w14:paraId="3AFB1A85" w14:textId="3A189719" w:rsidR="00002620" w:rsidRPr="009B4FC9" w:rsidRDefault="0009336B" w:rsidP="0042196A">
      <w:pPr>
        <w:pStyle w:val="4-DoanVB"/>
        <w:spacing w:line="360" w:lineRule="auto"/>
      </w:pPr>
      <w:r w:rsidRPr="009B4FC9">
        <w:rPr>
          <w:noProof/>
        </w:rPr>
        <w:drawing>
          <wp:inline distT="0" distB="0" distL="0" distR="0" wp14:anchorId="5C6965D5" wp14:editId="15FB962E">
            <wp:extent cx="5394960" cy="2833370"/>
            <wp:effectExtent l="0" t="0" r="0" b="5080"/>
            <wp:docPr id="1244675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75348" name="Picture 1" descr="A screenshot of a computer&#10;&#10;AI-generated content may be incorrect."/>
                    <pic:cNvPicPr/>
                  </pic:nvPicPr>
                  <pic:blipFill>
                    <a:blip r:embed="rId39"/>
                    <a:stretch>
                      <a:fillRect/>
                    </a:stretch>
                  </pic:blipFill>
                  <pic:spPr>
                    <a:xfrm>
                      <a:off x="0" y="0"/>
                      <a:ext cx="5394960" cy="2833370"/>
                    </a:xfrm>
                    <a:prstGeom prst="rect">
                      <a:avLst/>
                    </a:prstGeom>
                  </pic:spPr>
                </pic:pic>
              </a:graphicData>
            </a:graphic>
          </wp:inline>
        </w:drawing>
      </w:r>
    </w:p>
    <w:p w14:paraId="5CB4BEEE" w14:textId="3A5CED24" w:rsidR="008B7B9E" w:rsidRPr="009B4FC9" w:rsidRDefault="008B7B9E" w:rsidP="0042196A">
      <w:pPr>
        <w:pStyle w:val="Caption"/>
        <w:spacing w:line="360" w:lineRule="auto"/>
        <w:rPr>
          <w:i w:val="0"/>
          <w:iCs w:val="0"/>
        </w:rPr>
      </w:pPr>
      <w:bookmarkStart w:id="89" w:name="_Toc199717854"/>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10</w:t>
      </w:r>
      <w:r w:rsidRPr="009B4FC9">
        <w:rPr>
          <w:i w:val="0"/>
          <w:iCs w:val="0"/>
        </w:rPr>
        <w:fldChar w:fldCharType="end"/>
      </w:r>
      <w:r w:rsidRPr="009B4FC9">
        <w:rPr>
          <w:i w:val="0"/>
          <w:iCs w:val="0"/>
        </w:rPr>
        <w:t xml:space="preserve"> Chức năng dự đoán</w:t>
      </w:r>
      <w:bookmarkEnd w:id="89"/>
    </w:p>
    <w:p w14:paraId="07F982EE" w14:textId="530624BE" w:rsidR="00915D13" w:rsidRPr="009B4FC9" w:rsidRDefault="00915D13" w:rsidP="00B923D5">
      <w:pPr>
        <w:pStyle w:val="4-DoanVB"/>
        <w:spacing w:line="360" w:lineRule="auto"/>
        <w:ind w:firstLine="567"/>
      </w:pPr>
      <w:r w:rsidRPr="009B4FC9">
        <w:t>Khi</w:t>
      </w:r>
      <w:r w:rsidR="00906F92" w:rsidRPr="009B4FC9">
        <w:t xml:space="preserve"> c</w:t>
      </w:r>
      <w:r w:rsidRPr="009B4FC9">
        <w:t>họn</w:t>
      </w:r>
      <w:r w:rsidR="00F90D96" w:rsidRPr="009B4FC9">
        <w:t xml:space="preserve"> </w:t>
      </w:r>
      <w:r w:rsidRPr="009B4FC9">
        <w:t>đầy</w:t>
      </w:r>
      <w:r w:rsidR="00F90D96" w:rsidRPr="009B4FC9">
        <w:t xml:space="preserve"> </w:t>
      </w:r>
      <w:r w:rsidRPr="009B4FC9">
        <w:t>đủ</w:t>
      </w:r>
      <w:r w:rsidR="00F90D96" w:rsidRPr="009B4FC9">
        <w:t xml:space="preserve"> </w:t>
      </w:r>
      <w:r w:rsidRPr="009B4FC9">
        <w:t>các</w:t>
      </w:r>
      <w:r w:rsidR="00F90D96" w:rsidRPr="009B4FC9">
        <w:t xml:space="preserve"> </w:t>
      </w:r>
      <w:r w:rsidRPr="009B4FC9">
        <w:t>thông</w:t>
      </w:r>
      <w:r w:rsidR="00F90D96" w:rsidRPr="009B4FC9">
        <w:t xml:space="preserve"> </w:t>
      </w:r>
      <w:r w:rsidRPr="009B4FC9">
        <w:t>số</w:t>
      </w:r>
      <w:r w:rsidR="00F90D96" w:rsidRPr="009B4FC9">
        <w:t xml:space="preserve"> </w:t>
      </w:r>
      <w:r w:rsidRPr="009B4FC9">
        <w:t>bao</w:t>
      </w:r>
      <w:r w:rsidR="00F90D96" w:rsidRPr="009B4FC9">
        <w:t xml:space="preserve"> </w:t>
      </w:r>
      <w:r w:rsidRPr="009B4FC9">
        <w:t>gồm:</w:t>
      </w:r>
      <w:r w:rsidR="00F90D96" w:rsidRPr="009B4FC9">
        <w:t xml:space="preserve"> </w:t>
      </w:r>
      <w:r w:rsidRPr="009B4FC9">
        <w:t>“Quốc</w:t>
      </w:r>
      <w:r w:rsidR="00F90D96" w:rsidRPr="009B4FC9">
        <w:t xml:space="preserve"> </w:t>
      </w:r>
      <w:r w:rsidRPr="009B4FC9">
        <w:t>gia”,</w:t>
      </w:r>
      <w:r w:rsidR="00F90D96" w:rsidRPr="009B4FC9">
        <w:t xml:space="preserve"> </w:t>
      </w:r>
      <w:r w:rsidRPr="009B4FC9">
        <w:t>“</w:t>
      </w:r>
      <w:r w:rsidR="00EF30F7" w:rsidRPr="009B4FC9">
        <w:t>Giới</w:t>
      </w:r>
      <w:r w:rsidR="00F90D96" w:rsidRPr="009B4FC9">
        <w:t xml:space="preserve"> </w:t>
      </w:r>
      <w:r w:rsidR="00EF30F7" w:rsidRPr="009B4FC9">
        <w:t>tính”</w:t>
      </w:r>
      <w:r w:rsidR="00F90D96" w:rsidRPr="009B4FC9">
        <w:t xml:space="preserve"> </w:t>
      </w:r>
      <w:r w:rsidR="00EF30F7" w:rsidRPr="009B4FC9">
        <w:t>và</w:t>
      </w:r>
      <w:r w:rsidR="00F90D96" w:rsidRPr="009B4FC9">
        <w:t xml:space="preserve"> </w:t>
      </w:r>
      <w:r w:rsidR="00EF30F7" w:rsidRPr="009B4FC9">
        <w:t>“Nhóm</w:t>
      </w:r>
      <w:r w:rsidR="00F90D96" w:rsidRPr="009B4FC9">
        <w:t xml:space="preserve"> </w:t>
      </w:r>
      <w:r w:rsidR="00EF30F7" w:rsidRPr="009B4FC9">
        <w:t>tuổi”.</w:t>
      </w:r>
      <w:r w:rsidR="00F90D96" w:rsidRPr="009B4FC9">
        <w:t xml:space="preserve"> </w:t>
      </w:r>
      <w:r w:rsidR="00EF30F7" w:rsidRPr="009B4FC9">
        <w:t>Ta</w:t>
      </w:r>
      <w:r w:rsidR="00F90D96" w:rsidRPr="009B4FC9">
        <w:t xml:space="preserve"> </w:t>
      </w:r>
      <w:r w:rsidR="00EF30F7" w:rsidRPr="009B4FC9">
        <w:t>bấm</w:t>
      </w:r>
      <w:r w:rsidR="00F90D96" w:rsidRPr="009B4FC9">
        <w:t xml:space="preserve"> </w:t>
      </w:r>
      <w:r w:rsidR="00EF30F7" w:rsidRPr="009B4FC9">
        <w:t>nút</w:t>
      </w:r>
      <w:r w:rsidR="00F90D96" w:rsidRPr="009B4FC9">
        <w:t xml:space="preserve"> </w:t>
      </w:r>
      <w:r w:rsidR="00EF30F7" w:rsidRPr="009B4FC9">
        <w:t>dự</w:t>
      </w:r>
      <w:r w:rsidR="00F90D96" w:rsidRPr="009B4FC9">
        <w:t xml:space="preserve"> </w:t>
      </w:r>
      <w:r w:rsidR="00EF30F7" w:rsidRPr="009B4FC9">
        <w:t>đoán.</w:t>
      </w:r>
      <w:r w:rsidR="00F90D96" w:rsidRPr="009B4FC9">
        <w:t xml:space="preserve"> </w:t>
      </w:r>
      <w:r w:rsidR="00EF30F7" w:rsidRPr="009B4FC9">
        <w:t>Hệ</w:t>
      </w:r>
      <w:r w:rsidR="00F90D96" w:rsidRPr="009B4FC9">
        <w:t xml:space="preserve"> </w:t>
      </w:r>
      <w:r w:rsidR="00EF30F7" w:rsidRPr="009B4FC9">
        <w:t>thống</w:t>
      </w:r>
      <w:r w:rsidR="00F90D96" w:rsidRPr="009B4FC9">
        <w:t xml:space="preserve"> </w:t>
      </w:r>
      <w:r w:rsidR="00EF30F7" w:rsidRPr="009B4FC9">
        <w:t>sẽ</w:t>
      </w:r>
      <w:r w:rsidR="00F90D96" w:rsidRPr="009B4FC9">
        <w:t xml:space="preserve"> </w:t>
      </w:r>
      <w:r w:rsidR="00EF30F7" w:rsidRPr="009B4FC9">
        <w:t>dựa</w:t>
      </w:r>
      <w:r w:rsidR="00F90D96" w:rsidRPr="009B4FC9">
        <w:t xml:space="preserve"> </w:t>
      </w:r>
      <w:r w:rsidR="00EF30F7" w:rsidRPr="009B4FC9">
        <w:t>trên</w:t>
      </w:r>
      <w:r w:rsidR="00F90D96" w:rsidRPr="009B4FC9">
        <w:t xml:space="preserve"> </w:t>
      </w:r>
      <w:r w:rsidR="00EF30F7" w:rsidRPr="009B4FC9">
        <w:t>mô</w:t>
      </w:r>
      <w:r w:rsidR="00F90D96" w:rsidRPr="009B4FC9">
        <w:t xml:space="preserve"> </w:t>
      </w:r>
      <w:r w:rsidR="00EF30F7" w:rsidRPr="009B4FC9">
        <w:t>hình</w:t>
      </w:r>
      <w:r w:rsidR="00F90D96" w:rsidRPr="009B4FC9">
        <w:t xml:space="preserve"> </w:t>
      </w:r>
      <w:r w:rsidR="00EF30F7" w:rsidRPr="009B4FC9">
        <w:t>mạng</w:t>
      </w:r>
      <w:r w:rsidR="00F90D96" w:rsidRPr="009B4FC9">
        <w:t xml:space="preserve"> </w:t>
      </w:r>
      <w:r w:rsidR="00EF30F7" w:rsidRPr="009B4FC9">
        <w:t>học</w:t>
      </w:r>
      <w:r w:rsidR="00F90D96" w:rsidRPr="009B4FC9">
        <w:t xml:space="preserve"> </w:t>
      </w:r>
      <w:r w:rsidR="00EF30F7" w:rsidRPr="009B4FC9">
        <w:t>sâu</w:t>
      </w:r>
      <w:r w:rsidR="00F90D96" w:rsidRPr="009B4FC9">
        <w:t xml:space="preserve"> </w:t>
      </w:r>
      <w:r w:rsidR="00EF30F7" w:rsidRPr="009B4FC9">
        <w:t>LTSM</w:t>
      </w:r>
      <w:r w:rsidR="00F90D96" w:rsidRPr="009B4FC9">
        <w:t xml:space="preserve"> </w:t>
      </w:r>
      <w:r w:rsidR="00EF30F7" w:rsidRPr="009B4FC9">
        <w:t>đã</w:t>
      </w:r>
      <w:r w:rsidR="00F90D96" w:rsidRPr="009B4FC9">
        <w:t xml:space="preserve"> </w:t>
      </w:r>
      <w:r w:rsidR="00EF30F7" w:rsidRPr="009B4FC9">
        <w:t>được</w:t>
      </w:r>
      <w:r w:rsidR="00F90D96" w:rsidRPr="009B4FC9">
        <w:t xml:space="preserve"> </w:t>
      </w:r>
      <w:r w:rsidR="00EF30F7" w:rsidRPr="009B4FC9">
        <w:t>train</w:t>
      </w:r>
      <w:r w:rsidR="00F90D96" w:rsidRPr="009B4FC9">
        <w:t xml:space="preserve"> </w:t>
      </w:r>
      <w:r w:rsidR="00EF30F7" w:rsidRPr="009B4FC9">
        <w:t>với</w:t>
      </w:r>
      <w:r w:rsidR="00F90D96" w:rsidRPr="009B4FC9">
        <w:t xml:space="preserve"> </w:t>
      </w:r>
      <w:r w:rsidR="00EF30F7" w:rsidRPr="009B4FC9">
        <w:t>độ</w:t>
      </w:r>
      <w:r w:rsidR="00F90D96" w:rsidRPr="009B4FC9">
        <w:t xml:space="preserve"> </w:t>
      </w:r>
      <w:r w:rsidR="00EF30F7" w:rsidRPr="009B4FC9">
        <w:t>tin</w:t>
      </w:r>
      <w:r w:rsidR="00F90D96" w:rsidRPr="009B4FC9">
        <w:t xml:space="preserve"> </w:t>
      </w:r>
      <w:r w:rsidR="00EF30F7" w:rsidRPr="009B4FC9">
        <w:t>cậy</w:t>
      </w:r>
      <w:r w:rsidR="00F90D96" w:rsidRPr="009B4FC9">
        <w:t xml:space="preserve"> </w:t>
      </w:r>
      <w:r w:rsidR="00EF30F7" w:rsidRPr="009B4FC9">
        <w:t>khoảng</w:t>
      </w:r>
      <w:r w:rsidR="00F90D96" w:rsidRPr="009B4FC9">
        <w:t xml:space="preserve"> </w:t>
      </w:r>
      <w:r w:rsidR="00EF30F7" w:rsidRPr="009B4FC9">
        <w:t>95%</w:t>
      </w:r>
      <w:r w:rsidR="00F90D96" w:rsidRPr="009B4FC9">
        <w:t xml:space="preserve"> </w:t>
      </w:r>
      <w:r w:rsidR="00EF30F7" w:rsidRPr="009B4FC9">
        <w:t>sẽ</w:t>
      </w:r>
      <w:r w:rsidR="00F90D96" w:rsidRPr="009B4FC9">
        <w:t xml:space="preserve"> </w:t>
      </w:r>
      <w:r w:rsidR="00EF30F7" w:rsidRPr="009B4FC9">
        <w:t>đưa</w:t>
      </w:r>
      <w:r w:rsidR="00F90D96" w:rsidRPr="009B4FC9">
        <w:t xml:space="preserve"> </w:t>
      </w:r>
      <w:r w:rsidR="00EF30F7" w:rsidRPr="009B4FC9">
        <w:t>ra</w:t>
      </w:r>
      <w:r w:rsidR="00F90D96" w:rsidRPr="009B4FC9">
        <w:t xml:space="preserve"> </w:t>
      </w:r>
      <w:r w:rsidR="00EF30F7" w:rsidRPr="009B4FC9">
        <w:t>được</w:t>
      </w:r>
      <w:r w:rsidR="00F90D96" w:rsidRPr="009B4FC9">
        <w:t xml:space="preserve"> </w:t>
      </w:r>
      <w:r w:rsidR="00EF30F7" w:rsidRPr="009B4FC9">
        <w:t>các</w:t>
      </w:r>
      <w:r w:rsidR="00F90D96" w:rsidRPr="009B4FC9">
        <w:t xml:space="preserve"> </w:t>
      </w:r>
      <w:r w:rsidR="00EF30F7" w:rsidRPr="009B4FC9">
        <w:t>chỉ</w:t>
      </w:r>
      <w:r w:rsidR="00F90D96" w:rsidRPr="009B4FC9">
        <w:t xml:space="preserve"> </w:t>
      </w:r>
      <w:r w:rsidR="00EF30F7" w:rsidRPr="009B4FC9">
        <w:t>số</w:t>
      </w:r>
      <w:r w:rsidR="00F90D96" w:rsidRPr="009B4FC9">
        <w:t xml:space="preserve"> </w:t>
      </w:r>
      <w:r w:rsidR="00EF30F7" w:rsidRPr="009B4FC9">
        <w:t>tỷ</w:t>
      </w:r>
      <w:r w:rsidR="00F90D96" w:rsidRPr="009B4FC9">
        <w:t xml:space="preserve"> </w:t>
      </w:r>
      <w:r w:rsidR="00EF30F7" w:rsidRPr="009B4FC9">
        <w:t>lệ</w:t>
      </w:r>
      <w:r w:rsidR="00F90D96" w:rsidRPr="009B4FC9">
        <w:t xml:space="preserve"> </w:t>
      </w:r>
      <w:r w:rsidR="00EF30F7" w:rsidRPr="009B4FC9">
        <w:t>thất</w:t>
      </w:r>
      <w:r w:rsidR="00F90D96" w:rsidRPr="009B4FC9">
        <w:t xml:space="preserve"> </w:t>
      </w:r>
      <w:r w:rsidR="00EF30F7" w:rsidRPr="009B4FC9">
        <w:t>nghiệp</w:t>
      </w:r>
      <w:r w:rsidR="00F90D96" w:rsidRPr="009B4FC9">
        <w:t xml:space="preserve"> </w:t>
      </w:r>
      <w:r w:rsidR="00EF30F7" w:rsidRPr="009B4FC9">
        <w:t>trong</w:t>
      </w:r>
      <w:r w:rsidR="00F90D96" w:rsidRPr="009B4FC9">
        <w:t xml:space="preserve"> </w:t>
      </w:r>
      <w:r w:rsidR="00EF30F7" w:rsidRPr="009B4FC9">
        <w:t>vòng</w:t>
      </w:r>
      <w:r w:rsidR="00F90D96" w:rsidRPr="009B4FC9">
        <w:t xml:space="preserve"> </w:t>
      </w:r>
      <w:r w:rsidR="00EF30F7" w:rsidRPr="009B4FC9">
        <w:t>5</w:t>
      </w:r>
      <w:r w:rsidR="00F90D96" w:rsidRPr="009B4FC9">
        <w:t xml:space="preserve"> </w:t>
      </w:r>
      <w:r w:rsidR="00EF30F7" w:rsidRPr="009B4FC9">
        <w:t>năm</w:t>
      </w:r>
      <w:r w:rsidR="00F90D96" w:rsidRPr="009B4FC9">
        <w:t xml:space="preserve"> </w:t>
      </w:r>
      <w:r w:rsidR="00EF30F7" w:rsidRPr="009B4FC9">
        <w:t>tới</w:t>
      </w:r>
      <w:r w:rsidR="00F90D96" w:rsidRPr="009B4FC9">
        <w:t xml:space="preserve"> </w:t>
      </w:r>
      <w:r w:rsidR="00EF30F7" w:rsidRPr="009B4FC9">
        <w:t>từ</w:t>
      </w:r>
      <w:r w:rsidR="00F90D96" w:rsidRPr="009B4FC9">
        <w:t xml:space="preserve"> </w:t>
      </w:r>
      <w:r w:rsidR="00EF30F7" w:rsidRPr="009B4FC9">
        <w:t>2025-2029</w:t>
      </w:r>
      <w:r w:rsidR="00F90D96" w:rsidRPr="009B4FC9">
        <w:t xml:space="preserve"> </w:t>
      </w:r>
      <w:r w:rsidR="0017378D" w:rsidRPr="009B4FC9">
        <w:t>và</w:t>
      </w:r>
      <w:r w:rsidR="00F90D96" w:rsidRPr="009B4FC9">
        <w:t xml:space="preserve"> </w:t>
      </w:r>
      <w:r w:rsidR="0017378D" w:rsidRPr="009B4FC9">
        <w:t>được</w:t>
      </w:r>
      <w:r w:rsidR="00F90D96" w:rsidRPr="009B4FC9">
        <w:t xml:space="preserve"> </w:t>
      </w:r>
      <w:r w:rsidR="0017378D" w:rsidRPr="009B4FC9">
        <w:t>thể</w:t>
      </w:r>
      <w:r w:rsidR="00F90D96" w:rsidRPr="009B4FC9">
        <w:t xml:space="preserve"> </w:t>
      </w:r>
      <w:r w:rsidR="0017378D" w:rsidRPr="009B4FC9">
        <w:t>hiện</w:t>
      </w:r>
      <w:r w:rsidR="00F90D96" w:rsidRPr="009B4FC9">
        <w:t xml:space="preserve"> </w:t>
      </w:r>
      <w:r w:rsidR="0017378D" w:rsidRPr="009B4FC9">
        <w:t>bằng</w:t>
      </w:r>
      <w:r w:rsidR="00F90D96" w:rsidRPr="009B4FC9">
        <w:t xml:space="preserve"> </w:t>
      </w:r>
      <w:r w:rsidR="0017378D" w:rsidRPr="009B4FC9">
        <w:t>các</w:t>
      </w:r>
      <w:r w:rsidR="00F90D96" w:rsidRPr="009B4FC9">
        <w:t xml:space="preserve"> </w:t>
      </w:r>
      <w:r w:rsidR="0017378D" w:rsidRPr="009B4FC9">
        <w:t>đường</w:t>
      </w:r>
      <w:r w:rsidR="00F90D96" w:rsidRPr="009B4FC9">
        <w:t xml:space="preserve"> </w:t>
      </w:r>
      <w:r w:rsidR="0017378D" w:rsidRPr="009B4FC9">
        <w:t>màu</w:t>
      </w:r>
      <w:r w:rsidR="00F90D96" w:rsidRPr="009B4FC9">
        <w:t xml:space="preserve"> </w:t>
      </w:r>
      <w:r w:rsidR="0017378D" w:rsidRPr="009B4FC9">
        <w:t>đỏ</w:t>
      </w:r>
      <w:r w:rsidR="00EF30F7" w:rsidRPr="009B4FC9">
        <w:t>.</w:t>
      </w:r>
      <w:r w:rsidR="00F90D96" w:rsidRPr="009B4FC9">
        <w:t xml:space="preserve"> </w:t>
      </w:r>
      <w:r w:rsidR="0017378D" w:rsidRPr="009B4FC9">
        <w:t>Các</w:t>
      </w:r>
      <w:r w:rsidR="00F90D96" w:rsidRPr="009B4FC9">
        <w:t xml:space="preserve"> </w:t>
      </w:r>
      <w:r w:rsidR="0017378D" w:rsidRPr="009B4FC9">
        <w:t>chỉ</w:t>
      </w:r>
      <w:r w:rsidR="00F90D96" w:rsidRPr="009B4FC9">
        <w:t xml:space="preserve"> </w:t>
      </w:r>
      <w:r w:rsidR="0017378D" w:rsidRPr="009B4FC9">
        <w:t>số</w:t>
      </w:r>
      <w:r w:rsidR="00F90D96" w:rsidRPr="009B4FC9">
        <w:t xml:space="preserve"> </w:t>
      </w:r>
      <w:r w:rsidR="0017378D" w:rsidRPr="009B4FC9">
        <w:t>dữ</w:t>
      </w:r>
      <w:r w:rsidR="00F90D96" w:rsidRPr="009B4FC9">
        <w:t xml:space="preserve"> </w:t>
      </w:r>
      <w:r w:rsidR="0017378D" w:rsidRPr="009B4FC9">
        <w:t>liệu</w:t>
      </w:r>
      <w:r w:rsidR="00F90D96" w:rsidRPr="009B4FC9">
        <w:t xml:space="preserve"> </w:t>
      </w:r>
      <w:r w:rsidR="0017378D" w:rsidRPr="009B4FC9">
        <w:t>lịch</w:t>
      </w:r>
      <w:r w:rsidR="00F90D96" w:rsidRPr="009B4FC9">
        <w:t xml:space="preserve"> </w:t>
      </w:r>
      <w:r w:rsidR="0017378D" w:rsidRPr="009B4FC9">
        <w:t>sử</w:t>
      </w:r>
      <w:r w:rsidR="00F90D96" w:rsidRPr="009B4FC9">
        <w:t xml:space="preserve"> </w:t>
      </w:r>
      <w:r w:rsidR="0017378D" w:rsidRPr="009B4FC9">
        <w:t>từ</w:t>
      </w:r>
      <w:r w:rsidR="00F90D96" w:rsidRPr="009B4FC9">
        <w:t xml:space="preserve"> </w:t>
      </w:r>
      <w:r w:rsidR="0017378D" w:rsidRPr="009B4FC9">
        <w:t>2014-2024</w:t>
      </w:r>
      <w:r w:rsidR="00F90D96" w:rsidRPr="009B4FC9">
        <w:t xml:space="preserve"> </w:t>
      </w:r>
      <w:r w:rsidR="0017378D" w:rsidRPr="009B4FC9">
        <w:t>sẽ</w:t>
      </w:r>
      <w:r w:rsidR="00F90D96" w:rsidRPr="009B4FC9">
        <w:t xml:space="preserve"> </w:t>
      </w:r>
      <w:r w:rsidR="0017378D" w:rsidRPr="009B4FC9">
        <w:t>được</w:t>
      </w:r>
      <w:r w:rsidR="00F90D96" w:rsidRPr="009B4FC9">
        <w:t xml:space="preserve"> </w:t>
      </w:r>
      <w:r w:rsidR="0017378D" w:rsidRPr="009B4FC9">
        <w:t>thể</w:t>
      </w:r>
      <w:r w:rsidR="00F90D96" w:rsidRPr="009B4FC9">
        <w:t xml:space="preserve"> </w:t>
      </w:r>
      <w:r w:rsidR="0017378D" w:rsidRPr="009B4FC9">
        <w:t>hiện</w:t>
      </w:r>
      <w:r w:rsidR="00F90D96" w:rsidRPr="009B4FC9">
        <w:t xml:space="preserve"> </w:t>
      </w:r>
      <w:r w:rsidR="0017378D" w:rsidRPr="009B4FC9">
        <w:t>ở</w:t>
      </w:r>
      <w:r w:rsidR="00F90D96" w:rsidRPr="009B4FC9">
        <w:t xml:space="preserve"> </w:t>
      </w:r>
      <w:r w:rsidR="0017378D" w:rsidRPr="009B4FC9">
        <w:t>đường</w:t>
      </w:r>
      <w:r w:rsidR="00F90D96" w:rsidRPr="009B4FC9">
        <w:t xml:space="preserve"> </w:t>
      </w:r>
      <w:r w:rsidR="0017378D" w:rsidRPr="009B4FC9">
        <w:t>màu</w:t>
      </w:r>
      <w:r w:rsidR="00F90D96" w:rsidRPr="009B4FC9">
        <w:t xml:space="preserve"> </w:t>
      </w:r>
      <w:r w:rsidR="0017378D" w:rsidRPr="009B4FC9">
        <w:t>xanh</w:t>
      </w:r>
      <w:r w:rsidR="00F90D96" w:rsidRPr="009B4FC9">
        <w:t xml:space="preserve"> </w:t>
      </w:r>
      <w:r w:rsidR="0017378D" w:rsidRPr="009B4FC9">
        <w:t>trong</w:t>
      </w:r>
      <w:r w:rsidR="00F90D96" w:rsidRPr="009B4FC9">
        <w:t xml:space="preserve"> </w:t>
      </w:r>
      <w:r w:rsidR="0017378D" w:rsidRPr="009B4FC9">
        <w:t>biểu</w:t>
      </w:r>
      <w:r w:rsidR="00F90D96" w:rsidRPr="009B4FC9">
        <w:t xml:space="preserve"> </w:t>
      </w:r>
      <w:r w:rsidR="0017378D" w:rsidRPr="009B4FC9">
        <w:t>đồ.</w:t>
      </w:r>
    </w:p>
    <w:p w14:paraId="13B53A48" w14:textId="4BA0A3BA" w:rsidR="002F7FAB" w:rsidRPr="009B4FC9" w:rsidRDefault="0009336B" w:rsidP="0042196A">
      <w:pPr>
        <w:pStyle w:val="4-DoanVB"/>
        <w:spacing w:line="360" w:lineRule="auto"/>
        <w:ind w:left="360" w:firstLine="0"/>
      </w:pPr>
      <w:r w:rsidRPr="009B4FC9">
        <w:rPr>
          <w:noProof/>
        </w:rPr>
        <w:lastRenderedPageBreak/>
        <w:drawing>
          <wp:inline distT="0" distB="0" distL="0" distR="0" wp14:anchorId="6CB6034A" wp14:editId="41B85BD0">
            <wp:extent cx="5939790" cy="5873115"/>
            <wp:effectExtent l="0" t="0" r="3810" b="0"/>
            <wp:docPr id="211093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3257" name="Picture 1" descr="A screenshot of a computer&#10;&#10;AI-generated content may be incorrect."/>
                    <pic:cNvPicPr/>
                  </pic:nvPicPr>
                  <pic:blipFill>
                    <a:blip r:embed="rId40"/>
                    <a:stretch>
                      <a:fillRect/>
                    </a:stretch>
                  </pic:blipFill>
                  <pic:spPr>
                    <a:xfrm>
                      <a:off x="0" y="0"/>
                      <a:ext cx="5939790" cy="5873115"/>
                    </a:xfrm>
                    <a:prstGeom prst="rect">
                      <a:avLst/>
                    </a:prstGeom>
                  </pic:spPr>
                </pic:pic>
              </a:graphicData>
            </a:graphic>
          </wp:inline>
        </w:drawing>
      </w:r>
    </w:p>
    <w:p w14:paraId="16DAFFA4" w14:textId="321EB3B5" w:rsidR="004D579E" w:rsidRPr="009B4FC9" w:rsidRDefault="004D579E" w:rsidP="0042196A">
      <w:pPr>
        <w:pStyle w:val="Caption"/>
        <w:spacing w:line="360" w:lineRule="auto"/>
        <w:rPr>
          <w:i w:val="0"/>
          <w:iCs w:val="0"/>
        </w:rPr>
      </w:pPr>
      <w:bookmarkStart w:id="90" w:name="_Toc199717855"/>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11</w:t>
      </w:r>
      <w:r w:rsidRPr="009B4FC9">
        <w:rPr>
          <w:i w:val="0"/>
          <w:iCs w:val="0"/>
        </w:rPr>
        <w:fldChar w:fldCharType="end"/>
      </w:r>
      <w:r w:rsidRPr="009B4FC9">
        <w:rPr>
          <w:i w:val="0"/>
          <w:iCs w:val="0"/>
        </w:rPr>
        <w:t xml:space="preserve"> Dữ liệu chi tiết</w:t>
      </w:r>
      <w:bookmarkEnd w:id="90"/>
    </w:p>
    <w:p w14:paraId="786FA0DC" w14:textId="455CAECF" w:rsidR="002F7FAB" w:rsidRPr="009B4FC9" w:rsidRDefault="002F7FAB" w:rsidP="00B923D5">
      <w:pPr>
        <w:pStyle w:val="4-DoanVB"/>
        <w:spacing w:line="360" w:lineRule="auto"/>
        <w:ind w:firstLine="567"/>
      </w:pPr>
      <w:r w:rsidRPr="009B4FC9">
        <w:t>Bên</w:t>
      </w:r>
      <w:r w:rsidR="00F90D96" w:rsidRPr="009B4FC9">
        <w:t xml:space="preserve"> </w:t>
      </w:r>
      <w:r w:rsidRPr="009B4FC9">
        <w:t>cạnh</w:t>
      </w:r>
      <w:r w:rsidR="00F90D96" w:rsidRPr="009B4FC9">
        <w:t xml:space="preserve"> </w:t>
      </w:r>
      <w:r w:rsidRPr="009B4FC9">
        <w:t>đó</w:t>
      </w:r>
      <w:r w:rsidR="00F90D96" w:rsidRPr="009B4FC9">
        <w:t xml:space="preserve"> </w:t>
      </w:r>
      <w:r w:rsidRPr="009B4FC9">
        <w:t>khi</w:t>
      </w:r>
      <w:r w:rsidR="00F90D96" w:rsidRPr="009B4FC9">
        <w:t xml:space="preserve"> </w:t>
      </w:r>
      <w:r w:rsidRPr="009B4FC9">
        <w:t>dự</w:t>
      </w:r>
      <w:r w:rsidR="00F90D96" w:rsidRPr="009B4FC9">
        <w:t xml:space="preserve"> </w:t>
      </w:r>
      <w:r w:rsidRPr="009B4FC9">
        <w:t>đoán</w:t>
      </w:r>
      <w:r w:rsidR="00F90D96" w:rsidRPr="009B4FC9">
        <w:t xml:space="preserve"> </w:t>
      </w:r>
      <w:r w:rsidRPr="009B4FC9">
        <w:t>sẽ</w:t>
      </w:r>
      <w:r w:rsidR="00F90D96" w:rsidRPr="009B4FC9">
        <w:t xml:space="preserve"> </w:t>
      </w:r>
      <w:r w:rsidRPr="009B4FC9">
        <w:t>đưa</w:t>
      </w:r>
      <w:r w:rsidR="00F90D96" w:rsidRPr="009B4FC9">
        <w:t xml:space="preserve"> </w:t>
      </w:r>
      <w:r w:rsidRPr="009B4FC9">
        <w:t>ra</w:t>
      </w:r>
      <w:r w:rsidR="00F90D96" w:rsidRPr="009B4FC9">
        <w:t xml:space="preserve"> </w:t>
      </w:r>
      <w:r w:rsidRPr="009B4FC9">
        <w:t>các</w:t>
      </w:r>
      <w:r w:rsidR="00F90D96" w:rsidRPr="009B4FC9">
        <w:t xml:space="preserve"> </w:t>
      </w:r>
      <w:r w:rsidRPr="009B4FC9">
        <w:t>số</w:t>
      </w:r>
      <w:r w:rsidR="00F90D96" w:rsidRPr="009B4FC9">
        <w:t xml:space="preserve"> </w:t>
      </w:r>
      <w:r w:rsidRPr="009B4FC9">
        <w:t>liệu</w:t>
      </w:r>
      <w:r w:rsidR="00F90D96" w:rsidRPr="009B4FC9">
        <w:t xml:space="preserve"> </w:t>
      </w:r>
      <w:r w:rsidRPr="009B4FC9">
        <w:t>chi</w:t>
      </w:r>
      <w:r w:rsidR="00F90D96" w:rsidRPr="009B4FC9">
        <w:t xml:space="preserve"> </w:t>
      </w:r>
      <w:r w:rsidRPr="009B4FC9">
        <w:t>tiết</w:t>
      </w:r>
      <w:r w:rsidR="00F90D96" w:rsidRPr="009B4FC9">
        <w:t xml:space="preserve"> </w:t>
      </w:r>
      <w:r w:rsidRPr="009B4FC9">
        <w:t>theo</w:t>
      </w:r>
      <w:r w:rsidR="00F90D96" w:rsidRPr="009B4FC9">
        <w:t xml:space="preserve"> </w:t>
      </w:r>
      <w:r w:rsidRPr="009B4FC9">
        <w:t>từng</w:t>
      </w:r>
      <w:r w:rsidR="00F90D96" w:rsidRPr="009B4FC9">
        <w:t xml:space="preserve"> </w:t>
      </w:r>
      <w:r w:rsidRPr="009B4FC9">
        <w:t>năm.</w:t>
      </w:r>
      <w:r w:rsidR="00F90D96" w:rsidRPr="009B4FC9">
        <w:t xml:space="preserve"> </w:t>
      </w:r>
      <w:r w:rsidRPr="009B4FC9">
        <w:t>Từ</w:t>
      </w:r>
      <w:r w:rsidR="00F90D96" w:rsidRPr="009B4FC9">
        <w:t xml:space="preserve"> </w:t>
      </w:r>
      <w:r w:rsidRPr="009B4FC9">
        <w:t>đó</w:t>
      </w:r>
      <w:r w:rsidR="00F90D96" w:rsidRPr="009B4FC9">
        <w:t xml:space="preserve"> </w:t>
      </w:r>
      <w:r w:rsidRPr="009B4FC9">
        <w:t>có</w:t>
      </w:r>
      <w:r w:rsidR="00F90D96" w:rsidRPr="009B4FC9">
        <w:t xml:space="preserve"> </w:t>
      </w:r>
      <w:r w:rsidRPr="009B4FC9">
        <w:t>thể</w:t>
      </w:r>
      <w:r w:rsidR="00F90D96" w:rsidRPr="009B4FC9">
        <w:t xml:space="preserve"> </w:t>
      </w:r>
      <w:r w:rsidRPr="009B4FC9">
        <w:t>thấy</w:t>
      </w:r>
      <w:r w:rsidR="00F90D96" w:rsidRPr="009B4FC9">
        <w:t xml:space="preserve"> </w:t>
      </w:r>
      <w:r w:rsidRPr="009B4FC9">
        <w:t>được</w:t>
      </w:r>
      <w:r w:rsidR="00F90D96" w:rsidRPr="009B4FC9">
        <w:t xml:space="preserve"> </w:t>
      </w:r>
      <w:r w:rsidRPr="009B4FC9">
        <w:t>tỉ</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trong</w:t>
      </w:r>
      <w:r w:rsidR="00F90D96" w:rsidRPr="009B4FC9">
        <w:t xml:space="preserve"> </w:t>
      </w:r>
      <w:r w:rsidRPr="009B4FC9">
        <w:t>tương</w:t>
      </w:r>
      <w:r w:rsidR="00F90D96" w:rsidRPr="009B4FC9">
        <w:t xml:space="preserve"> </w:t>
      </w:r>
      <w:r w:rsidRPr="009B4FC9">
        <w:t>lai</w:t>
      </w:r>
      <w:r w:rsidR="00F90D96" w:rsidRPr="009B4FC9">
        <w:t xml:space="preserve"> </w:t>
      </w:r>
      <w:r w:rsidRPr="009B4FC9">
        <w:t>của</w:t>
      </w:r>
      <w:r w:rsidR="00F90D96" w:rsidRPr="009B4FC9">
        <w:t xml:space="preserve"> </w:t>
      </w:r>
      <w:r w:rsidRPr="009B4FC9">
        <w:t>quốc</w:t>
      </w:r>
      <w:r w:rsidR="00F90D96" w:rsidRPr="009B4FC9">
        <w:t xml:space="preserve"> </w:t>
      </w:r>
      <w:r w:rsidRPr="009B4FC9">
        <w:t>gia</w:t>
      </w:r>
      <w:r w:rsidR="00F90D96" w:rsidRPr="009B4FC9">
        <w:t xml:space="preserve"> </w:t>
      </w:r>
      <w:r w:rsidRPr="009B4FC9">
        <w:t>đó.</w:t>
      </w:r>
    </w:p>
    <w:p w14:paraId="7D5DA628" w14:textId="2D137560" w:rsidR="002F7FAB" w:rsidRPr="009B4FC9" w:rsidRDefault="00E24A99" w:rsidP="0042196A">
      <w:pPr>
        <w:pStyle w:val="Heading4"/>
        <w:spacing w:line="360" w:lineRule="auto"/>
        <w:rPr>
          <w:i w:val="0"/>
          <w:iCs w:val="0"/>
        </w:rPr>
      </w:pPr>
      <w:bookmarkStart w:id="91" w:name="_Toc199717910"/>
      <w:r w:rsidRPr="009B4FC9">
        <w:rPr>
          <w:i w:val="0"/>
          <w:iCs w:val="0"/>
        </w:rPr>
        <w:lastRenderedPageBreak/>
        <w:t xml:space="preserve">3.3.2.2 </w:t>
      </w:r>
      <w:r w:rsidR="00E27BBB" w:rsidRPr="009B4FC9">
        <w:rPr>
          <w:i w:val="0"/>
          <w:iCs w:val="0"/>
        </w:rPr>
        <w:t>Chức</w:t>
      </w:r>
      <w:r w:rsidR="00F90D96" w:rsidRPr="009B4FC9">
        <w:rPr>
          <w:i w:val="0"/>
          <w:iCs w:val="0"/>
        </w:rPr>
        <w:t xml:space="preserve"> </w:t>
      </w:r>
      <w:r w:rsidR="00E27BBB" w:rsidRPr="009B4FC9">
        <w:rPr>
          <w:i w:val="0"/>
          <w:iCs w:val="0"/>
        </w:rPr>
        <w:t>năng</w:t>
      </w:r>
      <w:r w:rsidR="00F90D96" w:rsidRPr="009B4FC9">
        <w:rPr>
          <w:i w:val="0"/>
          <w:iCs w:val="0"/>
        </w:rPr>
        <w:t xml:space="preserve"> </w:t>
      </w:r>
      <w:r w:rsidR="007A1D78" w:rsidRPr="009B4FC9">
        <w:rPr>
          <w:i w:val="0"/>
          <w:iCs w:val="0"/>
        </w:rPr>
        <w:t>phân tích</w:t>
      </w:r>
      <w:r w:rsidR="00F90D96" w:rsidRPr="009B4FC9">
        <w:rPr>
          <w:i w:val="0"/>
          <w:iCs w:val="0"/>
        </w:rPr>
        <w:t xml:space="preserve"> </w:t>
      </w:r>
      <w:r w:rsidR="00E27BBB" w:rsidRPr="009B4FC9">
        <w:rPr>
          <w:i w:val="0"/>
          <w:iCs w:val="0"/>
        </w:rPr>
        <w:t>dữ</w:t>
      </w:r>
      <w:r w:rsidR="00F90D96" w:rsidRPr="009B4FC9">
        <w:rPr>
          <w:i w:val="0"/>
          <w:iCs w:val="0"/>
        </w:rPr>
        <w:t xml:space="preserve"> </w:t>
      </w:r>
      <w:r w:rsidR="00E27BBB" w:rsidRPr="009B4FC9">
        <w:rPr>
          <w:i w:val="0"/>
          <w:iCs w:val="0"/>
        </w:rPr>
        <w:t>liệu</w:t>
      </w:r>
      <w:bookmarkEnd w:id="91"/>
    </w:p>
    <w:p w14:paraId="47C6BA8E" w14:textId="0EE59369" w:rsidR="00E27BBB" w:rsidRPr="009B4FC9" w:rsidRDefault="0009336B" w:rsidP="0042196A">
      <w:pPr>
        <w:spacing w:line="360" w:lineRule="auto"/>
      </w:pPr>
      <w:r w:rsidRPr="009B4FC9">
        <w:rPr>
          <w:noProof/>
        </w:rPr>
        <w:drawing>
          <wp:inline distT="0" distB="0" distL="0" distR="0" wp14:anchorId="1854E90E" wp14:editId="1A2CA6E8">
            <wp:extent cx="5939790" cy="2822575"/>
            <wp:effectExtent l="0" t="0" r="3810" b="0"/>
            <wp:docPr id="1484627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27966" name="Picture 1" descr="A screenshot of a computer&#10;&#10;AI-generated content may be incorrect."/>
                    <pic:cNvPicPr/>
                  </pic:nvPicPr>
                  <pic:blipFill>
                    <a:blip r:embed="rId41"/>
                    <a:stretch>
                      <a:fillRect/>
                    </a:stretch>
                  </pic:blipFill>
                  <pic:spPr>
                    <a:xfrm>
                      <a:off x="0" y="0"/>
                      <a:ext cx="5939790" cy="2822575"/>
                    </a:xfrm>
                    <a:prstGeom prst="rect">
                      <a:avLst/>
                    </a:prstGeom>
                  </pic:spPr>
                </pic:pic>
              </a:graphicData>
            </a:graphic>
          </wp:inline>
        </w:drawing>
      </w:r>
    </w:p>
    <w:p w14:paraId="7E0EBD62" w14:textId="1E554788" w:rsidR="007A1D78" w:rsidRPr="009B4FC9" w:rsidRDefault="0009336B" w:rsidP="0042196A">
      <w:pPr>
        <w:pStyle w:val="Caption"/>
        <w:spacing w:line="360" w:lineRule="auto"/>
        <w:rPr>
          <w:i w:val="0"/>
          <w:iCs w:val="0"/>
        </w:rPr>
      </w:pPr>
      <w:bookmarkStart w:id="92" w:name="_Toc199717856"/>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12</w:t>
      </w:r>
      <w:r w:rsidRPr="009B4FC9">
        <w:rPr>
          <w:i w:val="0"/>
          <w:iCs w:val="0"/>
        </w:rPr>
        <w:fldChar w:fldCharType="end"/>
      </w:r>
      <w:r w:rsidRPr="009B4FC9">
        <w:rPr>
          <w:i w:val="0"/>
          <w:iCs w:val="0"/>
        </w:rPr>
        <w:t xml:space="preserve"> Chức năng phân tích dữ liệu</w:t>
      </w:r>
      <w:bookmarkEnd w:id="92"/>
    </w:p>
    <w:p w14:paraId="2476FB7B" w14:textId="1964D890" w:rsidR="0060487D" w:rsidRPr="009B4FC9" w:rsidRDefault="0060487D" w:rsidP="00B923D5">
      <w:pPr>
        <w:spacing w:line="360" w:lineRule="auto"/>
        <w:ind w:firstLine="567"/>
      </w:pPr>
      <w:r w:rsidRPr="009B4FC9">
        <w:t>Chức</w:t>
      </w:r>
      <w:r w:rsidR="00F90D96" w:rsidRPr="009B4FC9">
        <w:t xml:space="preserve"> </w:t>
      </w:r>
      <w:r w:rsidRPr="009B4FC9">
        <w:t>năng</w:t>
      </w:r>
      <w:r w:rsidR="00F90D96" w:rsidRPr="009B4FC9">
        <w:t xml:space="preserve"> </w:t>
      </w:r>
      <w:r w:rsidRPr="009B4FC9">
        <w:t>khám</w:t>
      </w:r>
      <w:r w:rsidR="00F90D96" w:rsidRPr="009B4FC9">
        <w:t xml:space="preserve"> </w:t>
      </w:r>
      <w:r w:rsidRPr="009B4FC9">
        <w:t>phá</w:t>
      </w:r>
      <w:r w:rsidR="00F90D96" w:rsidRPr="009B4FC9">
        <w:t xml:space="preserve"> </w:t>
      </w:r>
      <w:r w:rsidRPr="009B4FC9">
        <w:t>dữ</w:t>
      </w:r>
      <w:r w:rsidR="00F90D96" w:rsidRPr="009B4FC9">
        <w:t xml:space="preserve"> </w:t>
      </w:r>
      <w:r w:rsidRPr="009B4FC9">
        <w:t>liệu</w:t>
      </w:r>
      <w:r w:rsidR="00F90D96" w:rsidRPr="009B4FC9">
        <w:t xml:space="preserve"> </w:t>
      </w:r>
      <w:r w:rsidRPr="009B4FC9">
        <w:t>có</w:t>
      </w:r>
      <w:r w:rsidR="00F90D96" w:rsidRPr="009B4FC9">
        <w:t xml:space="preserve"> </w:t>
      </w:r>
      <w:r w:rsidRPr="009B4FC9">
        <w:t>thể</w:t>
      </w:r>
      <w:r w:rsidR="00F90D96" w:rsidRPr="009B4FC9">
        <w:t xml:space="preserve"> </w:t>
      </w:r>
      <w:r w:rsidRPr="009B4FC9">
        <w:t>giúp</w:t>
      </w:r>
      <w:r w:rsidR="00F90D96" w:rsidRPr="009B4FC9">
        <w:t xml:space="preserve"> </w:t>
      </w:r>
      <w:r w:rsidRPr="009B4FC9">
        <w:t>ta</w:t>
      </w:r>
      <w:r w:rsidR="00F90D96" w:rsidRPr="009B4FC9">
        <w:t xml:space="preserve"> </w:t>
      </w:r>
      <w:r w:rsidRPr="009B4FC9">
        <w:t>xem</w:t>
      </w:r>
      <w:r w:rsidR="00F90D96" w:rsidRPr="009B4FC9">
        <w:t xml:space="preserve"> </w:t>
      </w:r>
      <w:r w:rsidRPr="009B4FC9">
        <w:t>được</w:t>
      </w:r>
      <w:r w:rsidR="00F90D96" w:rsidRPr="009B4FC9">
        <w:t xml:space="preserve"> </w:t>
      </w:r>
      <w:r w:rsidRPr="009B4FC9">
        <w:t>tỷ</w:t>
      </w:r>
      <w:r w:rsidR="00F90D96" w:rsidRPr="009B4FC9">
        <w:t xml:space="preserve"> </w:t>
      </w:r>
      <w:r w:rsidRPr="009B4FC9">
        <w:t>lệ</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theo</w:t>
      </w:r>
      <w:r w:rsidR="00F90D96" w:rsidRPr="009B4FC9">
        <w:t xml:space="preserve"> </w:t>
      </w:r>
      <w:r w:rsidRPr="009B4FC9">
        <w:t>thời</w:t>
      </w:r>
      <w:r w:rsidR="00F90D96" w:rsidRPr="009B4FC9">
        <w:t xml:space="preserve"> </w:t>
      </w:r>
      <w:r w:rsidRPr="009B4FC9">
        <w:t>gian</w:t>
      </w:r>
      <w:r w:rsidR="00F90D96" w:rsidRPr="009B4FC9">
        <w:t xml:space="preserve"> </w:t>
      </w:r>
      <w:r w:rsidRPr="009B4FC9">
        <w:t>của</w:t>
      </w:r>
      <w:r w:rsidR="00F90D96" w:rsidRPr="009B4FC9">
        <w:t xml:space="preserve"> </w:t>
      </w:r>
      <w:r w:rsidRPr="009B4FC9">
        <w:t>1</w:t>
      </w:r>
      <w:r w:rsidR="00F90D96" w:rsidRPr="009B4FC9">
        <w:t xml:space="preserve"> </w:t>
      </w:r>
      <w:r w:rsidRPr="009B4FC9">
        <w:t>hoặc</w:t>
      </w:r>
      <w:r w:rsidR="00F90D96" w:rsidRPr="009B4FC9">
        <w:t xml:space="preserve"> </w:t>
      </w:r>
      <w:r w:rsidRPr="009B4FC9">
        <w:t>nhiều</w:t>
      </w:r>
      <w:r w:rsidR="00F90D96" w:rsidRPr="009B4FC9">
        <w:t xml:space="preserve"> </w:t>
      </w:r>
      <w:r w:rsidRPr="009B4FC9">
        <w:t>quốc</w:t>
      </w:r>
      <w:r w:rsidR="00F90D96" w:rsidRPr="009B4FC9">
        <w:t xml:space="preserve"> </w:t>
      </w:r>
      <w:r w:rsidRPr="009B4FC9">
        <w:t>gia</w:t>
      </w:r>
      <w:r w:rsidR="00F90D96" w:rsidRPr="009B4FC9">
        <w:t xml:space="preserve"> </w:t>
      </w:r>
      <w:r w:rsidRPr="009B4FC9">
        <w:t>theo</w:t>
      </w:r>
      <w:r w:rsidR="00F90D96" w:rsidRPr="009B4FC9">
        <w:t xml:space="preserve"> </w:t>
      </w:r>
      <w:r w:rsidRPr="009B4FC9">
        <w:t>thời</w:t>
      </w:r>
      <w:r w:rsidR="00F90D96" w:rsidRPr="009B4FC9">
        <w:t xml:space="preserve"> </w:t>
      </w:r>
      <w:r w:rsidRPr="009B4FC9">
        <w:t>gian</w:t>
      </w:r>
      <w:r w:rsidR="00F90D96" w:rsidRPr="009B4FC9">
        <w:t xml:space="preserve"> </w:t>
      </w:r>
      <w:r w:rsidRPr="009B4FC9">
        <w:t>dựa</w:t>
      </w:r>
      <w:r w:rsidR="00F90D96" w:rsidRPr="009B4FC9">
        <w:t xml:space="preserve"> </w:t>
      </w:r>
      <w:r w:rsidRPr="009B4FC9">
        <w:t>trên</w:t>
      </w:r>
      <w:r w:rsidR="00F90D96" w:rsidRPr="009B4FC9">
        <w:t xml:space="preserve"> </w:t>
      </w:r>
      <w:r w:rsidRPr="009B4FC9">
        <w:t>bộ</w:t>
      </w:r>
      <w:r w:rsidR="00F90D96" w:rsidRPr="009B4FC9">
        <w:t xml:space="preserve"> </w:t>
      </w:r>
      <w:r w:rsidRPr="009B4FC9">
        <w:t>lọc</w:t>
      </w:r>
      <w:r w:rsidR="00687DB2" w:rsidRPr="009B4FC9">
        <w:t>.</w:t>
      </w:r>
      <w:r w:rsidR="00F90D96" w:rsidRPr="009B4FC9">
        <w:t xml:space="preserve"> </w:t>
      </w:r>
      <w:r w:rsidR="00687DB2" w:rsidRPr="009B4FC9">
        <w:t>Tỷ</w:t>
      </w:r>
      <w:r w:rsidR="00F90D96" w:rsidRPr="009B4FC9">
        <w:t xml:space="preserve"> </w:t>
      </w:r>
      <w:r w:rsidR="00687DB2" w:rsidRPr="009B4FC9">
        <w:t>lệ</w:t>
      </w:r>
      <w:r w:rsidR="00F90D96" w:rsidRPr="009B4FC9">
        <w:t xml:space="preserve"> </w:t>
      </w:r>
      <w:r w:rsidR="00687DB2" w:rsidRPr="009B4FC9">
        <w:t>thất</w:t>
      </w:r>
      <w:r w:rsidR="00F90D96" w:rsidRPr="009B4FC9">
        <w:t xml:space="preserve"> </w:t>
      </w:r>
      <w:r w:rsidR="00687DB2" w:rsidRPr="009B4FC9">
        <w:t>nghiệp</w:t>
      </w:r>
      <w:r w:rsidR="00F90D96" w:rsidRPr="009B4FC9">
        <w:t xml:space="preserve"> </w:t>
      </w:r>
      <w:r w:rsidR="00687DB2" w:rsidRPr="009B4FC9">
        <w:t>có</w:t>
      </w:r>
      <w:r w:rsidR="00F90D96" w:rsidRPr="009B4FC9">
        <w:t xml:space="preserve"> </w:t>
      </w:r>
      <w:r w:rsidR="00687DB2" w:rsidRPr="009B4FC9">
        <w:t>thể</w:t>
      </w:r>
      <w:r w:rsidR="00F90D96" w:rsidRPr="009B4FC9">
        <w:t xml:space="preserve"> </w:t>
      </w:r>
      <w:r w:rsidR="00687DB2" w:rsidRPr="009B4FC9">
        <w:t>thể</w:t>
      </w:r>
      <w:r w:rsidR="00F90D96" w:rsidRPr="009B4FC9">
        <w:t xml:space="preserve"> </w:t>
      </w:r>
      <w:r w:rsidR="00687DB2" w:rsidRPr="009B4FC9">
        <w:t>hiện</w:t>
      </w:r>
      <w:r w:rsidR="00F90D96" w:rsidRPr="009B4FC9">
        <w:t xml:space="preserve"> </w:t>
      </w:r>
      <w:r w:rsidR="00687DB2" w:rsidRPr="009B4FC9">
        <w:t>bằng</w:t>
      </w:r>
      <w:r w:rsidR="00F90D96" w:rsidRPr="009B4FC9">
        <w:t xml:space="preserve"> </w:t>
      </w:r>
      <w:r w:rsidR="00687DB2" w:rsidRPr="009B4FC9">
        <w:t>biểu</w:t>
      </w:r>
      <w:r w:rsidR="00F90D96" w:rsidRPr="009B4FC9">
        <w:t xml:space="preserve"> </w:t>
      </w:r>
      <w:r w:rsidR="00687DB2" w:rsidRPr="009B4FC9">
        <w:t>đồ</w:t>
      </w:r>
      <w:r w:rsidR="00F90D96" w:rsidRPr="009B4FC9">
        <w:t xml:space="preserve"> </w:t>
      </w:r>
      <w:r w:rsidR="00687DB2" w:rsidRPr="009B4FC9">
        <w:t>đường</w:t>
      </w:r>
      <w:r w:rsidR="00F90D96" w:rsidRPr="009B4FC9">
        <w:t xml:space="preserve"> </w:t>
      </w:r>
      <w:r w:rsidR="00687DB2" w:rsidRPr="009B4FC9">
        <w:t>hoặc</w:t>
      </w:r>
      <w:r w:rsidR="00F90D96" w:rsidRPr="009B4FC9">
        <w:t xml:space="preserve"> </w:t>
      </w:r>
      <w:r w:rsidR="00687DB2" w:rsidRPr="009B4FC9">
        <w:t>biểu</w:t>
      </w:r>
      <w:r w:rsidR="00F90D96" w:rsidRPr="009B4FC9">
        <w:t xml:space="preserve"> </w:t>
      </w:r>
      <w:r w:rsidR="00687DB2" w:rsidRPr="009B4FC9">
        <w:t>đồ</w:t>
      </w:r>
      <w:r w:rsidR="00F90D96" w:rsidRPr="009B4FC9">
        <w:t xml:space="preserve"> </w:t>
      </w:r>
      <w:r w:rsidR="00687DB2" w:rsidRPr="009B4FC9">
        <w:t>cột.</w:t>
      </w:r>
      <w:r w:rsidR="00F90D96" w:rsidRPr="009B4FC9">
        <w:t xml:space="preserve"> </w:t>
      </w:r>
    </w:p>
    <w:p w14:paraId="13C8B9B4" w14:textId="5597867D" w:rsidR="00013535" w:rsidRPr="009B4FC9" w:rsidRDefault="002D0051" w:rsidP="0042196A">
      <w:pPr>
        <w:pStyle w:val="ListParagraph"/>
        <w:spacing w:line="360" w:lineRule="auto"/>
      </w:pPr>
      <w:r w:rsidRPr="009B4FC9">
        <w:rPr>
          <w:noProof/>
        </w:rPr>
        <w:drawing>
          <wp:inline distT="0" distB="0" distL="0" distR="0" wp14:anchorId="310F4580" wp14:editId="636C7B5F">
            <wp:extent cx="5494020" cy="3520440"/>
            <wp:effectExtent l="0" t="0" r="0" b="3810"/>
            <wp:docPr id="1222619579"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19579" name="Picture 1" descr="A graph with blue squares&#10;&#10;AI-generated content may be incorrect."/>
                    <pic:cNvPicPr/>
                  </pic:nvPicPr>
                  <pic:blipFill>
                    <a:blip r:embed="rId42"/>
                    <a:stretch>
                      <a:fillRect/>
                    </a:stretch>
                  </pic:blipFill>
                  <pic:spPr>
                    <a:xfrm>
                      <a:off x="0" y="0"/>
                      <a:ext cx="5494020" cy="3520440"/>
                    </a:xfrm>
                    <a:prstGeom prst="rect">
                      <a:avLst/>
                    </a:prstGeom>
                  </pic:spPr>
                </pic:pic>
              </a:graphicData>
            </a:graphic>
          </wp:inline>
        </w:drawing>
      </w:r>
    </w:p>
    <w:p w14:paraId="32C98C38" w14:textId="4F39F802" w:rsidR="002D0051" w:rsidRPr="009B4FC9" w:rsidRDefault="002D0051" w:rsidP="0042196A">
      <w:pPr>
        <w:pStyle w:val="Caption"/>
        <w:spacing w:line="360" w:lineRule="auto"/>
        <w:rPr>
          <w:i w:val="0"/>
          <w:iCs w:val="0"/>
        </w:rPr>
      </w:pPr>
      <w:bookmarkStart w:id="93" w:name="_Toc199717857"/>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13</w:t>
      </w:r>
      <w:r w:rsidRPr="009B4FC9">
        <w:rPr>
          <w:i w:val="0"/>
          <w:iCs w:val="0"/>
        </w:rPr>
        <w:fldChar w:fldCharType="end"/>
      </w:r>
      <w:r w:rsidRPr="009B4FC9">
        <w:rPr>
          <w:i w:val="0"/>
          <w:iCs w:val="0"/>
        </w:rPr>
        <w:t xml:space="preserve"> Chức năng tạo biểu đồ cột</w:t>
      </w:r>
      <w:bookmarkEnd w:id="93"/>
    </w:p>
    <w:p w14:paraId="2AB98DBD" w14:textId="084AAD01" w:rsidR="00013535" w:rsidRPr="009B4FC9" w:rsidRDefault="00013535" w:rsidP="00B923D5">
      <w:pPr>
        <w:spacing w:line="360" w:lineRule="auto"/>
        <w:ind w:firstLine="567"/>
      </w:pPr>
      <w:r w:rsidRPr="009B4FC9">
        <w:lastRenderedPageBreak/>
        <w:t>Ngoài</w:t>
      </w:r>
      <w:r w:rsidR="00F90D96" w:rsidRPr="009B4FC9">
        <w:t xml:space="preserve"> </w:t>
      </w:r>
      <w:r w:rsidRPr="009B4FC9">
        <w:t>ra</w:t>
      </w:r>
      <w:r w:rsidR="00F90D96" w:rsidRPr="009B4FC9">
        <w:t xml:space="preserve"> </w:t>
      </w:r>
      <w:r w:rsidRPr="009B4FC9">
        <w:t>chức</w:t>
      </w:r>
      <w:r w:rsidR="00F90D96" w:rsidRPr="009B4FC9">
        <w:t xml:space="preserve"> </w:t>
      </w:r>
      <w:r w:rsidRPr="009B4FC9">
        <w:t>năng</w:t>
      </w:r>
      <w:r w:rsidR="00F90D96" w:rsidRPr="009B4FC9">
        <w:t xml:space="preserve"> </w:t>
      </w:r>
      <w:r w:rsidRPr="009B4FC9">
        <w:t>khám</w:t>
      </w:r>
      <w:r w:rsidR="00F90D96" w:rsidRPr="009B4FC9">
        <w:t xml:space="preserve"> </w:t>
      </w:r>
      <w:r w:rsidRPr="009B4FC9">
        <w:t>phá</w:t>
      </w:r>
      <w:r w:rsidR="00F90D96" w:rsidRPr="009B4FC9">
        <w:t xml:space="preserve"> </w:t>
      </w:r>
      <w:r w:rsidRPr="009B4FC9">
        <w:t>dữ</w:t>
      </w:r>
      <w:r w:rsidR="00F90D96" w:rsidRPr="009B4FC9">
        <w:t xml:space="preserve"> </w:t>
      </w:r>
      <w:r w:rsidRPr="009B4FC9">
        <w:t>liệu</w:t>
      </w:r>
      <w:r w:rsidR="00F90D96" w:rsidRPr="009B4FC9">
        <w:t xml:space="preserve"> </w:t>
      </w:r>
      <w:r w:rsidRPr="009B4FC9">
        <w:t>có</w:t>
      </w:r>
      <w:r w:rsidR="00F90D96" w:rsidRPr="009B4FC9">
        <w:t xml:space="preserve"> </w:t>
      </w:r>
      <w:r w:rsidRPr="009B4FC9">
        <w:t>thể</w:t>
      </w:r>
      <w:r w:rsidR="00F90D96" w:rsidRPr="009B4FC9">
        <w:t xml:space="preserve"> </w:t>
      </w:r>
      <w:r w:rsidRPr="009B4FC9">
        <w:t>sử</w:t>
      </w:r>
      <w:r w:rsidR="00F90D96" w:rsidRPr="009B4FC9">
        <w:t xml:space="preserve"> </w:t>
      </w:r>
      <w:r w:rsidRPr="009B4FC9">
        <w:t>dụng</w:t>
      </w:r>
      <w:r w:rsidR="00F90D96" w:rsidRPr="009B4FC9">
        <w:t xml:space="preserve"> </w:t>
      </w:r>
      <w:r w:rsidRPr="009B4FC9">
        <w:t>để</w:t>
      </w:r>
      <w:r w:rsidR="00F90D96" w:rsidRPr="009B4FC9">
        <w:t xml:space="preserve"> </w:t>
      </w:r>
      <w:r w:rsidRPr="009B4FC9">
        <w:t>tải</w:t>
      </w:r>
      <w:r w:rsidR="00F90D96" w:rsidRPr="009B4FC9">
        <w:t xml:space="preserve"> </w:t>
      </w:r>
      <w:r w:rsidRPr="009B4FC9">
        <w:t>bản</w:t>
      </w:r>
      <w:r w:rsidR="00F90D96" w:rsidRPr="009B4FC9">
        <w:t xml:space="preserve"> </w:t>
      </w:r>
      <w:r w:rsidRPr="009B4FC9">
        <w:t>CSV</w:t>
      </w:r>
      <w:r w:rsidR="00F90D96" w:rsidRPr="009B4FC9">
        <w:t xml:space="preserve"> </w:t>
      </w:r>
      <w:r w:rsidRPr="009B4FC9">
        <w:t>hoặc</w:t>
      </w:r>
      <w:r w:rsidR="00F90D96" w:rsidRPr="009B4FC9">
        <w:t xml:space="preserve"> </w:t>
      </w:r>
      <w:r w:rsidRPr="009B4FC9">
        <w:t>tải</w:t>
      </w:r>
      <w:r w:rsidR="00F90D96" w:rsidRPr="009B4FC9">
        <w:t xml:space="preserve"> </w:t>
      </w:r>
      <w:r w:rsidRPr="009B4FC9">
        <w:t>biểu</w:t>
      </w:r>
      <w:r w:rsidR="00F90D96" w:rsidRPr="009B4FC9">
        <w:t xml:space="preserve"> </w:t>
      </w:r>
      <w:r w:rsidRPr="009B4FC9">
        <w:t>đồ</w:t>
      </w:r>
      <w:r w:rsidR="00F90D96" w:rsidRPr="009B4FC9">
        <w:t xml:space="preserve"> </w:t>
      </w:r>
      <w:r w:rsidRPr="009B4FC9">
        <w:t>giúp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dễ</w:t>
      </w:r>
      <w:r w:rsidR="00F90D96" w:rsidRPr="009B4FC9">
        <w:t xml:space="preserve"> </w:t>
      </w:r>
      <w:r w:rsidRPr="009B4FC9">
        <w:t>dàng</w:t>
      </w:r>
      <w:r w:rsidR="00F90D96" w:rsidRPr="009B4FC9">
        <w:t xml:space="preserve"> </w:t>
      </w:r>
      <w:r w:rsidRPr="009B4FC9">
        <w:t>có</w:t>
      </w:r>
      <w:r w:rsidR="00F90D96" w:rsidRPr="009B4FC9">
        <w:t xml:space="preserve"> </w:t>
      </w:r>
      <w:r w:rsidRPr="009B4FC9">
        <w:t>thể</w:t>
      </w:r>
      <w:r w:rsidR="00F90D96" w:rsidRPr="009B4FC9">
        <w:t xml:space="preserve"> </w:t>
      </w:r>
      <w:r w:rsidRPr="009B4FC9">
        <w:t>lấy</w:t>
      </w:r>
      <w:r w:rsidR="00F90D96" w:rsidRPr="009B4FC9">
        <w:t xml:space="preserve"> </w:t>
      </w:r>
      <w:r w:rsidRPr="009B4FC9">
        <w:t>được</w:t>
      </w:r>
      <w:r w:rsidR="00F90D96" w:rsidRPr="009B4FC9">
        <w:t xml:space="preserve"> </w:t>
      </w:r>
      <w:r w:rsidRPr="009B4FC9">
        <w:t>số</w:t>
      </w:r>
      <w:r w:rsidR="00F90D96" w:rsidRPr="009B4FC9">
        <w:t xml:space="preserve"> </w:t>
      </w:r>
      <w:r w:rsidRPr="009B4FC9">
        <w:t>liệu</w:t>
      </w:r>
      <w:r w:rsidR="00F90D96" w:rsidRPr="009B4FC9">
        <w:t xml:space="preserve"> </w:t>
      </w:r>
      <w:r w:rsidRPr="009B4FC9">
        <w:t>từ</w:t>
      </w:r>
      <w:r w:rsidR="00F90D96" w:rsidRPr="009B4FC9">
        <w:t xml:space="preserve"> </w:t>
      </w:r>
      <w:r w:rsidRPr="009B4FC9">
        <w:t>đó</w:t>
      </w:r>
      <w:r w:rsidR="00F90D96" w:rsidRPr="009B4FC9">
        <w:t xml:space="preserve"> </w:t>
      </w:r>
      <w:r w:rsidRPr="009B4FC9">
        <w:t>và</w:t>
      </w:r>
      <w:r w:rsidR="00F90D96" w:rsidRPr="009B4FC9">
        <w:t xml:space="preserve"> </w:t>
      </w:r>
      <w:r w:rsidRPr="009B4FC9">
        <w:t>có</w:t>
      </w:r>
      <w:r w:rsidR="00F90D96" w:rsidRPr="009B4FC9">
        <w:t xml:space="preserve"> </w:t>
      </w:r>
      <w:r w:rsidRPr="009B4FC9">
        <w:t>thể</w:t>
      </w:r>
      <w:r w:rsidR="00F90D96" w:rsidRPr="009B4FC9">
        <w:t xml:space="preserve"> </w:t>
      </w:r>
      <w:r w:rsidRPr="009B4FC9">
        <w:t>dễ</w:t>
      </w:r>
      <w:r w:rsidR="00F90D96" w:rsidRPr="009B4FC9">
        <w:t xml:space="preserve"> </w:t>
      </w:r>
      <w:r w:rsidRPr="009B4FC9">
        <w:t>dàng</w:t>
      </w:r>
      <w:r w:rsidR="00F90D96" w:rsidRPr="009B4FC9">
        <w:t xml:space="preserve"> </w:t>
      </w:r>
      <w:r w:rsidRPr="009B4FC9">
        <w:t>so</w:t>
      </w:r>
      <w:r w:rsidR="00F90D96" w:rsidRPr="009B4FC9">
        <w:t xml:space="preserve"> </w:t>
      </w:r>
      <w:r w:rsidRPr="009B4FC9">
        <w:t>sánh</w:t>
      </w:r>
      <w:r w:rsidR="00F90D96" w:rsidRPr="009B4FC9">
        <w:t xml:space="preserve"> </w:t>
      </w:r>
      <w:r w:rsidRPr="009B4FC9">
        <w:t>giữa</w:t>
      </w:r>
      <w:r w:rsidR="00F90D96" w:rsidRPr="009B4FC9">
        <w:t xml:space="preserve"> </w:t>
      </w:r>
      <w:r w:rsidRPr="009B4FC9">
        <w:t>các</w:t>
      </w:r>
      <w:r w:rsidR="00F90D96" w:rsidRPr="009B4FC9">
        <w:t xml:space="preserve"> </w:t>
      </w:r>
      <w:r w:rsidRPr="009B4FC9">
        <w:t>quốc</w:t>
      </w:r>
      <w:r w:rsidR="00F90D96" w:rsidRPr="009B4FC9">
        <w:t xml:space="preserve"> </w:t>
      </w:r>
      <w:r w:rsidRPr="009B4FC9">
        <w:t>gia</w:t>
      </w:r>
    </w:p>
    <w:p w14:paraId="43A34878" w14:textId="26779DAA" w:rsidR="00A63216" w:rsidRPr="009B4FC9" w:rsidRDefault="00E24A99" w:rsidP="0042196A">
      <w:pPr>
        <w:pStyle w:val="Heading4"/>
        <w:spacing w:line="360" w:lineRule="auto"/>
        <w:rPr>
          <w:i w:val="0"/>
          <w:iCs w:val="0"/>
        </w:rPr>
      </w:pPr>
      <w:bookmarkStart w:id="94" w:name="_Toc199717911"/>
      <w:r w:rsidRPr="009B4FC9">
        <w:rPr>
          <w:i w:val="0"/>
          <w:iCs w:val="0"/>
        </w:rPr>
        <w:t xml:space="preserve">3.3.2.3 </w:t>
      </w:r>
      <w:r w:rsidR="00A63216" w:rsidRPr="009B4FC9">
        <w:rPr>
          <w:i w:val="0"/>
          <w:iCs w:val="0"/>
        </w:rPr>
        <w:t>Chức</w:t>
      </w:r>
      <w:r w:rsidR="00F90D96" w:rsidRPr="009B4FC9">
        <w:rPr>
          <w:i w:val="0"/>
          <w:iCs w:val="0"/>
        </w:rPr>
        <w:t xml:space="preserve"> </w:t>
      </w:r>
      <w:r w:rsidR="00A63216" w:rsidRPr="009B4FC9">
        <w:rPr>
          <w:i w:val="0"/>
          <w:iCs w:val="0"/>
        </w:rPr>
        <w:t>năng</w:t>
      </w:r>
      <w:r w:rsidR="00F90D96" w:rsidRPr="009B4FC9">
        <w:rPr>
          <w:i w:val="0"/>
          <w:iCs w:val="0"/>
        </w:rPr>
        <w:t xml:space="preserve"> </w:t>
      </w:r>
      <w:r w:rsidR="00A63216" w:rsidRPr="009B4FC9">
        <w:rPr>
          <w:i w:val="0"/>
          <w:iCs w:val="0"/>
        </w:rPr>
        <w:t>báo</w:t>
      </w:r>
      <w:r w:rsidR="00F90D96" w:rsidRPr="009B4FC9">
        <w:rPr>
          <w:i w:val="0"/>
          <w:iCs w:val="0"/>
        </w:rPr>
        <w:t xml:space="preserve"> </w:t>
      </w:r>
      <w:r w:rsidR="00A63216" w:rsidRPr="009B4FC9">
        <w:rPr>
          <w:i w:val="0"/>
          <w:iCs w:val="0"/>
        </w:rPr>
        <w:t>cáo</w:t>
      </w:r>
      <w:r w:rsidR="00F90D96" w:rsidRPr="009B4FC9">
        <w:rPr>
          <w:i w:val="0"/>
          <w:iCs w:val="0"/>
        </w:rPr>
        <w:t xml:space="preserve"> </w:t>
      </w:r>
      <w:r w:rsidR="00A63216" w:rsidRPr="009B4FC9">
        <w:rPr>
          <w:i w:val="0"/>
          <w:iCs w:val="0"/>
        </w:rPr>
        <w:t>nhanh</w:t>
      </w:r>
      <w:bookmarkEnd w:id="94"/>
    </w:p>
    <w:p w14:paraId="165450A3" w14:textId="714444AA" w:rsidR="00A63216" w:rsidRPr="009B4FC9" w:rsidRDefault="002D0051" w:rsidP="0042196A">
      <w:pPr>
        <w:pStyle w:val="ListParagraph"/>
        <w:spacing w:line="360" w:lineRule="auto"/>
      </w:pPr>
      <w:r w:rsidRPr="009B4FC9">
        <w:rPr>
          <w:noProof/>
        </w:rPr>
        <w:drawing>
          <wp:inline distT="0" distB="0" distL="0" distR="0" wp14:anchorId="630B32D4" wp14:editId="14DDFBA0">
            <wp:extent cx="5394960" cy="2828925"/>
            <wp:effectExtent l="0" t="0" r="0" b="9525"/>
            <wp:docPr id="1831347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47686" name="Picture 1" descr="A screenshot of a computer&#10;&#10;AI-generated content may be incorrect."/>
                    <pic:cNvPicPr/>
                  </pic:nvPicPr>
                  <pic:blipFill>
                    <a:blip r:embed="rId43"/>
                    <a:stretch>
                      <a:fillRect/>
                    </a:stretch>
                  </pic:blipFill>
                  <pic:spPr>
                    <a:xfrm>
                      <a:off x="0" y="0"/>
                      <a:ext cx="5394960" cy="2828925"/>
                    </a:xfrm>
                    <a:prstGeom prst="rect">
                      <a:avLst/>
                    </a:prstGeom>
                  </pic:spPr>
                </pic:pic>
              </a:graphicData>
            </a:graphic>
          </wp:inline>
        </w:drawing>
      </w:r>
    </w:p>
    <w:p w14:paraId="72B53201" w14:textId="1066C0E6" w:rsidR="002D0051" w:rsidRPr="009B4FC9" w:rsidRDefault="002D0051" w:rsidP="0042196A">
      <w:pPr>
        <w:pStyle w:val="Caption"/>
        <w:spacing w:line="360" w:lineRule="auto"/>
        <w:rPr>
          <w:i w:val="0"/>
          <w:iCs w:val="0"/>
        </w:rPr>
      </w:pPr>
      <w:bookmarkStart w:id="95" w:name="_Toc199717858"/>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14</w:t>
      </w:r>
      <w:r w:rsidRPr="009B4FC9">
        <w:rPr>
          <w:i w:val="0"/>
          <w:iCs w:val="0"/>
        </w:rPr>
        <w:fldChar w:fldCharType="end"/>
      </w:r>
      <w:r w:rsidRPr="009B4FC9">
        <w:rPr>
          <w:i w:val="0"/>
          <w:iCs w:val="0"/>
        </w:rPr>
        <w:t xml:space="preserve"> Chức năng báo cáo nhanh</w:t>
      </w:r>
      <w:bookmarkEnd w:id="95"/>
    </w:p>
    <w:p w14:paraId="043C994B" w14:textId="50BF4494" w:rsidR="0052708D" w:rsidRPr="009B4FC9" w:rsidRDefault="0052708D" w:rsidP="00B923D5">
      <w:pPr>
        <w:spacing w:line="360" w:lineRule="auto"/>
        <w:ind w:firstLine="567"/>
      </w:pPr>
      <w:r w:rsidRPr="009B4FC9">
        <w:t>Chức</w:t>
      </w:r>
      <w:r w:rsidR="00F90D96" w:rsidRPr="009B4FC9">
        <w:t xml:space="preserve"> </w:t>
      </w:r>
      <w:r w:rsidRPr="009B4FC9">
        <w:t>năng</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cũng</w:t>
      </w:r>
      <w:r w:rsidR="00F90D96" w:rsidRPr="009B4FC9">
        <w:t xml:space="preserve"> </w:t>
      </w:r>
      <w:r w:rsidRPr="009B4FC9">
        <w:t>là</w:t>
      </w:r>
      <w:r w:rsidR="00F90D96" w:rsidRPr="009B4FC9">
        <w:t xml:space="preserve"> </w:t>
      </w:r>
      <w:r w:rsidRPr="009B4FC9">
        <w:t>1</w:t>
      </w:r>
      <w:r w:rsidR="00F90D96" w:rsidRPr="009B4FC9">
        <w:t xml:space="preserve"> </w:t>
      </w:r>
      <w:r w:rsidRPr="009B4FC9">
        <w:t>tính</w:t>
      </w:r>
      <w:r w:rsidR="00F90D96" w:rsidRPr="009B4FC9">
        <w:t xml:space="preserve"> </w:t>
      </w:r>
      <w:r w:rsidRPr="009B4FC9">
        <w:t>năng</w:t>
      </w:r>
      <w:r w:rsidR="00F90D96" w:rsidRPr="009B4FC9">
        <w:t xml:space="preserve"> </w:t>
      </w:r>
      <w:r w:rsidRPr="009B4FC9">
        <w:t>rất</w:t>
      </w:r>
      <w:r w:rsidR="00F90D96" w:rsidRPr="009B4FC9">
        <w:t xml:space="preserve"> </w:t>
      </w:r>
      <w:r w:rsidRPr="009B4FC9">
        <w:t>thú</w:t>
      </w:r>
      <w:r w:rsidR="00F90D96" w:rsidRPr="009B4FC9">
        <w:t xml:space="preserve"> </w:t>
      </w:r>
      <w:r w:rsidRPr="009B4FC9">
        <w:t>vị</w:t>
      </w:r>
      <w:r w:rsidR="00F90D96" w:rsidRPr="009B4FC9">
        <w:t xml:space="preserve"> </w:t>
      </w:r>
      <w:r w:rsidRPr="009B4FC9">
        <w:t>giúp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có</w:t>
      </w:r>
      <w:r w:rsidR="00F90D96" w:rsidRPr="009B4FC9">
        <w:t xml:space="preserve"> </w:t>
      </w:r>
      <w:r w:rsidRPr="009B4FC9">
        <w:t>thể</w:t>
      </w:r>
      <w:r w:rsidR="00F90D96" w:rsidRPr="009B4FC9">
        <w:t xml:space="preserve"> </w:t>
      </w:r>
      <w:r w:rsidRPr="009B4FC9">
        <w:t>phân</w:t>
      </w:r>
      <w:r w:rsidR="00F90D96" w:rsidRPr="009B4FC9">
        <w:t xml:space="preserve"> </w:t>
      </w:r>
      <w:r w:rsidRPr="009B4FC9">
        <w:t>tích</w:t>
      </w:r>
      <w:r w:rsidR="00F90D96" w:rsidRPr="009B4FC9">
        <w:t xml:space="preserve"> </w:t>
      </w:r>
      <w:r w:rsidRPr="009B4FC9">
        <w:t>được</w:t>
      </w:r>
      <w:r w:rsidR="00F90D96" w:rsidRPr="009B4FC9">
        <w:t xml:space="preserve"> </w:t>
      </w:r>
      <w:r w:rsidRPr="009B4FC9">
        <w:t>xu</w:t>
      </w:r>
      <w:r w:rsidR="00F90D96" w:rsidRPr="009B4FC9">
        <w:t xml:space="preserve"> </w:t>
      </w:r>
      <w:r w:rsidRPr="009B4FC9">
        <w:t>hướng</w:t>
      </w:r>
      <w:r w:rsidR="00F90D96" w:rsidRPr="009B4FC9">
        <w:t xml:space="preserve"> </w:t>
      </w:r>
      <w:r w:rsidRPr="009B4FC9">
        <w:t>thất</w:t>
      </w:r>
      <w:r w:rsidR="00F90D96" w:rsidRPr="009B4FC9">
        <w:t xml:space="preserve"> </w:t>
      </w:r>
      <w:r w:rsidRPr="009B4FC9">
        <w:t>nghiệp</w:t>
      </w:r>
      <w:r w:rsidR="00F90D96" w:rsidRPr="009B4FC9">
        <w:t xml:space="preserve"> </w:t>
      </w:r>
      <w:r w:rsidRPr="009B4FC9">
        <w:t>của</w:t>
      </w:r>
      <w:r w:rsidR="00F90D96" w:rsidRPr="009B4FC9">
        <w:t xml:space="preserve"> </w:t>
      </w:r>
      <w:r w:rsidRPr="009B4FC9">
        <w:t>quốc</w:t>
      </w:r>
      <w:r w:rsidR="00F90D96" w:rsidRPr="009B4FC9">
        <w:t xml:space="preserve"> </w:t>
      </w:r>
      <w:r w:rsidRPr="009B4FC9">
        <w:t>gia</w:t>
      </w:r>
      <w:r w:rsidR="00F90D96" w:rsidRPr="009B4FC9">
        <w:t xml:space="preserve"> </w:t>
      </w:r>
      <w:r w:rsidRPr="009B4FC9">
        <w:t>đó</w:t>
      </w:r>
      <w:r w:rsidR="00F90D96" w:rsidRPr="009B4FC9">
        <w:t xml:space="preserve"> </w:t>
      </w:r>
      <w:r w:rsidRPr="009B4FC9">
        <w:t>theo</w:t>
      </w:r>
      <w:r w:rsidR="00F90D96" w:rsidRPr="009B4FC9">
        <w:t xml:space="preserve"> </w:t>
      </w:r>
      <w:r w:rsidRPr="009B4FC9">
        <w:t>từng</w:t>
      </w:r>
      <w:r w:rsidR="00F90D96" w:rsidRPr="009B4FC9">
        <w:t xml:space="preserve"> </w:t>
      </w:r>
      <w:r w:rsidRPr="009B4FC9">
        <w:t>nhóm</w:t>
      </w:r>
      <w:r w:rsidR="00F90D96" w:rsidRPr="009B4FC9">
        <w:t xml:space="preserve"> </w:t>
      </w:r>
      <w:r w:rsidRPr="009B4FC9">
        <w:t>tuổi.</w:t>
      </w:r>
    </w:p>
    <w:p w14:paraId="570E888B" w14:textId="76FE3D96" w:rsidR="0052708D" w:rsidRPr="009B4FC9" w:rsidRDefault="00541DE7" w:rsidP="0042196A">
      <w:pPr>
        <w:pStyle w:val="ListParagraph"/>
        <w:spacing w:line="360" w:lineRule="auto"/>
      </w:pPr>
      <w:r w:rsidRPr="009B4FC9">
        <w:rPr>
          <w:noProof/>
        </w:rPr>
        <w:drawing>
          <wp:inline distT="0" distB="0" distL="0" distR="0" wp14:anchorId="128D9D2E" wp14:editId="5E530D65">
            <wp:extent cx="5204460" cy="3063875"/>
            <wp:effectExtent l="0" t="0" r="0" b="3175"/>
            <wp:docPr id="184610544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05444" name="Picture 1" descr="A screenshot of a chat&#10;&#10;AI-generated content may be incorrect."/>
                    <pic:cNvPicPr/>
                  </pic:nvPicPr>
                  <pic:blipFill>
                    <a:blip r:embed="rId44"/>
                    <a:stretch>
                      <a:fillRect/>
                    </a:stretch>
                  </pic:blipFill>
                  <pic:spPr>
                    <a:xfrm>
                      <a:off x="0" y="0"/>
                      <a:ext cx="5208033" cy="3065978"/>
                    </a:xfrm>
                    <a:prstGeom prst="rect">
                      <a:avLst/>
                    </a:prstGeom>
                  </pic:spPr>
                </pic:pic>
              </a:graphicData>
            </a:graphic>
          </wp:inline>
        </w:drawing>
      </w:r>
    </w:p>
    <w:p w14:paraId="2A6625EA" w14:textId="57031BCF" w:rsidR="00541DE7" w:rsidRPr="009B4FC9" w:rsidRDefault="00541DE7" w:rsidP="0042196A">
      <w:pPr>
        <w:pStyle w:val="Caption"/>
        <w:spacing w:line="360" w:lineRule="auto"/>
        <w:rPr>
          <w:i w:val="0"/>
          <w:iCs w:val="0"/>
          <w:sz w:val="32"/>
          <w:szCs w:val="32"/>
        </w:rPr>
      </w:pPr>
      <w:bookmarkStart w:id="96" w:name="_Toc199717859"/>
      <w:r w:rsidRPr="009B4FC9">
        <w:rPr>
          <w:i w:val="0"/>
          <w:iCs w:val="0"/>
        </w:rPr>
        <w:t>Hình 3.</w:t>
      </w:r>
      <w:r w:rsidRPr="009B4FC9">
        <w:rPr>
          <w:i w:val="0"/>
          <w:iCs w:val="0"/>
        </w:rPr>
        <w:fldChar w:fldCharType="begin"/>
      </w:r>
      <w:r w:rsidRPr="009B4FC9">
        <w:rPr>
          <w:i w:val="0"/>
          <w:iCs w:val="0"/>
        </w:rPr>
        <w:instrText xml:space="preserve"> SEQ Hình_3. \* ARABIC </w:instrText>
      </w:r>
      <w:r w:rsidRPr="009B4FC9">
        <w:rPr>
          <w:i w:val="0"/>
          <w:iCs w:val="0"/>
        </w:rPr>
        <w:fldChar w:fldCharType="separate"/>
      </w:r>
      <w:r w:rsidR="00CE0EC6">
        <w:rPr>
          <w:i w:val="0"/>
          <w:iCs w:val="0"/>
          <w:noProof/>
        </w:rPr>
        <w:t>15</w:t>
      </w:r>
      <w:r w:rsidRPr="009B4FC9">
        <w:rPr>
          <w:i w:val="0"/>
          <w:iCs w:val="0"/>
        </w:rPr>
        <w:fldChar w:fldCharType="end"/>
      </w:r>
      <w:r w:rsidRPr="009B4FC9">
        <w:rPr>
          <w:i w:val="0"/>
          <w:iCs w:val="0"/>
        </w:rPr>
        <w:t xml:space="preserve"> Phân tích xu hướng của chức năng báo cáo nhanh</w:t>
      </w:r>
      <w:bookmarkEnd w:id="96"/>
    </w:p>
    <w:p w14:paraId="570597D4" w14:textId="5ED73BEE" w:rsidR="00F644CD" w:rsidRPr="009B4FC9" w:rsidRDefault="00F644CD" w:rsidP="00B923D5">
      <w:pPr>
        <w:spacing w:line="360" w:lineRule="auto"/>
        <w:ind w:firstLine="567"/>
      </w:pPr>
      <w:r w:rsidRPr="009B4FC9">
        <w:lastRenderedPageBreak/>
        <w:t>Ngoài</w:t>
      </w:r>
      <w:r w:rsidR="00F90D96" w:rsidRPr="009B4FC9">
        <w:t xml:space="preserve"> </w:t>
      </w:r>
      <w:r w:rsidRPr="009B4FC9">
        <w:t>ra</w:t>
      </w:r>
      <w:r w:rsidR="00F90D96" w:rsidRPr="009B4FC9">
        <w:t xml:space="preserve"> </w:t>
      </w:r>
      <w:r w:rsidRPr="009B4FC9">
        <w:t>chức</w:t>
      </w:r>
      <w:r w:rsidR="00F90D96" w:rsidRPr="009B4FC9">
        <w:t xml:space="preserve"> </w:t>
      </w:r>
      <w:r w:rsidRPr="009B4FC9">
        <w:t>năng</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sẽ</w:t>
      </w:r>
      <w:r w:rsidR="00F90D96" w:rsidRPr="009B4FC9">
        <w:t xml:space="preserve"> </w:t>
      </w:r>
      <w:r w:rsidRPr="009B4FC9">
        <w:t>đưa</w:t>
      </w:r>
      <w:r w:rsidR="00F90D96" w:rsidRPr="009B4FC9">
        <w:t xml:space="preserve"> </w:t>
      </w:r>
      <w:r w:rsidRPr="009B4FC9">
        <w:t>ra</w:t>
      </w:r>
      <w:r w:rsidR="00F90D96" w:rsidRPr="009B4FC9">
        <w:t xml:space="preserve"> </w:t>
      </w:r>
      <w:r w:rsidRPr="009B4FC9">
        <w:t>được</w:t>
      </w:r>
      <w:r w:rsidR="00F90D96" w:rsidRPr="009B4FC9">
        <w:t xml:space="preserve"> </w:t>
      </w:r>
      <w:r w:rsidRPr="009B4FC9">
        <w:t>nhóm</w:t>
      </w:r>
      <w:r w:rsidR="00F90D96" w:rsidRPr="009B4FC9">
        <w:t xml:space="preserve"> </w:t>
      </w:r>
      <w:r w:rsidRPr="009B4FC9">
        <w:t>tuổi</w:t>
      </w:r>
      <w:r w:rsidR="00F90D96" w:rsidRPr="009B4FC9">
        <w:t xml:space="preserve"> </w:t>
      </w:r>
      <w:r w:rsidRPr="009B4FC9">
        <w:t>chịu</w:t>
      </w:r>
      <w:r w:rsidR="00F90D96" w:rsidRPr="009B4FC9">
        <w:t xml:space="preserve"> </w:t>
      </w:r>
      <w:r w:rsidRPr="009B4FC9">
        <w:t>ảnh</w:t>
      </w:r>
      <w:r w:rsidR="00F90D96" w:rsidRPr="009B4FC9">
        <w:t xml:space="preserve"> </w:t>
      </w:r>
      <w:r w:rsidRPr="009B4FC9">
        <w:t>hưởng</w:t>
      </w:r>
      <w:r w:rsidR="00F90D96" w:rsidRPr="009B4FC9">
        <w:t xml:space="preserve"> </w:t>
      </w:r>
      <w:r w:rsidRPr="009B4FC9">
        <w:t>nhiều</w:t>
      </w:r>
      <w:r w:rsidR="00F90D96" w:rsidRPr="009B4FC9">
        <w:t xml:space="preserve"> </w:t>
      </w:r>
      <w:r w:rsidRPr="009B4FC9">
        <w:t>nhất</w:t>
      </w:r>
      <w:r w:rsidR="00F90D96" w:rsidRPr="009B4FC9">
        <w:t xml:space="preserve"> </w:t>
      </w:r>
      <w:r w:rsidRPr="009B4FC9">
        <w:t>trong</w:t>
      </w:r>
      <w:r w:rsidR="00F90D96" w:rsidRPr="009B4FC9">
        <w:t xml:space="preserve"> </w:t>
      </w:r>
      <w:r w:rsidRPr="009B4FC9">
        <w:t>3</w:t>
      </w:r>
      <w:r w:rsidR="00F90D96" w:rsidRPr="009B4FC9">
        <w:t xml:space="preserve"> </w:t>
      </w:r>
      <w:r w:rsidRPr="009B4FC9">
        <w:t>năm</w:t>
      </w:r>
      <w:r w:rsidR="00F90D96" w:rsidRPr="009B4FC9">
        <w:t xml:space="preserve"> </w:t>
      </w:r>
      <w:r w:rsidRPr="009B4FC9">
        <w:t>gần</w:t>
      </w:r>
      <w:r w:rsidR="00F90D96" w:rsidRPr="009B4FC9">
        <w:t xml:space="preserve"> </w:t>
      </w:r>
      <w:r w:rsidRPr="009B4FC9">
        <w:t>nhất</w:t>
      </w:r>
      <w:r w:rsidR="00F90D96" w:rsidRPr="009B4FC9">
        <w:t xml:space="preserve"> </w:t>
      </w:r>
      <w:r w:rsidRPr="009B4FC9">
        <w:t>và</w:t>
      </w:r>
      <w:r w:rsidR="00F90D96" w:rsidRPr="009B4FC9">
        <w:t xml:space="preserve"> </w:t>
      </w:r>
      <w:r w:rsidRPr="009B4FC9">
        <w:t>theo</w:t>
      </w:r>
      <w:r w:rsidR="00F90D96" w:rsidRPr="009B4FC9">
        <w:t xml:space="preserve"> </w:t>
      </w:r>
      <w:r w:rsidRPr="009B4FC9">
        <w:t>giá</w:t>
      </w:r>
      <w:r w:rsidR="00F90D96" w:rsidRPr="009B4FC9">
        <w:t xml:space="preserve"> </w:t>
      </w:r>
      <w:r w:rsidRPr="009B4FC9">
        <w:t>trị</w:t>
      </w:r>
      <w:r w:rsidR="00F90D96" w:rsidRPr="009B4FC9">
        <w:t xml:space="preserve"> </w:t>
      </w:r>
      <w:r w:rsidRPr="009B4FC9">
        <w:t>cao</w:t>
      </w:r>
      <w:r w:rsidR="00F90D96" w:rsidRPr="009B4FC9">
        <w:t xml:space="preserve"> </w:t>
      </w:r>
      <w:r w:rsidRPr="009B4FC9">
        <w:t>nhất.</w:t>
      </w:r>
      <w:r w:rsidR="00F90D96" w:rsidRPr="009B4FC9">
        <w:t xml:space="preserve"> </w:t>
      </w:r>
      <w:r w:rsidRPr="009B4FC9">
        <w:t>Thêm</w:t>
      </w:r>
      <w:r w:rsidR="00F90D96" w:rsidRPr="009B4FC9">
        <w:t xml:space="preserve"> </w:t>
      </w:r>
      <w:r w:rsidRPr="009B4FC9">
        <w:t>vào</w:t>
      </w:r>
      <w:r w:rsidR="00F90D96" w:rsidRPr="009B4FC9">
        <w:t xml:space="preserve"> </w:t>
      </w:r>
      <w:r w:rsidRPr="009B4FC9">
        <w:t>đó,</w:t>
      </w:r>
      <w:r w:rsidR="00F90D96" w:rsidRPr="009B4FC9">
        <w:t xml:space="preserve"> </w:t>
      </w:r>
      <w:r w:rsidRPr="009B4FC9">
        <w:t>chức</w:t>
      </w:r>
      <w:r w:rsidR="00F90D96" w:rsidRPr="009B4FC9">
        <w:t xml:space="preserve"> </w:t>
      </w:r>
      <w:r w:rsidRPr="009B4FC9">
        <w:t>năng</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sẽ</w:t>
      </w:r>
      <w:r w:rsidR="00F90D96" w:rsidRPr="009B4FC9">
        <w:t xml:space="preserve"> </w:t>
      </w:r>
      <w:r w:rsidRPr="009B4FC9">
        <w:t>phân</w:t>
      </w:r>
      <w:r w:rsidR="00F90D96" w:rsidRPr="009B4FC9">
        <w:t xml:space="preserve"> </w:t>
      </w:r>
      <w:r w:rsidRPr="009B4FC9">
        <w:t>tích</w:t>
      </w:r>
      <w:r w:rsidR="00F90D96" w:rsidRPr="009B4FC9">
        <w:t xml:space="preserve"> </w:t>
      </w:r>
      <w:r w:rsidRPr="009B4FC9">
        <w:t>được</w:t>
      </w:r>
      <w:r w:rsidR="00F90D96" w:rsidRPr="009B4FC9">
        <w:t xml:space="preserve"> </w:t>
      </w:r>
      <w:r w:rsidRPr="009B4FC9">
        <w:t>xu</w:t>
      </w:r>
      <w:r w:rsidR="00F90D96" w:rsidRPr="009B4FC9">
        <w:t xml:space="preserve"> </w:t>
      </w:r>
      <w:r w:rsidRPr="009B4FC9">
        <w:t>hướng</w:t>
      </w:r>
      <w:r w:rsidR="00F90D96" w:rsidRPr="009B4FC9">
        <w:t xml:space="preserve"> </w:t>
      </w:r>
      <w:r w:rsidRPr="009B4FC9">
        <w:t>của</w:t>
      </w:r>
      <w:r w:rsidR="00F90D96" w:rsidRPr="009B4FC9">
        <w:t xml:space="preserve"> </w:t>
      </w:r>
      <w:r w:rsidRPr="009B4FC9">
        <w:t>từng</w:t>
      </w:r>
      <w:r w:rsidR="00F90D96" w:rsidRPr="009B4FC9">
        <w:t xml:space="preserve"> </w:t>
      </w:r>
      <w:r w:rsidRPr="009B4FC9">
        <w:t>nhóm</w:t>
      </w:r>
      <w:r w:rsidR="00F90D96" w:rsidRPr="009B4FC9">
        <w:t xml:space="preserve"> </w:t>
      </w:r>
      <w:r w:rsidRPr="009B4FC9">
        <w:t>tuổi</w:t>
      </w:r>
      <w:r w:rsidR="00F90D96" w:rsidRPr="009B4FC9">
        <w:t xml:space="preserve"> </w:t>
      </w:r>
      <w:r w:rsidRPr="009B4FC9">
        <w:t>sẽ</w:t>
      </w:r>
      <w:r w:rsidR="00F90D96" w:rsidRPr="009B4FC9">
        <w:t xml:space="preserve"> </w:t>
      </w:r>
      <w:r w:rsidRPr="009B4FC9">
        <w:t>theo</w:t>
      </w:r>
      <w:r w:rsidR="00F90D96" w:rsidRPr="009B4FC9">
        <w:t xml:space="preserve"> </w:t>
      </w:r>
      <w:r w:rsidRPr="009B4FC9">
        <w:t>chiều</w:t>
      </w:r>
      <w:r w:rsidR="00F90D96" w:rsidRPr="009B4FC9">
        <w:t xml:space="preserve"> </w:t>
      </w:r>
      <w:r w:rsidRPr="009B4FC9">
        <w:t>hướng</w:t>
      </w:r>
      <w:r w:rsidR="00F90D96" w:rsidRPr="009B4FC9">
        <w:t xml:space="preserve"> </w:t>
      </w:r>
      <w:r w:rsidRPr="009B4FC9">
        <w:t>tăng</w:t>
      </w:r>
      <w:r w:rsidR="00F90D96" w:rsidRPr="009B4FC9">
        <w:t xml:space="preserve"> </w:t>
      </w:r>
      <w:r w:rsidRPr="009B4FC9">
        <w:t>hay</w:t>
      </w:r>
      <w:r w:rsidR="00F90D96" w:rsidRPr="009B4FC9">
        <w:t xml:space="preserve"> </w:t>
      </w:r>
      <w:r w:rsidRPr="009B4FC9">
        <w:t>giảm.</w:t>
      </w:r>
    </w:p>
    <w:p w14:paraId="59A463B3" w14:textId="2F2D4BD4" w:rsidR="00D55C62" w:rsidRPr="009B4FC9" w:rsidRDefault="00D55C62" w:rsidP="0042196A">
      <w:pPr>
        <w:pStyle w:val="Heading3"/>
        <w:spacing w:line="360" w:lineRule="auto"/>
        <w:rPr>
          <w:i/>
          <w:iCs w:val="0"/>
        </w:rPr>
      </w:pPr>
      <w:bookmarkStart w:id="97" w:name="_Toc199717912"/>
      <w:r w:rsidRPr="009B4FC9">
        <w:rPr>
          <w:iCs w:val="0"/>
        </w:rPr>
        <w:t>Kiểm</w:t>
      </w:r>
      <w:r w:rsidR="00F90D96" w:rsidRPr="009B4FC9">
        <w:rPr>
          <w:iCs w:val="0"/>
        </w:rPr>
        <w:t xml:space="preserve"> </w:t>
      </w:r>
      <w:r w:rsidRPr="009B4FC9">
        <w:rPr>
          <w:iCs w:val="0"/>
        </w:rPr>
        <w:t>thử</w:t>
      </w:r>
      <w:r w:rsidR="00F90D96" w:rsidRPr="009B4FC9">
        <w:rPr>
          <w:iCs w:val="0"/>
        </w:rPr>
        <w:t xml:space="preserve"> </w:t>
      </w:r>
      <w:r w:rsidRPr="009B4FC9">
        <w:rPr>
          <w:iCs w:val="0"/>
        </w:rPr>
        <w:t>giao</w:t>
      </w:r>
      <w:r w:rsidR="00F90D96" w:rsidRPr="009B4FC9">
        <w:rPr>
          <w:iCs w:val="0"/>
        </w:rPr>
        <w:t xml:space="preserve"> </w:t>
      </w:r>
      <w:r w:rsidRPr="009B4FC9">
        <w:rPr>
          <w:iCs w:val="0"/>
        </w:rPr>
        <w:t>diện</w:t>
      </w:r>
      <w:r w:rsidR="00F90D96" w:rsidRPr="009B4FC9">
        <w:rPr>
          <w:iCs w:val="0"/>
        </w:rPr>
        <w:t xml:space="preserve"> </w:t>
      </w:r>
      <w:r w:rsidRPr="009B4FC9">
        <w:rPr>
          <w:iCs w:val="0"/>
        </w:rPr>
        <w:t>và</w:t>
      </w:r>
      <w:r w:rsidR="00F90D96" w:rsidRPr="009B4FC9">
        <w:rPr>
          <w:iCs w:val="0"/>
        </w:rPr>
        <w:t xml:space="preserve"> </w:t>
      </w:r>
      <w:r w:rsidRPr="009B4FC9">
        <w:rPr>
          <w:iCs w:val="0"/>
        </w:rPr>
        <w:t>tối</w:t>
      </w:r>
      <w:r w:rsidR="00F90D96" w:rsidRPr="009B4FC9">
        <w:rPr>
          <w:iCs w:val="0"/>
        </w:rPr>
        <w:t xml:space="preserve"> </w:t>
      </w:r>
      <w:r w:rsidRPr="009B4FC9">
        <w:rPr>
          <w:iCs w:val="0"/>
        </w:rPr>
        <w:t>ưu</w:t>
      </w:r>
      <w:r w:rsidR="00F90D96" w:rsidRPr="009B4FC9">
        <w:rPr>
          <w:iCs w:val="0"/>
        </w:rPr>
        <w:t xml:space="preserve"> </w:t>
      </w:r>
      <w:r w:rsidRPr="009B4FC9">
        <w:rPr>
          <w:iCs w:val="0"/>
        </w:rPr>
        <w:t>trải</w:t>
      </w:r>
      <w:r w:rsidR="00F90D96" w:rsidRPr="009B4FC9">
        <w:rPr>
          <w:iCs w:val="0"/>
        </w:rPr>
        <w:t xml:space="preserve"> </w:t>
      </w:r>
      <w:r w:rsidRPr="009B4FC9">
        <w:rPr>
          <w:iCs w:val="0"/>
        </w:rPr>
        <w:t>nghiệm</w:t>
      </w:r>
      <w:r w:rsidR="00F90D96" w:rsidRPr="009B4FC9">
        <w:rPr>
          <w:iCs w:val="0"/>
        </w:rPr>
        <w:t xml:space="preserve"> </w:t>
      </w:r>
      <w:r w:rsidRPr="009B4FC9">
        <w:rPr>
          <w:iCs w:val="0"/>
        </w:rPr>
        <w:t>người</w:t>
      </w:r>
      <w:r w:rsidR="00F90D96" w:rsidRPr="009B4FC9">
        <w:rPr>
          <w:iCs w:val="0"/>
        </w:rPr>
        <w:t xml:space="preserve"> </w:t>
      </w:r>
      <w:r w:rsidRPr="009B4FC9">
        <w:rPr>
          <w:iCs w:val="0"/>
        </w:rPr>
        <w:t>dùng</w:t>
      </w:r>
      <w:bookmarkEnd w:id="97"/>
    </w:p>
    <w:p w14:paraId="3E1896CC" w14:textId="77777777" w:rsidR="00FF3860" w:rsidRPr="009B4FC9" w:rsidRDefault="00FF3860" w:rsidP="0042196A">
      <w:pPr>
        <w:pStyle w:val="4-DoanVB"/>
        <w:spacing w:line="360" w:lineRule="auto"/>
        <w:ind w:firstLine="567"/>
      </w:pPr>
      <w:r w:rsidRPr="009B4FC9">
        <w:t>Bên cạnh việc xây dựng các API xử lý dữ liệu và mô hình học máy, một thành phần không thể thiếu trong hệ thống là giao diện người dùng (UI – User Interface). Giao diện không chỉ đóng vai trò là cầu nối giữa người dùng và hệ thống, mà còn là kênh truyền tải kết quả phân tích, biểu đồ dự đoán và báo cáo trực quan một cách dễ hiểu. Do đó, việc kiểm thử giao diện (UI Testing) và tối ưu hóa trải nghiệm người dùng (UX – User Experience) là yếu tố thiết yếu trong quá trình triển khai hệ thống nhằm đảm bảo tính ổn định, thân thiện và hiệu quả khi vận hành thực tế.</w:t>
      </w:r>
    </w:p>
    <w:p w14:paraId="505DE66D" w14:textId="77777777" w:rsidR="00FF3860" w:rsidRPr="00B923D5" w:rsidRDefault="00FF3860" w:rsidP="0042196A">
      <w:pPr>
        <w:pStyle w:val="4-DoanVB"/>
        <w:spacing w:line="360" w:lineRule="auto"/>
        <w:ind w:left="567" w:firstLine="0"/>
      </w:pPr>
      <w:r w:rsidRPr="00B923D5">
        <w:t>a) Kiểm thử giao diện (UI Testing)</w:t>
      </w:r>
    </w:p>
    <w:p w14:paraId="3D5DC707" w14:textId="77777777" w:rsidR="00FF3860" w:rsidRPr="009B4FC9" w:rsidRDefault="00FF3860" w:rsidP="0042196A">
      <w:pPr>
        <w:pStyle w:val="4-DoanVB"/>
        <w:spacing w:line="360" w:lineRule="auto"/>
        <w:ind w:firstLine="567"/>
      </w:pPr>
      <w:r w:rsidRPr="009B4FC9">
        <w:t>Giao diện được kiểm thử trên nhiều khía cạnh quan trọng như: khả năng hiển thị nội dung, tính tương thích trình duyệt, hiệu quả tương tác người dùng và khả năng xử lý lỗi. Các kỹ thuật và công cụ kiểm thử đã được áp dụng bao gồm:</w:t>
      </w:r>
    </w:p>
    <w:p w14:paraId="51A932CE" w14:textId="66065E96" w:rsidR="00FF3860" w:rsidRPr="009B4FC9" w:rsidRDefault="00BC3740" w:rsidP="00645B03">
      <w:pPr>
        <w:pStyle w:val="4-DoanVB"/>
        <w:numPr>
          <w:ilvl w:val="0"/>
          <w:numId w:val="81"/>
        </w:numPr>
        <w:spacing w:line="360" w:lineRule="auto"/>
      </w:pPr>
      <w:r w:rsidRPr="009B4FC9">
        <w:t xml:space="preserve">Manual Testing </w:t>
      </w:r>
      <w:r w:rsidR="00FF3860" w:rsidRPr="009B4FC9">
        <w:t>trên các trình duyệt phổ biến như Google Chrome, Microsoft Edge để đảm bảo khả năng tương thích trình duyệt</w:t>
      </w:r>
      <w:r w:rsidRPr="009B4FC9">
        <w:t xml:space="preserve"> đa nền tảng</w:t>
      </w:r>
      <w:r w:rsidR="00FF3860" w:rsidRPr="009B4FC9">
        <w:t>.</w:t>
      </w:r>
    </w:p>
    <w:p w14:paraId="630EEBD0" w14:textId="77777777" w:rsidR="00FF3860" w:rsidRPr="009B4FC9" w:rsidRDefault="00FF3860" w:rsidP="00645B03">
      <w:pPr>
        <w:pStyle w:val="4-DoanVB"/>
        <w:numPr>
          <w:ilvl w:val="0"/>
          <w:numId w:val="81"/>
        </w:numPr>
        <w:spacing w:line="360" w:lineRule="auto"/>
      </w:pPr>
      <w:r w:rsidRPr="009B4FC9">
        <w:t>Responsive design testing nhằm đảm bảo giao diện hiển thị đúng kích thước và bố cục trên các loại thiết bị, đặc biệt là màn hình máy tính.</w:t>
      </w:r>
    </w:p>
    <w:p w14:paraId="4E7988BE" w14:textId="77777777" w:rsidR="00FF3860" w:rsidRPr="009B4FC9" w:rsidRDefault="00FF3860" w:rsidP="00645B03">
      <w:pPr>
        <w:pStyle w:val="4-DoanVB"/>
        <w:numPr>
          <w:ilvl w:val="0"/>
          <w:numId w:val="81"/>
        </w:numPr>
        <w:spacing w:line="360" w:lineRule="auto"/>
      </w:pPr>
      <w:r w:rsidRPr="009B4FC9">
        <w:t>Kiểm thử JavaScript bao gồm việc đánh giá các hành động như gửi yêu cầu API, hiển thị biểu đồ, xử lý lỗi, và thông báo kết quả.</w:t>
      </w:r>
    </w:p>
    <w:p w14:paraId="277FB65E" w14:textId="77777777" w:rsidR="00FF3860" w:rsidRPr="009B4FC9" w:rsidRDefault="00FF3860" w:rsidP="00645B03">
      <w:pPr>
        <w:pStyle w:val="4-DoanVB"/>
        <w:numPr>
          <w:ilvl w:val="0"/>
          <w:numId w:val="81"/>
        </w:numPr>
        <w:spacing w:line="360" w:lineRule="auto"/>
      </w:pPr>
      <w:r w:rsidRPr="009B4FC9">
        <w:t>Kiểm thử API bằng công cụ như Postman, Swagger UI để đảm bảo các yêu cầu gửi đến backend đều trả về đúng dữ liệu, định dạng, mã phản hồi và thông báo lỗi.</w:t>
      </w:r>
    </w:p>
    <w:p w14:paraId="698409B7" w14:textId="75980A09" w:rsidR="00FF3860" w:rsidRPr="009B4FC9" w:rsidRDefault="00FF3860" w:rsidP="00645B03">
      <w:pPr>
        <w:pStyle w:val="4-DoanVB"/>
        <w:numPr>
          <w:ilvl w:val="0"/>
          <w:numId w:val="81"/>
        </w:numPr>
        <w:spacing w:line="360" w:lineRule="auto"/>
      </w:pPr>
      <w:r w:rsidRPr="009B4FC9">
        <w:t>Kiểm thử hiệu năng sử dụng công cụ như Apache JMeter, nhằm đo lường thời gian phản hồi, băng thông tiêu thụ và khả năng xử lý của hệ thống khi có nhiều yêu cầu đồng thời (stress test và load test).</w:t>
      </w:r>
    </w:p>
    <w:p w14:paraId="09759BF5" w14:textId="77777777" w:rsidR="00FF3860" w:rsidRDefault="00FF3860" w:rsidP="00B923D5">
      <w:pPr>
        <w:pStyle w:val="4-DoanVB"/>
        <w:spacing w:line="360" w:lineRule="auto"/>
        <w:ind w:firstLine="567"/>
      </w:pPr>
      <w:r w:rsidRPr="009B4FC9">
        <w:lastRenderedPageBreak/>
        <w:t>Kiểm thử tự động các chức năng quan trọng với các công cụ như pytest (Python) để phát hiện lỗi sớm trong quá trình phát triển và triển khai.</w:t>
      </w:r>
    </w:p>
    <w:p w14:paraId="24FA88E2" w14:textId="5967D3C7" w:rsidR="00B923D5" w:rsidRPr="00B923D5" w:rsidRDefault="00B923D5" w:rsidP="00B923D5">
      <w:pPr>
        <w:pStyle w:val="Caption"/>
        <w:spacing w:line="360" w:lineRule="auto"/>
        <w:rPr>
          <w:i w:val="0"/>
          <w:iCs w:val="0"/>
        </w:rPr>
      </w:pPr>
      <w:bookmarkStart w:id="98" w:name="_Toc199717815"/>
      <w:r w:rsidRPr="009B4FC9">
        <w:rPr>
          <w:i w:val="0"/>
          <w:iCs w:val="0"/>
        </w:rPr>
        <w:t xml:space="preserve">Bảng 3. </w:t>
      </w:r>
      <w:r w:rsidRPr="009B4FC9">
        <w:rPr>
          <w:i w:val="0"/>
          <w:iCs w:val="0"/>
        </w:rPr>
        <w:fldChar w:fldCharType="begin"/>
      </w:r>
      <w:r w:rsidRPr="009B4FC9">
        <w:rPr>
          <w:i w:val="0"/>
          <w:iCs w:val="0"/>
        </w:rPr>
        <w:instrText xml:space="preserve"> SEQ Bảng_3. \* ARABIC </w:instrText>
      </w:r>
      <w:r w:rsidRPr="009B4FC9">
        <w:rPr>
          <w:i w:val="0"/>
          <w:iCs w:val="0"/>
        </w:rPr>
        <w:fldChar w:fldCharType="separate"/>
      </w:r>
      <w:r w:rsidR="005B59AD">
        <w:rPr>
          <w:i w:val="0"/>
          <w:iCs w:val="0"/>
          <w:noProof/>
        </w:rPr>
        <w:t>2</w:t>
      </w:r>
      <w:r w:rsidRPr="009B4FC9">
        <w:rPr>
          <w:i w:val="0"/>
          <w:iCs w:val="0"/>
        </w:rPr>
        <w:fldChar w:fldCharType="end"/>
      </w:r>
      <w:r w:rsidRPr="009B4FC9">
        <w:rPr>
          <w:i w:val="0"/>
          <w:iCs w:val="0"/>
        </w:rPr>
        <w:t xml:space="preserve"> Kiểm thử giao diện</w:t>
      </w:r>
      <w:bookmarkEnd w:id="98"/>
      <w:r w:rsidRPr="009B4FC9">
        <w:rPr>
          <w:i w:val="0"/>
          <w:iCs w:val="0"/>
        </w:rPr>
        <w:t xml:space="preserve"> </w:t>
      </w:r>
    </w:p>
    <w:tbl>
      <w:tblPr>
        <w:tblStyle w:val="TableGrid"/>
        <w:tblW w:w="9214" w:type="dxa"/>
        <w:tblInd w:w="137" w:type="dxa"/>
        <w:tblLook w:val="04A0" w:firstRow="1" w:lastRow="0" w:firstColumn="1" w:lastColumn="0" w:noHBand="0" w:noVBand="1"/>
      </w:tblPr>
      <w:tblGrid>
        <w:gridCol w:w="2612"/>
        <w:gridCol w:w="6602"/>
      </w:tblGrid>
      <w:tr w:rsidR="00CB6A9C" w:rsidRPr="009B4FC9" w14:paraId="0B6B2E40" w14:textId="77777777" w:rsidTr="005C01AD">
        <w:trPr>
          <w:tblHeader/>
        </w:trPr>
        <w:tc>
          <w:tcPr>
            <w:tcW w:w="2612" w:type="dxa"/>
            <w:vAlign w:val="center"/>
          </w:tcPr>
          <w:p w14:paraId="6D63444F" w14:textId="537B98BF" w:rsidR="00CB6A9C" w:rsidRPr="00B923D5" w:rsidRDefault="00CB6A9C" w:rsidP="0042196A">
            <w:pPr>
              <w:pStyle w:val="4-DoanVB"/>
              <w:spacing w:line="360" w:lineRule="auto"/>
              <w:ind w:firstLine="0"/>
              <w:jc w:val="center"/>
              <w:rPr>
                <w:rFonts w:cs="Times New Roman"/>
                <w:szCs w:val="28"/>
              </w:rPr>
            </w:pPr>
            <w:r w:rsidRPr="00B923D5">
              <w:rPr>
                <w:rFonts w:cs="Times New Roman"/>
                <w:color w:val="000000"/>
                <w:szCs w:val="28"/>
              </w:rPr>
              <w:t>Yếu</w:t>
            </w:r>
            <w:r w:rsidR="00F90D96" w:rsidRPr="00B923D5">
              <w:rPr>
                <w:rFonts w:cs="Times New Roman"/>
                <w:color w:val="000000"/>
                <w:szCs w:val="28"/>
              </w:rPr>
              <w:t xml:space="preserve"> </w:t>
            </w:r>
            <w:r w:rsidRPr="00B923D5">
              <w:rPr>
                <w:rFonts w:cs="Times New Roman"/>
                <w:color w:val="000000"/>
                <w:szCs w:val="28"/>
              </w:rPr>
              <w:t>tố</w:t>
            </w:r>
            <w:r w:rsidR="00F90D96" w:rsidRPr="00B923D5">
              <w:rPr>
                <w:rFonts w:cs="Times New Roman"/>
                <w:color w:val="000000"/>
                <w:szCs w:val="28"/>
              </w:rPr>
              <w:t xml:space="preserve"> </w:t>
            </w:r>
            <w:r w:rsidRPr="00B923D5">
              <w:rPr>
                <w:rFonts w:cs="Times New Roman"/>
                <w:color w:val="000000"/>
                <w:szCs w:val="28"/>
              </w:rPr>
              <w:t>kiểm</w:t>
            </w:r>
            <w:r w:rsidR="00F90D96" w:rsidRPr="00B923D5">
              <w:rPr>
                <w:rFonts w:cs="Times New Roman"/>
                <w:color w:val="000000"/>
                <w:szCs w:val="28"/>
              </w:rPr>
              <w:t xml:space="preserve"> </w:t>
            </w:r>
            <w:r w:rsidRPr="00B923D5">
              <w:rPr>
                <w:rFonts w:cs="Times New Roman"/>
                <w:color w:val="000000"/>
                <w:szCs w:val="28"/>
              </w:rPr>
              <w:t>thử</w:t>
            </w:r>
          </w:p>
        </w:tc>
        <w:tc>
          <w:tcPr>
            <w:tcW w:w="6602" w:type="dxa"/>
            <w:vAlign w:val="center"/>
          </w:tcPr>
          <w:p w14:paraId="14408CED" w14:textId="0E24F415" w:rsidR="00CB6A9C" w:rsidRPr="00B923D5" w:rsidRDefault="00CB6A9C" w:rsidP="0042196A">
            <w:pPr>
              <w:pStyle w:val="4-DoanVB"/>
              <w:spacing w:line="360" w:lineRule="auto"/>
              <w:ind w:firstLine="0"/>
              <w:jc w:val="center"/>
              <w:rPr>
                <w:rFonts w:cs="Times New Roman"/>
                <w:szCs w:val="28"/>
              </w:rPr>
            </w:pPr>
            <w:r w:rsidRPr="00B923D5">
              <w:rPr>
                <w:rFonts w:cs="Times New Roman"/>
                <w:color w:val="000000"/>
                <w:szCs w:val="28"/>
              </w:rPr>
              <w:t>Kết</w:t>
            </w:r>
            <w:r w:rsidR="00F90D96" w:rsidRPr="00B923D5">
              <w:rPr>
                <w:rFonts w:cs="Times New Roman"/>
                <w:color w:val="000000"/>
                <w:szCs w:val="28"/>
              </w:rPr>
              <w:t xml:space="preserve"> </w:t>
            </w:r>
            <w:r w:rsidRPr="00B923D5">
              <w:rPr>
                <w:rFonts w:cs="Times New Roman"/>
                <w:color w:val="000000"/>
                <w:szCs w:val="28"/>
              </w:rPr>
              <w:t>quả</w:t>
            </w:r>
            <w:r w:rsidR="00F90D96" w:rsidRPr="00B923D5">
              <w:rPr>
                <w:rFonts w:cs="Times New Roman"/>
                <w:color w:val="000000"/>
                <w:szCs w:val="28"/>
              </w:rPr>
              <w:t xml:space="preserve"> </w:t>
            </w:r>
            <w:r w:rsidRPr="00B923D5">
              <w:rPr>
                <w:rFonts w:cs="Times New Roman"/>
                <w:color w:val="000000"/>
                <w:szCs w:val="28"/>
              </w:rPr>
              <w:t>đạt</w:t>
            </w:r>
            <w:r w:rsidR="00F90D96" w:rsidRPr="00B923D5">
              <w:rPr>
                <w:rFonts w:cs="Times New Roman"/>
                <w:color w:val="000000"/>
                <w:szCs w:val="28"/>
              </w:rPr>
              <w:t xml:space="preserve"> </w:t>
            </w:r>
            <w:r w:rsidRPr="00B923D5">
              <w:rPr>
                <w:rFonts w:cs="Times New Roman"/>
                <w:color w:val="000000"/>
                <w:szCs w:val="28"/>
              </w:rPr>
              <w:t>được</w:t>
            </w:r>
          </w:p>
        </w:tc>
      </w:tr>
      <w:tr w:rsidR="00CB6A9C" w:rsidRPr="009B4FC9" w14:paraId="52D7FDA8" w14:textId="77777777" w:rsidTr="00C66702">
        <w:tc>
          <w:tcPr>
            <w:tcW w:w="2612" w:type="dxa"/>
            <w:vAlign w:val="center"/>
          </w:tcPr>
          <w:p w14:paraId="29DA1209" w14:textId="63409FE4" w:rsidR="00CB6A9C" w:rsidRPr="009B4FC9" w:rsidRDefault="00CB6A9C" w:rsidP="0042196A">
            <w:pPr>
              <w:pStyle w:val="4-DoanVB"/>
              <w:spacing w:line="360" w:lineRule="auto"/>
              <w:ind w:firstLine="0"/>
              <w:rPr>
                <w:rFonts w:cs="Times New Roman"/>
                <w:szCs w:val="28"/>
              </w:rPr>
            </w:pPr>
            <w:r w:rsidRPr="009B4FC9">
              <w:rPr>
                <w:rFonts w:cs="Times New Roman"/>
                <w:color w:val="000000"/>
                <w:szCs w:val="28"/>
              </w:rPr>
              <w:t>Hiển</w:t>
            </w:r>
            <w:r w:rsidR="00F90D96" w:rsidRPr="009B4FC9">
              <w:rPr>
                <w:rFonts w:cs="Times New Roman"/>
                <w:color w:val="000000"/>
                <w:szCs w:val="28"/>
              </w:rPr>
              <w:t xml:space="preserve"> </w:t>
            </w:r>
            <w:r w:rsidRPr="009B4FC9">
              <w:rPr>
                <w:rFonts w:cs="Times New Roman"/>
                <w:color w:val="000000"/>
                <w:szCs w:val="28"/>
              </w:rPr>
              <w:t>thị</w:t>
            </w:r>
            <w:r w:rsidR="00F90D96" w:rsidRPr="009B4FC9">
              <w:rPr>
                <w:rFonts w:cs="Times New Roman"/>
                <w:color w:val="000000"/>
                <w:szCs w:val="28"/>
              </w:rPr>
              <w:t xml:space="preserve"> </w:t>
            </w:r>
            <w:r w:rsidRPr="009B4FC9">
              <w:rPr>
                <w:rFonts w:cs="Times New Roman"/>
                <w:color w:val="000000"/>
                <w:szCs w:val="28"/>
              </w:rPr>
              <w:t>biểu</w:t>
            </w:r>
            <w:r w:rsidR="00F90D96" w:rsidRPr="009B4FC9">
              <w:rPr>
                <w:rFonts w:cs="Times New Roman"/>
                <w:color w:val="000000"/>
                <w:szCs w:val="28"/>
              </w:rPr>
              <w:t xml:space="preserve"> </w:t>
            </w:r>
            <w:r w:rsidRPr="009B4FC9">
              <w:rPr>
                <w:rFonts w:cs="Times New Roman"/>
                <w:color w:val="000000"/>
                <w:szCs w:val="28"/>
              </w:rPr>
              <w:t>đồ</w:t>
            </w:r>
            <w:r w:rsidR="00F90D96" w:rsidRPr="009B4FC9">
              <w:rPr>
                <w:rFonts w:cs="Times New Roman"/>
                <w:color w:val="000000"/>
                <w:szCs w:val="28"/>
              </w:rPr>
              <w:t xml:space="preserve"> </w:t>
            </w:r>
            <w:r w:rsidRPr="009B4FC9">
              <w:rPr>
                <w:rFonts w:cs="Times New Roman"/>
                <w:color w:val="000000"/>
                <w:szCs w:val="28"/>
              </w:rPr>
              <w:t>dự</w:t>
            </w:r>
            <w:r w:rsidR="00F90D96" w:rsidRPr="009B4FC9">
              <w:rPr>
                <w:rFonts w:cs="Times New Roman"/>
                <w:color w:val="000000"/>
                <w:szCs w:val="28"/>
              </w:rPr>
              <w:t xml:space="preserve"> </w:t>
            </w:r>
            <w:r w:rsidRPr="009B4FC9">
              <w:rPr>
                <w:rFonts w:cs="Times New Roman"/>
                <w:color w:val="000000"/>
                <w:szCs w:val="28"/>
              </w:rPr>
              <w:t>đoán</w:t>
            </w:r>
          </w:p>
        </w:tc>
        <w:tc>
          <w:tcPr>
            <w:tcW w:w="6602" w:type="dxa"/>
            <w:vAlign w:val="center"/>
          </w:tcPr>
          <w:p w14:paraId="2DF2B35F" w14:textId="4BDD6FCC" w:rsidR="00CB6A9C" w:rsidRPr="009B4FC9" w:rsidRDefault="00CB6A9C" w:rsidP="0042196A">
            <w:pPr>
              <w:pStyle w:val="4-DoanVB"/>
              <w:spacing w:line="360" w:lineRule="auto"/>
              <w:ind w:firstLine="0"/>
              <w:rPr>
                <w:rFonts w:cs="Times New Roman"/>
                <w:szCs w:val="28"/>
              </w:rPr>
            </w:pPr>
            <w:r w:rsidRPr="009B4FC9">
              <w:rPr>
                <w:rFonts w:cs="Times New Roman"/>
                <w:color w:val="000000"/>
                <w:szCs w:val="28"/>
              </w:rPr>
              <w:t>Biểu</w:t>
            </w:r>
            <w:r w:rsidR="00F90D96" w:rsidRPr="009B4FC9">
              <w:rPr>
                <w:rFonts w:cs="Times New Roman"/>
                <w:color w:val="000000"/>
                <w:szCs w:val="28"/>
              </w:rPr>
              <w:t xml:space="preserve"> </w:t>
            </w:r>
            <w:r w:rsidRPr="009B4FC9">
              <w:rPr>
                <w:rFonts w:cs="Times New Roman"/>
                <w:color w:val="000000"/>
                <w:szCs w:val="28"/>
              </w:rPr>
              <w:t>đồ</w:t>
            </w:r>
            <w:r w:rsidR="00F90D96" w:rsidRPr="009B4FC9">
              <w:rPr>
                <w:rFonts w:cs="Times New Roman"/>
                <w:color w:val="000000"/>
                <w:szCs w:val="28"/>
              </w:rPr>
              <w:t xml:space="preserve"> </w:t>
            </w:r>
            <w:r w:rsidRPr="009B4FC9">
              <w:rPr>
                <w:rFonts w:cs="Times New Roman"/>
                <w:color w:val="000000"/>
                <w:szCs w:val="28"/>
              </w:rPr>
              <w:t>LSTM</w:t>
            </w:r>
            <w:r w:rsidR="00F90D96" w:rsidRPr="009B4FC9">
              <w:rPr>
                <w:rFonts w:cs="Times New Roman"/>
                <w:color w:val="000000"/>
                <w:szCs w:val="28"/>
              </w:rPr>
              <w:t xml:space="preserve"> </w:t>
            </w:r>
            <w:r w:rsidRPr="009B4FC9">
              <w:rPr>
                <w:rFonts w:cs="Times New Roman"/>
                <w:color w:val="000000"/>
                <w:szCs w:val="28"/>
              </w:rPr>
              <w:t>hiển</w:t>
            </w:r>
            <w:r w:rsidR="00F90D96" w:rsidRPr="009B4FC9">
              <w:rPr>
                <w:rFonts w:cs="Times New Roman"/>
                <w:color w:val="000000"/>
                <w:szCs w:val="28"/>
              </w:rPr>
              <w:t xml:space="preserve"> </w:t>
            </w:r>
            <w:r w:rsidRPr="009B4FC9">
              <w:rPr>
                <w:rFonts w:cs="Times New Roman"/>
                <w:color w:val="000000"/>
                <w:szCs w:val="28"/>
              </w:rPr>
              <w:t>thị</w:t>
            </w:r>
            <w:r w:rsidR="00F90D96" w:rsidRPr="009B4FC9">
              <w:rPr>
                <w:rFonts w:cs="Times New Roman"/>
                <w:color w:val="000000"/>
                <w:szCs w:val="28"/>
              </w:rPr>
              <w:t xml:space="preserve"> </w:t>
            </w:r>
            <w:r w:rsidRPr="009B4FC9">
              <w:rPr>
                <w:rFonts w:cs="Times New Roman"/>
                <w:color w:val="000000"/>
                <w:szCs w:val="28"/>
              </w:rPr>
              <w:t>đầy</w:t>
            </w:r>
            <w:r w:rsidR="00F90D96" w:rsidRPr="009B4FC9">
              <w:rPr>
                <w:rFonts w:cs="Times New Roman"/>
                <w:color w:val="000000"/>
                <w:szCs w:val="28"/>
              </w:rPr>
              <w:t xml:space="preserve"> </w:t>
            </w:r>
            <w:r w:rsidRPr="009B4FC9">
              <w:rPr>
                <w:rFonts w:cs="Times New Roman"/>
                <w:color w:val="000000"/>
                <w:szCs w:val="28"/>
              </w:rPr>
              <w:t>đủ,</w:t>
            </w:r>
            <w:r w:rsidR="00F90D96" w:rsidRPr="009B4FC9">
              <w:rPr>
                <w:rFonts w:cs="Times New Roman"/>
                <w:color w:val="000000"/>
                <w:szCs w:val="28"/>
              </w:rPr>
              <w:t xml:space="preserve"> </w:t>
            </w:r>
            <w:r w:rsidRPr="009B4FC9">
              <w:rPr>
                <w:rFonts w:cs="Times New Roman"/>
                <w:color w:val="000000"/>
                <w:szCs w:val="28"/>
              </w:rPr>
              <w:t>rõ</w:t>
            </w:r>
            <w:r w:rsidR="00F90D96" w:rsidRPr="009B4FC9">
              <w:rPr>
                <w:rFonts w:cs="Times New Roman"/>
                <w:color w:val="000000"/>
                <w:szCs w:val="28"/>
              </w:rPr>
              <w:t xml:space="preserve"> </w:t>
            </w:r>
            <w:r w:rsidRPr="009B4FC9">
              <w:rPr>
                <w:rFonts w:cs="Times New Roman"/>
                <w:color w:val="000000"/>
                <w:szCs w:val="28"/>
              </w:rPr>
              <w:t>nét,</w:t>
            </w:r>
            <w:r w:rsidR="00F90D96" w:rsidRPr="009B4FC9">
              <w:rPr>
                <w:rFonts w:cs="Times New Roman"/>
                <w:color w:val="000000"/>
                <w:szCs w:val="28"/>
              </w:rPr>
              <w:t xml:space="preserve"> </w:t>
            </w:r>
            <w:r w:rsidRPr="009B4FC9">
              <w:rPr>
                <w:rFonts w:cs="Times New Roman"/>
                <w:color w:val="000000"/>
                <w:szCs w:val="28"/>
              </w:rPr>
              <w:t>đúng</w:t>
            </w:r>
            <w:r w:rsidR="00F90D96" w:rsidRPr="009B4FC9">
              <w:rPr>
                <w:rFonts w:cs="Times New Roman"/>
                <w:color w:val="000000"/>
                <w:szCs w:val="28"/>
              </w:rPr>
              <w:t xml:space="preserve"> </w:t>
            </w:r>
            <w:r w:rsidRPr="009B4FC9">
              <w:rPr>
                <w:rFonts w:cs="Times New Roman"/>
                <w:color w:val="000000"/>
                <w:szCs w:val="28"/>
              </w:rPr>
              <w:t>năm</w:t>
            </w:r>
            <w:r w:rsidR="00F90D96" w:rsidRPr="009B4FC9">
              <w:rPr>
                <w:rFonts w:cs="Times New Roman"/>
                <w:color w:val="000000"/>
                <w:szCs w:val="28"/>
              </w:rPr>
              <w:t xml:space="preserve"> </w:t>
            </w:r>
            <w:r w:rsidRPr="009B4FC9">
              <w:rPr>
                <w:rFonts w:cs="Times New Roman"/>
                <w:color w:val="000000"/>
                <w:szCs w:val="28"/>
              </w:rPr>
              <w:t>và</w:t>
            </w:r>
            <w:r w:rsidR="00F90D96" w:rsidRPr="009B4FC9">
              <w:rPr>
                <w:rFonts w:cs="Times New Roman"/>
                <w:color w:val="000000"/>
                <w:szCs w:val="28"/>
              </w:rPr>
              <w:t xml:space="preserve"> </w:t>
            </w:r>
            <w:r w:rsidRPr="009B4FC9">
              <w:rPr>
                <w:rFonts w:cs="Times New Roman"/>
                <w:color w:val="000000"/>
                <w:szCs w:val="28"/>
              </w:rPr>
              <w:t>màu</w:t>
            </w:r>
            <w:r w:rsidR="00F90D96" w:rsidRPr="009B4FC9">
              <w:rPr>
                <w:rFonts w:cs="Times New Roman"/>
                <w:color w:val="000000"/>
                <w:szCs w:val="28"/>
              </w:rPr>
              <w:t xml:space="preserve"> </w:t>
            </w:r>
            <w:r w:rsidRPr="009B4FC9">
              <w:rPr>
                <w:rFonts w:cs="Times New Roman"/>
                <w:color w:val="000000"/>
                <w:szCs w:val="28"/>
              </w:rPr>
              <w:t>sắc</w:t>
            </w:r>
            <w:r w:rsidR="00F90D96" w:rsidRPr="009B4FC9">
              <w:rPr>
                <w:rFonts w:cs="Times New Roman"/>
                <w:color w:val="000000"/>
                <w:szCs w:val="28"/>
              </w:rPr>
              <w:t xml:space="preserve"> </w:t>
            </w:r>
            <w:r w:rsidRPr="009B4FC9">
              <w:rPr>
                <w:rFonts w:cs="Times New Roman"/>
                <w:color w:val="000000"/>
                <w:szCs w:val="28"/>
              </w:rPr>
              <w:t>phân</w:t>
            </w:r>
            <w:r w:rsidR="00F90D96" w:rsidRPr="009B4FC9">
              <w:rPr>
                <w:rFonts w:cs="Times New Roman"/>
                <w:color w:val="000000"/>
                <w:szCs w:val="28"/>
              </w:rPr>
              <w:t xml:space="preserve"> </w:t>
            </w:r>
            <w:r w:rsidRPr="009B4FC9">
              <w:rPr>
                <w:rFonts w:cs="Times New Roman"/>
                <w:color w:val="000000"/>
                <w:szCs w:val="28"/>
              </w:rPr>
              <w:t>biệt</w:t>
            </w:r>
          </w:p>
        </w:tc>
      </w:tr>
      <w:tr w:rsidR="00CB6A9C" w:rsidRPr="009B4FC9" w14:paraId="41699897" w14:textId="77777777" w:rsidTr="00C66702">
        <w:tc>
          <w:tcPr>
            <w:tcW w:w="2612" w:type="dxa"/>
            <w:vAlign w:val="center"/>
          </w:tcPr>
          <w:p w14:paraId="432AEE12" w14:textId="62EBDE8A" w:rsidR="00CB6A9C" w:rsidRPr="009B4FC9" w:rsidRDefault="00CB6A9C" w:rsidP="0042196A">
            <w:pPr>
              <w:pStyle w:val="4-DoanVB"/>
              <w:spacing w:line="360" w:lineRule="auto"/>
              <w:ind w:firstLine="0"/>
              <w:rPr>
                <w:rFonts w:cs="Times New Roman"/>
                <w:szCs w:val="28"/>
              </w:rPr>
            </w:pPr>
            <w:r w:rsidRPr="009B4FC9">
              <w:rPr>
                <w:rFonts w:cs="Times New Roman"/>
                <w:color w:val="000000"/>
                <w:szCs w:val="28"/>
              </w:rPr>
              <w:t>Bảng</w:t>
            </w:r>
            <w:r w:rsidR="00F90D96" w:rsidRPr="009B4FC9">
              <w:rPr>
                <w:rFonts w:cs="Times New Roman"/>
                <w:color w:val="000000"/>
                <w:szCs w:val="28"/>
              </w:rPr>
              <w:t xml:space="preserve"> </w:t>
            </w:r>
            <w:r w:rsidRPr="009B4FC9">
              <w:rPr>
                <w:rFonts w:cs="Times New Roman"/>
                <w:color w:val="000000"/>
                <w:szCs w:val="28"/>
              </w:rPr>
              <w:t>dữ</w:t>
            </w:r>
            <w:r w:rsidR="00F90D96" w:rsidRPr="009B4FC9">
              <w:rPr>
                <w:rFonts w:cs="Times New Roman"/>
                <w:color w:val="000000"/>
                <w:szCs w:val="28"/>
              </w:rPr>
              <w:t xml:space="preserve"> </w:t>
            </w:r>
            <w:r w:rsidRPr="009B4FC9">
              <w:rPr>
                <w:rFonts w:cs="Times New Roman"/>
                <w:color w:val="000000"/>
                <w:szCs w:val="28"/>
              </w:rPr>
              <w:t>liệu</w:t>
            </w:r>
          </w:p>
        </w:tc>
        <w:tc>
          <w:tcPr>
            <w:tcW w:w="6602" w:type="dxa"/>
            <w:vAlign w:val="center"/>
          </w:tcPr>
          <w:p w14:paraId="60FC12C9" w14:textId="6133FC85" w:rsidR="00CB6A9C" w:rsidRPr="009B4FC9" w:rsidRDefault="00CB6A9C" w:rsidP="0042196A">
            <w:pPr>
              <w:pStyle w:val="4-DoanVB"/>
              <w:spacing w:line="360" w:lineRule="auto"/>
              <w:ind w:firstLine="0"/>
              <w:rPr>
                <w:rFonts w:cs="Times New Roman"/>
                <w:szCs w:val="28"/>
              </w:rPr>
            </w:pPr>
            <w:r w:rsidRPr="009B4FC9">
              <w:rPr>
                <w:rFonts w:cs="Times New Roman"/>
                <w:color w:val="000000"/>
                <w:szCs w:val="28"/>
              </w:rPr>
              <w:t>Được</w:t>
            </w:r>
            <w:r w:rsidR="00F90D96" w:rsidRPr="009B4FC9">
              <w:rPr>
                <w:rFonts w:cs="Times New Roman"/>
                <w:color w:val="000000"/>
                <w:szCs w:val="28"/>
              </w:rPr>
              <w:t xml:space="preserve"> </w:t>
            </w:r>
            <w:r w:rsidRPr="009B4FC9">
              <w:rPr>
                <w:rFonts w:cs="Times New Roman"/>
                <w:color w:val="000000"/>
                <w:szCs w:val="28"/>
              </w:rPr>
              <w:t>render</w:t>
            </w:r>
            <w:r w:rsidR="00F90D96" w:rsidRPr="009B4FC9">
              <w:rPr>
                <w:rFonts w:cs="Times New Roman"/>
                <w:color w:val="000000"/>
                <w:szCs w:val="28"/>
              </w:rPr>
              <w:t xml:space="preserve"> </w:t>
            </w:r>
            <w:r w:rsidRPr="009B4FC9">
              <w:rPr>
                <w:rFonts w:cs="Times New Roman"/>
                <w:color w:val="000000"/>
                <w:szCs w:val="28"/>
              </w:rPr>
              <w:t>theo</w:t>
            </w:r>
            <w:r w:rsidR="00F90D96" w:rsidRPr="009B4FC9">
              <w:rPr>
                <w:rFonts w:cs="Times New Roman"/>
                <w:color w:val="000000"/>
                <w:szCs w:val="28"/>
              </w:rPr>
              <w:t xml:space="preserve"> </w:t>
            </w:r>
            <w:r w:rsidRPr="009B4FC9">
              <w:rPr>
                <w:rFonts w:cs="Times New Roman"/>
                <w:color w:val="000000"/>
                <w:szCs w:val="28"/>
              </w:rPr>
              <w:t>đúng</w:t>
            </w:r>
            <w:r w:rsidR="00F90D96" w:rsidRPr="009B4FC9">
              <w:rPr>
                <w:rFonts w:cs="Times New Roman"/>
                <w:color w:val="000000"/>
                <w:szCs w:val="28"/>
              </w:rPr>
              <w:t xml:space="preserve"> </w:t>
            </w:r>
            <w:r w:rsidRPr="009B4FC9">
              <w:rPr>
                <w:rFonts w:cs="Times New Roman"/>
                <w:color w:val="000000"/>
                <w:szCs w:val="28"/>
              </w:rPr>
              <w:t>thứ</w:t>
            </w:r>
            <w:r w:rsidR="00F90D96" w:rsidRPr="009B4FC9">
              <w:rPr>
                <w:rFonts w:cs="Times New Roman"/>
                <w:color w:val="000000"/>
                <w:szCs w:val="28"/>
              </w:rPr>
              <w:t xml:space="preserve"> </w:t>
            </w:r>
            <w:r w:rsidRPr="009B4FC9">
              <w:rPr>
                <w:rFonts w:cs="Times New Roman"/>
                <w:color w:val="000000"/>
                <w:szCs w:val="28"/>
              </w:rPr>
              <w:t>tự,</w:t>
            </w:r>
            <w:r w:rsidR="00F90D96" w:rsidRPr="009B4FC9">
              <w:rPr>
                <w:rFonts w:cs="Times New Roman"/>
                <w:color w:val="000000"/>
                <w:szCs w:val="28"/>
              </w:rPr>
              <w:t xml:space="preserve"> </w:t>
            </w:r>
            <w:r w:rsidRPr="009B4FC9">
              <w:rPr>
                <w:rFonts w:cs="Times New Roman"/>
                <w:color w:val="000000"/>
                <w:szCs w:val="28"/>
              </w:rPr>
              <w:t>có</w:t>
            </w:r>
            <w:r w:rsidR="00F90D96" w:rsidRPr="009B4FC9">
              <w:rPr>
                <w:rFonts w:cs="Times New Roman"/>
                <w:color w:val="000000"/>
                <w:szCs w:val="28"/>
              </w:rPr>
              <w:t xml:space="preserve"> </w:t>
            </w:r>
            <w:r w:rsidRPr="009B4FC9">
              <w:rPr>
                <w:rFonts w:cs="Times New Roman"/>
                <w:color w:val="000000"/>
                <w:szCs w:val="28"/>
              </w:rPr>
              <w:t>thể</w:t>
            </w:r>
            <w:r w:rsidR="00F90D96" w:rsidRPr="009B4FC9">
              <w:rPr>
                <w:rFonts w:cs="Times New Roman"/>
                <w:color w:val="000000"/>
                <w:szCs w:val="28"/>
              </w:rPr>
              <w:t xml:space="preserve"> </w:t>
            </w:r>
            <w:r w:rsidRPr="009B4FC9">
              <w:rPr>
                <w:rFonts w:cs="Times New Roman"/>
                <w:color w:val="000000"/>
                <w:szCs w:val="28"/>
              </w:rPr>
              <w:t>cuộn</w:t>
            </w:r>
            <w:r w:rsidR="00F90D96" w:rsidRPr="009B4FC9">
              <w:rPr>
                <w:rFonts w:cs="Times New Roman"/>
                <w:color w:val="000000"/>
                <w:szCs w:val="28"/>
              </w:rPr>
              <w:t xml:space="preserve"> </w:t>
            </w:r>
            <w:r w:rsidRPr="009B4FC9">
              <w:rPr>
                <w:rFonts w:cs="Times New Roman"/>
                <w:color w:val="000000"/>
                <w:szCs w:val="28"/>
              </w:rPr>
              <w:t>ngang</w:t>
            </w:r>
            <w:r w:rsidR="00F90D96" w:rsidRPr="009B4FC9">
              <w:rPr>
                <w:rFonts w:cs="Times New Roman"/>
                <w:color w:val="000000"/>
                <w:szCs w:val="28"/>
              </w:rPr>
              <w:t xml:space="preserve"> </w:t>
            </w:r>
            <w:r w:rsidRPr="009B4FC9">
              <w:rPr>
                <w:rFonts w:cs="Times New Roman"/>
                <w:color w:val="000000"/>
                <w:szCs w:val="28"/>
              </w:rPr>
              <w:t>khi</w:t>
            </w:r>
            <w:r w:rsidR="00F90D96" w:rsidRPr="009B4FC9">
              <w:rPr>
                <w:rFonts w:cs="Times New Roman"/>
                <w:color w:val="000000"/>
                <w:szCs w:val="28"/>
              </w:rPr>
              <w:t xml:space="preserve"> </w:t>
            </w:r>
            <w:r w:rsidRPr="009B4FC9">
              <w:rPr>
                <w:rFonts w:cs="Times New Roman"/>
                <w:color w:val="000000"/>
                <w:szCs w:val="28"/>
              </w:rPr>
              <w:t>nhiều</w:t>
            </w:r>
            <w:r w:rsidR="00F90D96" w:rsidRPr="009B4FC9">
              <w:rPr>
                <w:rFonts w:cs="Times New Roman"/>
                <w:color w:val="000000"/>
                <w:szCs w:val="28"/>
              </w:rPr>
              <w:t xml:space="preserve"> </w:t>
            </w:r>
            <w:r w:rsidRPr="009B4FC9">
              <w:rPr>
                <w:rFonts w:cs="Times New Roman"/>
                <w:color w:val="000000"/>
                <w:szCs w:val="28"/>
              </w:rPr>
              <w:t>cột</w:t>
            </w:r>
          </w:p>
        </w:tc>
      </w:tr>
      <w:tr w:rsidR="00CB6A9C" w:rsidRPr="009B4FC9" w14:paraId="733F84B2" w14:textId="77777777" w:rsidTr="00C66702">
        <w:tc>
          <w:tcPr>
            <w:tcW w:w="2612" w:type="dxa"/>
            <w:vAlign w:val="center"/>
          </w:tcPr>
          <w:p w14:paraId="0B0F9E18" w14:textId="345DF674" w:rsidR="00CB6A9C" w:rsidRPr="009B4FC9" w:rsidRDefault="00CB6A9C" w:rsidP="0042196A">
            <w:pPr>
              <w:pStyle w:val="4-DoanVB"/>
              <w:spacing w:line="360" w:lineRule="auto"/>
              <w:ind w:firstLine="0"/>
              <w:rPr>
                <w:rFonts w:cs="Times New Roman"/>
                <w:szCs w:val="28"/>
              </w:rPr>
            </w:pPr>
            <w:r w:rsidRPr="009B4FC9">
              <w:rPr>
                <w:rFonts w:cs="Times New Roman"/>
                <w:color w:val="000000"/>
                <w:szCs w:val="28"/>
              </w:rPr>
              <w:t>Gửi</w:t>
            </w:r>
            <w:r w:rsidR="00F90D96" w:rsidRPr="009B4FC9">
              <w:rPr>
                <w:rFonts w:cs="Times New Roman"/>
                <w:color w:val="000000"/>
                <w:szCs w:val="28"/>
              </w:rPr>
              <w:t xml:space="preserve"> </w:t>
            </w:r>
            <w:r w:rsidRPr="009B4FC9">
              <w:rPr>
                <w:rFonts w:cs="Times New Roman"/>
                <w:color w:val="000000"/>
                <w:szCs w:val="28"/>
              </w:rPr>
              <w:t>yêu</w:t>
            </w:r>
            <w:r w:rsidR="00F90D96" w:rsidRPr="009B4FC9">
              <w:rPr>
                <w:rFonts w:cs="Times New Roman"/>
                <w:color w:val="000000"/>
                <w:szCs w:val="28"/>
              </w:rPr>
              <w:t xml:space="preserve"> </w:t>
            </w:r>
            <w:r w:rsidRPr="009B4FC9">
              <w:rPr>
                <w:rFonts w:cs="Times New Roman"/>
                <w:color w:val="000000"/>
                <w:szCs w:val="28"/>
              </w:rPr>
              <w:t>cầu</w:t>
            </w:r>
            <w:r w:rsidR="00F90D96" w:rsidRPr="009B4FC9">
              <w:rPr>
                <w:rFonts w:cs="Times New Roman"/>
                <w:color w:val="000000"/>
                <w:szCs w:val="28"/>
              </w:rPr>
              <w:t xml:space="preserve"> </w:t>
            </w:r>
            <w:r w:rsidRPr="009B4FC9">
              <w:rPr>
                <w:rFonts w:cs="Times New Roman"/>
                <w:color w:val="000000"/>
                <w:szCs w:val="28"/>
              </w:rPr>
              <w:t>API</w:t>
            </w:r>
            <w:r w:rsidR="00F90D96" w:rsidRPr="009B4FC9">
              <w:rPr>
                <w:rFonts w:cs="Times New Roman"/>
                <w:color w:val="000000"/>
                <w:szCs w:val="28"/>
              </w:rPr>
              <w:t xml:space="preserve"> </w:t>
            </w:r>
            <w:r w:rsidRPr="009B4FC9">
              <w:rPr>
                <w:rFonts w:cs="Times New Roman"/>
                <w:color w:val="000000"/>
                <w:szCs w:val="28"/>
              </w:rPr>
              <w:t>(predict/explore)</w:t>
            </w:r>
          </w:p>
        </w:tc>
        <w:tc>
          <w:tcPr>
            <w:tcW w:w="6602" w:type="dxa"/>
            <w:vAlign w:val="center"/>
          </w:tcPr>
          <w:p w14:paraId="7130ABE6" w14:textId="4085F8BD" w:rsidR="00CB6A9C" w:rsidRPr="009B4FC9" w:rsidRDefault="00CB6A9C" w:rsidP="0042196A">
            <w:pPr>
              <w:pStyle w:val="4-DoanVB"/>
              <w:spacing w:line="360" w:lineRule="auto"/>
              <w:ind w:firstLine="0"/>
              <w:rPr>
                <w:rFonts w:cs="Times New Roman"/>
                <w:szCs w:val="28"/>
              </w:rPr>
            </w:pPr>
            <w:r w:rsidRPr="009B4FC9">
              <w:rPr>
                <w:rFonts w:cs="Times New Roman"/>
                <w:color w:val="000000"/>
                <w:szCs w:val="28"/>
              </w:rPr>
              <w:t>Hoạt</w:t>
            </w:r>
            <w:r w:rsidR="00F90D96" w:rsidRPr="009B4FC9">
              <w:rPr>
                <w:rFonts w:cs="Times New Roman"/>
                <w:color w:val="000000"/>
                <w:szCs w:val="28"/>
              </w:rPr>
              <w:t xml:space="preserve"> </w:t>
            </w:r>
            <w:r w:rsidRPr="009B4FC9">
              <w:rPr>
                <w:rFonts w:cs="Times New Roman"/>
                <w:color w:val="000000"/>
                <w:szCs w:val="28"/>
              </w:rPr>
              <w:t>động</w:t>
            </w:r>
            <w:r w:rsidR="00F90D96" w:rsidRPr="009B4FC9">
              <w:rPr>
                <w:rFonts w:cs="Times New Roman"/>
                <w:color w:val="000000"/>
                <w:szCs w:val="28"/>
              </w:rPr>
              <w:t xml:space="preserve"> </w:t>
            </w:r>
            <w:r w:rsidRPr="009B4FC9">
              <w:rPr>
                <w:rFonts w:cs="Times New Roman"/>
                <w:color w:val="000000"/>
                <w:szCs w:val="28"/>
              </w:rPr>
              <w:t>ổn</w:t>
            </w:r>
            <w:r w:rsidR="00F90D96" w:rsidRPr="009B4FC9">
              <w:rPr>
                <w:rFonts w:cs="Times New Roman"/>
                <w:color w:val="000000"/>
                <w:szCs w:val="28"/>
              </w:rPr>
              <w:t xml:space="preserve"> </w:t>
            </w:r>
            <w:r w:rsidRPr="009B4FC9">
              <w:rPr>
                <w:rFonts w:cs="Times New Roman"/>
                <w:color w:val="000000"/>
                <w:szCs w:val="28"/>
              </w:rPr>
              <w:t>định,</w:t>
            </w:r>
            <w:r w:rsidR="00F90D96" w:rsidRPr="009B4FC9">
              <w:rPr>
                <w:rFonts w:cs="Times New Roman"/>
                <w:color w:val="000000"/>
                <w:szCs w:val="28"/>
              </w:rPr>
              <w:t xml:space="preserve"> </w:t>
            </w:r>
            <w:r w:rsidRPr="009B4FC9">
              <w:rPr>
                <w:rFonts w:cs="Times New Roman"/>
                <w:color w:val="000000"/>
                <w:szCs w:val="28"/>
              </w:rPr>
              <w:t>dữ</w:t>
            </w:r>
            <w:r w:rsidR="00F90D96" w:rsidRPr="009B4FC9">
              <w:rPr>
                <w:rFonts w:cs="Times New Roman"/>
                <w:color w:val="000000"/>
                <w:szCs w:val="28"/>
              </w:rPr>
              <w:t xml:space="preserve"> </w:t>
            </w:r>
            <w:r w:rsidRPr="009B4FC9">
              <w:rPr>
                <w:rFonts w:cs="Times New Roman"/>
                <w:color w:val="000000"/>
                <w:szCs w:val="28"/>
              </w:rPr>
              <w:t>liệu</w:t>
            </w:r>
            <w:r w:rsidR="00F90D96" w:rsidRPr="009B4FC9">
              <w:rPr>
                <w:rFonts w:cs="Times New Roman"/>
                <w:color w:val="000000"/>
                <w:szCs w:val="28"/>
              </w:rPr>
              <w:t xml:space="preserve"> </w:t>
            </w:r>
            <w:r w:rsidRPr="009B4FC9">
              <w:rPr>
                <w:rFonts w:cs="Times New Roman"/>
                <w:color w:val="000000"/>
                <w:szCs w:val="28"/>
              </w:rPr>
              <w:t>trả</w:t>
            </w:r>
            <w:r w:rsidR="00F90D96" w:rsidRPr="009B4FC9">
              <w:rPr>
                <w:rFonts w:cs="Times New Roman"/>
                <w:color w:val="000000"/>
                <w:szCs w:val="28"/>
              </w:rPr>
              <w:t xml:space="preserve"> </w:t>
            </w:r>
            <w:r w:rsidRPr="009B4FC9">
              <w:rPr>
                <w:rFonts w:cs="Times New Roman"/>
                <w:color w:val="000000"/>
                <w:szCs w:val="28"/>
              </w:rPr>
              <w:t>về</w:t>
            </w:r>
            <w:r w:rsidR="00F90D96" w:rsidRPr="009B4FC9">
              <w:rPr>
                <w:rFonts w:cs="Times New Roman"/>
                <w:color w:val="000000"/>
                <w:szCs w:val="28"/>
              </w:rPr>
              <w:t xml:space="preserve"> </w:t>
            </w:r>
            <w:r w:rsidRPr="009B4FC9">
              <w:rPr>
                <w:rFonts w:cs="Times New Roman"/>
                <w:color w:val="000000"/>
                <w:szCs w:val="28"/>
              </w:rPr>
              <w:t>đúng</w:t>
            </w:r>
            <w:r w:rsidR="00F90D96" w:rsidRPr="009B4FC9">
              <w:rPr>
                <w:rFonts w:cs="Times New Roman"/>
                <w:color w:val="000000"/>
                <w:szCs w:val="28"/>
              </w:rPr>
              <w:t xml:space="preserve"> </w:t>
            </w:r>
            <w:r w:rsidRPr="009B4FC9">
              <w:rPr>
                <w:rFonts w:cs="Times New Roman"/>
                <w:color w:val="000000"/>
                <w:szCs w:val="28"/>
              </w:rPr>
              <w:t>định</w:t>
            </w:r>
            <w:r w:rsidR="00F90D96" w:rsidRPr="009B4FC9">
              <w:rPr>
                <w:rFonts w:cs="Times New Roman"/>
                <w:color w:val="000000"/>
                <w:szCs w:val="28"/>
              </w:rPr>
              <w:t xml:space="preserve"> </w:t>
            </w:r>
            <w:r w:rsidRPr="009B4FC9">
              <w:rPr>
                <w:rFonts w:cs="Times New Roman"/>
                <w:color w:val="000000"/>
                <w:szCs w:val="28"/>
              </w:rPr>
              <w:t>dạng,</w:t>
            </w:r>
            <w:r w:rsidR="00F90D96" w:rsidRPr="009B4FC9">
              <w:rPr>
                <w:rFonts w:cs="Times New Roman"/>
                <w:color w:val="000000"/>
                <w:szCs w:val="28"/>
              </w:rPr>
              <w:t xml:space="preserve"> </w:t>
            </w:r>
            <w:r w:rsidRPr="009B4FC9">
              <w:rPr>
                <w:rFonts w:cs="Times New Roman"/>
                <w:color w:val="000000"/>
                <w:szCs w:val="28"/>
              </w:rPr>
              <w:t>giao</w:t>
            </w:r>
            <w:r w:rsidR="00F90D96" w:rsidRPr="009B4FC9">
              <w:rPr>
                <w:rFonts w:cs="Times New Roman"/>
                <w:color w:val="000000"/>
                <w:szCs w:val="28"/>
              </w:rPr>
              <w:t xml:space="preserve"> </w:t>
            </w:r>
            <w:r w:rsidRPr="009B4FC9">
              <w:rPr>
                <w:rFonts w:cs="Times New Roman"/>
                <w:color w:val="000000"/>
                <w:szCs w:val="28"/>
              </w:rPr>
              <w:t>diện</w:t>
            </w:r>
            <w:r w:rsidR="00F90D96" w:rsidRPr="009B4FC9">
              <w:rPr>
                <w:rFonts w:cs="Times New Roman"/>
                <w:color w:val="000000"/>
                <w:szCs w:val="28"/>
              </w:rPr>
              <w:t xml:space="preserve"> </w:t>
            </w:r>
            <w:r w:rsidRPr="009B4FC9">
              <w:rPr>
                <w:rFonts w:cs="Times New Roman"/>
                <w:color w:val="000000"/>
                <w:szCs w:val="28"/>
              </w:rPr>
              <w:t>tự</w:t>
            </w:r>
            <w:r w:rsidR="00F90D96" w:rsidRPr="009B4FC9">
              <w:rPr>
                <w:rFonts w:cs="Times New Roman"/>
                <w:color w:val="000000"/>
                <w:szCs w:val="28"/>
              </w:rPr>
              <w:t xml:space="preserve"> </w:t>
            </w:r>
            <w:r w:rsidRPr="009B4FC9">
              <w:rPr>
                <w:rFonts w:cs="Times New Roman"/>
                <w:color w:val="000000"/>
                <w:szCs w:val="28"/>
              </w:rPr>
              <w:t>động</w:t>
            </w:r>
            <w:r w:rsidR="00F90D96" w:rsidRPr="009B4FC9">
              <w:rPr>
                <w:rFonts w:cs="Times New Roman"/>
                <w:color w:val="000000"/>
                <w:szCs w:val="28"/>
              </w:rPr>
              <w:t xml:space="preserve"> </w:t>
            </w:r>
            <w:r w:rsidRPr="009B4FC9">
              <w:rPr>
                <w:rFonts w:cs="Times New Roman"/>
                <w:color w:val="000000"/>
                <w:szCs w:val="28"/>
              </w:rPr>
              <w:t>cập</w:t>
            </w:r>
            <w:r w:rsidR="00F90D96" w:rsidRPr="009B4FC9">
              <w:rPr>
                <w:rFonts w:cs="Times New Roman"/>
                <w:color w:val="000000"/>
                <w:szCs w:val="28"/>
              </w:rPr>
              <w:t xml:space="preserve"> </w:t>
            </w:r>
            <w:r w:rsidRPr="009B4FC9">
              <w:rPr>
                <w:rFonts w:cs="Times New Roman"/>
                <w:color w:val="000000"/>
                <w:szCs w:val="28"/>
              </w:rPr>
              <w:t>nhật</w:t>
            </w:r>
            <w:r w:rsidR="00F90D96" w:rsidRPr="009B4FC9">
              <w:rPr>
                <w:rFonts w:cs="Times New Roman"/>
                <w:color w:val="000000"/>
                <w:szCs w:val="28"/>
              </w:rPr>
              <w:t xml:space="preserve"> </w:t>
            </w:r>
            <w:r w:rsidRPr="009B4FC9">
              <w:rPr>
                <w:rFonts w:cs="Times New Roman"/>
                <w:color w:val="000000"/>
                <w:szCs w:val="28"/>
              </w:rPr>
              <w:t>nội</w:t>
            </w:r>
            <w:r w:rsidR="00F90D96" w:rsidRPr="009B4FC9">
              <w:rPr>
                <w:rFonts w:cs="Times New Roman"/>
                <w:color w:val="000000"/>
                <w:szCs w:val="28"/>
              </w:rPr>
              <w:t xml:space="preserve"> </w:t>
            </w:r>
            <w:r w:rsidRPr="009B4FC9">
              <w:rPr>
                <w:rFonts w:cs="Times New Roman"/>
                <w:color w:val="000000"/>
                <w:szCs w:val="28"/>
              </w:rPr>
              <w:t>dung</w:t>
            </w:r>
          </w:p>
        </w:tc>
      </w:tr>
      <w:tr w:rsidR="00CB6A9C" w:rsidRPr="009B4FC9" w14:paraId="5FD0F02C" w14:textId="77777777" w:rsidTr="00C66702">
        <w:tc>
          <w:tcPr>
            <w:tcW w:w="2612" w:type="dxa"/>
            <w:vAlign w:val="center"/>
          </w:tcPr>
          <w:p w14:paraId="66D2A177" w14:textId="6FAEC5CA" w:rsidR="00CB6A9C" w:rsidRPr="009B4FC9" w:rsidRDefault="00CB6A9C" w:rsidP="0042196A">
            <w:pPr>
              <w:pStyle w:val="4-DoanVB"/>
              <w:spacing w:line="360" w:lineRule="auto"/>
              <w:ind w:firstLine="0"/>
              <w:rPr>
                <w:rFonts w:cs="Times New Roman"/>
                <w:szCs w:val="28"/>
              </w:rPr>
            </w:pPr>
            <w:r w:rsidRPr="009B4FC9">
              <w:rPr>
                <w:rFonts w:cs="Times New Roman"/>
                <w:color w:val="000000"/>
                <w:szCs w:val="28"/>
              </w:rPr>
              <w:t>Xử</w:t>
            </w:r>
            <w:r w:rsidR="00F90D96" w:rsidRPr="009B4FC9">
              <w:rPr>
                <w:rFonts w:cs="Times New Roman"/>
                <w:color w:val="000000"/>
                <w:szCs w:val="28"/>
              </w:rPr>
              <w:t xml:space="preserve"> </w:t>
            </w:r>
            <w:r w:rsidRPr="009B4FC9">
              <w:rPr>
                <w:rFonts w:cs="Times New Roman"/>
                <w:color w:val="000000"/>
                <w:szCs w:val="28"/>
              </w:rPr>
              <w:t>lý</w:t>
            </w:r>
            <w:r w:rsidR="00F90D96" w:rsidRPr="009B4FC9">
              <w:rPr>
                <w:rFonts w:cs="Times New Roman"/>
                <w:color w:val="000000"/>
                <w:szCs w:val="28"/>
              </w:rPr>
              <w:t xml:space="preserve"> </w:t>
            </w:r>
            <w:r w:rsidRPr="009B4FC9">
              <w:rPr>
                <w:rFonts w:cs="Times New Roman"/>
                <w:color w:val="000000"/>
                <w:szCs w:val="28"/>
              </w:rPr>
              <w:t>lỗi</w:t>
            </w:r>
            <w:r w:rsidR="00F90D96" w:rsidRPr="009B4FC9">
              <w:rPr>
                <w:rFonts w:cs="Times New Roman"/>
                <w:color w:val="000000"/>
                <w:szCs w:val="28"/>
              </w:rPr>
              <w:t xml:space="preserve"> </w:t>
            </w:r>
            <w:r w:rsidRPr="009B4FC9">
              <w:rPr>
                <w:rFonts w:cs="Times New Roman"/>
                <w:color w:val="000000"/>
                <w:szCs w:val="28"/>
              </w:rPr>
              <w:t>đầu</w:t>
            </w:r>
            <w:r w:rsidR="00F90D96" w:rsidRPr="009B4FC9">
              <w:rPr>
                <w:rFonts w:cs="Times New Roman"/>
                <w:color w:val="000000"/>
                <w:szCs w:val="28"/>
              </w:rPr>
              <w:t xml:space="preserve"> </w:t>
            </w:r>
            <w:r w:rsidRPr="009B4FC9">
              <w:rPr>
                <w:rFonts w:cs="Times New Roman"/>
                <w:color w:val="000000"/>
                <w:szCs w:val="28"/>
              </w:rPr>
              <w:t>vào</w:t>
            </w:r>
          </w:p>
        </w:tc>
        <w:tc>
          <w:tcPr>
            <w:tcW w:w="6602" w:type="dxa"/>
            <w:vAlign w:val="center"/>
          </w:tcPr>
          <w:p w14:paraId="3989355C" w14:textId="6B0AD599" w:rsidR="00CB6A9C" w:rsidRPr="009B4FC9" w:rsidRDefault="00CB6A9C" w:rsidP="0042196A">
            <w:pPr>
              <w:pStyle w:val="4-DoanVB"/>
              <w:spacing w:line="360" w:lineRule="auto"/>
              <w:ind w:firstLine="0"/>
              <w:rPr>
                <w:rFonts w:cs="Times New Roman"/>
                <w:szCs w:val="28"/>
              </w:rPr>
            </w:pPr>
            <w:r w:rsidRPr="009B4FC9">
              <w:rPr>
                <w:rFonts w:cs="Times New Roman"/>
                <w:color w:val="000000"/>
                <w:szCs w:val="28"/>
              </w:rPr>
              <w:t>Giao</w:t>
            </w:r>
            <w:r w:rsidR="00F90D96" w:rsidRPr="009B4FC9">
              <w:rPr>
                <w:rFonts w:cs="Times New Roman"/>
                <w:color w:val="000000"/>
                <w:szCs w:val="28"/>
              </w:rPr>
              <w:t xml:space="preserve"> </w:t>
            </w:r>
            <w:r w:rsidRPr="009B4FC9">
              <w:rPr>
                <w:rFonts w:cs="Times New Roman"/>
                <w:color w:val="000000"/>
                <w:szCs w:val="28"/>
              </w:rPr>
              <w:t>diện</w:t>
            </w:r>
            <w:r w:rsidR="00F90D96" w:rsidRPr="009B4FC9">
              <w:rPr>
                <w:rFonts w:cs="Times New Roman"/>
                <w:color w:val="000000"/>
                <w:szCs w:val="28"/>
              </w:rPr>
              <w:t xml:space="preserve"> </w:t>
            </w:r>
            <w:r w:rsidRPr="009B4FC9">
              <w:rPr>
                <w:rFonts w:cs="Times New Roman"/>
                <w:color w:val="000000"/>
                <w:szCs w:val="28"/>
              </w:rPr>
              <w:t>thông</w:t>
            </w:r>
            <w:r w:rsidR="00F90D96" w:rsidRPr="009B4FC9">
              <w:rPr>
                <w:rFonts w:cs="Times New Roman"/>
                <w:color w:val="000000"/>
                <w:szCs w:val="28"/>
              </w:rPr>
              <w:t xml:space="preserve"> </w:t>
            </w:r>
            <w:r w:rsidRPr="009B4FC9">
              <w:rPr>
                <w:rFonts w:cs="Times New Roman"/>
                <w:color w:val="000000"/>
                <w:szCs w:val="28"/>
              </w:rPr>
              <w:t>báo</w:t>
            </w:r>
            <w:r w:rsidR="00F90D96" w:rsidRPr="009B4FC9">
              <w:rPr>
                <w:rFonts w:cs="Times New Roman"/>
                <w:color w:val="000000"/>
                <w:szCs w:val="28"/>
              </w:rPr>
              <w:t xml:space="preserve"> </w:t>
            </w:r>
            <w:r w:rsidRPr="009B4FC9">
              <w:rPr>
                <w:rFonts w:cs="Times New Roman"/>
                <w:color w:val="000000"/>
                <w:szCs w:val="28"/>
              </w:rPr>
              <w:t>lỗi</w:t>
            </w:r>
            <w:r w:rsidR="00F90D96" w:rsidRPr="009B4FC9">
              <w:rPr>
                <w:rFonts w:cs="Times New Roman"/>
                <w:color w:val="000000"/>
                <w:szCs w:val="28"/>
              </w:rPr>
              <w:t xml:space="preserve"> </w:t>
            </w:r>
            <w:r w:rsidRPr="009B4FC9">
              <w:rPr>
                <w:rFonts w:cs="Times New Roman"/>
                <w:color w:val="000000"/>
                <w:szCs w:val="28"/>
              </w:rPr>
              <w:t>rõ</w:t>
            </w:r>
            <w:r w:rsidR="00F90D96" w:rsidRPr="009B4FC9">
              <w:rPr>
                <w:rFonts w:cs="Times New Roman"/>
                <w:color w:val="000000"/>
                <w:szCs w:val="28"/>
              </w:rPr>
              <w:t xml:space="preserve"> </w:t>
            </w:r>
            <w:r w:rsidRPr="009B4FC9">
              <w:rPr>
                <w:rFonts w:cs="Times New Roman"/>
                <w:color w:val="000000"/>
                <w:szCs w:val="28"/>
              </w:rPr>
              <w:t>ràng</w:t>
            </w:r>
            <w:r w:rsidR="00F90D96" w:rsidRPr="009B4FC9">
              <w:rPr>
                <w:rFonts w:cs="Times New Roman"/>
                <w:color w:val="000000"/>
                <w:szCs w:val="28"/>
              </w:rPr>
              <w:t xml:space="preserve"> </w:t>
            </w:r>
            <w:r w:rsidRPr="009B4FC9">
              <w:rPr>
                <w:rFonts w:cs="Times New Roman"/>
                <w:color w:val="000000"/>
                <w:szCs w:val="28"/>
              </w:rPr>
              <w:t>nếu</w:t>
            </w:r>
            <w:r w:rsidR="00F90D96" w:rsidRPr="009B4FC9">
              <w:rPr>
                <w:rFonts w:cs="Times New Roman"/>
                <w:color w:val="000000"/>
                <w:szCs w:val="28"/>
              </w:rPr>
              <w:t xml:space="preserve"> </w:t>
            </w:r>
            <w:r w:rsidRPr="009B4FC9">
              <w:rPr>
                <w:rFonts w:cs="Times New Roman"/>
                <w:color w:val="000000"/>
                <w:szCs w:val="28"/>
              </w:rPr>
              <w:t>thiếu</w:t>
            </w:r>
            <w:r w:rsidR="00F90D96" w:rsidRPr="009B4FC9">
              <w:rPr>
                <w:rFonts w:cs="Times New Roman"/>
                <w:color w:val="000000"/>
                <w:szCs w:val="28"/>
              </w:rPr>
              <w:t xml:space="preserve"> </w:t>
            </w:r>
            <w:r w:rsidRPr="009B4FC9">
              <w:rPr>
                <w:rFonts w:cs="Times New Roman"/>
                <w:color w:val="000000"/>
                <w:szCs w:val="28"/>
              </w:rPr>
              <w:t>dữ</w:t>
            </w:r>
            <w:r w:rsidR="00F90D96" w:rsidRPr="009B4FC9">
              <w:rPr>
                <w:rFonts w:cs="Times New Roman"/>
                <w:color w:val="000000"/>
                <w:szCs w:val="28"/>
              </w:rPr>
              <w:t xml:space="preserve"> </w:t>
            </w:r>
            <w:r w:rsidRPr="009B4FC9">
              <w:rPr>
                <w:rFonts w:cs="Times New Roman"/>
                <w:color w:val="000000"/>
                <w:szCs w:val="28"/>
              </w:rPr>
              <w:t>liệu</w:t>
            </w:r>
            <w:r w:rsidR="00F90D96" w:rsidRPr="009B4FC9">
              <w:rPr>
                <w:rFonts w:cs="Times New Roman"/>
                <w:color w:val="000000"/>
                <w:szCs w:val="28"/>
              </w:rPr>
              <w:t xml:space="preserve"> </w:t>
            </w:r>
            <w:r w:rsidRPr="009B4FC9">
              <w:rPr>
                <w:rFonts w:cs="Times New Roman"/>
                <w:color w:val="000000"/>
                <w:szCs w:val="28"/>
              </w:rPr>
              <w:t>hoặc</w:t>
            </w:r>
            <w:r w:rsidR="00F90D96" w:rsidRPr="009B4FC9">
              <w:rPr>
                <w:rFonts w:cs="Times New Roman"/>
                <w:color w:val="000000"/>
                <w:szCs w:val="28"/>
              </w:rPr>
              <w:t xml:space="preserve"> </w:t>
            </w:r>
            <w:r w:rsidRPr="009B4FC9">
              <w:rPr>
                <w:rFonts w:cs="Times New Roman"/>
                <w:color w:val="000000"/>
                <w:szCs w:val="28"/>
              </w:rPr>
              <w:t>nhập</w:t>
            </w:r>
            <w:r w:rsidR="00F90D96" w:rsidRPr="009B4FC9">
              <w:rPr>
                <w:rFonts w:cs="Times New Roman"/>
                <w:color w:val="000000"/>
                <w:szCs w:val="28"/>
              </w:rPr>
              <w:t xml:space="preserve"> </w:t>
            </w:r>
            <w:r w:rsidRPr="009B4FC9">
              <w:rPr>
                <w:rFonts w:cs="Times New Roman"/>
                <w:color w:val="000000"/>
                <w:szCs w:val="28"/>
              </w:rPr>
              <w:t>sai</w:t>
            </w:r>
          </w:p>
        </w:tc>
      </w:tr>
      <w:tr w:rsidR="00CB6A9C" w:rsidRPr="009B4FC9" w14:paraId="3B34D926" w14:textId="77777777" w:rsidTr="00C66702">
        <w:tc>
          <w:tcPr>
            <w:tcW w:w="2612" w:type="dxa"/>
            <w:vAlign w:val="center"/>
          </w:tcPr>
          <w:p w14:paraId="6D9ABB72" w14:textId="1D7DAA4E" w:rsidR="00CB6A9C" w:rsidRPr="009B4FC9" w:rsidRDefault="00CB6A9C" w:rsidP="0042196A">
            <w:pPr>
              <w:pStyle w:val="4-DoanVB"/>
              <w:spacing w:line="360" w:lineRule="auto"/>
              <w:ind w:firstLine="0"/>
              <w:rPr>
                <w:rFonts w:cs="Times New Roman"/>
                <w:szCs w:val="28"/>
              </w:rPr>
            </w:pPr>
            <w:r w:rsidRPr="009B4FC9">
              <w:rPr>
                <w:rFonts w:cs="Times New Roman"/>
                <w:color w:val="000000"/>
                <w:szCs w:val="28"/>
              </w:rPr>
              <w:t>Xuất</w:t>
            </w:r>
            <w:r w:rsidR="00F90D96" w:rsidRPr="009B4FC9">
              <w:rPr>
                <w:rFonts w:cs="Times New Roman"/>
                <w:color w:val="000000"/>
                <w:szCs w:val="28"/>
              </w:rPr>
              <w:t xml:space="preserve"> </w:t>
            </w:r>
            <w:r w:rsidRPr="009B4FC9">
              <w:rPr>
                <w:rFonts w:cs="Times New Roman"/>
                <w:color w:val="000000"/>
                <w:szCs w:val="28"/>
              </w:rPr>
              <w:t>file</w:t>
            </w:r>
            <w:r w:rsidR="00F90D96" w:rsidRPr="009B4FC9">
              <w:rPr>
                <w:rFonts w:cs="Times New Roman"/>
                <w:color w:val="000000"/>
                <w:szCs w:val="28"/>
              </w:rPr>
              <w:t xml:space="preserve"> </w:t>
            </w:r>
            <w:r w:rsidRPr="009B4FC9">
              <w:rPr>
                <w:rFonts w:cs="Times New Roman"/>
                <w:color w:val="000000"/>
                <w:szCs w:val="28"/>
              </w:rPr>
              <w:t>(CSV,</w:t>
            </w:r>
            <w:r w:rsidR="00F90D96" w:rsidRPr="009B4FC9">
              <w:rPr>
                <w:rFonts w:cs="Times New Roman"/>
                <w:color w:val="000000"/>
                <w:szCs w:val="28"/>
              </w:rPr>
              <w:t xml:space="preserve"> </w:t>
            </w:r>
            <w:r w:rsidRPr="009B4FC9">
              <w:rPr>
                <w:rFonts w:cs="Times New Roman"/>
                <w:color w:val="000000"/>
                <w:szCs w:val="28"/>
              </w:rPr>
              <w:t>PDF)</w:t>
            </w:r>
          </w:p>
        </w:tc>
        <w:tc>
          <w:tcPr>
            <w:tcW w:w="6602" w:type="dxa"/>
            <w:vAlign w:val="center"/>
          </w:tcPr>
          <w:p w14:paraId="64160118" w14:textId="17257D41" w:rsidR="00CB6A9C" w:rsidRPr="009B4FC9" w:rsidRDefault="00CB6A9C" w:rsidP="0042196A">
            <w:pPr>
              <w:pStyle w:val="4-DoanVB"/>
              <w:spacing w:line="360" w:lineRule="auto"/>
              <w:ind w:firstLine="0"/>
              <w:rPr>
                <w:rFonts w:cs="Times New Roman"/>
                <w:szCs w:val="28"/>
              </w:rPr>
            </w:pPr>
            <w:r w:rsidRPr="009B4FC9">
              <w:rPr>
                <w:rFonts w:cs="Times New Roman"/>
                <w:color w:val="000000"/>
                <w:szCs w:val="28"/>
              </w:rPr>
              <w:t>Giao</w:t>
            </w:r>
            <w:r w:rsidR="00F90D96" w:rsidRPr="009B4FC9">
              <w:rPr>
                <w:rFonts w:cs="Times New Roman"/>
                <w:color w:val="000000"/>
                <w:szCs w:val="28"/>
              </w:rPr>
              <w:t xml:space="preserve"> </w:t>
            </w:r>
            <w:r w:rsidRPr="009B4FC9">
              <w:rPr>
                <w:rFonts w:cs="Times New Roman"/>
                <w:color w:val="000000"/>
                <w:szCs w:val="28"/>
              </w:rPr>
              <w:t>diện</w:t>
            </w:r>
            <w:r w:rsidR="00F90D96" w:rsidRPr="009B4FC9">
              <w:rPr>
                <w:rFonts w:cs="Times New Roman"/>
                <w:color w:val="000000"/>
                <w:szCs w:val="28"/>
              </w:rPr>
              <w:t xml:space="preserve"> </w:t>
            </w:r>
            <w:r w:rsidR="00C66702" w:rsidRPr="009B4FC9">
              <w:rPr>
                <w:rFonts w:cs="Times New Roman"/>
                <w:color w:val="000000"/>
                <w:szCs w:val="28"/>
              </w:rPr>
              <w:t>có</w:t>
            </w:r>
            <w:r w:rsidR="00F90D96" w:rsidRPr="009B4FC9">
              <w:rPr>
                <w:rFonts w:cs="Times New Roman"/>
                <w:color w:val="000000"/>
                <w:szCs w:val="28"/>
              </w:rPr>
              <w:t xml:space="preserve"> </w:t>
            </w:r>
            <w:r w:rsidRPr="009B4FC9">
              <w:rPr>
                <w:rFonts w:cs="Times New Roman"/>
                <w:color w:val="000000"/>
                <w:szCs w:val="28"/>
              </w:rPr>
              <w:t>nút</w:t>
            </w:r>
            <w:r w:rsidR="00F90D96" w:rsidRPr="009B4FC9">
              <w:rPr>
                <w:rFonts w:cs="Times New Roman"/>
                <w:color w:val="000000"/>
                <w:szCs w:val="28"/>
              </w:rPr>
              <w:t xml:space="preserve"> </w:t>
            </w:r>
            <w:r w:rsidRPr="009B4FC9">
              <w:rPr>
                <w:rFonts w:cs="Times New Roman"/>
                <w:color w:val="000000"/>
                <w:szCs w:val="28"/>
              </w:rPr>
              <w:t>tải</w:t>
            </w:r>
            <w:r w:rsidR="00F90D96" w:rsidRPr="009B4FC9">
              <w:rPr>
                <w:rFonts w:cs="Times New Roman"/>
                <w:color w:val="000000"/>
                <w:szCs w:val="28"/>
              </w:rPr>
              <w:t xml:space="preserve"> </w:t>
            </w:r>
            <w:r w:rsidRPr="009B4FC9">
              <w:rPr>
                <w:rFonts w:cs="Times New Roman"/>
                <w:color w:val="000000"/>
                <w:szCs w:val="28"/>
              </w:rPr>
              <w:t>về,</w:t>
            </w:r>
            <w:r w:rsidR="00F90D96" w:rsidRPr="009B4FC9">
              <w:rPr>
                <w:rFonts w:cs="Times New Roman"/>
                <w:color w:val="000000"/>
                <w:szCs w:val="28"/>
              </w:rPr>
              <w:t xml:space="preserve"> </w:t>
            </w:r>
            <w:r w:rsidRPr="009B4FC9">
              <w:rPr>
                <w:rFonts w:cs="Times New Roman"/>
                <w:color w:val="000000"/>
                <w:szCs w:val="28"/>
              </w:rPr>
              <w:t>trạng</w:t>
            </w:r>
            <w:r w:rsidR="00F90D96" w:rsidRPr="009B4FC9">
              <w:rPr>
                <w:rFonts w:cs="Times New Roman"/>
                <w:color w:val="000000"/>
                <w:szCs w:val="28"/>
              </w:rPr>
              <w:t xml:space="preserve"> </w:t>
            </w:r>
            <w:r w:rsidRPr="009B4FC9">
              <w:rPr>
                <w:rFonts w:cs="Times New Roman"/>
                <w:color w:val="000000"/>
                <w:szCs w:val="28"/>
              </w:rPr>
              <w:t>thái</w:t>
            </w:r>
            <w:r w:rsidR="00F90D96" w:rsidRPr="009B4FC9">
              <w:rPr>
                <w:rFonts w:cs="Times New Roman"/>
                <w:color w:val="000000"/>
                <w:szCs w:val="28"/>
              </w:rPr>
              <w:t xml:space="preserve"> </w:t>
            </w:r>
            <w:r w:rsidRPr="009B4FC9">
              <w:rPr>
                <w:rFonts w:cs="Times New Roman"/>
                <w:color w:val="000000"/>
                <w:szCs w:val="28"/>
              </w:rPr>
              <w:t>tải</w:t>
            </w:r>
            <w:r w:rsidR="00F90D96" w:rsidRPr="009B4FC9">
              <w:rPr>
                <w:rFonts w:cs="Times New Roman"/>
                <w:color w:val="000000"/>
                <w:szCs w:val="28"/>
              </w:rPr>
              <w:t xml:space="preserve"> </w:t>
            </w:r>
            <w:r w:rsidRPr="009B4FC9">
              <w:rPr>
                <w:rFonts w:cs="Times New Roman"/>
                <w:color w:val="000000"/>
                <w:szCs w:val="28"/>
              </w:rPr>
              <w:t>hiển</w:t>
            </w:r>
            <w:r w:rsidR="00F90D96" w:rsidRPr="009B4FC9">
              <w:rPr>
                <w:rFonts w:cs="Times New Roman"/>
                <w:color w:val="000000"/>
                <w:szCs w:val="28"/>
              </w:rPr>
              <w:t xml:space="preserve"> </w:t>
            </w:r>
            <w:r w:rsidRPr="009B4FC9">
              <w:rPr>
                <w:rFonts w:cs="Times New Roman"/>
                <w:color w:val="000000"/>
                <w:szCs w:val="28"/>
              </w:rPr>
              <w:t>thị</w:t>
            </w:r>
            <w:r w:rsidR="00F90D96" w:rsidRPr="009B4FC9">
              <w:rPr>
                <w:rFonts w:cs="Times New Roman"/>
                <w:color w:val="000000"/>
                <w:szCs w:val="28"/>
              </w:rPr>
              <w:t xml:space="preserve"> </w:t>
            </w:r>
            <w:r w:rsidRPr="009B4FC9">
              <w:rPr>
                <w:rFonts w:cs="Times New Roman"/>
                <w:color w:val="000000"/>
                <w:szCs w:val="28"/>
              </w:rPr>
              <w:t>rõ</w:t>
            </w:r>
            <w:r w:rsidR="00F90D96" w:rsidRPr="009B4FC9">
              <w:rPr>
                <w:rFonts w:cs="Times New Roman"/>
                <w:color w:val="000000"/>
                <w:szCs w:val="28"/>
              </w:rPr>
              <w:t xml:space="preserve"> </w:t>
            </w:r>
            <w:r w:rsidRPr="009B4FC9">
              <w:rPr>
                <w:rFonts w:cs="Times New Roman"/>
                <w:color w:val="000000"/>
                <w:szCs w:val="28"/>
              </w:rPr>
              <w:t>ràng</w:t>
            </w:r>
          </w:p>
        </w:tc>
      </w:tr>
    </w:tbl>
    <w:p w14:paraId="2AEBB9E1" w14:textId="3BCDE23D" w:rsidR="009C5427" w:rsidRPr="00B923D5" w:rsidRDefault="0010684B" w:rsidP="0042196A">
      <w:pPr>
        <w:pStyle w:val="4-DoanVB"/>
        <w:spacing w:line="360" w:lineRule="auto"/>
        <w:ind w:left="567" w:firstLine="0"/>
      </w:pPr>
      <w:r w:rsidRPr="00B923D5">
        <w:t>b)</w:t>
      </w:r>
      <w:r w:rsidR="00F90D96" w:rsidRPr="00B923D5">
        <w:t xml:space="preserve"> </w:t>
      </w:r>
      <w:r w:rsidRPr="00B923D5">
        <w:t>Tối</w:t>
      </w:r>
      <w:r w:rsidR="00F90D96" w:rsidRPr="00B923D5">
        <w:t xml:space="preserve"> </w:t>
      </w:r>
      <w:r w:rsidRPr="00B923D5">
        <w:t>ưu</w:t>
      </w:r>
      <w:r w:rsidR="00F90D96" w:rsidRPr="00B923D5">
        <w:t xml:space="preserve"> </w:t>
      </w:r>
      <w:r w:rsidRPr="00B923D5">
        <w:t>hóa</w:t>
      </w:r>
      <w:r w:rsidR="00F90D96" w:rsidRPr="00B923D5">
        <w:t xml:space="preserve"> </w:t>
      </w:r>
      <w:r w:rsidRPr="00B923D5">
        <w:t>trải</w:t>
      </w:r>
      <w:r w:rsidR="00F90D96" w:rsidRPr="00B923D5">
        <w:t xml:space="preserve"> </w:t>
      </w:r>
      <w:r w:rsidRPr="00B923D5">
        <w:t>nghiệm</w:t>
      </w:r>
      <w:r w:rsidR="00F90D96" w:rsidRPr="00B923D5">
        <w:t xml:space="preserve"> </w:t>
      </w:r>
      <w:r w:rsidRPr="00B923D5">
        <w:t>người</w:t>
      </w:r>
      <w:r w:rsidR="00F90D96" w:rsidRPr="00B923D5">
        <w:t xml:space="preserve"> </w:t>
      </w:r>
      <w:r w:rsidRPr="00B923D5">
        <w:t>dùng</w:t>
      </w:r>
    </w:p>
    <w:p w14:paraId="7D078596" w14:textId="73E0A64F" w:rsidR="00CD5924" w:rsidRPr="009B4FC9" w:rsidRDefault="00CD5924" w:rsidP="0042196A">
      <w:pPr>
        <w:pStyle w:val="4-DoanVB"/>
        <w:spacing w:line="360" w:lineRule="auto"/>
        <w:ind w:firstLine="567"/>
      </w:pPr>
      <w:r w:rsidRPr="009B4FC9">
        <w:t>Nhằm</w:t>
      </w:r>
      <w:r w:rsidR="00F90D96" w:rsidRPr="009B4FC9">
        <w:t xml:space="preserve"> </w:t>
      </w:r>
      <w:r w:rsidRPr="009B4FC9">
        <w:t>nâng</w:t>
      </w:r>
      <w:r w:rsidR="00F90D96" w:rsidRPr="009B4FC9">
        <w:t xml:space="preserve"> </w:t>
      </w:r>
      <w:r w:rsidRPr="009B4FC9">
        <w:t>cao</w:t>
      </w:r>
      <w:r w:rsidR="00F90D96" w:rsidRPr="009B4FC9">
        <w:t xml:space="preserve"> </w:t>
      </w:r>
      <w:r w:rsidRPr="009B4FC9">
        <w:t>hiệu</w:t>
      </w:r>
      <w:r w:rsidR="00F90D96" w:rsidRPr="009B4FC9">
        <w:t xml:space="preserve"> </w:t>
      </w:r>
      <w:r w:rsidRPr="009B4FC9">
        <w:t>quả</w:t>
      </w:r>
      <w:r w:rsidR="00F90D96" w:rsidRPr="009B4FC9">
        <w:t xml:space="preserve"> </w:t>
      </w:r>
      <w:r w:rsidRPr="009B4FC9">
        <w:t>sử</w:t>
      </w:r>
      <w:r w:rsidR="00F90D96" w:rsidRPr="009B4FC9">
        <w:t xml:space="preserve"> </w:t>
      </w:r>
      <w:r w:rsidRPr="009B4FC9">
        <w:t>dụng</w:t>
      </w:r>
      <w:r w:rsidR="00F90D96" w:rsidRPr="009B4FC9">
        <w:t xml:space="preserve"> </w:t>
      </w:r>
      <w:r w:rsidRPr="009B4FC9">
        <w:t>và</w:t>
      </w:r>
      <w:r w:rsidR="00F90D96" w:rsidRPr="009B4FC9">
        <w:t xml:space="preserve"> </w:t>
      </w:r>
      <w:r w:rsidRPr="009B4FC9">
        <w:t>giảm</w:t>
      </w:r>
      <w:r w:rsidR="00F90D96" w:rsidRPr="009B4FC9">
        <w:t xml:space="preserve"> </w:t>
      </w:r>
      <w:r w:rsidRPr="009B4FC9">
        <w:t>thiểu</w:t>
      </w:r>
      <w:r w:rsidR="00F90D96" w:rsidRPr="009B4FC9">
        <w:t xml:space="preserve"> </w:t>
      </w:r>
      <w:r w:rsidRPr="009B4FC9">
        <w:t>thao</w:t>
      </w:r>
      <w:r w:rsidR="00F90D96" w:rsidRPr="009B4FC9">
        <w:t xml:space="preserve"> </w:t>
      </w:r>
      <w:r w:rsidRPr="009B4FC9">
        <w:t>tác</w:t>
      </w:r>
      <w:r w:rsidR="00F90D96" w:rsidRPr="009B4FC9">
        <w:t xml:space="preserve"> </w:t>
      </w:r>
      <w:r w:rsidRPr="009B4FC9">
        <w:t>không</w:t>
      </w:r>
      <w:r w:rsidR="00F90D96" w:rsidRPr="009B4FC9">
        <w:t xml:space="preserve"> </w:t>
      </w:r>
      <w:r w:rsidRPr="009B4FC9">
        <w:t>cần</w:t>
      </w:r>
      <w:r w:rsidR="00F90D96" w:rsidRPr="009B4FC9">
        <w:t xml:space="preserve"> </w:t>
      </w:r>
      <w:r w:rsidRPr="009B4FC9">
        <w:t>thiết</w:t>
      </w:r>
      <w:r w:rsidR="00F90D96" w:rsidRPr="009B4FC9">
        <w:t xml:space="preserve"> </w:t>
      </w:r>
      <w:r w:rsidRPr="009B4FC9">
        <w:t>trong</w:t>
      </w:r>
      <w:r w:rsidR="00F90D96" w:rsidRPr="009B4FC9">
        <w:t xml:space="preserve"> </w:t>
      </w:r>
      <w:r w:rsidRPr="009B4FC9">
        <w:t>quá</w:t>
      </w:r>
      <w:r w:rsidR="00F90D96" w:rsidRPr="009B4FC9">
        <w:t xml:space="preserve"> </w:t>
      </w:r>
      <w:r w:rsidRPr="009B4FC9">
        <w:t>trình</w:t>
      </w:r>
      <w:r w:rsidR="00F90D96" w:rsidRPr="009B4FC9">
        <w:t xml:space="preserve"> </w:t>
      </w:r>
      <w:r w:rsidRPr="009B4FC9">
        <w:t>tương</w:t>
      </w:r>
      <w:r w:rsidR="00F90D96" w:rsidRPr="009B4FC9">
        <w:t xml:space="preserve"> </w:t>
      </w:r>
      <w:r w:rsidRPr="009B4FC9">
        <w:t>tác,</w:t>
      </w:r>
      <w:r w:rsidR="00F90D96" w:rsidRPr="009B4FC9">
        <w:t xml:space="preserve"> </w:t>
      </w:r>
      <w:r w:rsidRPr="009B4FC9">
        <w:t>hệ</w:t>
      </w:r>
      <w:r w:rsidR="00F90D96" w:rsidRPr="009B4FC9">
        <w:t xml:space="preserve"> </w:t>
      </w:r>
      <w:r w:rsidRPr="009B4FC9">
        <w:t>thống</w:t>
      </w:r>
      <w:r w:rsidR="00F90D96" w:rsidRPr="009B4FC9">
        <w:t xml:space="preserve"> </w:t>
      </w:r>
      <w:r w:rsidRPr="009B4FC9">
        <w:t>giao</w:t>
      </w:r>
      <w:r w:rsidR="00F90D96" w:rsidRPr="009B4FC9">
        <w:t xml:space="preserve"> </w:t>
      </w:r>
      <w:r w:rsidRPr="009B4FC9">
        <w:t>diện</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đã</w:t>
      </w:r>
      <w:r w:rsidR="00F90D96" w:rsidRPr="009B4FC9">
        <w:t xml:space="preserve"> </w:t>
      </w:r>
      <w:r w:rsidRPr="009B4FC9">
        <w:t>được</w:t>
      </w:r>
      <w:r w:rsidR="00F90D96" w:rsidRPr="009B4FC9">
        <w:t xml:space="preserve"> </w:t>
      </w:r>
      <w:r w:rsidRPr="009B4FC9">
        <w:t>tối</w:t>
      </w:r>
      <w:r w:rsidR="00F90D96" w:rsidRPr="009B4FC9">
        <w:t xml:space="preserve"> </w:t>
      </w:r>
      <w:r w:rsidRPr="009B4FC9">
        <w:t>ưu</w:t>
      </w:r>
      <w:r w:rsidR="00F90D96" w:rsidRPr="009B4FC9">
        <w:t xml:space="preserve"> </w:t>
      </w:r>
      <w:r w:rsidRPr="009B4FC9">
        <w:t>hóa</w:t>
      </w:r>
      <w:r w:rsidR="00F90D96" w:rsidRPr="009B4FC9">
        <w:t xml:space="preserve"> </w:t>
      </w:r>
      <w:r w:rsidRPr="009B4FC9">
        <w:t>với</w:t>
      </w:r>
      <w:r w:rsidR="00F90D96" w:rsidRPr="009B4FC9">
        <w:t xml:space="preserve"> </w:t>
      </w:r>
      <w:r w:rsidRPr="009B4FC9">
        <w:t>nhiều</w:t>
      </w:r>
      <w:r w:rsidR="00F90D96" w:rsidRPr="009B4FC9">
        <w:t xml:space="preserve"> </w:t>
      </w:r>
      <w:r w:rsidRPr="009B4FC9">
        <w:t>cải</w:t>
      </w:r>
      <w:r w:rsidR="00F90D96" w:rsidRPr="009B4FC9">
        <w:t xml:space="preserve"> </w:t>
      </w:r>
      <w:r w:rsidRPr="009B4FC9">
        <w:t>tiến</w:t>
      </w:r>
      <w:r w:rsidR="00F90D96" w:rsidRPr="009B4FC9">
        <w:t xml:space="preserve"> </w:t>
      </w:r>
      <w:r w:rsidRPr="009B4FC9">
        <w:t>đáng</w:t>
      </w:r>
      <w:r w:rsidR="00F90D96" w:rsidRPr="009B4FC9">
        <w:t xml:space="preserve"> </w:t>
      </w:r>
      <w:r w:rsidRPr="009B4FC9">
        <w:t>chú</w:t>
      </w:r>
      <w:r w:rsidR="00F90D96" w:rsidRPr="009B4FC9">
        <w:t xml:space="preserve"> </w:t>
      </w:r>
      <w:r w:rsidRPr="009B4FC9">
        <w:t>ý:</w:t>
      </w:r>
    </w:p>
    <w:p w14:paraId="28265355" w14:textId="77777777" w:rsidR="00B923D5" w:rsidRDefault="00CD5924" w:rsidP="00645B03">
      <w:pPr>
        <w:pStyle w:val="4-DoanVB"/>
        <w:numPr>
          <w:ilvl w:val="0"/>
          <w:numId w:val="12"/>
        </w:numPr>
        <w:tabs>
          <w:tab w:val="clear" w:pos="720"/>
        </w:tabs>
        <w:spacing w:line="360" w:lineRule="auto"/>
      </w:pPr>
      <w:r w:rsidRPr="009B4FC9">
        <w:t>Tự</w:t>
      </w:r>
      <w:r w:rsidR="00F90D96" w:rsidRPr="009B4FC9">
        <w:t xml:space="preserve"> </w:t>
      </w:r>
      <w:r w:rsidRPr="009B4FC9">
        <w:t>động</w:t>
      </w:r>
      <w:r w:rsidR="00F90D96" w:rsidRPr="009B4FC9">
        <w:t xml:space="preserve"> </w:t>
      </w:r>
      <w:r w:rsidRPr="009B4FC9">
        <w:t>cập</w:t>
      </w:r>
      <w:r w:rsidR="00F90D96" w:rsidRPr="009B4FC9">
        <w:t xml:space="preserve"> </w:t>
      </w:r>
      <w:r w:rsidRPr="009B4FC9">
        <w:t>nhật</w:t>
      </w:r>
      <w:r w:rsidR="00F90D96" w:rsidRPr="009B4FC9">
        <w:t xml:space="preserve"> </w:t>
      </w:r>
      <w:r w:rsidRPr="009B4FC9">
        <w:t>nội</w:t>
      </w:r>
      <w:r w:rsidR="00F90D96" w:rsidRPr="009B4FC9">
        <w:t xml:space="preserve"> </w:t>
      </w:r>
      <w:r w:rsidRPr="009B4FC9">
        <w:t>dung:</w:t>
      </w:r>
      <w:r w:rsidR="00F90D96" w:rsidRPr="009B4FC9">
        <w:t xml:space="preserve"> </w:t>
      </w:r>
      <w:r w:rsidRPr="009B4FC9">
        <w:t>Hệ</w:t>
      </w:r>
      <w:r w:rsidR="00F90D96" w:rsidRPr="009B4FC9">
        <w:t xml:space="preserve"> </w:t>
      </w:r>
      <w:r w:rsidRPr="009B4FC9">
        <w:t>thống</w:t>
      </w:r>
      <w:r w:rsidR="00F90D96" w:rsidRPr="009B4FC9">
        <w:t xml:space="preserve"> </w:t>
      </w:r>
      <w:r w:rsidRPr="009B4FC9">
        <w:t>được</w:t>
      </w:r>
      <w:r w:rsidR="00F90D96" w:rsidRPr="009B4FC9">
        <w:t xml:space="preserve"> </w:t>
      </w:r>
      <w:r w:rsidRPr="009B4FC9">
        <w:t>thiết</w:t>
      </w:r>
      <w:r w:rsidR="00F90D96" w:rsidRPr="009B4FC9">
        <w:t xml:space="preserve"> </w:t>
      </w:r>
      <w:r w:rsidRPr="009B4FC9">
        <w:t>kế</w:t>
      </w:r>
      <w:r w:rsidR="00F90D96" w:rsidRPr="009B4FC9">
        <w:t xml:space="preserve"> </w:t>
      </w:r>
      <w:r w:rsidRPr="009B4FC9">
        <w:t>để</w:t>
      </w:r>
      <w:r w:rsidR="00F90D96" w:rsidRPr="009B4FC9">
        <w:t xml:space="preserve"> </w:t>
      </w:r>
      <w:r w:rsidRPr="009B4FC9">
        <w:t>tự</w:t>
      </w:r>
      <w:r w:rsidR="00F90D96" w:rsidRPr="009B4FC9">
        <w:t xml:space="preserve"> </w:t>
      </w:r>
      <w:r w:rsidRPr="009B4FC9">
        <w:t>động</w:t>
      </w:r>
      <w:r w:rsidR="00F90D96" w:rsidRPr="009B4FC9">
        <w:t xml:space="preserve"> </w:t>
      </w:r>
      <w:r w:rsidRPr="009B4FC9">
        <w:t>gửi</w:t>
      </w:r>
      <w:r w:rsidR="00F90D96" w:rsidRPr="009B4FC9">
        <w:t xml:space="preserve"> </w:t>
      </w:r>
      <w:r w:rsidRPr="009B4FC9">
        <w:t>yêu</w:t>
      </w:r>
      <w:r w:rsidR="00F90D96" w:rsidRPr="009B4FC9">
        <w:t xml:space="preserve"> </w:t>
      </w:r>
      <w:r w:rsidRPr="009B4FC9">
        <w:t>cầu</w:t>
      </w:r>
      <w:r w:rsidR="00F90D96" w:rsidRPr="009B4FC9">
        <w:t xml:space="preserve"> </w:t>
      </w:r>
      <w:r w:rsidRPr="009B4FC9">
        <w:t>tới</w:t>
      </w:r>
      <w:r w:rsidR="00F90D96" w:rsidRPr="009B4FC9">
        <w:t xml:space="preserve"> </w:t>
      </w:r>
      <w:r w:rsidRPr="009B4FC9">
        <w:t>API</w:t>
      </w:r>
      <w:r w:rsidR="00F90D96" w:rsidRPr="009B4FC9">
        <w:t xml:space="preserve"> </w:t>
      </w:r>
      <w:r w:rsidRPr="009B4FC9">
        <w:t>và</w:t>
      </w:r>
      <w:r w:rsidR="00F90D96" w:rsidRPr="009B4FC9">
        <w:t xml:space="preserve"> </w:t>
      </w:r>
      <w:r w:rsidRPr="009B4FC9">
        <w:t>hiển</w:t>
      </w:r>
      <w:r w:rsidR="00F90D96" w:rsidRPr="009B4FC9">
        <w:t xml:space="preserve"> </w:t>
      </w:r>
      <w:r w:rsidRPr="009B4FC9">
        <w:t>thị</w:t>
      </w:r>
      <w:r w:rsidR="00F90D96" w:rsidRPr="009B4FC9">
        <w:t xml:space="preserve"> </w:t>
      </w:r>
      <w:r w:rsidRPr="009B4FC9">
        <w:t>kết</w:t>
      </w:r>
      <w:r w:rsidR="00F90D96" w:rsidRPr="009B4FC9">
        <w:t xml:space="preserve"> </w:t>
      </w:r>
      <w:r w:rsidRPr="009B4FC9">
        <w:t>quả</w:t>
      </w:r>
      <w:r w:rsidR="00F90D96" w:rsidRPr="009B4FC9">
        <w:t xml:space="preserve"> </w:t>
      </w:r>
      <w:r w:rsidRPr="009B4FC9">
        <w:t>ngay</w:t>
      </w:r>
      <w:r w:rsidR="00F90D96" w:rsidRPr="009B4FC9">
        <w:t xml:space="preserve"> </w:t>
      </w:r>
      <w:r w:rsidRPr="009B4FC9">
        <w:t>sau</w:t>
      </w:r>
      <w:r w:rsidR="00F90D96" w:rsidRPr="009B4FC9">
        <w:t xml:space="preserve"> </w:t>
      </w:r>
      <w:r w:rsidRPr="009B4FC9">
        <w:t>khi</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chọn</w:t>
      </w:r>
      <w:r w:rsidR="00F90D96" w:rsidRPr="009B4FC9">
        <w:t xml:space="preserve"> </w:t>
      </w:r>
      <w:r w:rsidRPr="009B4FC9">
        <w:t>đầy</w:t>
      </w:r>
      <w:r w:rsidR="00F90D96" w:rsidRPr="009B4FC9">
        <w:t xml:space="preserve"> </w:t>
      </w:r>
      <w:r w:rsidRPr="009B4FC9">
        <w:t>đủ</w:t>
      </w:r>
      <w:r w:rsidR="00F90D96" w:rsidRPr="009B4FC9">
        <w:t xml:space="preserve"> </w:t>
      </w:r>
      <w:r w:rsidRPr="009B4FC9">
        <w:t>các</w:t>
      </w:r>
      <w:r w:rsidR="00F90D96" w:rsidRPr="009B4FC9">
        <w:t xml:space="preserve"> </w:t>
      </w:r>
      <w:r w:rsidRPr="009B4FC9">
        <w:t>tiêu</w:t>
      </w:r>
      <w:r w:rsidR="00F90D96" w:rsidRPr="009B4FC9">
        <w:t xml:space="preserve"> </w:t>
      </w:r>
      <w:r w:rsidRPr="009B4FC9">
        <w:t>chí</w:t>
      </w:r>
      <w:r w:rsidR="00F90D96" w:rsidRPr="009B4FC9">
        <w:t xml:space="preserve"> </w:t>
      </w:r>
      <w:r w:rsidRPr="009B4FC9">
        <w:t>(quốc</w:t>
      </w:r>
      <w:r w:rsidR="00F90D96" w:rsidRPr="009B4FC9">
        <w:t xml:space="preserve"> </w:t>
      </w:r>
      <w:r w:rsidRPr="009B4FC9">
        <w:t>gia,</w:t>
      </w:r>
      <w:r w:rsidR="00F90D96" w:rsidRPr="009B4FC9">
        <w:t xml:space="preserve"> </w:t>
      </w:r>
      <w:r w:rsidRPr="009B4FC9">
        <w:t>giới</w:t>
      </w:r>
      <w:r w:rsidR="00F90D96" w:rsidRPr="009B4FC9">
        <w:t xml:space="preserve"> </w:t>
      </w:r>
      <w:r w:rsidRPr="009B4FC9">
        <w:t>tính,</w:t>
      </w:r>
      <w:r w:rsidR="00F90D96" w:rsidRPr="009B4FC9">
        <w:t xml:space="preserve"> </w:t>
      </w:r>
      <w:r w:rsidRPr="009B4FC9">
        <w:t>nhóm</w:t>
      </w:r>
      <w:r w:rsidR="00F90D96" w:rsidRPr="009B4FC9">
        <w:t xml:space="preserve"> </w:t>
      </w:r>
      <w:r w:rsidRPr="009B4FC9">
        <w:t>tuổi),</w:t>
      </w:r>
      <w:r w:rsidR="00F90D96" w:rsidRPr="009B4FC9">
        <w:t xml:space="preserve"> </w:t>
      </w:r>
      <w:r w:rsidRPr="009B4FC9">
        <w:t>mà</w:t>
      </w:r>
      <w:r w:rsidR="00F90D96" w:rsidRPr="009B4FC9">
        <w:t xml:space="preserve"> </w:t>
      </w:r>
      <w:r w:rsidRPr="009B4FC9">
        <w:t>không</w:t>
      </w:r>
      <w:r w:rsidR="00F90D96" w:rsidRPr="009B4FC9">
        <w:t xml:space="preserve"> </w:t>
      </w:r>
      <w:r w:rsidRPr="009B4FC9">
        <w:t>cần</w:t>
      </w:r>
      <w:r w:rsidR="00F90D96" w:rsidRPr="009B4FC9">
        <w:t xml:space="preserve"> </w:t>
      </w:r>
      <w:r w:rsidRPr="009B4FC9">
        <w:t>thao</w:t>
      </w:r>
      <w:r w:rsidR="00F90D96" w:rsidRPr="009B4FC9">
        <w:t xml:space="preserve"> </w:t>
      </w:r>
      <w:r w:rsidRPr="009B4FC9">
        <w:t>tác</w:t>
      </w:r>
      <w:r w:rsidR="00F90D96" w:rsidRPr="009B4FC9">
        <w:t xml:space="preserve"> </w:t>
      </w:r>
      <w:r w:rsidRPr="009B4FC9">
        <w:t>nạp</w:t>
      </w:r>
      <w:r w:rsidR="00F90D96" w:rsidRPr="009B4FC9">
        <w:t xml:space="preserve"> </w:t>
      </w:r>
      <w:r w:rsidRPr="009B4FC9">
        <w:t>lại</w:t>
      </w:r>
      <w:r w:rsidR="00F90D96" w:rsidRPr="009B4FC9">
        <w:t xml:space="preserve"> </w:t>
      </w:r>
      <w:r w:rsidRPr="009B4FC9">
        <w:t>trang</w:t>
      </w:r>
      <w:r w:rsidR="00F90D96" w:rsidRPr="009B4FC9">
        <w:t xml:space="preserve"> </w:t>
      </w:r>
      <w:r w:rsidRPr="009B4FC9">
        <w:t>hoặc</w:t>
      </w:r>
      <w:r w:rsidR="00F90D96" w:rsidRPr="009B4FC9">
        <w:t xml:space="preserve"> </w:t>
      </w:r>
      <w:r w:rsidRPr="009B4FC9">
        <w:t>nhấn</w:t>
      </w:r>
      <w:r w:rsidR="00F90D96" w:rsidRPr="009B4FC9">
        <w:t xml:space="preserve"> </w:t>
      </w:r>
      <w:r w:rsidRPr="009B4FC9">
        <w:t>nút</w:t>
      </w:r>
      <w:r w:rsidR="00F90D96" w:rsidRPr="009B4FC9">
        <w:t xml:space="preserve"> </w:t>
      </w:r>
      <w:r w:rsidRPr="009B4FC9">
        <w:t>xác</w:t>
      </w:r>
      <w:r w:rsidR="00F90D96" w:rsidRPr="009B4FC9">
        <w:t xml:space="preserve"> </w:t>
      </w:r>
      <w:r w:rsidRPr="009B4FC9">
        <w:t>nhận.</w:t>
      </w:r>
      <w:r w:rsidR="00F90D96" w:rsidRPr="009B4FC9">
        <w:t xml:space="preserve"> </w:t>
      </w:r>
      <w:r w:rsidRPr="009B4FC9">
        <w:t>Điều</w:t>
      </w:r>
      <w:r w:rsidR="00F90D96" w:rsidRPr="009B4FC9">
        <w:t xml:space="preserve"> </w:t>
      </w:r>
      <w:r w:rsidRPr="009B4FC9">
        <w:t>này</w:t>
      </w:r>
      <w:r w:rsidR="00F90D96" w:rsidRPr="009B4FC9">
        <w:t xml:space="preserve"> </w:t>
      </w:r>
      <w:r w:rsidRPr="009B4FC9">
        <w:t>giúp</w:t>
      </w:r>
      <w:r w:rsidR="00F90D96" w:rsidRPr="009B4FC9">
        <w:t xml:space="preserve"> </w:t>
      </w:r>
      <w:r w:rsidRPr="009B4FC9">
        <w:t>rút</w:t>
      </w:r>
      <w:r w:rsidR="00F90D96" w:rsidRPr="009B4FC9">
        <w:t xml:space="preserve"> </w:t>
      </w:r>
      <w:r w:rsidRPr="009B4FC9">
        <w:t>ngắn</w:t>
      </w:r>
      <w:r w:rsidR="00F90D96" w:rsidRPr="009B4FC9">
        <w:t xml:space="preserve"> </w:t>
      </w:r>
      <w:r w:rsidRPr="009B4FC9">
        <w:t>thời</w:t>
      </w:r>
      <w:r w:rsidR="00F90D96" w:rsidRPr="009B4FC9">
        <w:t xml:space="preserve"> </w:t>
      </w:r>
      <w:r w:rsidRPr="009B4FC9">
        <w:t>gian</w:t>
      </w:r>
      <w:r w:rsidR="00F90D96" w:rsidRPr="009B4FC9">
        <w:t xml:space="preserve"> </w:t>
      </w:r>
      <w:r w:rsidRPr="009B4FC9">
        <w:t>thao</w:t>
      </w:r>
      <w:r w:rsidR="00F90D96" w:rsidRPr="009B4FC9">
        <w:t xml:space="preserve"> </w:t>
      </w:r>
      <w:r w:rsidRPr="009B4FC9">
        <w:t>tác</w:t>
      </w:r>
      <w:r w:rsidR="00F90D96" w:rsidRPr="009B4FC9">
        <w:t xml:space="preserve"> </w:t>
      </w:r>
      <w:r w:rsidRPr="009B4FC9">
        <w:t>và</w:t>
      </w:r>
      <w:r w:rsidR="00F90D96" w:rsidRPr="009B4FC9">
        <w:t xml:space="preserve"> </w:t>
      </w:r>
      <w:r w:rsidRPr="009B4FC9">
        <w:t>tăng</w:t>
      </w:r>
      <w:r w:rsidR="00F90D96" w:rsidRPr="009B4FC9">
        <w:t xml:space="preserve"> </w:t>
      </w:r>
      <w:r w:rsidRPr="009B4FC9">
        <w:t>tính</w:t>
      </w:r>
      <w:r w:rsidR="00F90D96" w:rsidRPr="009B4FC9">
        <w:t xml:space="preserve"> </w:t>
      </w:r>
      <w:r w:rsidRPr="009B4FC9">
        <w:t>phản</w:t>
      </w:r>
      <w:r w:rsidR="00F90D96" w:rsidRPr="009B4FC9">
        <w:t xml:space="preserve"> </w:t>
      </w:r>
      <w:r w:rsidRPr="009B4FC9">
        <w:t>hồi</w:t>
      </w:r>
      <w:r w:rsidR="00F90D96" w:rsidRPr="009B4FC9">
        <w:t xml:space="preserve"> </w:t>
      </w:r>
      <w:r w:rsidRPr="009B4FC9">
        <w:t>của</w:t>
      </w:r>
      <w:r w:rsidR="00F90D96" w:rsidRPr="009B4FC9">
        <w:t xml:space="preserve"> </w:t>
      </w:r>
      <w:r w:rsidRPr="009B4FC9">
        <w:t>giao</w:t>
      </w:r>
      <w:r w:rsidR="00F90D96" w:rsidRPr="009B4FC9">
        <w:t xml:space="preserve"> </w:t>
      </w:r>
      <w:r w:rsidRPr="009B4FC9">
        <w:t>diện.</w:t>
      </w:r>
    </w:p>
    <w:p w14:paraId="406C36E3" w14:textId="77777777" w:rsidR="00B923D5" w:rsidRDefault="00CD5924" w:rsidP="00645B03">
      <w:pPr>
        <w:pStyle w:val="4-DoanVB"/>
        <w:numPr>
          <w:ilvl w:val="0"/>
          <w:numId w:val="12"/>
        </w:numPr>
        <w:tabs>
          <w:tab w:val="clear" w:pos="720"/>
        </w:tabs>
        <w:spacing w:line="360" w:lineRule="auto"/>
      </w:pPr>
      <w:r w:rsidRPr="009B4FC9">
        <w:t>Biểu</w:t>
      </w:r>
      <w:r w:rsidR="00F90D96" w:rsidRPr="009B4FC9">
        <w:t xml:space="preserve"> </w:t>
      </w:r>
      <w:r w:rsidRPr="009B4FC9">
        <w:t>đồ</w:t>
      </w:r>
      <w:r w:rsidR="00F90D96" w:rsidRPr="009B4FC9">
        <w:t xml:space="preserve"> </w:t>
      </w:r>
      <w:r w:rsidRPr="009B4FC9">
        <w:t>chuyển</w:t>
      </w:r>
      <w:r w:rsidR="00F90D96" w:rsidRPr="009B4FC9">
        <w:t xml:space="preserve"> </w:t>
      </w:r>
      <w:r w:rsidRPr="009B4FC9">
        <w:t>động</w:t>
      </w:r>
      <w:r w:rsidR="00F90D96" w:rsidRPr="009B4FC9">
        <w:t xml:space="preserve"> </w:t>
      </w:r>
      <w:r w:rsidRPr="009B4FC9">
        <w:t>nhẹ</w:t>
      </w:r>
      <w:r w:rsidR="00F90D96" w:rsidRPr="009B4FC9">
        <w:t xml:space="preserve"> </w:t>
      </w:r>
      <w:r w:rsidRPr="009B4FC9">
        <w:t>(fade-in):</w:t>
      </w:r>
      <w:r w:rsidR="00F90D96" w:rsidRPr="009B4FC9">
        <w:t xml:space="preserve"> </w:t>
      </w:r>
      <w:r w:rsidRPr="009B4FC9">
        <w:t>Các</w:t>
      </w:r>
      <w:r w:rsidR="00F90D96" w:rsidRPr="009B4FC9">
        <w:t xml:space="preserve"> </w:t>
      </w:r>
      <w:r w:rsidRPr="009B4FC9">
        <w:t>biểu</w:t>
      </w:r>
      <w:r w:rsidR="00F90D96" w:rsidRPr="009B4FC9">
        <w:t xml:space="preserve"> </w:t>
      </w:r>
      <w:r w:rsidRPr="009B4FC9">
        <w:t>đồ</w:t>
      </w:r>
      <w:r w:rsidR="00F90D96" w:rsidRPr="009B4FC9">
        <w:t xml:space="preserve"> </w:t>
      </w:r>
      <w:r w:rsidRPr="009B4FC9">
        <w:t>sau</w:t>
      </w:r>
      <w:r w:rsidR="00F90D96" w:rsidRPr="009B4FC9">
        <w:t xml:space="preserve"> </w:t>
      </w:r>
      <w:r w:rsidRPr="009B4FC9">
        <w:t>khi</w:t>
      </w:r>
      <w:r w:rsidR="00F90D96" w:rsidRPr="009B4FC9">
        <w:t xml:space="preserve"> </w:t>
      </w:r>
      <w:r w:rsidRPr="009B4FC9">
        <w:t>sinh</w:t>
      </w:r>
      <w:r w:rsidR="00F90D96" w:rsidRPr="009B4FC9">
        <w:t xml:space="preserve"> </w:t>
      </w:r>
      <w:r w:rsidRPr="009B4FC9">
        <w:t>được</w:t>
      </w:r>
      <w:r w:rsidR="00F90D96" w:rsidRPr="009B4FC9">
        <w:t xml:space="preserve"> </w:t>
      </w:r>
      <w:r w:rsidRPr="009B4FC9">
        <w:t>hiển</w:t>
      </w:r>
      <w:r w:rsidR="00F90D96" w:rsidRPr="009B4FC9">
        <w:t xml:space="preserve"> </w:t>
      </w:r>
      <w:r w:rsidRPr="009B4FC9">
        <w:t>thị</w:t>
      </w:r>
      <w:r w:rsidR="00F90D96" w:rsidRPr="009B4FC9">
        <w:t xml:space="preserve"> </w:t>
      </w:r>
      <w:r w:rsidRPr="009B4FC9">
        <w:t>với</w:t>
      </w:r>
      <w:r w:rsidR="00F90D96" w:rsidRPr="009B4FC9">
        <w:t xml:space="preserve"> </w:t>
      </w:r>
      <w:r w:rsidRPr="009B4FC9">
        <w:t>hiệu</w:t>
      </w:r>
      <w:r w:rsidR="00F90D96" w:rsidRPr="009B4FC9">
        <w:t xml:space="preserve"> </w:t>
      </w:r>
      <w:r w:rsidRPr="009B4FC9">
        <w:t>ứng</w:t>
      </w:r>
      <w:r w:rsidR="00F90D96" w:rsidRPr="009B4FC9">
        <w:t xml:space="preserve"> </w:t>
      </w:r>
      <w:r w:rsidRPr="009B4FC9">
        <w:t>chuyển</w:t>
      </w:r>
      <w:r w:rsidR="00F90D96" w:rsidRPr="009B4FC9">
        <w:t xml:space="preserve"> </w:t>
      </w:r>
      <w:r w:rsidRPr="009B4FC9">
        <w:t>động</w:t>
      </w:r>
      <w:r w:rsidR="00F90D96" w:rsidRPr="009B4FC9">
        <w:t xml:space="preserve"> </w:t>
      </w:r>
      <w:r w:rsidRPr="009B4FC9">
        <w:t>nhẹ</w:t>
      </w:r>
      <w:r w:rsidR="00F90D96" w:rsidRPr="009B4FC9">
        <w:t xml:space="preserve"> </w:t>
      </w:r>
      <w:r w:rsidRPr="009B4FC9">
        <w:t>(fade-in)</w:t>
      </w:r>
      <w:r w:rsidR="00F90D96" w:rsidRPr="009B4FC9">
        <w:t xml:space="preserve"> </w:t>
      </w:r>
      <w:r w:rsidRPr="009B4FC9">
        <w:t>nhằm</w:t>
      </w:r>
      <w:r w:rsidR="00F90D96" w:rsidRPr="009B4FC9">
        <w:t xml:space="preserve"> </w:t>
      </w:r>
      <w:r w:rsidRPr="009B4FC9">
        <w:t>tạo</w:t>
      </w:r>
      <w:r w:rsidR="00F90D96" w:rsidRPr="009B4FC9">
        <w:t xml:space="preserve"> </w:t>
      </w:r>
      <w:r w:rsidRPr="009B4FC9">
        <w:t>cảm</w:t>
      </w:r>
      <w:r w:rsidR="00F90D96" w:rsidRPr="009B4FC9">
        <w:t xml:space="preserve"> </w:t>
      </w:r>
      <w:r w:rsidRPr="009B4FC9">
        <w:t>giác</w:t>
      </w:r>
      <w:r w:rsidR="00F90D96" w:rsidRPr="009B4FC9">
        <w:t xml:space="preserve"> </w:t>
      </w:r>
      <w:r w:rsidRPr="009B4FC9">
        <w:t>mượt</w:t>
      </w:r>
      <w:r w:rsidR="00F90D96" w:rsidRPr="009B4FC9">
        <w:t xml:space="preserve"> </w:t>
      </w:r>
      <w:r w:rsidRPr="009B4FC9">
        <w:t>mà</w:t>
      </w:r>
      <w:r w:rsidR="00F90D96" w:rsidRPr="009B4FC9">
        <w:t xml:space="preserve"> </w:t>
      </w:r>
      <w:r w:rsidRPr="009B4FC9">
        <w:t>và</w:t>
      </w:r>
      <w:r w:rsidR="00F90D96" w:rsidRPr="009B4FC9">
        <w:t xml:space="preserve"> </w:t>
      </w:r>
      <w:r w:rsidRPr="009B4FC9">
        <w:t>giúp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dễ</w:t>
      </w:r>
      <w:r w:rsidR="00F90D96" w:rsidRPr="009B4FC9">
        <w:t xml:space="preserve"> </w:t>
      </w:r>
      <w:r w:rsidRPr="009B4FC9">
        <w:t>dàng</w:t>
      </w:r>
      <w:r w:rsidR="00F90D96" w:rsidRPr="009B4FC9">
        <w:t xml:space="preserve"> </w:t>
      </w:r>
      <w:r w:rsidRPr="009B4FC9">
        <w:t>nhận</w:t>
      </w:r>
      <w:r w:rsidR="00F90D96" w:rsidRPr="009B4FC9">
        <w:t xml:space="preserve"> </w:t>
      </w:r>
      <w:r w:rsidRPr="009B4FC9">
        <w:t>ra</w:t>
      </w:r>
      <w:r w:rsidR="00F90D96" w:rsidRPr="009B4FC9">
        <w:t xml:space="preserve"> </w:t>
      </w:r>
      <w:r w:rsidRPr="009B4FC9">
        <w:t>nội</w:t>
      </w:r>
      <w:r w:rsidR="00F90D96" w:rsidRPr="009B4FC9">
        <w:t xml:space="preserve"> </w:t>
      </w:r>
      <w:r w:rsidRPr="009B4FC9">
        <w:t>dung</w:t>
      </w:r>
      <w:r w:rsidR="00F90D96" w:rsidRPr="009B4FC9">
        <w:t xml:space="preserve"> </w:t>
      </w:r>
      <w:r w:rsidRPr="009B4FC9">
        <w:t>mới</w:t>
      </w:r>
      <w:r w:rsidR="00F90D96" w:rsidRPr="009B4FC9">
        <w:t xml:space="preserve"> </w:t>
      </w:r>
      <w:r w:rsidRPr="009B4FC9">
        <w:t>đã</w:t>
      </w:r>
      <w:r w:rsidR="00F90D96" w:rsidRPr="009B4FC9">
        <w:t xml:space="preserve"> </w:t>
      </w:r>
      <w:r w:rsidRPr="009B4FC9">
        <w:t>được</w:t>
      </w:r>
      <w:r w:rsidR="00F90D96" w:rsidRPr="009B4FC9">
        <w:t xml:space="preserve"> </w:t>
      </w:r>
      <w:r w:rsidRPr="009B4FC9">
        <w:t>cập</w:t>
      </w:r>
      <w:r w:rsidR="00F90D96" w:rsidRPr="009B4FC9">
        <w:t xml:space="preserve"> </w:t>
      </w:r>
      <w:r w:rsidRPr="009B4FC9">
        <w:t>nhật.</w:t>
      </w:r>
    </w:p>
    <w:p w14:paraId="6FBA6E9E" w14:textId="77777777" w:rsidR="00B923D5" w:rsidRDefault="00CD5924" w:rsidP="00645B03">
      <w:pPr>
        <w:pStyle w:val="4-DoanVB"/>
        <w:numPr>
          <w:ilvl w:val="0"/>
          <w:numId w:val="12"/>
        </w:numPr>
        <w:tabs>
          <w:tab w:val="clear" w:pos="720"/>
        </w:tabs>
        <w:spacing w:line="360" w:lineRule="auto"/>
      </w:pPr>
      <w:r w:rsidRPr="009B4FC9">
        <w:t>Thông</w:t>
      </w:r>
      <w:r w:rsidR="00F90D96" w:rsidRPr="009B4FC9">
        <w:t xml:space="preserve"> </w:t>
      </w:r>
      <w:r w:rsidRPr="009B4FC9">
        <w:t>báo</w:t>
      </w:r>
      <w:r w:rsidR="00F90D96" w:rsidRPr="009B4FC9">
        <w:t xml:space="preserve"> </w:t>
      </w:r>
      <w:r w:rsidRPr="009B4FC9">
        <w:t>tức</w:t>
      </w:r>
      <w:r w:rsidR="00F90D96" w:rsidRPr="009B4FC9">
        <w:t xml:space="preserve"> </w:t>
      </w:r>
      <w:r w:rsidRPr="009B4FC9">
        <w:t>thì</w:t>
      </w:r>
      <w:r w:rsidR="00F90D96" w:rsidRPr="009B4FC9">
        <w:t xml:space="preserve"> </w:t>
      </w:r>
      <w:r w:rsidRPr="009B4FC9">
        <w:t>(flash</w:t>
      </w:r>
      <w:r w:rsidR="00F90D96" w:rsidRPr="009B4FC9">
        <w:t xml:space="preserve"> </w:t>
      </w:r>
      <w:r w:rsidRPr="009B4FC9">
        <w:t>messages):</w:t>
      </w:r>
      <w:r w:rsidR="00F90D96" w:rsidRPr="009B4FC9">
        <w:t xml:space="preserve"> </w:t>
      </w:r>
      <w:r w:rsidRPr="009B4FC9">
        <w:t>Hệ</w:t>
      </w:r>
      <w:r w:rsidR="00F90D96" w:rsidRPr="009B4FC9">
        <w:t xml:space="preserve"> </w:t>
      </w:r>
      <w:r w:rsidRPr="009B4FC9">
        <w:t>thống</w:t>
      </w:r>
      <w:r w:rsidR="00F90D96" w:rsidRPr="009B4FC9">
        <w:t xml:space="preserve"> </w:t>
      </w:r>
      <w:r w:rsidRPr="009B4FC9">
        <w:t>sử</w:t>
      </w:r>
      <w:r w:rsidR="00F90D96" w:rsidRPr="009B4FC9">
        <w:t xml:space="preserve"> </w:t>
      </w:r>
      <w:r w:rsidRPr="009B4FC9">
        <w:t>dụng</w:t>
      </w:r>
      <w:r w:rsidR="00F90D96" w:rsidRPr="009B4FC9">
        <w:t xml:space="preserve"> </w:t>
      </w:r>
      <w:r w:rsidRPr="009B4FC9">
        <w:t>các</w:t>
      </w:r>
      <w:r w:rsidR="00F90D96" w:rsidRPr="009B4FC9">
        <w:t xml:space="preserve"> </w:t>
      </w:r>
      <w:r w:rsidRPr="009B4FC9">
        <w:t>khối</w:t>
      </w:r>
      <w:r w:rsidR="00F90D96" w:rsidRPr="009B4FC9">
        <w:t xml:space="preserve"> </w:t>
      </w:r>
      <w:r w:rsidRPr="009B4FC9">
        <w:t>thông</w:t>
      </w:r>
      <w:r w:rsidR="00F90D96" w:rsidRPr="009B4FC9">
        <w:t xml:space="preserve"> </w:t>
      </w:r>
      <w:r w:rsidRPr="009B4FC9">
        <w:t>báo</w:t>
      </w:r>
      <w:r w:rsidR="00F90D96" w:rsidRPr="009B4FC9">
        <w:t xml:space="preserve"> </w:t>
      </w:r>
      <w:r w:rsidRPr="009B4FC9">
        <w:t>động</w:t>
      </w:r>
      <w:r w:rsidR="00F90D96" w:rsidRPr="009B4FC9">
        <w:t xml:space="preserve"> </w:t>
      </w:r>
      <w:r w:rsidRPr="009B4FC9">
        <w:t>để</w:t>
      </w:r>
      <w:r w:rsidR="00F90D96" w:rsidRPr="009B4FC9">
        <w:t xml:space="preserve"> </w:t>
      </w:r>
      <w:r w:rsidRPr="009B4FC9">
        <w:t>cung</w:t>
      </w:r>
      <w:r w:rsidR="00F90D96" w:rsidRPr="009B4FC9">
        <w:t xml:space="preserve"> </w:t>
      </w:r>
      <w:r w:rsidRPr="009B4FC9">
        <w:t>cấp</w:t>
      </w:r>
      <w:r w:rsidR="00F90D96" w:rsidRPr="009B4FC9">
        <w:t xml:space="preserve"> </w:t>
      </w:r>
      <w:r w:rsidRPr="009B4FC9">
        <w:t>phản</w:t>
      </w:r>
      <w:r w:rsidR="00F90D96" w:rsidRPr="009B4FC9">
        <w:t xml:space="preserve"> </w:t>
      </w:r>
      <w:r w:rsidRPr="009B4FC9">
        <w:t>hồi</w:t>
      </w:r>
      <w:r w:rsidR="00F90D96" w:rsidRPr="009B4FC9">
        <w:t xml:space="preserve"> </w:t>
      </w:r>
      <w:r w:rsidRPr="009B4FC9">
        <w:t>trực</w:t>
      </w:r>
      <w:r w:rsidR="00F90D96" w:rsidRPr="009B4FC9">
        <w:t xml:space="preserve"> </w:t>
      </w:r>
      <w:r w:rsidRPr="009B4FC9">
        <w:t>tiếp</w:t>
      </w:r>
      <w:r w:rsidR="00F90D96" w:rsidRPr="009B4FC9">
        <w:t xml:space="preserve"> </w:t>
      </w:r>
      <w:r w:rsidRPr="009B4FC9">
        <w:t>về</w:t>
      </w:r>
      <w:r w:rsidR="00F90D96" w:rsidRPr="009B4FC9">
        <w:t xml:space="preserve"> </w:t>
      </w:r>
      <w:r w:rsidRPr="009B4FC9">
        <w:t>hành</w:t>
      </w:r>
      <w:r w:rsidR="00F90D96" w:rsidRPr="009B4FC9">
        <w:t xml:space="preserve"> </w:t>
      </w:r>
      <w:r w:rsidRPr="009B4FC9">
        <w:t>động</w:t>
      </w:r>
      <w:r w:rsidR="00F90D96" w:rsidRPr="009B4FC9">
        <w:t xml:space="preserve"> </w:t>
      </w:r>
      <w:r w:rsidRPr="009B4FC9">
        <w:t>của</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bao</w:t>
      </w:r>
      <w:r w:rsidR="00F90D96" w:rsidRPr="009B4FC9">
        <w:t xml:space="preserve"> </w:t>
      </w:r>
      <w:r w:rsidRPr="009B4FC9">
        <w:t>gồm</w:t>
      </w:r>
      <w:r w:rsidR="00F90D96" w:rsidRPr="009B4FC9">
        <w:t xml:space="preserve"> </w:t>
      </w:r>
      <w:r w:rsidRPr="009B4FC9">
        <w:lastRenderedPageBreak/>
        <w:t>xác</w:t>
      </w:r>
      <w:r w:rsidR="00F90D96" w:rsidRPr="009B4FC9">
        <w:t xml:space="preserve"> </w:t>
      </w:r>
      <w:r w:rsidRPr="009B4FC9">
        <w:t>nhận</w:t>
      </w:r>
      <w:r w:rsidR="00F90D96" w:rsidRPr="009B4FC9">
        <w:t xml:space="preserve"> </w:t>
      </w:r>
      <w:r w:rsidRPr="009B4FC9">
        <w:t>thành</w:t>
      </w:r>
      <w:r w:rsidR="00F90D96" w:rsidRPr="009B4FC9">
        <w:t xml:space="preserve"> </w:t>
      </w:r>
      <w:r w:rsidRPr="009B4FC9">
        <w:t>công</w:t>
      </w:r>
      <w:r w:rsidR="00F90D96" w:rsidRPr="009B4FC9">
        <w:t xml:space="preserve"> </w:t>
      </w:r>
      <w:r w:rsidRPr="009B4FC9">
        <w:t>hoặc</w:t>
      </w:r>
      <w:r w:rsidR="00F90D96" w:rsidRPr="009B4FC9">
        <w:t xml:space="preserve"> </w:t>
      </w:r>
      <w:r w:rsidRPr="009B4FC9">
        <w:t>hiển</w:t>
      </w:r>
      <w:r w:rsidR="00F90D96" w:rsidRPr="009B4FC9">
        <w:t xml:space="preserve"> </w:t>
      </w:r>
      <w:r w:rsidRPr="009B4FC9">
        <w:t>thị</w:t>
      </w:r>
      <w:r w:rsidR="00F90D96" w:rsidRPr="009B4FC9">
        <w:t xml:space="preserve"> </w:t>
      </w:r>
      <w:r w:rsidRPr="009B4FC9">
        <w:t>lỗi</w:t>
      </w:r>
      <w:r w:rsidR="00F90D96" w:rsidRPr="009B4FC9">
        <w:t xml:space="preserve"> </w:t>
      </w:r>
      <w:r w:rsidRPr="009B4FC9">
        <w:t>nếu</w:t>
      </w:r>
      <w:r w:rsidR="00F90D96" w:rsidRPr="009B4FC9">
        <w:t xml:space="preserve"> </w:t>
      </w:r>
      <w:r w:rsidRPr="009B4FC9">
        <w:t>có</w:t>
      </w:r>
      <w:r w:rsidR="00F90D96" w:rsidRPr="009B4FC9">
        <w:t xml:space="preserve"> </w:t>
      </w:r>
      <w:r w:rsidRPr="009B4FC9">
        <w:t>sự</w:t>
      </w:r>
      <w:r w:rsidR="00F90D96" w:rsidRPr="009B4FC9">
        <w:t xml:space="preserve"> </w:t>
      </w:r>
      <w:r w:rsidRPr="009B4FC9">
        <w:t>cố</w:t>
      </w:r>
      <w:r w:rsidR="00F90D96" w:rsidRPr="009B4FC9">
        <w:t xml:space="preserve"> </w:t>
      </w:r>
      <w:r w:rsidRPr="009B4FC9">
        <w:t>đầu</w:t>
      </w:r>
      <w:r w:rsidR="00F90D96" w:rsidRPr="009B4FC9">
        <w:t xml:space="preserve"> </w:t>
      </w:r>
      <w:r w:rsidRPr="009B4FC9">
        <w:t>vào</w:t>
      </w:r>
      <w:r w:rsidR="00F90D96" w:rsidRPr="009B4FC9">
        <w:t xml:space="preserve"> </w:t>
      </w:r>
      <w:r w:rsidRPr="009B4FC9">
        <w:t>hoặc</w:t>
      </w:r>
      <w:r w:rsidR="00F90D96" w:rsidRPr="009B4FC9">
        <w:t xml:space="preserve"> </w:t>
      </w:r>
      <w:r w:rsidRPr="009B4FC9">
        <w:t>xử</w:t>
      </w:r>
      <w:r w:rsidR="00F90D96" w:rsidRPr="009B4FC9">
        <w:t xml:space="preserve"> </w:t>
      </w:r>
      <w:r w:rsidRPr="009B4FC9">
        <w:t>lý</w:t>
      </w:r>
      <w:r w:rsidR="00F90D96" w:rsidRPr="009B4FC9">
        <w:t xml:space="preserve"> </w:t>
      </w:r>
      <w:r w:rsidRPr="009B4FC9">
        <w:t>API.</w:t>
      </w:r>
      <w:r w:rsidR="00DF1D70" w:rsidRPr="009B4FC9">
        <w:t xml:space="preserve"> Các thông báo này giúp người dùng nhận biết hành động thành công, lỗi, cảnh báo, hoặc thông tin.</w:t>
      </w:r>
    </w:p>
    <w:p w14:paraId="11CA2EB8" w14:textId="77777777" w:rsidR="00B923D5" w:rsidRDefault="00CD5924" w:rsidP="00645B03">
      <w:pPr>
        <w:pStyle w:val="4-DoanVB"/>
        <w:numPr>
          <w:ilvl w:val="0"/>
          <w:numId w:val="12"/>
        </w:numPr>
        <w:tabs>
          <w:tab w:val="clear" w:pos="720"/>
        </w:tabs>
        <w:spacing w:line="360" w:lineRule="auto"/>
      </w:pPr>
      <w:r w:rsidRPr="009B4FC9">
        <w:t>Giới</w:t>
      </w:r>
      <w:r w:rsidR="00F90D96" w:rsidRPr="009B4FC9">
        <w:t xml:space="preserve"> </w:t>
      </w:r>
      <w:r w:rsidRPr="009B4FC9">
        <w:t>hạn</w:t>
      </w:r>
      <w:r w:rsidR="00F90D96" w:rsidRPr="009B4FC9">
        <w:t xml:space="preserve"> </w:t>
      </w:r>
      <w:r w:rsidRPr="009B4FC9">
        <w:t>đầu</w:t>
      </w:r>
      <w:r w:rsidR="00F90D96" w:rsidRPr="009B4FC9">
        <w:t xml:space="preserve"> </w:t>
      </w:r>
      <w:r w:rsidRPr="009B4FC9">
        <w:t>vào</w:t>
      </w:r>
      <w:r w:rsidR="00F90D96" w:rsidRPr="009B4FC9">
        <w:t xml:space="preserve"> </w:t>
      </w:r>
      <w:r w:rsidRPr="009B4FC9">
        <w:t>và</w:t>
      </w:r>
      <w:r w:rsidR="00F90D96" w:rsidRPr="009B4FC9">
        <w:t xml:space="preserve"> </w:t>
      </w:r>
      <w:r w:rsidRPr="009B4FC9">
        <w:t>hỗ</w:t>
      </w:r>
      <w:r w:rsidR="00F90D96" w:rsidRPr="009B4FC9">
        <w:t xml:space="preserve"> </w:t>
      </w:r>
      <w:r w:rsidRPr="009B4FC9">
        <w:t>trợ</w:t>
      </w:r>
      <w:r w:rsidR="00F90D96" w:rsidRPr="009B4FC9">
        <w:t xml:space="preserve"> </w:t>
      </w:r>
      <w:r w:rsidRPr="009B4FC9">
        <w:t>lựa</w:t>
      </w:r>
      <w:r w:rsidR="00F90D96" w:rsidRPr="009B4FC9">
        <w:t xml:space="preserve"> </w:t>
      </w:r>
      <w:r w:rsidRPr="009B4FC9">
        <w:t>chọn:</w:t>
      </w:r>
      <w:r w:rsidR="00F90D96" w:rsidRPr="009B4FC9">
        <w:t xml:space="preserve"> </w:t>
      </w:r>
      <w:r w:rsidRPr="009B4FC9">
        <w:t>Giao</w:t>
      </w:r>
      <w:r w:rsidR="00F90D96" w:rsidRPr="009B4FC9">
        <w:t xml:space="preserve"> </w:t>
      </w:r>
      <w:r w:rsidRPr="009B4FC9">
        <w:t>diện</w:t>
      </w:r>
      <w:r w:rsidR="00F90D96" w:rsidRPr="009B4FC9">
        <w:t xml:space="preserve"> </w:t>
      </w:r>
      <w:r w:rsidRPr="009B4FC9">
        <w:t>chỉ</w:t>
      </w:r>
      <w:r w:rsidR="00F90D96" w:rsidRPr="009B4FC9">
        <w:t xml:space="preserve"> </w:t>
      </w:r>
      <w:r w:rsidRPr="009B4FC9">
        <w:t>cho</w:t>
      </w:r>
      <w:r w:rsidR="00F90D96" w:rsidRPr="009B4FC9">
        <w:t xml:space="preserve"> </w:t>
      </w:r>
      <w:r w:rsidRPr="009B4FC9">
        <w:t>phép</w:t>
      </w:r>
      <w:r w:rsidR="00F90D96" w:rsidRPr="009B4FC9">
        <w:t xml:space="preserve"> </w:t>
      </w:r>
      <w:r w:rsidRPr="009B4FC9">
        <w:t>lựa</w:t>
      </w:r>
      <w:r w:rsidR="00F90D96" w:rsidRPr="009B4FC9">
        <w:t xml:space="preserve"> </w:t>
      </w:r>
      <w:r w:rsidRPr="009B4FC9">
        <w:t>chọn</w:t>
      </w:r>
      <w:r w:rsidR="00F90D96" w:rsidRPr="009B4FC9">
        <w:t xml:space="preserve"> </w:t>
      </w:r>
      <w:r w:rsidRPr="009B4FC9">
        <w:t>từ</w:t>
      </w:r>
      <w:r w:rsidR="00F90D96" w:rsidRPr="009B4FC9">
        <w:t xml:space="preserve"> </w:t>
      </w:r>
      <w:r w:rsidRPr="009B4FC9">
        <w:t>danh</w:t>
      </w:r>
      <w:r w:rsidR="00F90D96" w:rsidRPr="009B4FC9">
        <w:t xml:space="preserve"> </w:t>
      </w:r>
      <w:r w:rsidRPr="009B4FC9">
        <w:t>sách</w:t>
      </w:r>
      <w:r w:rsidR="00F90D96" w:rsidRPr="009B4FC9">
        <w:t xml:space="preserve"> </w:t>
      </w:r>
      <w:r w:rsidRPr="009B4FC9">
        <w:t>cố</w:t>
      </w:r>
      <w:r w:rsidR="00F90D96" w:rsidRPr="009B4FC9">
        <w:t xml:space="preserve"> </w:t>
      </w:r>
      <w:r w:rsidRPr="009B4FC9">
        <w:t>định</w:t>
      </w:r>
      <w:r w:rsidR="00F90D96" w:rsidRPr="009B4FC9">
        <w:t xml:space="preserve"> </w:t>
      </w:r>
      <w:r w:rsidRPr="009B4FC9">
        <w:t>(dropdown</w:t>
      </w:r>
      <w:r w:rsidR="00F90D96" w:rsidRPr="009B4FC9">
        <w:t xml:space="preserve"> </w:t>
      </w:r>
      <w:r w:rsidRPr="009B4FC9">
        <w:t>list),</w:t>
      </w:r>
      <w:r w:rsidR="00F90D96" w:rsidRPr="009B4FC9">
        <w:t xml:space="preserve"> </w:t>
      </w:r>
      <w:r w:rsidRPr="009B4FC9">
        <w:t>thay</w:t>
      </w:r>
      <w:r w:rsidR="00F90D96" w:rsidRPr="009B4FC9">
        <w:t xml:space="preserve"> </w:t>
      </w:r>
      <w:r w:rsidRPr="009B4FC9">
        <w:t>vì</w:t>
      </w:r>
      <w:r w:rsidR="00F90D96" w:rsidRPr="009B4FC9">
        <w:t xml:space="preserve"> </w:t>
      </w:r>
      <w:r w:rsidRPr="009B4FC9">
        <w:t>nhập</w:t>
      </w:r>
      <w:r w:rsidR="00F90D96" w:rsidRPr="009B4FC9">
        <w:t xml:space="preserve"> </w:t>
      </w:r>
      <w:r w:rsidRPr="009B4FC9">
        <w:t>tay,</w:t>
      </w:r>
      <w:r w:rsidR="00F90D96" w:rsidRPr="009B4FC9">
        <w:t xml:space="preserve"> </w:t>
      </w:r>
      <w:r w:rsidRPr="009B4FC9">
        <w:t>nhằm</w:t>
      </w:r>
      <w:r w:rsidR="00F90D96" w:rsidRPr="009B4FC9">
        <w:t xml:space="preserve"> </w:t>
      </w:r>
      <w:r w:rsidRPr="009B4FC9">
        <w:t>giảm</w:t>
      </w:r>
      <w:r w:rsidR="00F90D96" w:rsidRPr="009B4FC9">
        <w:t xml:space="preserve"> </w:t>
      </w:r>
      <w:r w:rsidRPr="009B4FC9">
        <w:t>nguy</w:t>
      </w:r>
      <w:r w:rsidR="00F90D96" w:rsidRPr="009B4FC9">
        <w:t xml:space="preserve"> </w:t>
      </w:r>
      <w:r w:rsidRPr="009B4FC9">
        <w:t>cơ</w:t>
      </w:r>
      <w:r w:rsidR="00F90D96" w:rsidRPr="009B4FC9">
        <w:t xml:space="preserve"> </w:t>
      </w:r>
      <w:r w:rsidRPr="009B4FC9">
        <w:t>nhập</w:t>
      </w:r>
      <w:r w:rsidR="00F90D96" w:rsidRPr="009B4FC9">
        <w:t xml:space="preserve"> </w:t>
      </w:r>
      <w:r w:rsidRPr="009B4FC9">
        <w:t>sai</w:t>
      </w:r>
      <w:r w:rsidR="00F90D96" w:rsidRPr="009B4FC9">
        <w:t xml:space="preserve"> </w:t>
      </w:r>
      <w:r w:rsidRPr="009B4FC9">
        <w:t>định</w:t>
      </w:r>
      <w:r w:rsidR="00F90D96" w:rsidRPr="009B4FC9">
        <w:t xml:space="preserve"> </w:t>
      </w:r>
      <w:r w:rsidRPr="009B4FC9">
        <w:t>dạng</w:t>
      </w:r>
      <w:r w:rsidR="00F90D96" w:rsidRPr="009B4FC9">
        <w:t xml:space="preserve"> </w:t>
      </w:r>
      <w:r w:rsidRPr="009B4FC9">
        <w:t>và</w:t>
      </w:r>
      <w:r w:rsidR="00F90D96" w:rsidRPr="009B4FC9">
        <w:t xml:space="preserve"> </w:t>
      </w:r>
      <w:r w:rsidRPr="009B4FC9">
        <w:t>loại</w:t>
      </w:r>
      <w:r w:rsidR="00F90D96" w:rsidRPr="009B4FC9">
        <w:t xml:space="preserve"> </w:t>
      </w:r>
      <w:r w:rsidRPr="009B4FC9">
        <w:t>bỏ</w:t>
      </w:r>
      <w:r w:rsidR="00F90D96" w:rsidRPr="009B4FC9">
        <w:t xml:space="preserve"> </w:t>
      </w:r>
      <w:r w:rsidRPr="009B4FC9">
        <w:t>lỗi</w:t>
      </w:r>
      <w:r w:rsidR="00F90D96" w:rsidRPr="009B4FC9">
        <w:t xml:space="preserve"> </w:t>
      </w:r>
      <w:r w:rsidRPr="009B4FC9">
        <w:t>chính</w:t>
      </w:r>
      <w:r w:rsidR="00F90D96" w:rsidRPr="009B4FC9">
        <w:t xml:space="preserve"> </w:t>
      </w:r>
      <w:r w:rsidRPr="009B4FC9">
        <w:t>tả</w:t>
      </w:r>
      <w:r w:rsidR="00F90D96" w:rsidRPr="009B4FC9">
        <w:t xml:space="preserve"> </w:t>
      </w:r>
      <w:r w:rsidRPr="009B4FC9">
        <w:t>không</w:t>
      </w:r>
      <w:r w:rsidR="00F90D96" w:rsidRPr="009B4FC9">
        <w:t xml:space="preserve"> </w:t>
      </w:r>
      <w:r w:rsidRPr="009B4FC9">
        <w:t>cần</w:t>
      </w:r>
      <w:r w:rsidR="00F90D96" w:rsidRPr="009B4FC9">
        <w:t xml:space="preserve"> </w:t>
      </w:r>
      <w:r w:rsidRPr="009B4FC9">
        <w:t>thiết.</w:t>
      </w:r>
    </w:p>
    <w:p w14:paraId="70437207" w14:textId="15EF20CE" w:rsidR="00CD5924" w:rsidRPr="009B4FC9" w:rsidRDefault="00CD5924" w:rsidP="00645B03">
      <w:pPr>
        <w:pStyle w:val="4-DoanVB"/>
        <w:numPr>
          <w:ilvl w:val="0"/>
          <w:numId w:val="12"/>
        </w:numPr>
        <w:tabs>
          <w:tab w:val="clear" w:pos="720"/>
        </w:tabs>
        <w:spacing w:line="360" w:lineRule="auto"/>
      </w:pPr>
      <w:r w:rsidRPr="009B4FC9">
        <w:t>Bố</w:t>
      </w:r>
      <w:r w:rsidR="00F90D96" w:rsidRPr="009B4FC9">
        <w:t xml:space="preserve"> </w:t>
      </w:r>
      <w:r w:rsidRPr="009B4FC9">
        <w:t>cục</w:t>
      </w:r>
      <w:r w:rsidR="00F90D96" w:rsidRPr="009B4FC9">
        <w:t xml:space="preserve"> </w:t>
      </w:r>
      <w:r w:rsidRPr="009B4FC9">
        <w:t>giao</w:t>
      </w:r>
      <w:r w:rsidR="00F90D96" w:rsidRPr="009B4FC9">
        <w:t xml:space="preserve"> </w:t>
      </w:r>
      <w:r w:rsidRPr="009B4FC9">
        <w:t>diện</w:t>
      </w:r>
      <w:r w:rsidR="00F90D96" w:rsidRPr="009B4FC9">
        <w:t xml:space="preserve"> </w:t>
      </w:r>
      <w:r w:rsidRPr="009B4FC9">
        <w:t>hợp</w:t>
      </w:r>
      <w:r w:rsidR="00F90D96" w:rsidRPr="009B4FC9">
        <w:t xml:space="preserve"> </w:t>
      </w:r>
      <w:r w:rsidRPr="009B4FC9">
        <w:t>lý:</w:t>
      </w:r>
      <w:r w:rsidR="00F90D96" w:rsidRPr="009B4FC9">
        <w:t xml:space="preserve"> </w:t>
      </w:r>
      <w:r w:rsidRPr="009B4FC9">
        <w:t>Các</w:t>
      </w:r>
      <w:r w:rsidR="00F90D96" w:rsidRPr="009B4FC9">
        <w:t xml:space="preserve"> </w:t>
      </w:r>
      <w:r w:rsidRPr="009B4FC9">
        <w:t>chức</w:t>
      </w:r>
      <w:r w:rsidR="00F90D96" w:rsidRPr="009B4FC9">
        <w:t xml:space="preserve"> </w:t>
      </w:r>
      <w:r w:rsidRPr="009B4FC9">
        <w:t>năng</w:t>
      </w:r>
      <w:r w:rsidR="00F90D96" w:rsidRPr="009B4FC9">
        <w:t xml:space="preserve"> </w:t>
      </w:r>
      <w:r w:rsidRPr="009B4FC9">
        <w:t>chính</w:t>
      </w:r>
      <w:r w:rsidR="00F90D96" w:rsidRPr="009B4FC9">
        <w:t xml:space="preserve"> </w:t>
      </w:r>
      <w:r w:rsidRPr="009B4FC9">
        <w:t>được</w:t>
      </w:r>
      <w:r w:rsidR="00F90D96" w:rsidRPr="009B4FC9">
        <w:t xml:space="preserve"> </w:t>
      </w:r>
      <w:r w:rsidRPr="009B4FC9">
        <w:t>phân</w:t>
      </w:r>
      <w:r w:rsidR="00F90D96" w:rsidRPr="009B4FC9">
        <w:t xml:space="preserve"> </w:t>
      </w:r>
      <w:r w:rsidRPr="009B4FC9">
        <w:t>chia</w:t>
      </w:r>
      <w:r w:rsidR="00F90D96" w:rsidRPr="009B4FC9">
        <w:t xml:space="preserve"> </w:t>
      </w:r>
      <w:r w:rsidRPr="009B4FC9">
        <w:t>theo</w:t>
      </w:r>
      <w:r w:rsidR="00F90D96" w:rsidRPr="009B4FC9">
        <w:t xml:space="preserve"> </w:t>
      </w:r>
      <w:r w:rsidRPr="009B4FC9">
        <w:t>từng</w:t>
      </w:r>
      <w:r w:rsidR="00F90D96" w:rsidRPr="009B4FC9">
        <w:t xml:space="preserve"> </w:t>
      </w:r>
      <w:r w:rsidRPr="009B4FC9">
        <w:t>mục</w:t>
      </w:r>
      <w:r w:rsidR="00F90D96" w:rsidRPr="009B4FC9">
        <w:t xml:space="preserve"> </w:t>
      </w:r>
      <w:r w:rsidRPr="009B4FC9">
        <w:t>rõ</w:t>
      </w:r>
      <w:r w:rsidR="00F90D96" w:rsidRPr="009B4FC9">
        <w:t xml:space="preserve"> </w:t>
      </w:r>
      <w:r w:rsidRPr="009B4FC9">
        <w:t>ràng</w:t>
      </w:r>
      <w:r w:rsidR="00F90D96" w:rsidRPr="009B4FC9">
        <w:t xml:space="preserve"> </w:t>
      </w:r>
      <w:r w:rsidRPr="009B4FC9">
        <w:t>như</w:t>
      </w:r>
      <w:r w:rsidR="00F90D96" w:rsidRPr="009B4FC9">
        <w:t xml:space="preserve"> </w:t>
      </w:r>
      <w:r w:rsidRPr="009B4FC9">
        <w:t>“Khám</w:t>
      </w:r>
      <w:r w:rsidR="00F90D96" w:rsidRPr="009B4FC9">
        <w:t xml:space="preserve"> </w:t>
      </w:r>
      <w:r w:rsidRPr="009B4FC9">
        <w:t>phá</w:t>
      </w:r>
      <w:r w:rsidR="00F90D96" w:rsidRPr="009B4FC9">
        <w:t xml:space="preserve"> </w:t>
      </w:r>
      <w:r w:rsidRPr="009B4FC9">
        <w:t>dữ</w:t>
      </w:r>
      <w:r w:rsidR="00F90D96" w:rsidRPr="009B4FC9">
        <w:t xml:space="preserve"> </w:t>
      </w:r>
      <w:r w:rsidRPr="009B4FC9">
        <w:t>liệu”,</w:t>
      </w:r>
      <w:r w:rsidR="00F90D96" w:rsidRPr="009B4FC9">
        <w:t xml:space="preserve"> </w:t>
      </w:r>
      <w:r w:rsidRPr="009B4FC9">
        <w:t>“Dự</w:t>
      </w:r>
      <w:r w:rsidR="00F90D96" w:rsidRPr="009B4FC9">
        <w:t xml:space="preserve"> </w:t>
      </w:r>
      <w:r w:rsidRPr="009B4FC9">
        <w:t>đoán”,</w:t>
      </w:r>
      <w:r w:rsidR="00F90D96" w:rsidRPr="009B4FC9">
        <w:t xml:space="preserve"> </w:t>
      </w:r>
      <w:r w:rsidRPr="009B4FC9">
        <w:t>và</w:t>
      </w:r>
      <w:r w:rsidR="00F90D96" w:rsidRPr="009B4FC9">
        <w:t xml:space="preserve"> </w:t>
      </w:r>
      <w:r w:rsidRPr="009B4FC9">
        <w:t>“Báo</w:t>
      </w:r>
      <w:r w:rsidR="00F90D96" w:rsidRPr="009B4FC9">
        <w:t xml:space="preserve"> </w:t>
      </w:r>
      <w:r w:rsidRPr="009B4FC9">
        <w:t>cáo</w:t>
      </w:r>
      <w:r w:rsidR="00F90D96" w:rsidRPr="009B4FC9">
        <w:t xml:space="preserve"> </w:t>
      </w:r>
      <w:r w:rsidRPr="009B4FC9">
        <w:t>nhanh”.</w:t>
      </w:r>
      <w:r w:rsidR="00F90D96" w:rsidRPr="009B4FC9">
        <w:t xml:space="preserve"> </w:t>
      </w:r>
      <w:r w:rsidRPr="009B4FC9">
        <w:t>Thiết</w:t>
      </w:r>
      <w:r w:rsidR="00F90D96" w:rsidRPr="009B4FC9">
        <w:t xml:space="preserve"> </w:t>
      </w:r>
      <w:r w:rsidRPr="009B4FC9">
        <w:t>kế</w:t>
      </w:r>
      <w:r w:rsidR="00F90D96" w:rsidRPr="009B4FC9">
        <w:t xml:space="preserve"> </w:t>
      </w:r>
      <w:r w:rsidRPr="009B4FC9">
        <w:t>này</w:t>
      </w:r>
      <w:r w:rsidR="00F90D96" w:rsidRPr="009B4FC9">
        <w:t xml:space="preserve"> </w:t>
      </w:r>
      <w:r w:rsidRPr="009B4FC9">
        <w:t>hỗ</w:t>
      </w:r>
      <w:r w:rsidR="00F90D96" w:rsidRPr="009B4FC9">
        <w:t xml:space="preserve"> </w:t>
      </w:r>
      <w:r w:rsidRPr="009B4FC9">
        <w:t>trợ</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dễ</w:t>
      </w:r>
      <w:r w:rsidR="00F90D96" w:rsidRPr="009B4FC9">
        <w:t xml:space="preserve"> </w:t>
      </w:r>
      <w:r w:rsidRPr="009B4FC9">
        <w:t>dàng</w:t>
      </w:r>
      <w:r w:rsidR="00F90D96" w:rsidRPr="009B4FC9">
        <w:t xml:space="preserve"> </w:t>
      </w:r>
      <w:r w:rsidRPr="009B4FC9">
        <w:t>điều</w:t>
      </w:r>
      <w:r w:rsidR="00F90D96" w:rsidRPr="009B4FC9">
        <w:t xml:space="preserve"> </w:t>
      </w:r>
      <w:r w:rsidRPr="009B4FC9">
        <w:t>hướng</w:t>
      </w:r>
      <w:r w:rsidR="00F90D96" w:rsidRPr="009B4FC9">
        <w:t xml:space="preserve"> </w:t>
      </w:r>
      <w:r w:rsidRPr="009B4FC9">
        <w:t>và</w:t>
      </w:r>
      <w:r w:rsidR="00F90D96" w:rsidRPr="009B4FC9">
        <w:t xml:space="preserve"> </w:t>
      </w:r>
      <w:r w:rsidRPr="009B4FC9">
        <w:t>tập</w:t>
      </w:r>
      <w:r w:rsidR="00F90D96" w:rsidRPr="009B4FC9">
        <w:t xml:space="preserve"> </w:t>
      </w:r>
      <w:r w:rsidRPr="009B4FC9">
        <w:t>trung</w:t>
      </w:r>
      <w:r w:rsidR="00F90D96" w:rsidRPr="009B4FC9">
        <w:t xml:space="preserve"> </w:t>
      </w:r>
      <w:r w:rsidRPr="009B4FC9">
        <w:t>vào</w:t>
      </w:r>
      <w:r w:rsidR="00F90D96" w:rsidRPr="009B4FC9">
        <w:t xml:space="preserve"> </w:t>
      </w:r>
      <w:r w:rsidRPr="009B4FC9">
        <w:t>từng</w:t>
      </w:r>
      <w:r w:rsidR="00F90D96" w:rsidRPr="009B4FC9">
        <w:t xml:space="preserve"> </w:t>
      </w:r>
      <w:r w:rsidRPr="009B4FC9">
        <w:t>chức</w:t>
      </w:r>
      <w:r w:rsidR="00F90D96" w:rsidRPr="009B4FC9">
        <w:t xml:space="preserve"> </w:t>
      </w:r>
      <w:r w:rsidRPr="009B4FC9">
        <w:t>năng</w:t>
      </w:r>
      <w:r w:rsidR="00F90D96" w:rsidRPr="009B4FC9">
        <w:t xml:space="preserve"> </w:t>
      </w:r>
      <w:r w:rsidRPr="009B4FC9">
        <w:t>cụ</w:t>
      </w:r>
      <w:r w:rsidR="00F90D96" w:rsidRPr="009B4FC9">
        <w:t xml:space="preserve"> </w:t>
      </w:r>
      <w:r w:rsidRPr="009B4FC9">
        <w:t>thể</w:t>
      </w:r>
      <w:r w:rsidR="00F90D96" w:rsidRPr="009B4FC9">
        <w:t xml:space="preserve"> </w:t>
      </w:r>
      <w:r w:rsidRPr="009B4FC9">
        <w:t>một</w:t>
      </w:r>
      <w:r w:rsidR="00F90D96" w:rsidRPr="009B4FC9">
        <w:t xml:space="preserve"> </w:t>
      </w:r>
      <w:r w:rsidRPr="009B4FC9">
        <w:t>cách</w:t>
      </w:r>
      <w:r w:rsidR="00F90D96" w:rsidRPr="009B4FC9">
        <w:t xml:space="preserve"> </w:t>
      </w:r>
      <w:r w:rsidRPr="009B4FC9">
        <w:t>thuận</w:t>
      </w:r>
      <w:r w:rsidR="00F90D96" w:rsidRPr="009B4FC9">
        <w:t xml:space="preserve"> </w:t>
      </w:r>
      <w:r w:rsidRPr="009B4FC9">
        <w:t>tiện.</w:t>
      </w:r>
    </w:p>
    <w:p w14:paraId="667A6A61" w14:textId="20F8595D" w:rsidR="00CD5924" w:rsidRPr="00B923D5" w:rsidRDefault="00CD5924" w:rsidP="0042196A">
      <w:pPr>
        <w:pStyle w:val="4-DoanVB"/>
        <w:spacing w:line="360" w:lineRule="auto"/>
        <w:ind w:left="567" w:firstLine="0"/>
      </w:pPr>
      <w:r w:rsidRPr="00B923D5">
        <w:t>c)</w:t>
      </w:r>
      <w:r w:rsidR="00F90D96" w:rsidRPr="00B923D5">
        <w:t xml:space="preserve"> </w:t>
      </w:r>
      <w:r w:rsidRPr="00B923D5">
        <w:t>Tương</w:t>
      </w:r>
      <w:r w:rsidR="00F90D96" w:rsidRPr="00B923D5">
        <w:t xml:space="preserve"> </w:t>
      </w:r>
      <w:r w:rsidRPr="00B923D5">
        <w:t>thích</w:t>
      </w:r>
      <w:r w:rsidR="00F90D96" w:rsidRPr="00B923D5">
        <w:t xml:space="preserve"> </w:t>
      </w:r>
      <w:r w:rsidRPr="00B923D5">
        <w:t>trình</w:t>
      </w:r>
      <w:r w:rsidR="00F90D96" w:rsidRPr="00B923D5">
        <w:t xml:space="preserve"> </w:t>
      </w:r>
      <w:r w:rsidRPr="00B923D5">
        <w:t>duyệt</w:t>
      </w:r>
      <w:r w:rsidR="00F90D96" w:rsidRPr="00B923D5">
        <w:t xml:space="preserve"> </w:t>
      </w:r>
      <w:r w:rsidRPr="00B923D5">
        <w:t>và</w:t>
      </w:r>
      <w:r w:rsidR="00F90D96" w:rsidRPr="00B923D5">
        <w:t xml:space="preserve"> </w:t>
      </w:r>
      <w:r w:rsidRPr="00B923D5">
        <w:t>hỗ</w:t>
      </w:r>
      <w:r w:rsidR="00F90D96" w:rsidRPr="00B923D5">
        <w:t xml:space="preserve"> </w:t>
      </w:r>
      <w:r w:rsidRPr="00B923D5">
        <w:t>trợ</w:t>
      </w:r>
      <w:r w:rsidR="00F90D96" w:rsidRPr="00B923D5">
        <w:t xml:space="preserve"> </w:t>
      </w:r>
      <w:r w:rsidRPr="00B923D5">
        <w:t>truy</w:t>
      </w:r>
      <w:r w:rsidR="00F90D96" w:rsidRPr="00B923D5">
        <w:t xml:space="preserve"> </w:t>
      </w:r>
      <w:r w:rsidRPr="00B923D5">
        <w:t>cập</w:t>
      </w:r>
      <w:r w:rsidR="00F90D96" w:rsidRPr="00B923D5">
        <w:t xml:space="preserve"> </w:t>
      </w:r>
    </w:p>
    <w:p w14:paraId="0150048D" w14:textId="41AE3018" w:rsidR="00CD5924" w:rsidRPr="009B4FC9" w:rsidRDefault="00CD5924" w:rsidP="0042196A">
      <w:pPr>
        <w:pStyle w:val="4-DoanVB"/>
        <w:spacing w:line="360" w:lineRule="auto"/>
        <w:ind w:firstLine="567"/>
      </w:pPr>
      <w:r w:rsidRPr="009B4FC9">
        <w:t>Để</w:t>
      </w:r>
      <w:r w:rsidR="00F90D96" w:rsidRPr="009B4FC9">
        <w:t xml:space="preserve"> </w:t>
      </w:r>
      <w:r w:rsidRPr="009B4FC9">
        <w:t>đảm</w:t>
      </w:r>
      <w:r w:rsidR="00F90D96" w:rsidRPr="009B4FC9">
        <w:t xml:space="preserve"> </w:t>
      </w:r>
      <w:r w:rsidRPr="009B4FC9">
        <w:t>bảo</w:t>
      </w:r>
      <w:r w:rsidR="00F90D96" w:rsidRPr="009B4FC9">
        <w:t xml:space="preserve"> </w:t>
      </w:r>
      <w:r w:rsidRPr="009B4FC9">
        <w:t>giao</w:t>
      </w:r>
      <w:r w:rsidR="00F90D96" w:rsidRPr="009B4FC9">
        <w:t xml:space="preserve"> </w:t>
      </w:r>
      <w:r w:rsidRPr="009B4FC9">
        <w:t>diện</w:t>
      </w:r>
      <w:r w:rsidR="00F90D96" w:rsidRPr="009B4FC9">
        <w:t xml:space="preserve"> </w:t>
      </w:r>
      <w:r w:rsidRPr="009B4FC9">
        <w:t>hoạt</w:t>
      </w:r>
      <w:r w:rsidR="00F90D96" w:rsidRPr="009B4FC9">
        <w:t xml:space="preserve"> </w:t>
      </w:r>
      <w:r w:rsidRPr="009B4FC9">
        <w:t>động</w:t>
      </w:r>
      <w:r w:rsidR="00F90D96" w:rsidRPr="009B4FC9">
        <w:t xml:space="preserve"> </w:t>
      </w:r>
      <w:r w:rsidRPr="009B4FC9">
        <w:t>ổn</w:t>
      </w:r>
      <w:r w:rsidR="00F90D96" w:rsidRPr="009B4FC9">
        <w:t xml:space="preserve"> </w:t>
      </w:r>
      <w:r w:rsidRPr="009B4FC9">
        <w:t>định</w:t>
      </w:r>
      <w:r w:rsidR="00F90D96" w:rsidRPr="009B4FC9">
        <w:t xml:space="preserve"> </w:t>
      </w:r>
      <w:r w:rsidRPr="009B4FC9">
        <w:t>và</w:t>
      </w:r>
      <w:r w:rsidR="00F90D96" w:rsidRPr="009B4FC9">
        <w:t xml:space="preserve"> </w:t>
      </w:r>
      <w:r w:rsidRPr="009B4FC9">
        <w:t>dễ</w:t>
      </w:r>
      <w:r w:rsidR="00F90D96" w:rsidRPr="009B4FC9">
        <w:t xml:space="preserve"> </w:t>
      </w:r>
      <w:r w:rsidRPr="009B4FC9">
        <w:t>tiếp</w:t>
      </w:r>
      <w:r w:rsidR="00F90D96" w:rsidRPr="009B4FC9">
        <w:t xml:space="preserve"> </w:t>
      </w:r>
      <w:r w:rsidRPr="009B4FC9">
        <w:t>cận</w:t>
      </w:r>
      <w:r w:rsidR="00F90D96" w:rsidRPr="009B4FC9">
        <w:t xml:space="preserve"> </w:t>
      </w:r>
      <w:r w:rsidRPr="009B4FC9">
        <w:t>cho</w:t>
      </w:r>
      <w:r w:rsidR="00F90D96" w:rsidRPr="009B4FC9">
        <w:t xml:space="preserve"> </w:t>
      </w:r>
      <w:r w:rsidRPr="009B4FC9">
        <w:t>nhiều</w:t>
      </w:r>
      <w:r w:rsidR="00F90D96" w:rsidRPr="009B4FC9">
        <w:t xml:space="preserve"> </w:t>
      </w:r>
      <w:r w:rsidRPr="009B4FC9">
        <w:t>đối</w:t>
      </w:r>
      <w:r w:rsidR="00F90D96" w:rsidRPr="009B4FC9">
        <w:t xml:space="preserve"> </w:t>
      </w:r>
      <w:r w:rsidRPr="009B4FC9">
        <w:t>tượng</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hệ</w:t>
      </w:r>
      <w:r w:rsidR="00F90D96" w:rsidRPr="009B4FC9">
        <w:t xml:space="preserve"> </w:t>
      </w:r>
      <w:r w:rsidRPr="009B4FC9">
        <w:t>thống</w:t>
      </w:r>
      <w:r w:rsidR="00F90D96" w:rsidRPr="009B4FC9">
        <w:t xml:space="preserve"> </w:t>
      </w:r>
      <w:r w:rsidRPr="009B4FC9">
        <w:t>đã</w:t>
      </w:r>
      <w:r w:rsidR="00F90D96" w:rsidRPr="009B4FC9">
        <w:t xml:space="preserve"> </w:t>
      </w:r>
      <w:r w:rsidRPr="009B4FC9">
        <w:t>được</w:t>
      </w:r>
      <w:r w:rsidR="00F90D96" w:rsidRPr="009B4FC9">
        <w:t xml:space="preserve"> </w:t>
      </w:r>
      <w:r w:rsidRPr="009B4FC9">
        <w:t>kiểm</w:t>
      </w:r>
      <w:r w:rsidR="00F90D96" w:rsidRPr="009B4FC9">
        <w:t xml:space="preserve"> </w:t>
      </w:r>
      <w:r w:rsidRPr="009B4FC9">
        <w:t>thử</w:t>
      </w:r>
      <w:r w:rsidR="00F90D96" w:rsidRPr="009B4FC9">
        <w:t xml:space="preserve"> </w:t>
      </w:r>
      <w:r w:rsidRPr="009B4FC9">
        <w:t>và</w:t>
      </w:r>
      <w:r w:rsidR="00F90D96" w:rsidRPr="009B4FC9">
        <w:t xml:space="preserve"> </w:t>
      </w:r>
      <w:r w:rsidRPr="009B4FC9">
        <w:t>tối</w:t>
      </w:r>
      <w:r w:rsidR="00F90D96" w:rsidRPr="009B4FC9">
        <w:t xml:space="preserve"> </w:t>
      </w:r>
      <w:r w:rsidRPr="009B4FC9">
        <w:t>ưu</w:t>
      </w:r>
      <w:r w:rsidR="00F90D96" w:rsidRPr="009B4FC9">
        <w:t xml:space="preserve"> </w:t>
      </w:r>
      <w:r w:rsidRPr="009B4FC9">
        <w:t>trên</w:t>
      </w:r>
      <w:r w:rsidR="00F90D96" w:rsidRPr="009B4FC9">
        <w:t xml:space="preserve"> </w:t>
      </w:r>
      <w:r w:rsidRPr="009B4FC9">
        <w:t>nhiều</w:t>
      </w:r>
      <w:r w:rsidR="00F90D96" w:rsidRPr="009B4FC9">
        <w:t xml:space="preserve"> </w:t>
      </w:r>
      <w:r w:rsidRPr="009B4FC9">
        <w:t>khía</w:t>
      </w:r>
      <w:r w:rsidR="00F90D96" w:rsidRPr="009B4FC9">
        <w:t xml:space="preserve"> </w:t>
      </w:r>
      <w:r w:rsidRPr="009B4FC9">
        <w:t>cạnh</w:t>
      </w:r>
      <w:r w:rsidR="00F90D96" w:rsidRPr="009B4FC9">
        <w:t xml:space="preserve"> </w:t>
      </w:r>
      <w:r w:rsidRPr="009B4FC9">
        <w:t>liên</w:t>
      </w:r>
      <w:r w:rsidR="00F90D96" w:rsidRPr="009B4FC9">
        <w:t xml:space="preserve"> </w:t>
      </w:r>
      <w:r w:rsidRPr="009B4FC9">
        <w:t>quan</w:t>
      </w:r>
      <w:r w:rsidR="00F90D96" w:rsidRPr="009B4FC9">
        <w:t xml:space="preserve"> </w:t>
      </w:r>
      <w:r w:rsidRPr="009B4FC9">
        <w:t>đến</w:t>
      </w:r>
      <w:r w:rsidR="00F90D96" w:rsidRPr="009B4FC9">
        <w:t xml:space="preserve"> </w:t>
      </w:r>
      <w:r w:rsidRPr="009B4FC9">
        <w:t>khả</w:t>
      </w:r>
      <w:r w:rsidR="00F90D96" w:rsidRPr="009B4FC9">
        <w:t xml:space="preserve"> </w:t>
      </w:r>
      <w:r w:rsidRPr="009B4FC9">
        <w:t>năng</w:t>
      </w:r>
      <w:r w:rsidR="00F90D96" w:rsidRPr="009B4FC9">
        <w:t xml:space="preserve"> </w:t>
      </w:r>
      <w:r w:rsidRPr="009B4FC9">
        <w:t>tương</w:t>
      </w:r>
      <w:r w:rsidR="00F90D96" w:rsidRPr="009B4FC9">
        <w:t xml:space="preserve"> </w:t>
      </w:r>
      <w:r w:rsidRPr="009B4FC9">
        <w:t>thích</w:t>
      </w:r>
      <w:r w:rsidR="00F90D96" w:rsidRPr="009B4FC9">
        <w:t xml:space="preserve"> </w:t>
      </w:r>
      <w:r w:rsidRPr="009B4FC9">
        <w:t>và</w:t>
      </w:r>
      <w:r w:rsidR="00F90D96" w:rsidRPr="009B4FC9">
        <w:t xml:space="preserve"> </w:t>
      </w:r>
      <w:r w:rsidRPr="009B4FC9">
        <w:t>khả</w:t>
      </w:r>
      <w:r w:rsidR="00F90D96" w:rsidRPr="009B4FC9">
        <w:t xml:space="preserve"> </w:t>
      </w:r>
      <w:r w:rsidRPr="009B4FC9">
        <w:t>dụng:</w:t>
      </w:r>
    </w:p>
    <w:p w14:paraId="75CB4B9E" w14:textId="66524887" w:rsidR="00CD5924" w:rsidRPr="009B4FC9" w:rsidRDefault="00CD5924" w:rsidP="00B923D5">
      <w:pPr>
        <w:pStyle w:val="4-DoanVB"/>
        <w:spacing w:line="360" w:lineRule="auto"/>
        <w:ind w:firstLine="567"/>
      </w:pPr>
      <w:r w:rsidRPr="009B4FC9">
        <w:t>Hỗ</w:t>
      </w:r>
      <w:r w:rsidR="00F90D96" w:rsidRPr="009B4FC9">
        <w:t xml:space="preserve"> </w:t>
      </w:r>
      <w:r w:rsidRPr="009B4FC9">
        <w:t>trợ</w:t>
      </w:r>
      <w:r w:rsidR="00F90D96" w:rsidRPr="009B4FC9">
        <w:t xml:space="preserve"> </w:t>
      </w:r>
      <w:r w:rsidRPr="009B4FC9">
        <w:t>trình</w:t>
      </w:r>
      <w:r w:rsidR="00F90D96" w:rsidRPr="009B4FC9">
        <w:t xml:space="preserve"> </w:t>
      </w:r>
      <w:r w:rsidRPr="009B4FC9">
        <w:t>duyệt</w:t>
      </w:r>
      <w:r w:rsidR="00F90D96" w:rsidRPr="009B4FC9">
        <w:t xml:space="preserve"> </w:t>
      </w:r>
      <w:r w:rsidRPr="009B4FC9">
        <w:t>hiện</w:t>
      </w:r>
      <w:r w:rsidR="00F90D96" w:rsidRPr="009B4FC9">
        <w:t xml:space="preserve"> </w:t>
      </w:r>
      <w:r w:rsidRPr="009B4FC9">
        <w:t>đại:</w:t>
      </w:r>
      <w:r w:rsidR="00F90D96" w:rsidRPr="009B4FC9">
        <w:t xml:space="preserve"> </w:t>
      </w:r>
      <w:r w:rsidRPr="009B4FC9">
        <w:t>Giao</w:t>
      </w:r>
      <w:r w:rsidR="00F90D96" w:rsidRPr="009B4FC9">
        <w:t xml:space="preserve"> </w:t>
      </w:r>
      <w:r w:rsidRPr="009B4FC9">
        <w:t>diện</w:t>
      </w:r>
      <w:r w:rsidR="00F90D96" w:rsidRPr="009B4FC9">
        <w:t xml:space="preserve"> </w:t>
      </w:r>
      <w:r w:rsidRPr="009B4FC9">
        <w:t>được</w:t>
      </w:r>
      <w:r w:rsidR="00F90D96" w:rsidRPr="009B4FC9">
        <w:t xml:space="preserve"> </w:t>
      </w:r>
      <w:r w:rsidRPr="009B4FC9">
        <w:t>kiểm</w:t>
      </w:r>
      <w:r w:rsidR="00F90D96" w:rsidRPr="009B4FC9">
        <w:t xml:space="preserve"> </w:t>
      </w:r>
      <w:r w:rsidRPr="009B4FC9">
        <w:t>thử</w:t>
      </w:r>
      <w:r w:rsidR="00F90D96" w:rsidRPr="009B4FC9">
        <w:t xml:space="preserve"> </w:t>
      </w:r>
      <w:r w:rsidRPr="009B4FC9">
        <w:t>kỹ</w:t>
      </w:r>
      <w:r w:rsidR="00F90D96" w:rsidRPr="009B4FC9">
        <w:t xml:space="preserve"> </w:t>
      </w:r>
      <w:r w:rsidRPr="009B4FC9">
        <w:t>lưỡng</w:t>
      </w:r>
      <w:r w:rsidR="00F90D96" w:rsidRPr="009B4FC9">
        <w:t xml:space="preserve"> </w:t>
      </w:r>
      <w:r w:rsidRPr="009B4FC9">
        <w:t>và</w:t>
      </w:r>
      <w:r w:rsidR="00F90D96" w:rsidRPr="009B4FC9">
        <w:t xml:space="preserve"> </w:t>
      </w:r>
      <w:r w:rsidRPr="009B4FC9">
        <w:t>đảm</w:t>
      </w:r>
      <w:r w:rsidR="00F90D96" w:rsidRPr="009B4FC9">
        <w:t xml:space="preserve"> </w:t>
      </w:r>
      <w:r w:rsidRPr="009B4FC9">
        <w:t>bảo</w:t>
      </w:r>
      <w:r w:rsidR="00F90D96" w:rsidRPr="009B4FC9">
        <w:t xml:space="preserve"> </w:t>
      </w:r>
      <w:r w:rsidRPr="009B4FC9">
        <w:t>hoạt</w:t>
      </w:r>
      <w:r w:rsidR="00F90D96" w:rsidRPr="009B4FC9">
        <w:t xml:space="preserve"> </w:t>
      </w:r>
      <w:r w:rsidRPr="009B4FC9">
        <w:t>động</w:t>
      </w:r>
      <w:r w:rsidR="00F90D96" w:rsidRPr="009B4FC9">
        <w:t xml:space="preserve"> </w:t>
      </w:r>
      <w:r w:rsidRPr="009B4FC9">
        <w:t>ổn</w:t>
      </w:r>
      <w:r w:rsidR="00F90D96" w:rsidRPr="009B4FC9">
        <w:t xml:space="preserve"> </w:t>
      </w:r>
      <w:r w:rsidRPr="009B4FC9">
        <w:t>định</w:t>
      </w:r>
      <w:r w:rsidR="00F90D96" w:rsidRPr="009B4FC9">
        <w:t xml:space="preserve"> </w:t>
      </w:r>
      <w:r w:rsidRPr="009B4FC9">
        <w:t>trên</w:t>
      </w:r>
      <w:r w:rsidR="00F90D96" w:rsidRPr="009B4FC9">
        <w:t xml:space="preserve"> </w:t>
      </w:r>
      <w:r w:rsidRPr="009B4FC9">
        <w:t>các</w:t>
      </w:r>
      <w:r w:rsidR="00F90D96" w:rsidRPr="009B4FC9">
        <w:t xml:space="preserve"> </w:t>
      </w:r>
      <w:r w:rsidRPr="009B4FC9">
        <w:t>trình</w:t>
      </w:r>
      <w:r w:rsidR="00F90D96" w:rsidRPr="009B4FC9">
        <w:t xml:space="preserve"> </w:t>
      </w:r>
      <w:r w:rsidRPr="009B4FC9">
        <w:t>duyệt</w:t>
      </w:r>
      <w:r w:rsidR="00F90D96" w:rsidRPr="009B4FC9">
        <w:t xml:space="preserve"> </w:t>
      </w:r>
      <w:r w:rsidRPr="009B4FC9">
        <w:t>phổ</w:t>
      </w:r>
      <w:r w:rsidR="00F90D96" w:rsidRPr="009B4FC9">
        <w:t xml:space="preserve"> </w:t>
      </w:r>
      <w:r w:rsidRPr="009B4FC9">
        <w:t>biến</w:t>
      </w:r>
      <w:r w:rsidR="00F90D96" w:rsidRPr="009B4FC9">
        <w:t xml:space="preserve"> </w:t>
      </w:r>
      <w:r w:rsidRPr="009B4FC9">
        <w:t>như</w:t>
      </w:r>
      <w:r w:rsidR="00F90D96" w:rsidRPr="009B4FC9">
        <w:t xml:space="preserve"> </w:t>
      </w:r>
      <w:r w:rsidRPr="009B4FC9">
        <w:t>Google</w:t>
      </w:r>
      <w:r w:rsidR="00F90D96" w:rsidRPr="009B4FC9">
        <w:t xml:space="preserve"> </w:t>
      </w:r>
      <w:r w:rsidRPr="009B4FC9">
        <w:t>Chrome,</w:t>
      </w:r>
      <w:r w:rsidR="00F90D96" w:rsidRPr="009B4FC9">
        <w:t xml:space="preserve"> </w:t>
      </w:r>
      <w:r w:rsidRPr="009B4FC9">
        <w:t>Mozilla</w:t>
      </w:r>
      <w:r w:rsidR="00F90D96" w:rsidRPr="009B4FC9">
        <w:t xml:space="preserve"> </w:t>
      </w:r>
      <w:r w:rsidRPr="009B4FC9">
        <w:t>Firefox</w:t>
      </w:r>
      <w:r w:rsidR="00F90D96" w:rsidRPr="009B4FC9">
        <w:t xml:space="preserve"> </w:t>
      </w:r>
      <w:r w:rsidRPr="009B4FC9">
        <w:t>và</w:t>
      </w:r>
      <w:r w:rsidR="00F90D96" w:rsidRPr="009B4FC9">
        <w:t xml:space="preserve"> </w:t>
      </w:r>
      <w:r w:rsidRPr="009B4FC9">
        <w:t>Microsoft</w:t>
      </w:r>
      <w:r w:rsidR="00F90D96" w:rsidRPr="009B4FC9">
        <w:t xml:space="preserve"> </w:t>
      </w:r>
      <w:r w:rsidRPr="009B4FC9">
        <w:t>Edge.</w:t>
      </w:r>
      <w:r w:rsidR="00F90D96" w:rsidRPr="009B4FC9">
        <w:t xml:space="preserve"> </w:t>
      </w:r>
      <w:r w:rsidRPr="009B4FC9">
        <w:t>Bố</w:t>
      </w:r>
      <w:r w:rsidR="00F90D96" w:rsidRPr="009B4FC9">
        <w:t xml:space="preserve"> </w:t>
      </w:r>
      <w:r w:rsidRPr="009B4FC9">
        <w:t>cục,</w:t>
      </w:r>
      <w:r w:rsidR="00F90D96" w:rsidRPr="009B4FC9">
        <w:t xml:space="preserve"> </w:t>
      </w:r>
      <w:r w:rsidRPr="009B4FC9">
        <w:t>biểu</w:t>
      </w:r>
      <w:r w:rsidR="00F90D96" w:rsidRPr="009B4FC9">
        <w:t xml:space="preserve"> </w:t>
      </w:r>
      <w:r w:rsidRPr="009B4FC9">
        <w:t>đồ</w:t>
      </w:r>
      <w:r w:rsidR="00F90D96" w:rsidRPr="009B4FC9">
        <w:t xml:space="preserve"> </w:t>
      </w:r>
      <w:r w:rsidRPr="009B4FC9">
        <w:t>và</w:t>
      </w:r>
      <w:r w:rsidR="00F90D96" w:rsidRPr="009B4FC9">
        <w:t xml:space="preserve"> </w:t>
      </w:r>
      <w:r w:rsidRPr="009B4FC9">
        <w:t>các</w:t>
      </w:r>
      <w:r w:rsidR="00F90D96" w:rsidRPr="009B4FC9">
        <w:t xml:space="preserve"> </w:t>
      </w:r>
      <w:r w:rsidRPr="009B4FC9">
        <w:t>thành</w:t>
      </w:r>
      <w:r w:rsidR="00F90D96" w:rsidRPr="009B4FC9">
        <w:t xml:space="preserve"> </w:t>
      </w:r>
      <w:r w:rsidRPr="009B4FC9">
        <w:t>phần</w:t>
      </w:r>
      <w:r w:rsidR="00F90D96" w:rsidRPr="009B4FC9">
        <w:t xml:space="preserve"> </w:t>
      </w:r>
      <w:r w:rsidRPr="009B4FC9">
        <w:t>giao</w:t>
      </w:r>
      <w:r w:rsidR="00F90D96" w:rsidRPr="009B4FC9">
        <w:t xml:space="preserve"> </w:t>
      </w:r>
      <w:r w:rsidRPr="009B4FC9">
        <w:t>diện</w:t>
      </w:r>
      <w:r w:rsidR="00F90D96" w:rsidRPr="009B4FC9">
        <w:t xml:space="preserve"> </w:t>
      </w:r>
      <w:r w:rsidRPr="009B4FC9">
        <w:t>đều</w:t>
      </w:r>
      <w:r w:rsidR="00F90D96" w:rsidRPr="009B4FC9">
        <w:t xml:space="preserve"> </w:t>
      </w:r>
      <w:r w:rsidRPr="009B4FC9">
        <w:t>hiển</w:t>
      </w:r>
      <w:r w:rsidR="00F90D96" w:rsidRPr="009B4FC9">
        <w:t xml:space="preserve"> </w:t>
      </w:r>
      <w:r w:rsidRPr="009B4FC9">
        <w:t>thị</w:t>
      </w:r>
      <w:r w:rsidR="00F90D96" w:rsidRPr="009B4FC9">
        <w:t xml:space="preserve"> </w:t>
      </w:r>
      <w:r w:rsidRPr="009B4FC9">
        <w:t>đúng</w:t>
      </w:r>
      <w:r w:rsidR="00F90D96" w:rsidRPr="009B4FC9">
        <w:t xml:space="preserve"> </w:t>
      </w:r>
      <w:r w:rsidRPr="009B4FC9">
        <w:t>chuẩn</w:t>
      </w:r>
      <w:r w:rsidR="00F90D96" w:rsidRPr="009B4FC9">
        <w:t xml:space="preserve"> </w:t>
      </w:r>
      <w:r w:rsidRPr="009B4FC9">
        <w:t>và</w:t>
      </w:r>
      <w:r w:rsidR="00F90D96" w:rsidRPr="009B4FC9">
        <w:t xml:space="preserve"> </w:t>
      </w:r>
      <w:r w:rsidRPr="009B4FC9">
        <w:t>không</w:t>
      </w:r>
      <w:r w:rsidR="00F90D96" w:rsidRPr="009B4FC9">
        <w:t xml:space="preserve"> </w:t>
      </w:r>
      <w:r w:rsidRPr="009B4FC9">
        <w:t>xảy</w:t>
      </w:r>
      <w:r w:rsidR="00F90D96" w:rsidRPr="009B4FC9">
        <w:t xml:space="preserve"> </w:t>
      </w:r>
      <w:r w:rsidRPr="009B4FC9">
        <w:t>ra</w:t>
      </w:r>
      <w:r w:rsidR="00F90D96" w:rsidRPr="009B4FC9">
        <w:t xml:space="preserve"> </w:t>
      </w:r>
      <w:r w:rsidRPr="009B4FC9">
        <w:t>lỗi</w:t>
      </w:r>
      <w:r w:rsidR="00F90D96" w:rsidRPr="009B4FC9">
        <w:t xml:space="preserve"> </w:t>
      </w:r>
      <w:r w:rsidRPr="009B4FC9">
        <w:t>định</w:t>
      </w:r>
      <w:r w:rsidR="00F90D96" w:rsidRPr="009B4FC9">
        <w:t xml:space="preserve"> </w:t>
      </w:r>
      <w:r w:rsidRPr="009B4FC9">
        <w:t>dạng.</w:t>
      </w:r>
    </w:p>
    <w:p w14:paraId="1320E7A9" w14:textId="101A3123" w:rsidR="00CD5924" w:rsidRPr="009B4FC9" w:rsidRDefault="00CD5924" w:rsidP="00B923D5">
      <w:pPr>
        <w:pStyle w:val="4-DoanVB"/>
        <w:spacing w:line="360" w:lineRule="auto"/>
        <w:ind w:firstLine="567"/>
      </w:pPr>
      <w:r w:rsidRPr="009B4FC9">
        <w:t>Hỗ</w:t>
      </w:r>
      <w:r w:rsidR="00F90D96" w:rsidRPr="009B4FC9">
        <w:t xml:space="preserve"> </w:t>
      </w:r>
      <w:r w:rsidRPr="009B4FC9">
        <w:t>trợ</w:t>
      </w:r>
      <w:r w:rsidR="00F90D96" w:rsidRPr="009B4FC9">
        <w:t xml:space="preserve"> </w:t>
      </w:r>
      <w:r w:rsidRPr="009B4FC9">
        <w:t>ngôn</w:t>
      </w:r>
      <w:r w:rsidR="00F90D96" w:rsidRPr="009B4FC9">
        <w:t xml:space="preserve"> </w:t>
      </w:r>
      <w:r w:rsidRPr="009B4FC9">
        <w:t>ngữ</w:t>
      </w:r>
      <w:r w:rsidR="00F90D96" w:rsidRPr="009B4FC9">
        <w:t xml:space="preserve"> </w:t>
      </w:r>
      <w:r w:rsidRPr="009B4FC9">
        <w:t>tiếng</w:t>
      </w:r>
      <w:r w:rsidR="00F90D96" w:rsidRPr="009B4FC9">
        <w:t xml:space="preserve"> </w:t>
      </w:r>
      <w:r w:rsidRPr="009B4FC9">
        <w:t>Việt:</w:t>
      </w:r>
      <w:r w:rsidR="00F90D96" w:rsidRPr="009B4FC9">
        <w:t xml:space="preserve"> </w:t>
      </w:r>
      <w:r w:rsidRPr="009B4FC9">
        <w:t>Hệ</w:t>
      </w:r>
      <w:r w:rsidR="00F90D96" w:rsidRPr="009B4FC9">
        <w:t xml:space="preserve"> </w:t>
      </w:r>
      <w:r w:rsidRPr="009B4FC9">
        <w:t>thống</w:t>
      </w:r>
      <w:r w:rsidR="00F90D96" w:rsidRPr="009B4FC9">
        <w:t xml:space="preserve"> </w:t>
      </w:r>
      <w:r w:rsidRPr="009B4FC9">
        <w:t>hỗ</w:t>
      </w:r>
      <w:r w:rsidR="00F90D96" w:rsidRPr="009B4FC9">
        <w:t xml:space="preserve"> </w:t>
      </w:r>
      <w:r w:rsidRPr="009B4FC9">
        <w:t>trợ</w:t>
      </w:r>
      <w:r w:rsidR="00F90D96" w:rsidRPr="009B4FC9">
        <w:t xml:space="preserve"> </w:t>
      </w:r>
      <w:r w:rsidRPr="009B4FC9">
        <w:t>đầy</w:t>
      </w:r>
      <w:r w:rsidR="00F90D96" w:rsidRPr="009B4FC9">
        <w:t xml:space="preserve"> </w:t>
      </w:r>
      <w:r w:rsidRPr="009B4FC9">
        <w:t>đủ</w:t>
      </w:r>
      <w:r w:rsidR="00F90D96" w:rsidRPr="009B4FC9">
        <w:t xml:space="preserve"> </w:t>
      </w:r>
      <w:r w:rsidRPr="009B4FC9">
        <w:t>tiếng</w:t>
      </w:r>
      <w:r w:rsidR="00F90D96" w:rsidRPr="009B4FC9">
        <w:t xml:space="preserve"> </w:t>
      </w:r>
      <w:r w:rsidRPr="009B4FC9">
        <w:t>Việt</w:t>
      </w:r>
      <w:r w:rsidR="00F90D96" w:rsidRPr="009B4FC9">
        <w:t xml:space="preserve"> </w:t>
      </w:r>
      <w:r w:rsidRPr="009B4FC9">
        <w:t>có</w:t>
      </w:r>
      <w:r w:rsidR="00F90D96" w:rsidRPr="009B4FC9">
        <w:t xml:space="preserve"> </w:t>
      </w:r>
      <w:r w:rsidRPr="009B4FC9">
        <w:t>dấu</w:t>
      </w:r>
      <w:r w:rsidR="00F90D96" w:rsidRPr="009B4FC9">
        <w:t xml:space="preserve"> </w:t>
      </w:r>
      <w:r w:rsidRPr="009B4FC9">
        <w:t>ở</w:t>
      </w:r>
      <w:r w:rsidR="00F90D96" w:rsidRPr="009B4FC9">
        <w:t xml:space="preserve"> </w:t>
      </w:r>
      <w:r w:rsidRPr="009B4FC9">
        <w:t>tất</w:t>
      </w:r>
      <w:r w:rsidR="00F90D96" w:rsidRPr="009B4FC9">
        <w:t xml:space="preserve"> </w:t>
      </w:r>
      <w:r w:rsidRPr="009B4FC9">
        <w:t>cả</w:t>
      </w:r>
      <w:r w:rsidR="00F90D96" w:rsidRPr="009B4FC9">
        <w:t xml:space="preserve"> </w:t>
      </w:r>
      <w:r w:rsidRPr="009B4FC9">
        <w:t>thành</w:t>
      </w:r>
      <w:r w:rsidR="00F90D96" w:rsidRPr="009B4FC9">
        <w:t xml:space="preserve"> </w:t>
      </w:r>
      <w:r w:rsidRPr="009B4FC9">
        <w:t>phần,</w:t>
      </w:r>
      <w:r w:rsidR="00F90D96" w:rsidRPr="009B4FC9">
        <w:t xml:space="preserve"> </w:t>
      </w:r>
      <w:r w:rsidRPr="009B4FC9">
        <w:t>bao</w:t>
      </w:r>
      <w:r w:rsidR="00F90D96" w:rsidRPr="009B4FC9">
        <w:t xml:space="preserve"> </w:t>
      </w:r>
      <w:r w:rsidRPr="009B4FC9">
        <w:t>gồm</w:t>
      </w:r>
      <w:r w:rsidR="00F90D96" w:rsidRPr="009B4FC9">
        <w:t xml:space="preserve"> </w:t>
      </w:r>
      <w:r w:rsidRPr="009B4FC9">
        <w:t>biểu</w:t>
      </w:r>
      <w:r w:rsidR="00F90D96" w:rsidRPr="009B4FC9">
        <w:t xml:space="preserve"> </w:t>
      </w:r>
      <w:r w:rsidRPr="009B4FC9">
        <w:t>đồ,</w:t>
      </w:r>
      <w:r w:rsidR="00F90D96" w:rsidRPr="009B4FC9">
        <w:t xml:space="preserve"> </w:t>
      </w:r>
      <w:r w:rsidRPr="009B4FC9">
        <w:t>dữ</w:t>
      </w:r>
      <w:r w:rsidR="00F90D96" w:rsidRPr="009B4FC9">
        <w:t xml:space="preserve"> </w:t>
      </w:r>
      <w:r w:rsidRPr="009B4FC9">
        <w:t>liệu</w:t>
      </w:r>
      <w:r w:rsidR="00F90D96" w:rsidRPr="009B4FC9">
        <w:t xml:space="preserve"> </w:t>
      </w:r>
      <w:r w:rsidRPr="009B4FC9">
        <w:t>bảng</w:t>
      </w:r>
      <w:r w:rsidR="00F90D96" w:rsidRPr="009B4FC9">
        <w:t xml:space="preserve"> </w:t>
      </w:r>
      <w:r w:rsidRPr="009B4FC9">
        <w:t>và</w:t>
      </w:r>
      <w:r w:rsidR="00F90D96" w:rsidRPr="009B4FC9">
        <w:t xml:space="preserve"> </w:t>
      </w:r>
      <w:r w:rsidRPr="009B4FC9">
        <w:t>báo</w:t>
      </w:r>
      <w:r w:rsidR="00F90D96" w:rsidRPr="009B4FC9">
        <w:t xml:space="preserve"> </w:t>
      </w:r>
      <w:r w:rsidRPr="009B4FC9">
        <w:t>cáo</w:t>
      </w:r>
      <w:r w:rsidR="00F90D96" w:rsidRPr="009B4FC9">
        <w:t xml:space="preserve"> </w:t>
      </w:r>
      <w:r w:rsidRPr="009B4FC9">
        <w:t>PDF.</w:t>
      </w:r>
      <w:r w:rsidR="00F90D96" w:rsidRPr="009B4FC9">
        <w:t xml:space="preserve"> </w:t>
      </w:r>
      <w:r w:rsidRPr="009B4FC9">
        <w:t>Đây</w:t>
      </w:r>
      <w:r w:rsidR="00F90D96" w:rsidRPr="009B4FC9">
        <w:t xml:space="preserve"> </w:t>
      </w:r>
      <w:r w:rsidRPr="009B4FC9">
        <w:t>là</w:t>
      </w:r>
      <w:r w:rsidR="00F90D96" w:rsidRPr="009B4FC9">
        <w:t xml:space="preserve"> </w:t>
      </w:r>
      <w:r w:rsidRPr="009B4FC9">
        <w:t>yếu</w:t>
      </w:r>
      <w:r w:rsidR="00F90D96" w:rsidRPr="009B4FC9">
        <w:t xml:space="preserve"> </w:t>
      </w:r>
      <w:r w:rsidRPr="009B4FC9">
        <w:t>tố</w:t>
      </w:r>
      <w:r w:rsidR="00F90D96" w:rsidRPr="009B4FC9">
        <w:t xml:space="preserve"> </w:t>
      </w:r>
      <w:r w:rsidRPr="009B4FC9">
        <w:t>quan</w:t>
      </w:r>
      <w:r w:rsidR="00F90D96" w:rsidRPr="009B4FC9">
        <w:t xml:space="preserve"> </w:t>
      </w:r>
      <w:r w:rsidRPr="009B4FC9">
        <w:t>trọng</w:t>
      </w:r>
      <w:r w:rsidR="00F90D96" w:rsidRPr="009B4FC9">
        <w:t xml:space="preserve"> </w:t>
      </w:r>
      <w:r w:rsidRPr="009B4FC9">
        <w:t>để</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trong</w:t>
      </w:r>
      <w:r w:rsidR="00F90D96" w:rsidRPr="009B4FC9">
        <w:t xml:space="preserve"> </w:t>
      </w:r>
      <w:r w:rsidRPr="009B4FC9">
        <w:t>nước</w:t>
      </w:r>
      <w:r w:rsidR="00F90D96" w:rsidRPr="009B4FC9">
        <w:t xml:space="preserve"> </w:t>
      </w:r>
      <w:r w:rsidRPr="009B4FC9">
        <w:t>có</w:t>
      </w:r>
      <w:r w:rsidR="00F90D96" w:rsidRPr="009B4FC9">
        <w:t xml:space="preserve"> </w:t>
      </w:r>
      <w:r w:rsidRPr="009B4FC9">
        <w:t>thể</w:t>
      </w:r>
      <w:r w:rsidR="00F90D96" w:rsidRPr="009B4FC9">
        <w:t xml:space="preserve"> </w:t>
      </w:r>
      <w:r w:rsidRPr="009B4FC9">
        <w:t>sử</w:t>
      </w:r>
      <w:r w:rsidR="00F90D96" w:rsidRPr="009B4FC9">
        <w:t xml:space="preserve"> </w:t>
      </w:r>
      <w:r w:rsidRPr="009B4FC9">
        <w:t>dụng</w:t>
      </w:r>
      <w:r w:rsidR="00F90D96" w:rsidRPr="009B4FC9">
        <w:t xml:space="preserve"> </w:t>
      </w:r>
      <w:r w:rsidRPr="009B4FC9">
        <w:t>thuận</w:t>
      </w:r>
      <w:r w:rsidR="00F90D96" w:rsidRPr="009B4FC9">
        <w:t xml:space="preserve"> </w:t>
      </w:r>
      <w:r w:rsidRPr="009B4FC9">
        <w:t>tiện</w:t>
      </w:r>
      <w:r w:rsidR="00F90D96" w:rsidRPr="009B4FC9">
        <w:t xml:space="preserve"> </w:t>
      </w:r>
      <w:r w:rsidRPr="009B4FC9">
        <w:t>và</w:t>
      </w:r>
      <w:r w:rsidR="00F90D96" w:rsidRPr="009B4FC9">
        <w:t xml:space="preserve"> </w:t>
      </w:r>
      <w:r w:rsidRPr="009B4FC9">
        <w:t>tiếp</w:t>
      </w:r>
      <w:r w:rsidR="00F90D96" w:rsidRPr="009B4FC9">
        <w:t xml:space="preserve"> </w:t>
      </w:r>
      <w:r w:rsidRPr="009B4FC9">
        <w:t>cận</w:t>
      </w:r>
      <w:r w:rsidR="00F90D96" w:rsidRPr="009B4FC9">
        <w:t xml:space="preserve"> </w:t>
      </w:r>
      <w:r w:rsidRPr="009B4FC9">
        <w:t>kết</w:t>
      </w:r>
      <w:r w:rsidR="00F90D96" w:rsidRPr="009B4FC9">
        <w:t xml:space="preserve"> </w:t>
      </w:r>
      <w:r w:rsidRPr="009B4FC9">
        <w:t>quả</w:t>
      </w:r>
      <w:r w:rsidR="00F90D96" w:rsidRPr="009B4FC9">
        <w:t xml:space="preserve"> </w:t>
      </w:r>
      <w:r w:rsidRPr="009B4FC9">
        <w:t>dễ</w:t>
      </w:r>
      <w:r w:rsidR="00F90D96" w:rsidRPr="009B4FC9">
        <w:t xml:space="preserve"> </w:t>
      </w:r>
      <w:r w:rsidRPr="009B4FC9">
        <w:t>dàng</w:t>
      </w:r>
      <w:r w:rsidR="00F90D96" w:rsidRPr="009B4FC9">
        <w:t xml:space="preserve"> </w:t>
      </w:r>
      <w:r w:rsidRPr="009B4FC9">
        <w:t>hơn.</w:t>
      </w:r>
    </w:p>
    <w:p w14:paraId="7063F5C4" w14:textId="1146D812" w:rsidR="00CD5924" w:rsidRPr="009B4FC9" w:rsidRDefault="00CD5924" w:rsidP="00B923D5">
      <w:pPr>
        <w:pStyle w:val="4-DoanVB"/>
        <w:spacing w:line="360" w:lineRule="auto"/>
        <w:ind w:firstLine="567"/>
      </w:pPr>
      <w:r w:rsidRPr="009B4FC9">
        <w:t>Hiệu</w:t>
      </w:r>
      <w:r w:rsidR="00F90D96" w:rsidRPr="009B4FC9">
        <w:t xml:space="preserve"> </w:t>
      </w:r>
      <w:r w:rsidRPr="009B4FC9">
        <w:t>suất</w:t>
      </w:r>
      <w:r w:rsidR="00F90D96" w:rsidRPr="009B4FC9">
        <w:t xml:space="preserve"> </w:t>
      </w:r>
      <w:r w:rsidRPr="009B4FC9">
        <w:t>hiển</w:t>
      </w:r>
      <w:r w:rsidR="00F90D96" w:rsidRPr="009B4FC9">
        <w:t xml:space="preserve"> </w:t>
      </w:r>
      <w:r w:rsidRPr="009B4FC9">
        <w:t>thị</w:t>
      </w:r>
      <w:r w:rsidR="00F90D96" w:rsidRPr="009B4FC9">
        <w:t xml:space="preserve"> </w:t>
      </w:r>
      <w:r w:rsidRPr="009B4FC9">
        <w:t>cao:</w:t>
      </w:r>
      <w:r w:rsidR="00F90D96" w:rsidRPr="009B4FC9">
        <w:t xml:space="preserve"> </w:t>
      </w:r>
      <w:r w:rsidRPr="009B4FC9">
        <w:t>Thời</w:t>
      </w:r>
      <w:r w:rsidR="00F90D96" w:rsidRPr="009B4FC9">
        <w:t xml:space="preserve"> </w:t>
      </w:r>
      <w:r w:rsidRPr="009B4FC9">
        <w:t>gian</w:t>
      </w:r>
      <w:r w:rsidR="00F90D96" w:rsidRPr="009B4FC9">
        <w:t xml:space="preserve"> </w:t>
      </w:r>
      <w:r w:rsidRPr="009B4FC9">
        <w:t>phản</w:t>
      </w:r>
      <w:r w:rsidR="00F90D96" w:rsidRPr="009B4FC9">
        <w:t xml:space="preserve"> </w:t>
      </w:r>
      <w:r w:rsidRPr="009B4FC9">
        <w:t>hồi</w:t>
      </w:r>
      <w:r w:rsidR="00F90D96" w:rsidRPr="009B4FC9">
        <w:t xml:space="preserve"> </w:t>
      </w:r>
      <w:r w:rsidRPr="009B4FC9">
        <w:t>trung</w:t>
      </w:r>
      <w:r w:rsidR="00F90D96" w:rsidRPr="009B4FC9">
        <w:t xml:space="preserve"> </w:t>
      </w:r>
      <w:r w:rsidRPr="009B4FC9">
        <w:t>bình</w:t>
      </w:r>
      <w:r w:rsidR="00F90D96" w:rsidRPr="009B4FC9">
        <w:t xml:space="preserve"> </w:t>
      </w:r>
      <w:r w:rsidRPr="009B4FC9">
        <w:t>của</w:t>
      </w:r>
      <w:r w:rsidR="00F90D96" w:rsidRPr="009B4FC9">
        <w:t xml:space="preserve"> </w:t>
      </w:r>
      <w:r w:rsidRPr="009B4FC9">
        <w:t>giao</w:t>
      </w:r>
      <w:r w:rsidR="00F90D96" w:rsidRPr="009B4FC9">
        <w:t xml:space="preserve"> </w:t>
      </w:r>
      <w:r w:rsidRPr="009B4FC9">
        <w:t>diện</w:t>
      </w:r>
      <w:r w:rsidR="00F90D96" w:rsidRPr="009B4FC9">
        <w:t xml:space="preserve"> </w:t>
      </w:r>
      <w:r w:rsidRPr="009B4FC9">
        <w:t>từ</w:t>
      </w:r>
      <w:r w:rsidR="00F90D96" w:rsidRPr="009B4FC9">
        <w:t xml:space="preserve"> </w:t>
      </w:r>
      <w:r w:rsidRPr="009B4FC9">
        <w:t>lúc</w:t>
      </w:r>
      <w:r w:rsidR="00F90D96" w:rsidRPr="009B4FC9">
        <w:t xml:space="preserve"> </w:t>
      </w:r>
      <w:r w:rsidRPr="009B4FC9">
        <w:t>gửi</w:t>
      </w:r>
      <w:r w:rsidR="00F90D96" w:rsidRPr="009B4FC9">
        <w:t xml:space="preserve"> </w:t>
      </w:r>
      <w:r w:rsidRPr="009B4FC9">
        <w:t>yêu</w:t>
      </w:r>
      <w:r w:rsidR="00F90D96" w:rsidRPr="009B4FC9">
        <w:t xml:space="preserve"> </w:t>
      </w:r>
      <w:r w:rsidRPr="009B4FC9">
        <w:t>cầu</w:t>
      </w:r>
      <w:r w:rsidR="00F90D96" w:rsidRPr="009B4FC9">
        <w:t xml:space="preserve"> </w:t>
      </w:r>
      <w:r w:rsidRPr="009B4FC9">
        <w:t>đến</w:t>
      </w:r>
      <w:r w:rsidR="00F90D96" w:rsidRPr="009B4FC9">
        <w:t xml:space="preserve"> </w:t>
      </w:r>
      <w:r w:rsidRPr="009B4FC9">
        <w:t>khi</w:t>
      </w:r>
      <w:r w:rsidR="00F90D96" w:rsidRPr="009B4FC9">
        <w:t xml:space="preserve"> </w:t>
      </w:r>
      <w:r w:rsidRPr="009B4FC9">
        <w:t>hiển</w:t>
      </w:r>
      <w:r w:rsidR="00F90D96" w:rsidRPr="009B4FC9">
        <w:t xml:space="preserve"> </w:t>
      </w:r>
      <w:r w:rsidRPr="009B4FC9">
        <w:t>thị</w:t>
      </w:r>
      <w:r w:rsidR="00F90D96" w:rsidRPr="009B4FC9">
        <w:t xml:space="preserve"> </w:t>
      </w:r>
      <w:r w:rsidRPr="009B4FC9">
        <w:t>biểu</w:t>
      </w:r>
      <w:r w:rsidR="00F90D96" w:rsidRPr="009B4FC9">
        <w:t xml:space="preserve"> </w:t>
      </w:r>
      <w:r w:rsidRPr="009B4FC9">
        <w:t>đồ</w:t>
      </w:r>
      <w:r w:rsidR="00F90D96" w:rsidRPr="009B4FC9">
        <w:t xml:space="preserve"> </w:t>
      </w:r>
      <w:r w:rsidRPr="009B4FC9">
        <w:t>hoặc</w:t>
      </w:r>
      <w:r w:rsidR="00F90D96" w:rsidRPr="009B4FC9">
        <w:t xml:space="preserve"> </w:t>
      </w:r>
      <w:r w:rsidRPr="009B4FC9">
        <w:t>bảng</w:t>
      </w:r>
      <w:r w:rsidR="00F90D96" w:rsidRPr="009B4FC9">
        <w:t xml:space="preserve"> </w:t>
      </w:r>
      <w:r w:rsidRPr="009B4FC9">
        <w:t>dữ</w:t>
      </w:r>
      <w:r w:rsidR="00F90D96" w:rsidRPr="009B4FC9">
        <w:t xml:space="preserve"> </w:t>
      </w:r>
      <w:r w:rsidRPr="009B4FC9">
        <w:t>liệu</w:t>
      </w:r>
      <w:r w:rsidR="00F90D96" w:rsidRPr="009B4FC9">
        <w:t xml:space="preserve"> </w:t>
      </w:r>
      <w:r w:rsidRPr="009B4FC9">
        <w:t>chỉ</w:t>
      </w:r>
      <w:r w:rsidR="00F90D96" w:rsidRPr="009B4FC9">
        <w:t xml:space="preserve"> </w:t>
      </w:r>
      <w:r w:rsidRPr="009B4FC9">
        <w:t>dao</w:t>
      </w:r>
      <w:r w:rsidR="00F90D96" w:rsidRPr="009B4FC9">
        <w:t xml:space="preserve"> </w:t>
      </w:r>
      <w:r w:rsidRPr="009B4FC9">
        <w:t>động</w:t>
      </w:r>
      <w:r w:rsidR="00F90D96" w:rsidRPr="009B4FC9">
        <w:t xml:space="preserve"> </w:t>
      </w:r>
      <w:r w:rsidRPr="009B4FC9">
        <w:t>từ</w:t>
      </w:r>
      <w:r w:rsidR="00F90D96" w:rsidRPr="009B4FC9">
        <w:t xml:space="preserve"> </w:t>
      </w:r>
      <w:r w:rsidRPr="009B4FC9">
        <w:t>200</w:t>
      </w:r>
      <w:r w:rsidR="00F90D96" w:rsidRPr="009B4FC9">
        <w:t xml:space="preserve"> </w:t>
      </w:r>
      <w:r w:rsidRPr="009B4FC9">
        <w:t>đến</w:t>
      </w:r>
      <w:r w:rsidR="00F90D96" w:rsidRPr="009B4FC9">
        <w:t xml:space="preserve"> </w:t>
      </w:r>
      <w:r w:rsidRPr="009B4FC9">
        <w:t>500</w:t>
      </w:r>
      <w:r w:rsidR="00F90D96" w:rsidRPr="009B4FC9">
        <w:t xml:space="preserve"> </w:t>
      </w:r>
      <w:r w:rsidRPr="009B4FC9">
        <w:t>ms,</w:t>
      </w:r>
      <w:r w:rsidR="00F90D96" w:rsidRPr="009B4FC9">
        <w:t xml:space="preserve"> </w:t>
      </w:r>
      <w:r w:rsidRPr="009B4FC9">
        <w:t>mang</w:t>
      </w:r>
      <w:r w:rsidR="00F90D96" w:rsidRPr="009B4FC9">
        <w:t xml:space="preserve"> </w:t>
      </w:r>
      <w:r w:rsidRPr="009B4FC9">
        <w:t>lại</w:t>
      </w:r>
      <w:r w:rsidR="00F90D96" w:rsidRPr="009B4FC9">
        <w:t xml:space="preserve"> </w:t>
      </w:r>
      <w:r w:rsidRPr="009B4FC9">
        <w:t>trải</w:t>
      </w:r>
      <w:r w:rsidR="00F90D96" w:rsidRPr="009B4FC9">
        <w:t xml:space="preserve"> </w:t>
      </w:r>
      <w:r w:rsidRPr="009B4FC9">
        <w:t>nghiệm</w:t>
      </w:r>
      <w:r w:rsidR="00F90D96" w:rsidRPr="009B4FC9">
        <w:t xml:space="preserve"> </w:t>
      </w:r>
      <w:r w:rsidRPr="009B4FC9">
        <w:t>nhanh</w:t>
      </w:r>
      <w:r w:rsidR="00F90D96" w:rsidRPr="009B4FC9">
        <w:t xml:space="preserve"> </w:t>
      </w:r>
      <w:r w:rsidRPr="009B4FC9">
        <w:t>chóng</w:t>
      </w:r>
      <w:r w:rsidR="00F90D96" w:rsidRPr="009B4FC9">
        <w:t xml:space="preserve"> </w:t>
      </w:r>
      <w:r w:rsidRPr="009B4FC9">
        <w:t>và</w:t>
      </w:r>
      <w:r w:rsidR="00F90D96" w:rsidRPr="009B4FC9">
        <w:t xml:space="preserve"> </w:t>
      </w:r>
      <w:r w:rsidRPr="009B4FC9">
        <w:t>mượt</w:t>
      </w:r>
      <w:r w:rsidR="00F90D96" w:rsidRPr="009B4FC9">
        <w:t xml:space="preserve"> </w:t>
      </w:r>
      <w:r w:rsidRPr="009B4FC9">
        <w:t>mà.</w:t>
      </w:r>
    </w:p>
    <w:p w14:paraId="6A0275F2" w14:textId="62F42A82" w:rsidR="00873BA7" w:rsidRPr="009B4FC9" w:rsidRDefault="00CD5924" w:rsidP="004744F7">
      <w:pPr>
        <w:pStyle w:val="4-DoanVB"/>
        <w:spacing w:line="360" w:lineRule="auto"/>
        <w:ind w:firstLine="567"/>
      </w:pPr>
      <w:r w:rsidRPr="009B4FC9">
        <w:t>Thân</w:t>
      </w:r>
      <w:r w:rsidR="00F90D96" w:rsidRPr="009B4FC9">
        <w:t xml:space="preserve"> </w:t>
      </w:r>
      <w:r w:rsidRPr="009B4FC9">
        <w:t>thiện</w:t>
      </w:r>
      <w:r w:rsidR="00F90D96" w:rsidRPr="009B4FC9">
        <w:t xml:space="preserve"> </w:t>
      </w:r>
      <w:r w:rsidRPr="009B4FC9">
        <w:t>với</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phổ</w:t>
      </w:r>
      <w:r w:rsidR="00F90D96" w:rsidRPr="009B4FC9">
        <w:t xml:space="preserve"> </w:t>
      </w:r>
      <w:r w:rsidRPr="009B4FC9">
        <w:t>thông:</w:t>
      </w:r>
      <w:r w:rsidR="00F90D96" w:rsidRPr="009B4FC9">
        <w:t xml:space="preserve"> </w:t>
      </w:r>
      <w:r w:rsidRPr="009B4FC9">
        <w:t>Giao</w:t>
      </w:r>
      <w:r w:rsidR="00F90D96" w:rsidRPr="009B4FC9">
        <w:t xml:space="preserve"> </w:t>
      </w:r>
      <w:r w:rsidRPr="009B4FC9">
        <w:t>diện</w:t>
      </w:r>
      <w:r w:rsidR="00F90D96" w:rsidRPr="009B4FC9">
        <w:t xml:space="preserve"> </w:t>
      </w:r>
      <w:r w:rsidRPr="009B4FC9">
        <w:t>được</w:t>
      </w:r>
      <w:r w:rsidR="00F90D96" w:rsidRPr="009B4FC9">
        <w:t xml:space="preserve"> </w:t>
      </w:r>
      <w:r w:rsidRPr="009B4FC9">
        <w:t>thiết</w:t>
      </w:r>
      <w:r w:rsidR="00F90D96" w:rsidRPr="009B4FC9">
        <w:t xml:space="preserve"> </w:t>
      </w:r>
      <w:r w:rsidRPr="009B4FC9">
        <w:t>kế</w:t>
      </w:r>
      <w:r w:rsidR="00F90D96" w:rsidRPr="009B4FC9">
        <w:t xml:space="preserve"> </w:t>
      </w:r>
      <w:r w:rsidRPr="009B4FC9">
        <w:t>tối</w:t>
      </w:r>
      <w:r w:rsidR="00F90D96" w:rsidRPr="009B4FC9">
        <w:t xml:space="preserve"> </w:t>
      </w:r>
      <w:r w:rsidRPr="009B4FC9">
        <w:t>giản,</w:t>
      </w:r>
      <w:r w:rsidR="00F90D96" w:rsidRPr="009B4FC9">
        <w:t xml:space="preserve"> </w:t>
      </w:r>
      <w:r w:rsidRPr="009B4FC9">
        <w:t>trực</w:t>
      </w:r>
      <w:r w:rsidR="00F90D96" w:rsidRPr="009B4FC9">
        <w:t xml:space="preserve"> </w:t>
      </w:r>
      <w:r w:rsidRPr="009B4FC9">
        <w:t>quan,</w:t>
      </w:r>
      <w:r w:rsidR="00F90D96" w:rsidRPr="009B4FC9">
        <w:t xml:space="preserve"> </w:t>
      </w:r>
      <w:r w:rsidRPr="009B4FC9">
        <w:t>giúp</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không</w:t>
      </w:r>
      <w:r w:rsidR="00F90D96" w:rsidRPr="009B4FC9">
        <w:t xml:space="preserve"> </w:t>
      </w:r>
      <w:r w:rsidRPr="009B4FC9">
        <w:t>chuyên</w:t>
      </w:r>
      <w:r w:rsidR="00F90D96" w:rsidRPr="009B4FC9">
        <w:t xml:space="preserve"> </w:t>
      </w:r>
      <w:r w:rsidRPr="009B4FC9">
        <w:t>cũng</w:t>
      </w:r>
      <w:r w:rsidR="00F90D96" w:rsidRPr="009B4FC9">
        <w:t xml:space="preserve"> </w:t>
      </w:r>
      <w:r w:rsidRPr="009B4FC9">
        <w:t>có</w:t>
      </w:r>
      <w:r w:rsidR="00F90D96" w:rsidRPr="009B4FC9">
        <w:t xml:space="preserve"> </w:t>
      </w:r>
      <w:r w:rsidRPr="009B4FC9">
        <w:t>thể</w:t>
      </w:r>
      <w:r w:rsidR="00F90D96" w:rsidRPr="009B4FC9">
        <w:t xml:space="preserve"> </w:t>
      </w:r>
      <w:r w:rsidRPr="009B4FC9">
        <w:t>thao</w:t>
      </w:r>
      <w:r w:rsidR="00F90D96" w:rsidRPr="009B4FC9">
        <w:t xml:space="preserve"> </w:t>
      </w:r>
      <w:r w:rsidRPr="009B4FC9">
        <w:t>tác</w:t>
      </w:r>
      <w:r w:rsidR="00F90D96" w:rsidRPr="009B4FC9">
        <w:t xml:space="preserve"> </w:t>
      </w:r>
      <w:r w:rsidRPr="009B4FC9">
        <w:t>dễ</w:t>
      </w:r>
      <w:r w:rsidR="00F90D96" w:rsidRPr="009B4FC9">
        <w:t xml:space="preserve"> </w:t>
      </w:r>
      <w:r w:rsidRPr="009B4FC9">
        <w:t>dàng</w:t>
      </w:r>
      <w:r w:rsidR="00F90D96" w:rsidRPr="009B4FC9">
        <w:t xml:space="preserve"> </w:t>
      </w:r>
      <w:r w:rsidRPr="009B4FC9">
        <w:t>mà</w:t>
      </w:r>
      <w:r w:rsidR="00F90D96" w:rsidRPr="009B4FC9">
        <w:t xml:space="preserve"> </w:t>
      </w:r>
      <w:r w:rsidRPr="009B4FC9">
        <w:t>không</w:t>
      </w:r>
      <w:r w:rsidR="00F90D96" w:rsidRPr="009B4FC9">
        <w:t xml:space="preserve"> </w:t>
      </w:r>
      <w:r w:rsidRPr="009B4FC9">
        <w:t>cần</w:t>
      </w:r>
      <w:r w:rsidR="00F90D96" w:rsidRPr="009B4FC9">
        <w:t xml:space="preserve"> </w:t>
      </w:r>
      <w:r w:rsidRPr="009B4FC9">
        <w:t>kiến</w:t>
      </w:r>
      <w:r w:rsidR="00F90D96" w:rsidRPr="009B4FC9">
        <w:t xml:space="preserve"> </w:t>
      </w:r>
      <w:r w:rsidRPr="009B4FC9">
        <w:t>thức</w:t>
      </w:r>
      <w:r w:rsidR="00F90D96" w:rsidRPr="009B4FC9">
        <w:t xml:space="preserve"> </w:t>
      </w:r>
      <w:r w:rsidRPr="009B4FC9">
        <w:t>kỹ</w:t>
      </w:r>
      <w:r w:rsidR="00F90D96" w:rsidRPr="009B4FC9">
        <w:t xml:space="preserve"> </w:t>
      </w:r>
      <w:r w:rsidRPr="009B4FC9">
        <w:t>thuật</w:t>
      </w:r>
      <w:r w:rsidR="00F90D96" w:rsidRPr="009B4FC9">
        <w:t xml:space="preserve"> </w:t>
      </w:r>
      <w:r w:rsidRPr="009B4FC9">
        <w:t>về</w:t>
      </w:r>
      <w:r w:rsidR="00F90D96" w:rsidRPr="009B4FC9">
        <w:t xml:space="preserve"> </w:t>
      </w:r>
      <w:r w:rsidRPr="009B4FC9">
        <w:t>học</w:t>
      </w:r>
      <w:r w:rsidR="00F90D96" w:rsidRPr="009B4FC9">
        <w:t xml:space="preserve"> </w:t>
      </w:r>
      <w:r w:rsidRPr="009B4FC9">
        <w:t>máy</w:t>
      </w:r>
      <w:r w:rsidR="00F90D96" w:rsidRPr="009B4FC9">
        <w:t xml:space="preserve"> </w:t>
      </w:r>
      <w:r w:rsidRPr="009B4FC9">
        <w:t>hoặc</w:t>
      </w:r>
      <w:r w:rsidR="00F90D96" w:rsidRPr="009B4FC9">
        <w:t xml:space="preserve"> </w:t>
      </w:r>
      <w:r w:rsidRPr="009B4FC9">
        <w:t>xử</w:t>
      </w:r>
      <w:r w:rsidR="00F90D96" w:rsidRPr="009B4FC9">
        <w:t xml:space="preserve"> </w:t>
      </w:r>
      <w:r w:rsidRPr="009B4FC9">
        <w:t>lý</w:t>
      </w:r>
      <w:r w:rsidR="00F90D96" w:rsidRPr="009B4FC9">
        <w:t xml:space="preserve"> </w:t>
      </w:r>
      <w:r w:rsidRPr="009B4FC9">
        <w:t>dữ</w:t>
      </w:r>
      <w:r w:rsidR="00F90D96" w:rsidRPr="009B4FC9">
        <w:t xml:space="preserve"> </w:t>
      </w:r>
      <w:r w:rsidRPr="009B4FC9">
        <w:t>liệu.</w:t>
      </w:r>
      <w:r w:rsidR="00F90D96" w:rsidRPr="009B4FC9">
        <w:t xml:space="preserve"> </w:t>
      </w:r>
      <w:r w:rsidRPr="009B4FC9">
        <w:t>Mọi</w:t>
      </w:r>
      <w:r w:rsidR="00F90D96" w:rsidRPr="009B4FC9">
        <w:t xml:space="preserve"> </w:t>
      </w:r>
      <w:r w:rsidRPr="009B4FC9">
        <w:t>bước</w:t>
      </w:r>
      <w:r w:rsidR="00F90D96" w:rsidRPr="009B4FC9">
        <w:t xml:space="preserve"> </w:t>
      </w:r>
      <w:r w:rsidRPr="009B4FC9">
        <w:t>đều</w:t>
      </w:r>
      <w:r w:rsidR="00F90D96" w:rsidRPr="009B4FC9">
        <w:t xml:space="preserve"> </w:t>
      </w:r>
      <w:r w:rsidRPr="009B4FC9">
        <w:t>có</w:t>
      </w:r>
      <w:r w:rsidR="00F90D96" w:rsidRPr="009B4FC9">
        <w:t xml:space="preserve"> </w:t>
      </w:r>
      <w:r w:rsidRPr="009B4FC9">
        <w:t>hướng</w:t>
      </w:r>
      <w:r w:rsidR="00F90D96" w:rsidRPr="009B4FC9">
        <w:t xml:space="preserve"> </w:t>
      </w:r>
      <w:r w:rsidRPr="009B4FC9">
        <w:t>dẫn</w:t>
      </w:r>
      <w:r w:rsidR="00F90D96" w:rsidRPr="009B4FC9">
        <w:t xml:space="preserve"> </w:t>
      </w:r>
      <w:r w:rsidRPr="009B4FC9">
        <w:t>rõ</w:t>
      </w:r>
      <w:r w:rsidR="00F90D96" w:rsidRPr="009B4FC9">
        <w:t xml:space="preserve"> </w:t>
      </w:r>
      <w:r w:rsidRPr="009B4FC9">
        <w:t>ràng,</w:t>
      </w:r>
      <w:r w:rsidR="00F90D96" w:rsidRPr="009B4FC9">
        <w:t xml:space="preserve"> </w:t>
      </w:r>
      <w:r w:rsidRPr="009B4FC9">
        <w:t>biểu</w:t>
      </w:r>
      <w:r w:rsidR="00F90D96" w:rsidRPr="009B4FC9">
        <w:t xml:space="preserve"> </w:t>
      </w:r>
      <w:r w:rsidRPr="009B4FC9">
        <w:t>tượng</w:t>
      </w:r>
      <w:r w:rsidR="00F90D96" w:rsidRPr="009B4FC9">
        <w:t xml:space="preserve"> </w:t>
      </w:r>
      <w:r w:rsidRPr="009B4FC9">
        <w:t>dễ</w:t>
      </w:r>
      <w:r w:rsidR="00F90D96" w:rsidRPr="009B4FC9">
        <w:t xml:space="preserve"> </w:t>
      </w:r>
      <w:r w:rsidRPr="009B4FC9">
        <w:t>hiểu,</w:t>
      </w:r>
      <w:r w:rsidR="00F90D96" w:rsidRPr="009B4FC9">
        <w:t xml:space="preserve"> </w:t>
      </w:r>
      <w:r w:rsidRPr="009B4FC9">
        <w:t>và</w:t>
      </w:r>
      <w:r w:rsidR="00F90D96" w:rsidRPr="009B4FC9">
        <w:t xml:space="preserve"> </w:t>
      </w:r>
      <w:r w:rsidRPr="009B4FC9">
        <w:t>phản</w:t>
      </w:r>
      <w:r w:rsidR="00F90D96" w:rsidRPr="009B4FC9">
        <w:t xml:space="preserve"> </w:t>
      </w:r>
      <w:r w:rsidRPr="009B4FC9">
        <w:t>hồi</w:t>
      </w:r>
      <w:r w:rsidR="00F90D96" w:rsidRPr="009B4FC9">
        <w:t xml:space="preserve"> </w:t>
      </w:r>
      <w:r w:rsidRPr="009B4FC9">
        <w:t>rõ</w:t>
      </w:r>
      <w:r w:rsidR="00F90D96" w:rsidRPr="009B4FC9">
        <w:t xml:space="preserve"> </w:t>
      </w:r>
      <w:r w:rsidRPr="009B4FC9">
        <w:t>ràng</w:t>
      </w:r>
      <w:r w:rsidR="00F90D96" w:rsidRPr="009B4FC9">
        <w:t xml:space="preserve"> </w:t>
      </w:r>
      <w:r w:rsidRPr="009B4FC9">
        <w:t>khi</w:t>
      </w:r>
      <w:r w:rsidR="00F90D96" w:rsidRPr="009B4FC9">
        <w:t xml:space="preserve"> </w:t>
      </w:r>
      <w:r w:rsidRPr="009B4FC9">
        <w:t>xảy</w:t>
      </w:r>
      <w:r w:rsidR="00F90D96" w:rsidRPr="009B4FC9">
        <w:t xml:space="preserve"> </w:t>
      </w:r>
      <w:r w:rsidRPr="009B4FC9">
        <w:t>ra</w:t>
      </w:r>
      <w:r w:rsidR="00F90D96" w:rsidRPr="009B4FC9">
        <w:t xml:space="preserve"> </w:t>
      </w:r>
      <w:r w:rsidRPr="009B4FC9">
        <w:t>lỗi.</w:t>
      </w:r>
    </w:p>
    <w:p w14:paraId="22698C91" w14:textId="04EE10BF" w:rsidR="00B50D6C" w:rsidRPr="009B4FC9" w:rsidRDefault="009B4FC9" w:rsidP="0042196A">
      <w:pPr>
        <w:pStyle w:val="Heading1"/>
        <w:tabs>
          <w:tab w:val="clear" w:pos="1890"/>
          <w:tab w:val="left" w:pos="1701"/>
        </w:tabs>
      </w:pPr>
      <w:bookmarkStart w:id="99" w:name="_Toc199717913"/>
      <w:r>
        <w:lastRenderedPageBreak/>
        <w:t>K</w:t>
      </w:r>
      <w:r w:rsidR="00E24A99" w:rsidRPr="009B4FC9">
        <w:t xml:space="preserve">ẾT QUẢ, </w:t>
      </w:r>
      <w:r w:rsidR="00E24A99" w:rsidRPr="009B4FC9">
        <w:rPr>
          <w:rFonts w:hint="eastAsia"/>
        </w:rPr>
        <w:t>ĐÁ</w:t>
      </w:r>
      <w:r w:rsidR="00E24A99" w:rsidRPr="009B4FC9">
        <w:t>NH GI</w:t>
      </w:r>
      <w:r w:rsidR="00E24A99" w:rsidRPr="009B4FC9">
        <w:rPr>
          <w:rFonts w:hint="eastAsia"/>
        </w:rPr>
        <w:t>Á</w:t>
      </w:r>
      <w:r w:rsidR="00E24A99" w:rsidRPr="009B4FC9">
        <w:t xml:space="preserve"> V</w:t>
      </w:r>
      <w:r w:rsidR="00E24A99" w:rsidRPr="009B4FC9">
        <w:rPr>
          <w:rFonts w:hint="eastAsia"/>
        </w:rPr>
        <w:t>À</w:t>
      </w:r>
      <w:r w:rsidR="00E24A99" w:rsidRPr="009B4FC9">
        <w:t xml:space="preserve"> H</w:t>
      </w:r>
      <w:r w:rsidR="00E24A99" w:rsidRPr="009B4FC9">
        <w:rPr>
          <w:rFonts w:hint="eastAsia"/>
        </w:rPr>
        <w:t>Ư</w:t>
      </w:r>
      <w:r w:rsidR="00E24A99" w:rsidRPr="009B4FC9">
        <w:t>ỚNG PH</w:t>
      </w:r>
      <w:r w:rsidR="00E24A99" w:rsidRPr="009B4FC9">
        <w:rPr>
          <w:rFonts w:hint="eastAsia"/>
        </w:rPr>
        <w:t>Á</w:t>
      </w:r>
      <w:r w:rsidR="00E24A99" w:rsidRPr="009B4FC9">
        <w:t>T TRIỂN</w:t>
      </w:r>
      <w:bookmarkEnd w:id="99"/>
    </w:p>
    <w:p w14:paraId="46424ECC" w14:textId="335DDFCB" w:rsidR="00900FF4" w:rsidRPr="009B4FC9" w:rsidRDefault="009B7919" w:rsidP="0042196A">
      <w:pPr>
        <w:pStyle w:val="Heading2"/>
        <w:spacing w:line="360" w:lineRule="auto"/>
      </w:pPr>
      <w:bookmarkStart w:id="100" w:name="_Toc199717914"/>
      <w:bookmarkStart w:id="101" w:name="_Toc127897193"/>
      <w:bookmarkStart w:id="102" w:name="_Toc128837140"/>
      <w:bookmarkStart w:id="103" w:name="_Toc128837287"/>
      <w:r w:rsidRPr="009B4FC9">
        <w:t>Kết</w:t>
      </w:r>
      <w:r w:rsidR="00F90D96" w:rsidRPr="009B4FC9">
        <w:t xml:space="preserve"> </w:t>
      </w:r>
      <w:r w:rsidRPr="009B4FC9">
        <w:t>quả</w:t>
      </w:r>
      <w:r w:rsidR="00F90D96" w:rsidRPr="009B4FC9">
        <w:t xml:space="preserve"> </w:t>
      </w:r>
      <w:r w:rsidRPr="009B4FC9">
        <w:t>thực</w:t>
      </w:r>
      <w:r w:rsidR="00F90D96" w:rsidRPr="009B4FC9">
        <w:t xml:space="preserve"> </w:t>
      </w:r>
      <w:r w:rsidRPr="009B4FC9">
        <w:t>nghiệm</w:t>
      </w:r>
      <w:r w:rsidR="00F90D96" w:rsidRPr="009B4FC9">
        <w:t xml:space="preserve"> </w:t>
      </w:r>
      <w:r w:rsidRPr="009B4FC9">
        <w:t>và</w:t>
      </w:r>
      <w:r w:rsidR="00F90D96" w:rsidRPr="009B4FC9">
        <w:t xml:space="preserve"> </w:t>
      </w:r>
      <w:r w:rsidRPr="009B4FC9">
        <w:t>đánh</w:t>
      </w:r>
      <w:r w:rsidR="00F90D96" w:rsidRPr="009B4FC9">
        <w:t xml:space="preserve"> </w:t>
      </w:r>
      <w:r w:rsidRPr="009B4FC9">
        <w:t>giá</w:t>
      </w:r>
      <w:r w:rsidR="00F90D96" w:rsidRPr="009B4FC9">
        <w:t xml:space="preserve"> </w:t>
      </w:r>
      <w:r w:rsidRPr="009B4FC9">
        <w:t>hiệu</w:t>
      </w:r>
      <w:r w:rsidR="00F90D96" w:rsidRPr="009B4FC9">
        <w:t xml:space="preserve"> </w:t>
      </w:r>
      <w:r w:rsidRPr="009B4FC9">
        <w:t>xuất</w:t>
      </w:r>
      <w:bookmarkEnd w:id="100"/>
      <w:r w:rsidR="00F90D96" w:rsidRPr="009B4FC9">
        <w:t xml:space="preserve"> </w:t>
      </w:r>
    </w:p>
    <w:p w14:paraId="78D5C3D2" w14:textId="05D78FE4" w:rsidR="00873BA7" w:rsidRPr="009B4FC9" w:rsidRDefault="00174FDA" w:rsidP="00B923D5">
      <w:pPr>
        <w:pStyle w:val="4-DoanVB"/>
        <w:spacing w:line="360" w:lineRule="auto"/>
        <w:ind w:firstLine="567"/>
      </w:pPr>
      <w:r w:rsidRPr="009B4FC9">
        <w:t>Sau</w:t>
      </w:r>
      <w:r w:rsidR="00F90D96" w:rsidRPr="009B4FC9">
        <w:t xml:space="preserve"> </w:t>
      </w:r>
      <w:r w:rsidRPr="009B4FC9">
        <w:t>khi</w:t>
      </w:r>
      <w:r w:rsidR="00F90D96" w:rsidRPr="009B4FC9">
        <w:t xml:space="preserve"> </w:t>
      </w:r>
      <w:r w:rsidRPr="009B4FC9">
        <w:t>hoàn</w:t>
      </w:r>
      <w:r w:rsidR="00F90D96" w:rsidRPr="009B4FC9">
        <w:t xml:space="preserve"> </w:t>
      </w:r>
      <w:r w:rsidRPr="009B4FC9">
        <w:t>tất</w:t>
      </w:r>
      <w:r w:rsidR="00F90D96" w:rsidRPr="009B4FC9">
        <w:t xml:space="preserve"> </w:t>
      </w:r>
      <w:r w:rsidRPr="009B4FC9">
        <w:t>quá</w:t>
      </w:r>
      <w:r w:rsidR="00F90D96" w:rsidRPr="009B4FC9">
        <w:t xml:space="preserve"> </w:t>
      </w:r>
      <w:r w:rsidRPr="009B4FC9">
        <w:t>trình</w:t>
      </w:r>
      <w:r w:rsidR="00F90D96" w:rsidRPr="009B4FC9">
        <w:t xml:space="preserve"> </w:t>
      </w:r>
      <w:r w:rsidRPr="009B4FC9">
        <w:t>xây</w:t>
      </w:r>
      <w:r w:rsidR="00F90D96" w:rsidRPr="009B4FC9">
        <w:t xml:space="preserve"> </w:t>
      </w:r>
      <w:r w:rsidRPr="009B4FC9">
        <w:t>dựng</w:t>
      </w:r>
      <w:r w:rsidR="00F90D96" w:rsidRPr="009B4FC9">
        <w:t xml:space="preserve"> </w:t>
      </w:r>
      <w:r w:rsidRPr="009B4FC9">
        <w:t>hệ</w:t>
      </w:r>
      <w:r w:rsidR="00F90D96" w:rsidRPr="009B4FC9">
        <w:t xml:space="preserve"> </w:t>
      </w:r>
      <w:r w:rsidRPr="009B4FC9">
        <w:t>thống</w:t>
      </w:r>
      <w:r w:rsidR="00F90D96" w:rsidRPr="009B4FC9">
        <w:t xml:space="preserve"> </w:t>
      </w:r>
      <w:r w:rsidRPr="009B4FC9">
        <w:t>gồm</w:t>
      </w:r>
      <w:r w:rsidR="00F90D96" w:rsidRPr="009B4FC9">
        <w:t xml:space="preserve"> </w:t>
      </w:r>
      <w:r w:rsidRPr="009B4FC9">
        <w:t>mô</w:t>
      </w:r>
      <w:r w:rsidR="00F90D96" w:rsidRPr="009B4FC9">
        <w:t xml:space="preserve"> </w:t>
      </w:r>
      <w:r w:rsidRPr="009B4FC9">
        <w:t>hình</w:t>
      </w:r>
      <w:r w:rsidR="00F90D96" w:rsidRPr="009B4FC9">
        <w:t xml:space="preserve"> </w:t>
      </w:r>
      <w:r w:rsidRPr="009B4FC9">
        <w:t>học</w:t>
      </w:r>
      <w:r w:rsidR="00F90D96" w:rsidRPr="009B4FC9">
        <w:t xml:space="preserve"> </w:t>
      </w:r>
      <w:r w:rsidRPr="009B4FC9">
        <w:t>sâu</w:t>
      </w:r>
      <w:r w:rsidR="00F90D96" w:rsidRPr="009B4FC9">
        <w:t xml:space="preserve"> </w:t>
      </w:r>
      <w:r w:rsidRPr="009B4FC9">
        <w:t>(LSTM),</w:t>
      </w:r>
      <w:r w:rsidR="00F90D96" w:rsidRPr="009B4FC9">
        <w:t xml:space="preserve"> </w:t>
      </w:r>
      <w:r w:rsidRPr="009B4FC9">
        <w:t>các</w:t>
      </w:r>
      <w:r w:rsidR="00F90D96" w:rsidRPr="009B4FC9">
        <w:t xml:space="preserve"> </w:t>
      </w:r>
      <w:r w:rsidRPr="009B4FC9">
        <w:t>API</w:t>
      </w:r>
      <w:r w:rsidR="00F90D96" w:rsidRPr="009B4FC9">
        <w:t xml:space="preserve"> </w:t>
      </w:r>
      <w:r w:rsidRPr="009B4FC9">
        <w:t>phục</w:t>
      </w:r>
      <w:r w:rsidR="00F90D96" w:rsidRPr="009B4FC9">
        <w:t xml:space="preserve"> </w:t>
      </w:r>
      <w:r w:rsidRPr="009B4FC9">
        <w:t>vụ</w:t>
      </w:r>
      <w:r w:rsidR="00F90D96" w:rsidRPr="009B4FC9">
        <w:t xml:space="preserve"> </w:t>
      </w:r>
      <w:r w:rsidRPr="009B4FC9">
        <w:t>dự</w:t>
      </w:r>
      <w:r w:rsidR="00F90D96" w:rsidRPr="009B4FC9">
        <w:t xml:space="preserve"> </w:t>
      </w:r>
      <w:r w:rsidRPr="009B4FC9">
        <w:t>đoán,</w:t>
      </w:r>
      <w:r w:rsidR="00F90D96" w:rsidRPr="009B4FC9">
        <w:t xml:space="preserve"> </w:t>
      </w:r>
      <w:r w:rsidRPr="009B4FC9">
        <w:t>khám</w:t>
      </w:r>
      <w:r w:rsidR="00F90D96" w:rsidRPr="009B4FC9">
        <w:t xml:space="preserve"> </w:t>
      </w:r>
      <w:r w:rsidRPr="009B4FC9">
        <w:t>phá</w:t>
      </w:r>
      <w:r w:rsidR="00F90D96" w:rsidRPr="009B4FC9">
        <w:t xml:space="preserve"> </w:t>
      </w:r>
      <w:r w:rsidRPr="009B4FC9">
        <w:t>dữ</w:t>
      </w:r>
      <w:r w:rsidR="00F90D96" w:rsidRPr="009B4FC9">
        <w:t xml:space="preserve"> </w:t>
      </w:r>
      <w:r w:rsidRPr="009B4FC9">
        <w:t>liệu,</w:t>
      </w:r>
      <w:r w:rsidR="00F90D96" w:rsidRPr="009B4FC9">
        <w:t xml:space="preserve"> </w:t>
      </w:r>
      <w:r w:rsidRPr="009B4FC9">
        <w:t>xuất</w:t>
      </w:r>
      <w:r w:rsidR="00F90D96" w:rsidRPr="009B4FC9">
        <w:t xml:space="preserve"> </w:t>
      </w:r>
      <w:r w:rsidRPr="009B4FC9">
        <w:t>báo</w:t>
      </w:r>
      <w:r w:rsidR="00F90D96" w:rsidRPr="009B4FC9">
        <w:t xml:space="preserve"> </w:t>
      </w:r>
      <w:r w:rsidRPr="009B4FC9">
        <w:t>cáo,</w:t>
      </w:r>
      <w:r w:rsidR="00F90D96" w:rsidRPr="009B4FC9">
        <w:t xml:space="preserve"> </w:t>
      </w:r>
      <w:r w:rsidRPr="009B4FC9">
        <w:t>cùng</w:t>
      </w:r>
      <w:r w:rsidR="00F90D96" w:rsidRPr="009B4FC9">
        <w:t xml:space="preserve"> </w:t>
      </w:r>
      <w:r w:rsidRPr="009B4FC9">
        <w:t>với</w:t>
      </w:r>
      <w:r w:rsidR="00F90D96" w:rsidRPr="009B4FC9">
        <w:t xml:space="preserve"> </w:t>
      </w:r>
      <w:r w:rsidRPr="009B4FC9">
        <w:t>giao</w:t>
      </w:r>
      <w:r w:rsidR="00F90D96" w:rsidRPr="009B4FC9">
        <w:t xml:space="preserve"> </w:t>
      </w:r>
      <w:r w:rsidRPr="009B4FC9">
        <w:t>diện</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tôi</w:t>
      </w:r>
      <w:r w:rsidR="00F90D96" w:rsidRPr="009B4FC9">
        <w:t xml:space="preserve"> </w:t>
      </w:r>
      <w:r w:rsidRPr="009B4FC9">
        <w:t>đã</w:t>
      </w:r>
      <w:r w:rsidR="00F90D96" w:rsidRPr="009B4FC9">
        <w:t xml:space="preserve"> </w:t>
      </w:r>
      <w:r w:rsidRPr="009B4FC9">
        <w:t>tiến</w:t>
      </w:r>
      <w:r w:rsidR="00F90D96" w:rsidRPr="009B4FC9">
        <w:t xml:space="preserve"> </w:t>
      </w:r>
      <w:r w:rsidRPr="009B4FC9">
        <w:t>hành</w:t>
      </w:r>
      <w:r w:rsidR="00F90D96" w:rsidRPr="009B4FC9">
        <w:t xml:space="preserve"> </w:t>
      </w:r>
      <w:r w:rsidRPr="009B4FC9">
        <w:t>thực</w:t>
      </w:r>
      <w:r w:rsidR="00F90D96" w:rsidRPr="009B4FC9">
        <w:t xml:space="preserve"> </w:t>
      </w:r>
      <w:r w:rsidRPr="009B4FC9">
        <w:t>nghiệm</w:t>
      </w:r>
      <w:r w:rsidR="00F90D96" w:rsidRPr="009B4FC9">
        <w:t xml:space="preserve"> </w:t>
      </w:r>
      <w:r w:rsidRPr="009B4FC9">
        <w:t>hệ</w:t>
      </w:r>
      <w:r w:rsidR="00F90D96" w:rsidRPr="009B4FC9">
        <w:t xml:space="preserve"> </w:t>
      </w:r>
      <w:r w:rsidRPr="009B4FC9">
        <w:t>thống</w:t>
      </w:r>
      <w:r w:rsidR="00F90D96" w:rsidRPr="009B4FC9">
        <w:t xml:space="preserve"> </w:t>
      </w:r>
      <w:r w:rsidRPr="009B4FC9">
        <w:t>trong</w:t>
      </w:r>
      <w:r w:rsidR="00F90D96" w:rsidRPr="009B4FC9">
        <w:t xml:space="preserve"> </w:t>
      </w:r>
      <w:r w:rsidRPr="009B4FC9">
        <w:t>môi</w:t>
      </w:r>
      <w:r w:rsidR="00F90D96" w:rsidRPr="009B4FC9">
        <w:t xml:space="preserve"> </w:t>
      </w:r>
      <w:r w:rsidRPr="009B4FC9">
        <w:t>trường</w:t>
      </w:r>
      <w:r w:rsidR="00F90D96" w:rsidRPr="009B4FC9">
        <w:t xml:space="preserve"> </w:t>
      </w:r>
      <w:r w:rsidRPr="009B4FC9">
        <w:t>giả</w:t>
      </w:r>
      <w:r w:rsidR="00F90D96" w:rsidRPr="009B4FC9">
        <w:t xml:space="preserve"> </w:t>
      </w:r>
      <w:r w:rsidRPr="009B4FC9">
        <w:t>lập</w:t>
      </w:r>
      <w:r w:rsidR="00F90D96" w:rsidRPr="009B4FC9">
        <w:t xml:space="preserve"> </w:t>
      </w:r>
      <w:r w:rsidRPr="009B4FC9">
        <w:t>để</w:t>
      </w:r>
      <w:r w:rsidR="00F90D96" w:rsidRPr="009B4FC9">
        <w:t xml:space="preserve"> </w:t>
      </w:r>
      <w:r w:rsidRPr="009B4FC9">
        <w:t>đánh</w:t>
      </w:r>
      <w:r w:rsidR="00F90D96" w:rsidRPr="009B4FC9">
        <w:t xml:space="preserve"> </w:t>
      </w:r>
      <w:r w:rsidRPr="009B4FC9">
        <w:t>giá</w:t>
      </w:r>
      <w:r w:rsidR="00F90D96" w:rsidRPr="009B4FC9">
        <w:t xml:space="preserve"> </w:t>
      </w:r>
      <w:r w:rsidRPr="009B4FC9">
        <w:t>hiệu</w:t>
      </w:r>
      <w:r w:rsidR="00F90D96" w:rsidRPr="009B4FC9">
        <w:t xml:space="preserve"> </w:t>
      </w:r>
      <w:r w:rsidRPr="009B4FC9">
        <w:t>suất</w:t>
      </w:r>
      <w:r w:rsidR="00F90D96" w:rsidRPr="009B4FC9">
        <w:t xml:space="preserve"> </w:t>
      </w:r>
      <w:r w:rsidRPr="009B4FC9">
        <w:t>toàn</w:t>
      </w:r>
      <w:r w:rsidR="00F90D96" w:rsidRPr="009B4FC9">
        <w:t xml:space="preserve"> </w:t>
      </w:r>
      <w:r w:rsidRPr="009B4FC9">
        <w:t>diện.</w:t>
      </w:r>
      <w:r w:rsidR="00F90D96" w:rsidRPr="009B4FC9">
        <w:t xml:space="preserve"> </w:t>
      </w:r>
      <w:r w:rsidRPr="009B4FC9">
        <w:t>Mục</w:t>
      </w:r>
      <w:r w:rsidR="00F90D96" w:rsidRPr="009B4FC9">
        <w:t xml:space="preserve"> </w:t>
      </w:r>
      <w:r w:rsidRPr="009B4FC9">
        <w:t>tiêu</w:t>
      </w:r>
      <w:r w:rsidR="00F90D96" w:rsidRPr="009B4FC9">
        <w:t xml:space="preserve"> </w:t>
      </w:r>
      <w:r w:rsidRPr="009B4FC9">
        <w:t>là</w:t>
      </w:r>
      <w:r w:rsidR="00F90D96" w:rsidRPr="009B4FC9">
        <w:t xml:space="preserve"> </w:t>
      </w:r>
      <w:r w:rsidRPr="009B4FC9">
        <w:t>kiểm</w:t>
      </w:r>
      <w:r w:rsidR="00F90D96" w:rsidRPr="009B4FC9">
        <w:t xml:space="preserve"> </w:t>
      </w:r>
      <w:r w:rsidRPr="009B4FC9">
        <w:t>tra</w:t>
      </w:r>
      <w:r w:rsidR="00F90D96" w:rsidRPr="009B4FC9">
        <w:t xml:space="preserve"> </w:t>
      </w:r>
      <w:r w:rsidRPr="009B4FC9">
        <w:t>khả</w:t>
      </w:r>
      <w:r w:rsidR="00F90D96" w:rsidRPr="009B4FC9">
        <w:t xml:space="preserve"> </w:t>
      </w:r>
      <w:r w:rsidRPr="009B4FC9">
        <w:t>năng</w:t>
      </w:r>
      <w:r w:rsidR="00F90D96" w:rsidRPr="009B4FC9">
        <w:t xml:space="preserve"> </w:t>
      </w:r>
      <w:r w:rsidRPr="009B4FC9">
        <w:t>hoạt</w:t>
      </w:r>
      <w:r w:rsidR="00F90D96" w:rsidRPr="009B4FC9">
        <w:t xml:space="preserve"> </w:t>
      </w:r>
      <w:r w:rsidRPr="009B4FC9">
        <w:t>động</w:t>
      </w:r>
      <w:r w:rsidR="00F90D96" w:rsidRPr="009B4FC9">
        <w:t xml:space="preserve"> </w:t>
      </w:r>
      <w:r w:rsidRPr="009B4FC9">
        <w:t>của</w:t>
      </w:r>
      <w:r w:rsidR="00F90D96" w:rsidRPr="009B4FC9">
        <w:t xml:space="preserve"> </w:t>
      </w:r>
      <w:r w:rsidRPr="009B4FC9">
        <w:t>hệ</w:t>
      </w:r>
      <w:r w:rsidR="00F90D96" w:rsidRPr="009B4FC9">
        <w:t xml:space="preserve"> </w:t>
      </w:r>
      <w:r w:rsidRPr="009B4FC9">
        <w:t>thống</w:t>
      </w:r>
      <w:r w:rsidR="00F90D96" w:rsidRPr="009B4FC9">
        <w:t xml:space="preserve"> </w:t>
      </w:r>
      <w:r w:rsidRPr="009B4FC9">
        <w:t>khi</w:t>
      </w:r>
      <w:r w:rsidR="00F90D96" w:rsidRPr="009B4FC9">
        <w:t xml:space="preserve"> </w:t>
      </w:r>
      <w:r w:rsidRPr="009B4FC9">
        <w:t>xử</w:t>
      </w:r>
      <w:r w:rsidR="00F90D96" w:rsidRPr="009B4FC9">
        <w:t xml:space="preserve"> </w:t>
      </w:r>
      <w:r w:rsidRPr="009B4FC9">
        <w:t>lý</w:t>
      </w:r>
      <w:r w:rsidR="00F90D96" w:rsidRPr="009B4FC9">
        <w:t xml:space="preserve"> </w:t>
      </w:r>
      <w:r w:rsidRPr="009B4FC9">
        <w:t>các</w:t>
      </w:r>
      <w:r w:rsidR="00F90D96" w:rsidRPr="009B4FC9">
        <w:t xml:space="preserve"> </w:t>
      </w:r>
      <w:r w:rsidRPr="009B4FC9">
        <w:t>truy</w:t>
      </w:r>
      <w:r w:rsidR="00F90D96" w:rsidRPr="009B4FC9">
        <w:t xml:space="preserve"> </w:t>
      </w:r>
      <w:r w:rsidRPr="009B4FC9">
        <w:t>vấn</w:t>
      </w:r>
      <w:r w:rsidR="00F90D96" w:rsidRPr="009B4FC9">
        <w:t xml:space="preserve"> </w:t>
      </w:r>
      <w:r w:rsidRPr="009B4FC9">
        <w:t>thực</w:t>
      </w:r>
      <w:r w:rsidR="00F90D96" w:rsidRPr="009B4FC9">
        <w:t xml:space="preserve"> </w:t>
      </w:r>
      <w:r w:rsidRPr="009B4FC9">
        <w:t>tế</w:t>
      </w:r>
      <w:r w:rsidR="00F90D96" w:rsidRPr="009B4FC9">
        <w:t xml:space="preserve"> </w:t>
      </w:r>
      <w:r w:rsidRPr="009B4FC9">
        <w:t>từ</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đảm</w:t>
      </w:r>
      <w:r w:rsidR="00F90D96" w:rsidRPr="009B4FC9">
        <w:t xml:space="preserve"> </w:t>
      </w:r>
      <w:r w:rsidRPr="009B4FC9">
        <w:t>bảo</w:t>
      </w:r>
      <w:r w:rsidR="00F90D96" w:rsidRPr="009B4FC9">
        <w:t xml:space="preserve"> </w:t>
      </w:r>
      <w:r w:rsidRPr="009B4FC9">
        <w:t>đáp</w:t>
      </w:r>
      <w:r w:rsidR="00F90D96" w:rsidRPr="009B4FC9">
        <w:t xml:space="preserve"> </w:t>
      </w:r>
      <w:r w:rsidRPr="009B4FC9">
        <w:t>ứng</w:t>
      </w:r>
      <w:r w:rsidR="00F90D96" w:rsidRPr="009B4FC9">
        <w:t xml:space="preserve"> </w:t>
      </w:r>
      <w:r w:rsidRPr="009B4FC9">
        <w:t>về</w:t>
      </w:r>
      <w:r w:rsidR="00F90D96" w:rsidRPr="009B4FC9">
        <w:t xml:space="preserve"> </w:t>
      </w:r>
      <w:r w:rsidRPr="009B4FC9">
        <w:t>mặt</w:t>
      </w:r>
      <w:r w:rsidR="00F90D96" w:rsidRPr="009B4FC9">
        <w:t xml:space="preserve"> </w:t>
      </w:r>
      <w:r w:rsidRPr="009B4FC9">
        <w:t>tốc</w:t>
      </w:r>
      <w:r w:rsidR="00F90D96" w:rsidRPr="009B4FC9">
        <w:t xml:space="preserve"> </w:t>
      </w:r>
      <w:r w:rsidRPr="009B4FC9">
        <w:t>độ,</w:t>
      </w:r>
      <w:r w:rsidR="00F90D96" w:rsidRPr="009B4FC9">
        <w:t xml:space="preserve"> </w:t>
      </w:r>
      <w:r w:rsidRPr="009B4FC9">
        <w:t>độ</w:t>
      </w:r>
      <w:r w:rsidR="00F90D96" w:rsidRPr="009B4FC9">
        <w:t xml:space="preserve"> </w:t>
      </w:r>
      <w:r w:rsidRPr="009B4FC9">
        <w:t>chính</w:t>
      </w:r>
      <w:r w:rsidR="00F90D96" w:rsidRPr="009B4FC9">
        <w:t xml:space="preserve"> </w:t>
      </w:r>
      <w:r w:rsidRPr="009B4FC9">
        <w:t>xác</w:t>
      </w:r>
      <w:r w:rsidR="00F90D96" w:rsidRPr="009B4FC9">
        <w:t xml:space="preserve"> </w:t>
      </w:r>
      <w:r w:rsidRPr="009B4FC9">
        <w:t>và</w:t>
      </w:r>
      <w:r w:rsidR="00F90D96" w:rsidRPr="009B4FC9">
        <w:t xml:space="preserve"> </w:t>
      </w:r>
      <w:r w:rsidRPr="009B4FC9">
        <w:t>tính</w:t>
      </w:r>
      <w:r w:rsidR="00F90D96" w:rsidRPr="009B4FC9">
        <w:t xml:space="preserve"> </w:t>
      </w:r>
      <w:r w:rsidRPr="009B4FC9">
        <w:t>ổn</w:t>
      </w:r>
      <w:r w:rsidR="00F90D96" w:rsidRPr="009B4FC9">
        <w:t xml:space="preserve"> </w:t>
      </w:r>
      <w:r w:rsidRPr="009B4FC9">
        <w:t>định</w:t>
      </w:r>
    </w:p>
    <w:p w14:paraId="73612798" w14:textId="19874AFB" w:rsidR="00F93E45" w:rsidRPr="009B4FC9" w:rsidRDefault="00F93E45" w:rsidP="00B923D5">
      <w:pPr>
        <w:pStyle w:val="4-DoanVB"/>
        <w:spacing w:line="360" w:lineRule="auto"/>
        <w:ind w:firstLine="567"/>
      </w:pPr>
      <w:r w:rsidRPr="009B4FC9">
        <w:t>Trong</w:t>
      </w:r>
      <w:r w:rsidR="00F90D96" w:rsidRPr="009B4FC9">
        <w:t xml:space="preserve"> </w:t>
      </w:r>
      <w:r w:rsidRPr="009B4FC9">
        <w:t>thực</w:t>
      </w:r>
      <w:r w:rsidR="00F90D96" w:rsidRPr="009B4FC9">
        <w:t xml:space="preserve"> </w:t>
      </w:r>
      <w:r w:rsidRPr="009B4FC9">
        <w:t>nghiệm,</w:t>
      </w:r>
      <w:r w:rsidR="00F90D96" w:rsidRPr="009B4FC9">
        <w:t xml:space="preserve"> </w:t>
      </w:r>
      <w:r w:rsidRPr="009B4FC9">
        <w:t>giao</w:t>
      </w:r>
      <w:r w:rsidR="00F90D96" w:rsidRPr="009B4FC9">
        <w:t xml:space="preserve"> </w:t>
      </w:r>
      <w:r w:rsidRPr="009B4FC9">
        <w:t>diện</w:t>
      </w:r>
      <w:r w:rsidR="00F90D96" w:rsidRPr="009B4FC9">
        <w:t xml:space="preserve"> </w:t>
      </w:r>
      <w:r w:rsidRPr="009B4FC9">
        <w:t>được</w:t>
      </w:r>
      <w:r w:rsidR="00F90D96" w:rsidRPr="009B4FC9">
        <w:t xml:space="preserve"> </w:t>
      </w:r>
      <w:r w:rsidRPr="009B4FC9">
        <w:t>đánh</w:t>
      </w:r>
      <w:r w:rsidR="00F90D96" w:rsidRPr="009B4FC9">
        <w:t xml:space="preserve"> </w:t>
      </w:r>
      <w:r w:rsidRPr="009B4FC9">
        <w:t>giá</w:t>
      </w:r>
      <w:r w:rsidR="00F90D96" w:rsidRPr="009B4FC9">
        <w:t xml:space="preserve"> </w:t>
      </w:r>
      <w:r w:rsidRPr="009B4FC9">
        <w:t>qua</w:t>
      </w:r>
      <w:r w:rsidR="00F90D96" w:rsidRPr="009B4FC9">
        <w:t xml:space="preserve"> </w:t>
      </w:r>
      <w:r w:rsidRPr="009B4FC9">
        <w:t>tốc</w:t>
      </w:r>
      <w:r w:rsidR="00F90D96" w:rsidRPr="009B4FC9">
        <w:t xml:space="preserve"> </w:t>
      </w:r>
      <w:r w:rsidRPr="009B4FC9">
        <w:t>độ</w:t>
      </w:r>
      <w:r w:rsidR="00F90D96" w:rsidRPr="009B4FC9">
        <w:t xml:space="preserve"> </w:t>
      </w:r>
      <w:r w:rsidRPr="009B4FC9">
        <w:t>hiển</w:t>
      </w:r>
      <w:r w:rsidR="00F90D96" w:rsidRPr="009B4FC9">
        <w:t xml:space="preserve"> </w:t>
      </w:r>
      <w:r w:rsidRPr="009B4FC9">
        <w:t>thị,</w:t>
      </w:r>
      <w:r w:rsidR="00F90D96" w:rsidRPr="009B4FC9">
        <w:t xml:space="preserve"> </w:t>
      </w:r>
      <w:r w:rsidRPr="009B4FC9">
        <w:t>khả</w:t>
      </w:r>
      <w:r w:rsidR="00F90D96" w:rsidRPr="009B4FC9">
        <w:t xml:space="preserve"> </w:t>
      </w:r>
      <w:r w:rsidRPr="009B4FC9">
        <w:t>năng</w:t>
      </w:r>
      <w:r w:rsidR="00F90D96" w:rsidRPr="009B4FC9">
        <w:t xml:space="preserve"> </w:t>
      </w:r>
      <w:r w:rsidRPr="009B4FC9">
        <w:t>phản</w:t>
      </w:r>
      <w:r w:rsidR="00F90D96" w:rsidRPr="009B4FC9">
        <w:t xml:space="preserve"> </w:t>
      </w:r>
      <w:r w:rsidRPr="009B4FC9">
        <w:t>hồi</w:t>
      </w:r>
      <w:r w:rsidR="00F90D96" w:rsidRPr="009B4FC9">
        <w:t xml:space="preserve"> </w:t>
      </w:r>
      <w:r w:rsidRPr="009B4FC9">
        <w:t>và</w:t>
      </w:r>
      <w:r w:rsidR="00F90D96" w:rsidRPr="009B4FC9">
        <w:t xml:space="preserve"> </w:t>
      </w:r>
      <w:r w:rsidRPr="009B4FC9">
        <w:t>mức</w:t>
      </w:r>
      <w:r w:rsidR="00F90D96" w:rsidRPr="009B4FC9">
        <w:t xml:space="preserve"> </w:t>
      </w:r>
      <w:r w:rsidRPr="009B4FC9">
        <w:t>độ</w:t>
      </w:r>
      <w:r w:rsidR="00F90D96" w:rsidRPr="009B4FC9">
        <w:t xml:space="preserve"> </w:t>
      </w:r>
      <w:r w:rsidRPr="009B4FC9">
        <w:t>thân</w:t>
      </w:r>
      <w:r w:rsidR="00F90D96" w:rsidRPr="009B4FC9">
        <w:t xml:space="preserve"> </w:t>
      </w:r>
      <w:r w:rsidRPr="009B4FC9">
        <w:t>thiện</w:t>
      </w:r>
      <w:r w:rsidR="00F90D96" w:rsidRPr="009B4FC9">
        <w:t xml:space="preserve"> </w:t>
      </w:r>
      <w:r w:rsidRPr="009B4FC9">
        <w:t>với</w:t>
      </w:r>
      <w:r w:rsidR="00F90D96" w:rsidRPr="009B4FC9">
        <w:t xml:space="preserve"> </w:t>
      </w:r>
      <w:r w:rsidRPr="009B4FC9">
        <w:t>người</w:t>
      </w:r>
      <w:r w:rsidR="00F90D96" w:rsidRPr="009B4FC9">
        <w:t xml:space="preserve"> </w:t>
      </w:r>
      <w:r w:rsidRPr="009B4FC9">
        <w:t>dùng:</w:t>
      </w:r>
    </w:p>
    <w:p w14:paraId="7138F0B2" w14:textId="05283C91" w:rsidR="00F93E45" w:rsidRPr="009B4FC9" w:rsidRDefault="00F93E45" w:rsidP="00645B03">
      <w:pPr>
        <w:pStyle w:val="4-DoanVB"/>
        <w:numPr>
          <w:ilvl w:val="0"/>
          <w:numId w:val="82"/>
        </w:numPr>
        <w:spacing w:line="360" w:lineRule="auto"/>
      </w:pPr>
      <w:r w:rsidRPr="009B4FC9">
        <w:t>Tốc</w:t>
      </w:r>
      <w:r w:rsidR="00F90D96" w:rsidRPr="009B4FC9">
        <w:t xml:space="preserve"> </w:t>
      </w:r>
      <w:r w:rsidRPr="009B4FC9">
        <w:t>độ</w:t>
      </w:r>
      <w:r w:rsidR="00F90D96" w:rsidRPr="009B4FC9">
        <w:t xml:space="preserve"> </w:t>
      </w:r>
      <w:r w:rsidRPr="009B4FC9">
        <w:t>cập</w:t>
      </w:r>
      <w:r w:rsidR="00F90D96" w:rsidRPr="009B4FC9">
        <w:t xml:space="preserve"> </w:t>
      </w:r>
      <w:r w:rsidRPr="009B4FC9">
        <w:t>nhật:</w:t>
      </w:r>
      <w:r w:rsidR="00F90D96" w:rsidRPr="009B4FC9">
        <w:t xml:space="preserve"> </w:t>
      </w:r>
      <w:r w:rsidRPr="009B4FC9">
        <w:t>Biểu</w:t>
      </w:r>
      <w:r w:rsidR="00F90D96" w:rsidRPr="009B4FC9">
        <w:t xml:space="preserve"> </w:t>
      </w:r>
      <w:r w:rsidRPr="009B4FC9">
        <w:t>đồ</w:t>
      </w:r>
      <w:r w:rsidR="00F90D96" w:rsidRPr="009B4FC9">
        <w:t xml:space="preserve"> </w:t>
      </w:r>
      <w:r w:rsidRPr="009B4FC9">
        <w:t>và</w:t>
      </w:r>
      <w:r w:rsidR="00F90D96" w:rsidRPr="009B4FC9">
        <w:t xml:space="preserve"> </w:t>
      </w:r>
      <w:r w:rsidRPr="009B4FC9">
        <w:t>bảng</w:t>
      </w:r>
      <w:r w:rsidR="00F90D96" w:rsidRPr="009B4FC9">
        <w:t xml:space="preserve"> </w:t>
      </w:r>
      <w:r w:rsidRPr="009B4FC9">
        <w:t>dữ</w:t>
      </w:r>
      <w:r w:rsidR="00F90D96" w:rsidRPr="009B4FC9">
        <w:t xml:space="preserve"> </w:t>
      </w:r>
      <w:r w:rsidRPr="009B4FC9">
        <w:t>liệu</w:t>
      </w:r>
      <w:r w:rsidR="00F90D96" w:rsidRPr="009B4FC9">
        <w:t xml:space="preserve"> </w:t>
      </w:r>
      <w:r w:rsidRPr="009B4FC9">
        <w:t>hiển</w:t>
      </w:r>
      <w:r w:rsidR="00F90D96" w:rsidRPr="009B4FC9">
        <w:t xml:space="preserve"> </w:t>
      </w:r>
      <w:r w:rsidRPr="009B4FC9">
        <w:t>thị</w:t>
      </w:r>
      <w:r w:rsidR="00F90D96" w:rsidRPr="009B4FC9">
        <w:t xml:space="preserve"> </w:t>
      </w:r>
      <w:r w:rsidRPr="009B4FC9">
        <w:t>trong</w:t>
      </w:r>
      <w:r w:rsidR="00F90D96" w:rsidRPr="009B4FC9">
        <w:t xml:space="preserve"> </w:t>
      </w:r>
      <w:r w:rsidRPr="009B4FC9">
        <w:t>khoảng</w:t>
      </w:r>
      <w:r w:rsidR="00F90D96" w:rsidRPr="009B4FC9">
        <w:t xml:space="preserve"> </w:t>
      </w:r>
      <w:r w:rsidRPr="009B4FC9">
        <w:t>200–500ms</w:t>
      </w:r>
      <w:r w:rsidR="00F90D96" w:rsidRPr="009B4FC9">
        <w:t xml:space="preserve"> </w:t>
      </w:r>
      <w:r w:rsidRPr="009B4FC9">
        <w:t>sau</w:t>
      </w:r>
      <w:r w:rsidR="00F90D96" w:rsidRPr="009B4FC9">
        <w:t xml:space="preserve"> </w:t>
      </w:r>
      <w:r w:rsidRPr="009B4FC9">
        <w:t>mỗi</w:t>
      </w:r>
      <w:r w:rsidR="00F90D96" w:rsidRPr="009B4FC9">
        <w:t xml:space="preserve"> </w:t>
      </w:r>
      <w:r w:rsidRPr="009B4FC9">
        <w:t>lần</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thay</w:t>
      </w:r>
      <w:r w:rsidR="00F90D96" w:rsidRPr="009B4FC9">
        <w:t xml:space="preserve"> </w:t>
      </w:r>
      <w:r w:rsidRPr="009B4FC9">
        <w:t>đổi</w:t>
      </w:r>
      <w:r w:rsidR="00F90D96" w:rsidRPr="009B4FC9">
        <w:t xml:space="preserve"> </w:t>
      </w:r>
      <w:r w:rsidRPr="009B4FC9">
        <w:t>bộ</w:t>
      </w:r>
      <w:r w:rsidR="00F90D96" w:rsidRPr="009B4FC9">
        <w:t xml:space="preserve"> </w:t>
      </w:r>
      <w:r w:rsidRPr="009B4FC9">
        <w:t>lọc.</w:t>
      </w:r>
    </w:p>
    <w:p w14:paraId="3076CDE2" w14:textId="2907BC98" w:rsidR="00F93E45" w:rsidRPr="009B4FC9" w:rsidRDefault="00F93E45" w:rsidP="00645B03">
      <w:pPr>
        <w:pStyle w:val="4-DoanVB"/>
        <w:numPr>
          <w:ilvl w:val="0"/>
          <w:numId w:val="82"/>
        </w:numPr>
        <w:spacing w:line="360" w:lineRule="auto"/>
      </w:pPr>
      <w:r w:rsidRPr="009B4FC9">
        <w:t>Phản</w:t>
      </w:r>
      <w:r w:rsidR="00F90D96" w:rsidRPr="009B4FC9">
        <w:t xml:space="preserve"> </w:t>
      </w:r>
      <w:r w:rsidRPr="009B4FC9">
        <w:t>hồi</w:t>
      </w:r>
      <w:r w:rsidR="00F90D96" w:rsidRPr="009B4FC9">
        <w:t xml:space="preserve"> </w:t>
      </w:r>
      <w:r w:rsidRPr="009B4FC9">
        <w:t>thời</w:t>
      </w:r>
      <w:r w:rsidR="00F90D96" w:rsidRPr="009B4FC9">
        <w:t xml:space="preserve"> </w:t>
      </w:r>
      <w:r w:rsidRPr="009B4FC9">
        <w:t>gian</w:t>
      </w:r>
      <w:r w:rsidR="00F90D96" w:rsidRPr="009B4FC9">
        <w:t xml:space="preserve"> </w:t>
      </w:r>
      <w:r w:rsidRPr="009B4FC9">
        <w:t>thực:</w:t>
      </w:r>
      <w:r w:rsidR="00F90D96" w:rsidRPr="009B4FC9">
        <w:t xml:space="preserve"> </w:t>
      </w:r>
      <w:r w:rsidRPr="009B4FC9">
        <w:t>Kết</w:t>
      </w:r>
      <w:r w:rsidR="00F90D96" w:rsidRPr="009B4FC9">
        <w:t xml:space="preserve"> </w:t>
      </w:r>
      <w:r w:rsidRPr="009B4FC9">
        <w:t>quả</w:t>
      </w:r>
      <w:r w:rsidR="00F90D96" w:rsidRPr="009B4FC9">
        <w:t xml:space="preserve"> </w:t>
      </w:r>
      <w:r w:rsidRPr="009B4FC9">
        <w:t>được</w:t>
      </w:r>
      <w:r w:rsidR="00F90D96" w:rsidRPr="009B4FC9">
        <w:t xml:space="preserve"> </w:t>
      </w:r>
      <w:r w:rsidRPr="009B4FC9">
        <w:t>tự</w:t>
      </w:r>
      <w:r w:rsidR="00F90D96" w:rsidRPr="009B4FC9">
        <w:t xml:space="preserve"> </w:t>
      </w:r>
      <w:r w:rsidRPr="009B4FC9">
        <w:t>động</w:t>
      </w:r>
      <w:r w:rsidR="00F90D96" w:rsidRPr="009B4FC9">
        <w:t xml:space="preserve"> </w:t>
      </w:r>
      <w:r w:rsidRPr="009B4FC9">
        <w:t>hiển</w:t>
      </w:r>
      <w:r w:rsidR="00F90D96" w:rsidRPr="009B4FC9">
        <w:t xml:space="preserve"> </w:t>
      </w:r>
      <w:r w:rsidRPr="009B4FC9">
        <w:t>thị</w:t>
      </w:r>
      <w:r w:rsidR="00F90D96" w:rsidRPr="009B4FC9">
        <w:t xml:space="preserve"> </w:t>
      </w:r>
      <w:r w:rsidRPr="009B4FC9">
        <w:t>mà</w:t>
      </w:r>
      <w:r w:rsidR="00F90D96" w:rsidRPr="009B4FC9">
        <w:t xml:space="preserve"> </w:t>
      </w:r>
      <w:r w:rsidRPr="009B4FC9">
        <w:t>không</w:t>
      </w:r>
      <w:r w:rsidR="00F90D96" w:rsidRPr="009B4FC9">
        <w:t xml:space="preserve"> </w:t>
      </w:r>
      <w:r w:rsidRPr="009B4FC9">
        <w:t>cần</w:t>
      </w:r>
      <w:r w:rsidR="00F90D96" w:rsidRPr="009B4FC9">
        <w:t xml:space="preserve"> </w:t>
      </w:r>
      <w:r w:rsidRPr="009B4FC9">
        <w:t>tải</w:t>
      </w:r>
      <w:r w:rsidR="00F90D96" w:rsidRPr="009B4FC9">
        <w:t xml:space="preserve"> </w:t>
      </w:r>
      <w:r w:rsidRPr="009B4FC9">
        <w:t>lại</w:t>
      </w:r>
      <w:r w:rsidR="00F90D96" w:rsidRPr="009B4FC9">
        <w:t xml:space="preserve"> </w:t>
      </w:r>
      <w:r w:rsidRPr="009B4FC9">
        <w:t>trang.</w:t>
      </w:r>
    </w:p>
    <w:p w14:paraId="58C51C42" w14:textId="2A2BCC07" w:rsidR="00F93E45" w:rsidRPr="009B4FC9" w:rsidRDefault="00F93E45" w:rsidP="00645B03">
      <w:pPr>
        <w:pStyle w:val="4-DoanVB"/>
        <w:numPr>
          <w:ilvl w:val="0"/>
          <w:numId w:val="82"/>
        </w:numPr>
        <w:spacing w:line="360" w:lineRule="auto"/>
      </w:pPr>
      <w:r w:rsidRPr="009B4FC9">
        <w:t>Khả</w:t>
      </w:r>
      <w:r w:rsidR="00F90D96" w:rsidRPr="009B4FC9">
        <w:t xml:space="preserve"> </w:t>
      </w:r>
      <w:r w:rsidRPr="009B4FC9">
        <w:t>năng</w:t>
      </w:r>
      <w:r w:rsidR="00F90D96" w:rsidRPr="009B4FC9">
        <w:t xml:space="preserve"> </w:t>
      </w:r>
      <w:r w:rsidRPr="009B4FC9">
        <w:t>tương</w:t>
      </w:r>
      <w:r w:rsidR="00F90D96" w:rsidRPr="009B4FC9">
        <w:t xml:space="preserve"> </w:t>
      </w:r>
      <w:r w:rsidRPr="009B4FC9">
        <w:t>thích:</w:t>
      </w:r>
      <w:r w:rsidR="00F90D96" w:rsidRPr="009B4FC9">
        <w:t xml:space="preserve"> </w:t>
      </w:r>
      <w:r w:rsidRPr="009B4FC9">
        <w:t>Giao</w:t>
      </w:r>
      <w:r w:rsidR="00F90D96" w:rsidRPr="009B4FC9">
        <w:t xml:space="preserve"> </w:t>
      </w:r>
      <w:r w:rsidRPr="009B4FC9">
        <w:t>diện</w:t>
      </w:r>
      <w:r w:rsidR="00F90D96" w:rsidRPr="009B4FC9">
        <w:t xml:space="preserve"> </w:t>
      </w:r>
      <w:r w:rsidRPr="009B4FC9">
        <w:t>hoạt</w:t>
      </w:r>
      <w:r w:rsidR="00F90D96" w:rsidRPr="009B4FC9">
        <w:t xml:space="preserve"> </w:t>
      </w:r>
      <w:r w:rsidRPr="009B4FC9">
        <w:t>động</w:t>
      </w:r>
      <w:r w:rsidR="00F90D96" w:rsidRPr="009B4FC9">
        <w:t xml:space="preserve"> </w:t>
      </w:r>
      <w:r w:rsidRPr="009B4FC9">
        <w:t>ổn</w:t>
      </w:r>
      <w:r w:rsidR="00F90D96" w:rsidRPr="009B4FC9">
        <w:t xml:space="preserve"> </w:t>
      </w:r>
      <w:r w:rsidRPr="009B4FC9">
        <w:t>định</w:t>
      </w:r>
      <w:r w:rsidR="00F90D96" w:rsidRPr="009B4FC9">
        <w:t xml:space="preserve"> </w:t>
      </w:r>
      <w:r w:rsidRPr="009B4FC9">
        <w:t>trên</w:t>
      </w:r>
      <w:r w:rsidR="00F90D96" w:rsidRPr="009B4FC9">
        <w:t xml:space="preserve"> </w:t>
      </w:r>
      <w:r w:rsidRPr="009B4FC9">
        <w:t>các</w:t>
      </w:r>
      <w:r w:rsidR="00F90D96" w:rsidRPr="009B4FC9">
        <w:t xml:space="preserve"> </w:t>
      </w:r>
      <w:r w:rsidRPr="009B4FC9">
        <w:t>trình</w:t>
      </w:r>
      <w:r w:rsidR="00F90D96" w:rsidRPr="009B4FC9">
        <w:t xml:space="preserve"> </w:t>
      </w:r>
      <w:r w:rsidRPr="009B4FC9">
        <w:t>duyệt</w:t>
      </w:r>
      <w:r w:rsidR="00F90D96" w:rsidRPr="009B4FC9">
        <w:t xml:space="preserve"> </w:t>
      </w:r>
      <w:r w:rsidRPr="009B4FC9">
        <w:t>hiện</w:t>
      </w:r>
      <w:r w:rsidR="00F90D96" w:rsidRPr="009B4FC9">
        <w:t xml:space="preserve"> </w:t>
      </w:r>
      <w:r w:rsidRPr="009B4FC9">
        <w:t>đại</w:t>
      </w:r>
      <w:r w:rsidR="00F90D96" w:rsidRPr="009B4FC9">
        <w:t xml:space="preserve"> </w:t>
      </w:r>
      <w:r w:rsidRPr="009B4FC9">
        <w:t>như</w:t>
      </w:r>
      <w:r w:rsidR="00F90D96" w:rsidRPr="009B4FC9">
        <w:t xml:space="preserve"> </w:t>
      </w:r>
      <w:r w:rsidRPr="009B4FC9">
        <w:t>Google</w:t>
      </w:r>
      <w:r w:rsidR="00F90D96" w:rsidRPr="009B4FC9">
        <w:t xml:space="preserve"> </w:t>
      </w:r>
      <w:r w:rsidRPr="009B4FC9">
        <w:t>Chrome,</w:t>
      </w:r>
      <w:r w:rsidR="00F90D96" w:rsidRPr="009B4FC9">
        <w:t xml:space="preserve"> </w:t>
      </w:r>
      <w:r w:rsidRPr="009B4FC9">
        <w:t>Microsoft</w:t>
      </w:r>
      <w:r w:rsidR="00F90D96" w:rsidRPr="009B4FC9">
        <w:t xml:space="preserve"> </w:t>
      </w:r>
      <w:r w:rsidRPr="009B4FC9">
        <w:t>Edge.</w:t>
      </w:r>
    </w:p>
    <w:p w14:paraId="1CDA02EB" w14:textId="5724EF10" w:rsidR="00F93E45" w:rsidRPr="009B4FC9" w:rsidRDefault="00F93E45" w:rsidP="00645B03">
      <w:pPr>
        <w:pStyle w:val="4-DoanVB"/>
        <w:numPr>
          <w:ilvl w:val="0"/>
          <w:numId w:val="82"/>
        </w:numPr>
        <w:spacing w:line="360" w:lineRule="auto"/>
      </w:pPr>
      <w:r w:rsidRPr="009B4FC9">
        <w:t>Hỗ</w:t>
      </w:r>
      <w:r w:rsidR="00F90D96" w:rsidRPr="009B4FC9">
        <w:t xml:space="preserve"> </w:t>
      </w:r>
      <w:r w:rsidRPr="009B4FC9">
        <w:t>trợ</w:t>
      </w:r>
      <w:r w:rsidR="00F90D96" w:rsidRPr="009B4FC9">
        <w:t xml:space="preserve"> </w:t>
      </w:r>
      <w:r w:rsidRPr="009B4FC9">
        <w:t>tiếng</w:t>
      </w:r>
      <w:r w:rsidR="00F90D96" w:rsidRPr="009B4FC9">
        <w:t xml:space="preserve"> </w:t>
      </w:r>
      <w:r w:rsidRPr="009B4FC9">
        <w:t>Việt:</w:t>
      </w:r>
      <w:r w:rsidR="00F90D96" w:rsidRPr="009B4FC9">
        <w:t xml:space="preserve"> </w:t>
      </w:r>
      <w:r w:rsidRPr="009B4FC9">
        <w:t>Toàn</w:t>
      </w:r>
      <w:r w:rsidR="00F90D96" w:rsidRPr="009B4FC9">
        <w:t xml:space="preserve"> </w:t>
      </w:r>
      <w:r w:rsidRPr="009B4FC9">
        <w:t>bộ</w:t>
      </w:r>
      <w:r w:rsidR="00F90D96" w:rsidRPr="009B4FC9">
        <w:t xml:space="preserve"> </w:t>
      </w:r>
      <w:r w:rsidRPr="009B4FC9">
        <w:t>biểu</w:t>
      </w:r>
      <w:r w:rsidR="00F90D96" w:rsidRPr="009B4FC9">
        <w:t xml:space="preserve"> </w:t>
      </w:r>
      <w:r w:rsidRPr="009B4FC9">
        <w:t>đồ,</w:t>
      </w:r>
      <w:r w:rsidR="00F90D96" w:rsidRPr="009B4FC9">
        <w:t xml:space="preserve"> </w:t>
      </w:r>
      <w:r w:rsidRPr="009B4FC9">
        <w:t>dữ</w:t>
      </w:r>
      <w:r w:rsidR="00F90D96" w:rsidRPr="009B4FC9">
        <w:t xml:space="preserve"> </w:t>
      </w:r>
      <w:r w:rsidRPr="009B4FC9">
        <w:t>liệu</w:t>
      </w:r>
      <w:r w:rsidR="00F90D96" w:rsidRPr="009B4FC9">
        <w:t xml:space="preserve"> </w:t>
      </w:r>
      <w:r w:rsidRPr="009B4FC9">
        <w:t>và</w:t>
      </w:r>
      <w:r w:rsidR="00F90D96" w:rsidRPr="009B4FC9">
        <w:t xml:space="preserve"> </w:t>
      </w:r>
      <w:r w:rsidRPr="009B4FC9">
        <w:t>báo</w:t>
      </w:r>
      <w:r w:rsidR="00F90D96" w:rsidRPr="009B4FC9">
        <w:t xml:space="preserve"> </w:t>
      </w:r>
      <w:r w:rsidRPr="009B4FC9">
        <w:t>cáo</w:t>
      </w:r>
      <w:r w:rsidR="00F90D96" w:rsidRPr="009B4FC9">
        <w:t xml:space="preserve"> </w:t>
      </w:r>
      <w:r w:rsidRPr="009B4FC9">
        <w:t>PDF</w:t>
      </w:r>
      <w:r w:rsidR="00F90D96" w:rsidRPr="009B4FC9">
        <w:t xml:space="preserve"> </w:t>
      </w:r>
      <w:r w:rsidRPr="009B4FC9">
        <w:t>hiển</w:t>
      </w:r>
      <w:r w:rsidR="00F90D96" w:rsidRPr="009B4FC9">
        <w:t xml:space="preserve"> </w:t>
      </w:r>
      <w:r w:rsidRPr="009B4FC9">
        <w:t>thị</w:t>
      </w:r>
      <w:r w:rsidR="00F90D96" w:rsidRPr="009B4FC9">
        <w:t xml:space="preserve"> </w:t>
      </w:r>
      <w:r w:rsidRPr="009B4FC9">
        <w:t>tiếng</w:t>
      </w:r>
      <w:r w:rsidR="00F90D96" w:rsidRPr="009B4FC9">
        <w:t xml:space="preserve"> </w:t>
      </w:r>
      <w:r w:rsidRPr="009B4FC9">
        <w:t>Việt</w:t>
      </w:r>
      <w:r w:rsidR="00F90D96" w:rsidRPr="009B4FC9">
        <w:t xml:space="preserve"> </w:t>
      </w:r>
      <w:r w:rsidRPr="009B4FC9">
        <w:t>có</w:t>
      </w:r>
      <w:r w:rsidR="00F90D96" w:rsidRPr="009B4FC9">
        <w:t xml:space="preserve"> </w:t>
      </w:r>
      <w:r w:rsidRPr="009B4FC9">
        <w:t>dấu</w:t>
      </w:r>
      <w:r w:rsidR="00F90D96" w:rsidRPr="009B4FC9">
        <w:t xml:space="preserve"> </w:t>
      </w:r>
      <w:r w:rsidRPr="009B4FC9">
        <w:t>đầy</w:t>
      </w:r>
      <w:r w:rsidR="00F90D96" w:rsidRPr="009B4FC9">
        <w:t xml:space="preserve"> </w:t>
      </w:r>
      <w:r w:rsidRPr="009B4FC9">
        <w:t>đủ,</w:t>
      </w:r>
      <w:r w:rsidR="00F90D96" w:rsidRPr="009B4FC9">
        <w:t xml:space="preserve"> </w:t>
      </w:r>
      <w:r w:rsidRPr="009B4FC9">
        <w:t>đảm</w:t>
      </w:r>
      <w:r w:rsidR="00F90D96" w:rsidRPr="009B4FC9">
        <w:t xml:space="preserve"> </w:t>
      </w:r>
      <w:r w:rsidRPr="009B4FC9">
        <w:t>bảo</w:t>
      </w:r>
      <w:r w:rsidR="00F90D96" w:rsidRPr="009B4FC9">
        <w:t xml:space="preserve"> </w:t>
      </w:r>
      <w:r w:rsidRPr="009B4FC9">
        <w:t>tính</w:t>
      </w:r>
      <w:r w:rsidR="00F90D96" w:rsidRPr="009B4FC9">
        <w:t xml:space="preserve"> </w:t>
      </w:r>
      <w:r w:rsidRPr="009B4FC9">
        <w:t>bản</w:t>
      </w:r>
      <w:r w:rsidR="00F90D96" w:rsidRPr="009B4FC9">
        <w:t xml:space="preserve"> </w:t>
      </w:r>
      <w:r w:rsidRPr="009B4FC9">
        <w:t>địa</w:t>
      </w:r>
      <w:r w:rsidR="00F90D96" w:rsidRPr="009B4FC9">
        <w:t xml:space="preserve"> </w:t>
      </w:r>
      <w:r w:rsidRPr="009B4FC9">
        <w:t>hóa.</w:t>
      </w:r>
    </w:p>
    <w:p w14:paraId="34A00058" w14:textId="0887283B" w:rsidR="00F93E45" w:rsidRPr="009B4FC9" w:rsidRDefault="00F93E45" w:rsidP="00645B03">
      <w:pPr>
        <w:pStyle w:val="4-DoanVB"/>
        <w:numPr>
          <w:ilvl w:val="0"/>
          <w:numId w:val="82"/>
        </w:numPr>
        <w:spacing w:line="360" w:lineRule="auto"/>
      </w:pPr>
      <w:r w:rsidRPr="009B4FC9">
        <w:t>Thân</w:t>
      </w:r>
      <w:r w:rsidR="00F90D96" w:rsidRPr="009B4FC9">
        <w:t xml:space="preserve"> </w:t>
      </w:r>
      <w:r w:rsidRPr="009B4FC9">
        <w:t>thiện</w:t>
      </w:r>
      <w:r w:rsidR="00F90D96" w:rsidRPr="009B4FC9">
        <w:t xml:space="preserve"> </w:t>
      </w:r>
      <w:r w:rsidRPr="009B4FC9">
        <w:t>với</w:t>
      </w:r>
      <w:r w:rsidR="00F90D96" w:rsidRPr="009B4FC9">
        <w:t xml:space="preserve"> </w:t>
      </w:r>
      <w:r w:rsidRPr="009B4FC9">
        <w:t>người</w:t>
      </w:r>
      <w:r w:rsidR="00F90D96" w:rsidRPr="009B4FC9">
        <w:t xml:space="preserve"> </w:t>
      </w:r>
      <w:r w:rsidRPr="009B4FC9">
        <w:t>dùng:</w:t>
      </w:r>
      <w:r w:rsidR="00F90D96" w:rsidRPr="009B4FC9">
        <w:t xml:space="preserve"> </w:t>
      </w:r>
      <w:r w:rsidRPr="009B4FC9">
        <w:t>Giao</w:t>
      </w:r>
      <w:r w:rsidR="00F90D96" w:rsidRPr="009B4FC9">
        <w:t xml:space="preserve"> </w:t>
      </w:r>
      <w:r w:rsidRPr="009B4FC9">
        <w:t>diện</w:t>
      </w:r>
      <w:r w:rsidR="00F90D96" w:rsidRPr="009B4FC9">
        <w:t xml:space="preserve"> </w:t>
      </w:r>
      <w:r w:rsidRPr="009B4FC9">
        <w:t>trực</w:t>
      </w:r>
      <w:r w:rsidR="00F90D96" w:rsidRPr="009B4FC9">
        <w:t xml:space="preserve"> </w:t>
      </w:r>
      <w:r w:rsidRPr="009B4FC9">
        <w:t>quan,</w:t>
      </w:r>
      <w:r w:rsidR="00F90D96" w:rsidRPr="009B4FC9">
        <w:t xml:space="preserve"> </w:t>
      </w:r>
      <w:r w:rsidRPr="009B4FC9">
        <w:t>phân</w:t>
      </w:r>
      <w:r w:rsidR="00F90D96" w:rsidRPr="009B4FC9">
        <w:t xml:space="preserve"> </w:t>
      </w:r>
      <w:r w:rsidRPr="009B4FC9">
        <w:t>chia</w:t>
      </w:r>
      <w:r w:rsidR="00F90D96" w:rsidRPr="009B4FC9">
        <w:t xml:space="preserve"> </w:t>
      </w:r>
      <w:r w:rsidRPr="009B4FC9">
        <w:t>chức</w:t>
      </w:r>
      <w:r w:rsidR="00F90D96" w:rsidRPr="009B4FC9">
        <w:t xml:space="preserve"> </w:t>
      </w:r>
      <w:r w:rsidRPr="009B4FC9">
        <w:t>năng</w:t>
      </w:r>
      <w:r w:rsidR="00F90D96" w:rsidRPr="009B4FC9">
        <w:t xml:space="preserve"> </w:t>
      </w:r>
      <w:r w:rsidRPr="009B4FC9">
        <w:t>theo</w:t>
      </w:r>
      <w:r w:rsidR="00F90D96" w:rsidRPr="009B4FC9">
        <w:t xml:space="preserve"> </w:t>
      </w:r>
      <w:r w:rsidRPr="009B4FC9">
        <w:t>tab,</w:t>
      </w:r>
      <w:r w:rsidR="00F90D96" w:rsidRPr="009B4FC9">
        <w:t xml:space="preserve"> </w:t>
      </w:r>
      <w:r w:rsidRPr="009B4FC9">
        <w:t>hỗ</w:t>
      </w:r>
      <w:r w:rsidR="00F90D96" w:rsidRPr="009B4FC9">
        <w:t xml:space="preserve"> </w:t>
      </w:r>
      <w:r w:rsidRPr="009B4FC9">
        <w:t>trợ</w:t>
      </w:r>
      <w:r w:rsidR="00F90D96" w:rsidRPr="009B4FC9">
        <w:t xml:space="preserve"> </w:t>
      </w:r>
      <w:r w:rsidRPr="009B4FC9">
        <w:t>dropdown</w:t>
      </w:r>
      <w:r w:rsidR="00F90D96" w:rsidRPr="009B4FC9">
        <w:t xml:space="preserve"> </w:t>
      </w:r>
      <w:r w:rsidRPr="009B4FC9">
        <w:t>để</w:t>
      </w:r>
      <w:r w:rsidR="00F90D96" w:rsidRPr="009B4FC9">
        <w:t xml:space="preserve"> </w:t>
      </w:r>
      <w:r w:rsidRPr="009B4FC9">
        <w:t>tránh</w:t>
      </w:r>
      <w:r w:rsidR="00F90D96" w:rsidRPr="009B4FC9">
        <w:t xml:space="preserve"> </w:t>
      </w:r>
      <w:r w:rsidRPr="009B4FC9">
        <w:t>nhập</w:t>
      </w:r>
      <w:r w:rsidR="00F90D96" w:rsidRPr="009B4FC9">
        <w:t xml:space="preserve"> </w:t>
      </w:r>
      <w:r w:rsidRPr="009B4FC9">
        <w:t>liệu</w:t>
      </w:r>
      <w:r w:rsidR="00F90D96" w:rsidRPr="009B4FC9">
        <w:t xml:space="preserve"> </w:t>
      </w:r>
      <w:r w:rsidRPr="009B4FC9">
        <w:t>sai,</w:t>
      </w:r>
      <w:r w:rsidR="00F90D96" w:rsidRPr="009B4FC9">
        <w:t xml:space="preserve"> </w:t>
      </w:r>
      <w:r w:rsidRPr="009B4FC9">
        <w:t>đồng</w:t>
      </w:r>
      <w:r w:rsidR="00F90D96" w:rsidRPr="009B4FC9">
        <w:t xml:space="preserve"> </w:t>
      </w:r>
      <w:r w:rsidRPr="009B4FC9">
        <w:t>thời</w:t>
      </w:r>
      <w:r w:rsidR="00F90D96" w:rsidRPr="009B4FC9">
        <w:t xml:space="preserve"> </w:t>
      </w:r>
      <w:r w:rsidRPr="009B4FC9">
        <w:t>có</w:t>
      </w:r>
      <w:r w:rsidR="00F90D96" w:rsidRPr="009B4FC9">
        <w:t xml:space="preserve"> </w:t>
      </w:r>
      <w:r w:rsidRPr="009B4FC9">
        <w:t>thông</w:t>
      </w:r>
      <w:r w:rsidR="00F90D96" w:rsidRPr="009B4FC9">
        <w:t xml:space="preserve"> </w:t>
      </w:r>
      <w:r w:rsidRPr="009B4FC9">
        <w:t>báo</w:t>
      </w:r>
      <w:r w:rsidR="00F90D96" w:rsidRPr="009B4FC9">
        <w:t xml:space="preserve"> </w:t>
      </w:r>
      <w:r w:rsidRPr="009B4FC9">
        <w:t>lỗi</w:t>
      </w:r>
      <w:r w:rsidR="00F90D96" w:rsidRPr="009B4FC9">
        <w:t xml:space="preserve"> </w:t>
      </w:r>
      <w:r w:rsidRPr="009B4FC9">
        <w:t>hoặc</w:t>
      </w:r>
      <w:r w:rsidR="00F90D96" w:rsidRPr="009B4FC9">
        <w:t xml:space="preserve"> </w:t>
      </w:r>
      <w:r w:rsidRPr="009B4FC9">
        <w:t>thành</w:t>
      </w:r>
      <w:r w:rsidR="00F90D96" w:rsidRPr="009B4FC9">
        <w:t xml:space="preserve"> </w:t>
      </w:r>
      <w:r w:rsidRPr="009B4FC9">
        <w:t>công</w:t>
      </w:r>
      <w:r w:rsidR="00F90D96" w:rsidRPr="009B4FC9">
        <w:t xml:space="preserve"> </w:t>
      </w:r>
      <w:r w:rsidRPr="009B4FC9">
        <w:t>rõ</w:t>
      </w:r>
      <w:r w:rsidR="00F90D96" w:rsidRPr="009B4FC9">
        <w:t xml:space="preserve"> </w:t>
      </w:r>
      <w:r w:rsidRPr="009B4FC9">
        <w:t>ràng.</w:t>
      </w:r>
    </w:p>
    <w:p w14:paraId="793A089B" w14:textId="40A0C537" w:rsidR="00F93E45" w:rsidRPr="009B4FC9" w:rsidRDefault="00F93E45" w:rsidP="0042196A">
      <w:pPr>
        <w:pStyle w:val="Heading3"/>
        <w:spacing w:line="360" w:lineRule="auto"/>
        <w:rPr>
          <w:i/>
          <w:iCs w:val="0"/>
        </w:rPr>
      </w:pPr>
      <w:bookmarkStart w:id="104" w:name="_Toc199717915"/>
      <w:r w:rsidRPr="009B4FC9">
        <w:rPr>
          <w:iCs w:val="0"/>
        </w:rPr>
        <w:t>Khả</w:t>
      </w:r>
      <w:r w:rsidR="00F90D96" w:rsidRPr="009B4FC9">
        <w:rPr>
          <w:iCs w:val="0"/>
        </w:rPr>
        <w:t xml:space="preserve"> </w:t>
      </w:r>
      <w:r w:rsidRPr="009B4FC9">
        <w:rPr>
          <w:iCs w:val="0"/>
        </w:rPr>
        <w:t>năng</w:t>
      </w:r>
      <w:r w:rsidR="00F90D96" w:rsidRPr="009B4FC9">
        <w:rPr>
          <w:iCs w:val="0"/>
        </w:rPr>
        <w:t xml:space="preserve"> </w:t>
      </w:r>
      <w:r w:rsidRPr="009B4FC9">
        <w:rPr>
          <w:iCs w:val="0"/>
        </w:rPr>
        <w:t>mở</w:t>
      </w:r>
      <w:r w:rsidR="00F90D96" w:rsidRPr="009B4FC9">
        <w:rPr>
          <w:iCs w:val="0"/>
        </w:rPr>
        <w:t xml:space="preserve"> </w:t>
      </w:r>
      <w:r w:rsidRPr="009B4FC9">
        <w:rPr>
          <w:iCs w:val="0"/>
        </w:rPr>
        <w:t>rộng</w:t>
      </w:r>
      <w:r w:rsidR="00F90D96" w:rsidRPr="009B4FC9">
        <w:rPr>
          <w:iCs w:val="0"/>
        </w:rPr>
        <w:t xml:space="preserve"> </w:t>
      </w:r>
      <w:r w:rsidRPr="009B4FC9">
        <w:rPr>
          <w:iCs w:val="0"/>
        </w:rPr>
        <w:t>và</w:t>
      </w:r>
      <w:r w:rsidR="00F90D96" w:rsidRPr="009B4FC9">
        <w:rPr>
          <w:iCs w:val="0"/>
        </w:rPr>
        <w:t xml:space="preserve"> </w:t>
      </w:r>
      <w:r w:rsidRPr="009B4FC9">
        <w:rPr>
          <w:iCs w:val="0"/>
        </w:rPr>
        <w:t>tính</w:t>
      </w:r>
      <w:r w:rsidR="00F90D96" w:rsidRPr="009B4FC9">
        <w:rPr>
          <w:iCs w:val="0"/>
        </w:rPr>
        <w:t xml:space="preserve"> </w:t>
      </w:r>
      <w:r w:rsidRPr="009B4FC9">
        <w:rPr>
          <w:iCs w:val="0"/>
        </w:rPr>
        <w:t>ổn</w:t>
      </w:r>
      <w:r w:rsidR="00F90D96" w:rsidRPr="009B4FC9">
        <w:rPr>
          <w:iCs w:val="0"/>
        </w:rPr>
        <w:t xml:space="preserve"> </w:t>
      </w:r>
      <w:r w:rsidRPr="009B4FC9">
        <w:rPr>
          <w:iCs w:val="0"/>
        </w:rPr>
        <w:t>định</w:t>
      </w:r>
      <w:bookmarkEnd w:id="104"/>
    </w:p>
    <w:p w14:paraId="42691DF1" w14:textId="33F36CA4" w:rsidR="00F93E45" w:rsidRPr="009B4FC9" w:rsidRDefault="00F93E45" w:rsidP="00FB1A0C">
      <w:pPr>
        <w:pStyle w:val="4-DoanVB"/>
        <w:spacing w:line="360" w:lineRule="auto"/>
        <w:ind w:firstLine="567"/>
      </w:pPr>
      <w:r w:rsidRPr="009B4FC9">
        <w:t>Hệ</w:t>
      </w:r>
      <w:r w:rsidR="00F90D96" w:rsidRPr="009B4FC9">
        <w:t xml:space="preserve"> </w:t>
      </w:r>
      <w:r w:rsidRPr="009B4FC9">
        <w:t>thống</w:t>
      </w:r>
      <w:r w:rsidR="00F90D96" w:rsidRPr="009B4FC9">
        <w:t xml:space="preserve"> </w:t>
      </w:r>
      <w:r w:rsidRPr="009B4FC9">
        <w:t>được</w:t>
      </w:r>
      <w:r w:rsidR="00F90D96" w:rsidRPr="009B4FC9">
        <w:t xml:space="preserve"> </w:t>
      </w:r>
      <w:r w:rsidRPr="009B4FC9">
        <w:t>thiết</w:t>
      </w:r>
      <w:r w:rsidR="00F90D96" w:rsidRPr="009B4FC9">
        <w:t xml:space="preserve"> </w:t>
      </w:r>
      <w:r w:rsidRPr="009B4FC9">
        <w:t>kế</w:t>
      </w:r>
      <w:r w:rsidR="00F90D96" w:rsidRPr="009B4FC9">
        <w:t xml:space="preserve"> </w:t>
      </w:r>
      <w:r w:rsidRPr="009B4FC9">
        <w:t>theo</w:t>
      </w:r>
      <w:r w:rsidR="00F90D96" w:rsidRPr="009B4FC9">
        <w:t xml:space="preserve"> </w:t>
      </w:r>
      <w:r w:rsidRPr="009B4FC9">
        <w:t>hướng</w:t>
      </w:r>
      <w:r w:rsidR="00F90D96" w:rsidRPr="009B4FC9">
        <w:t xml:space="preserve"> </w:t>
      </w:r>
      <w:r w:rsidRPr="009B4FC9">
        <w:t>nhẹ,</w:t>
      </w:r>
      <w:r w:rsidR="00F90D96" w:rsidRPr="009B4FC9">
        <w:t xml:space="preserve"> </w:t>
      </w:r>
      <w:r w:rsidRPr="009B4FC9">
        <w:t>độc</w:t>
      </w:r>
      <w:r w:rsidR="00F90D96" w:rsidRPr="009B4FC9">
        <w:t xml:space="preserve"> </w:t>
      </w:r>
      <w:r w:rsidRPr="009B4FC9">
        <w:t>lập,</w:t>
      </w:r>
      <w:r w:rsidR="00F90D96" w:rsidRPr="009B4FC9">
        <w:t xml:space="preserve"> </w:t>
      </w:r>
      <w:r w:rsidRPr="009B4FC9">
        <w:t>có</w:t>
      </w:r>
      <w:r w:rsidR="00F90D96" w:rsidRPr="009B4FC9">
        <w:t xml:space="preserve"> </w:t>
      </w:r>
      <w:r w:rsidRPr="009B4FC9">
        <w:t>khả</w:t>
      </w:r>
      <w:r w:rsidR="00F90D96" w:rsidRPr="009B4FC9">
        <w:t xml:space="preserve"> </w:t>
      </w:r>
      <w:r w:rsidRPr="009B4FC9">
        <w:t>năng</w:t>
      </w:r>
      <w:r w:rsidR="00F90D96" w:rsidRPr="009B4FC9">
        <w:t xml:space="preserve"> </w:t>
      </w:r>
      <w:r w:rsidRPr="009B4FC9">
        <w:t>mở</w:t>
      </w:r>
      <w:r w:rsidR="00F90D96" w:rsidRPr="009B4FC9">
        <w:t xml:space="preserve"> </w:t>
      </w:r>
      <w:r w:rsidRPr="009B4FC9">
        <w:t>rộng</w:t>
      </w:r>
      <w:r w:rsidR="00F90D96" w:rsidRPr="009B4FC9">
        <w:t xml:space="preserve"> </w:t>
      </w:r>
      <w:r w:rsidRPr="009B4FC9">
        <w:t>trên</w:t>
      </w:r>
      <w:r w:rsidR="00F90D96" w:rsidRPr="009B4FC9">
        <w:t xml:space="preserve"> </w:t>
      </w:r>
      <w:r w:rsidRPr="009B4FC9">
        <w:t>các</w:t>
      </w:r>
      <w:r w:rsidR="00F90D96" w:rsidRPr="009B4FC9">
        <w:t xml:space="preserve"> </w:t>
      </w:r>
      <w:r w:rsidRPr="009B4FC9">
        <w:t>nền</w:t>
      </w:r>
      <w:r w:rsidR="00F90D96" w:rsidRPr="009B4FC9">
        <w:t xml:space="preserve"> </w:t>
      </w:r>
      <w:r w:rsidRPr="009B4FC9">
        <w:t>tảng</w:t>
      </w:r>
      <w:r w:rsidR="00F90D96" w:rsidRPr="009B4FC9">
        <w:t xml:space="preserve"> </w:t>
      </w:r>
      <w:r w:rsidRPr="009B4FC9">
        <w:t>máy</w:t>
      </w:r>
      <w:r w:rsidR="00F90D96" w:rsidRPr="009B4FC9">
        <w:t xml:space="preserve"> </w:t>
      </w:r>
      <w:r w:rsidRPr="009B4FC9">
        <w:t>chủ</w:t>
      </w:r>
      <w:r w:rsidR="00F90D96" w:rsidRPr="009B4FC9">
        <w:t xml:space="preserve"> </w:t>
      </w:r>
      <w:r w:rsidRPr="009B4FC9">
        <w:t>hoặc</w:t>
      </w:r>
      <w:r w:rsidR="00F90D96" w:rsidRPr="009B4FC9">
        <w:t xml:space="preserve"> </w:t>
      </w:r>
      <w:r w:rsidRPr="009B4FC9">
        <w:t>cloud.</w:t>
      </w:r>
      <w:r w:rsidR="00F90D96" w:rsidRPr="009B4FC9">
        <w:t xml:space="preserve"> </w:t>
      </w:r>
      <w:r w:rsidRPr="009B4FC9">
        <w:t>Một</w:t>
      </w:r>
      <w:r w:rsidR="00F90D96" w:rsidRPr="009B4FC9">
        <w:t xml:space="preserve"> </w:t>
      </w:r>
      <w:r w:rsidRPr="009B4FC9">
        <w:t>số</w:t>
      </w:r>
      <w:r w:rsidR="00F90D96" w:rsidRPr="009B4FC9">
        <w:t xml:space="preserve"> </w:t>
      </w:r>
      <w:r w:rsidRPr="009B4FC9">
        <w:t>điểm</w:t>
      </w:r>
      <w:r w:rsidR="00F90D96" w:rsidRPr="009B4FC9">
        <w:t xml:space="preserve"> </w:t>
      </w:r>
      <w:r w:rsidRPr="009B4FC9">
        <w:t>nổi</w:t>
      </w:r>
      <w:r w:rsidR="00F90D96" w:rsidRPr="009B4FC9">
        <w:t xml:space="preserve"> </w:t>
      </w:r>
      <w:r w:rsidRPr="009B4FC9">
        <w:t>bật:</w:t>
      </w:r>
    </w:p>
    <w:p w14:paraId="55AE754D" w14:textId="2706413F" w:rsidR="00F93E45" w:rsidRPr="009B4FC9" w:rsidRDefault="00F93E45" w:rsidP="00645B03">
      <w:pPr>
        <w:pStyle w:val="4-DoanVB"/>
        <w:numPr>
          <w:ilvl w:val="0"/>
          <w:numId w:val="83"/>
        </w:numPr>
        <w:spacing w:line="360" w:lineRule="auto"/>
      </w:pPr>
      <w:r w:rsidRPr="009B4FC9">
        <w:t>Tối</w:t>
      </w:r>
      <w:r w:rsidR="00F90D96" w:rsidRPr="009B4FC9">
        <w:t xml:space="preserve"> </w:t>
      </w:r>
      <w:r w:rsidRPr="009B4FC9">
        <w:t>ưu</w:t>
      </w:r>
      <w:r w:rsidR="00F90D96" w:rsidRPr="009B4FC9">
        <w:t xml:space="preserve"> </w:t>
      </w:r>
      <w:r w:rsidRPr="009B4FC9">
        <w:t>mô</w:t>
      </w:r>
      <w:r w:rsidR="00F90D96" w:rsidRPr="009B4FC9">
        <w:t xml:space="preserve"> </w:t>
      </w:r>
      <w:r w:rsidRPr="009B4FC9">
        <w:t>hình:</w:t>
      </w:r>
      <w:r w:rsidR="00F90D96" w:rsidRPr="009B4FC9">
        <w:t xml:space="preserve"> </w:t>
      </w:r>
      <w:r w:rsidRPr="009B4FC9">
        <w:t>Mô</w:t>
      </w:r>
      <w:r w:rsidR="00F90D96" w:rsidRPr="009B4FC9">
        <w:t xml:space="preserve"> </w:t>
      </w:r>
      <w:r w:rsidRPr="009B4FC9">
        <w:t>hình</w:t>
      </w:r>
      <w:r w:rsidR="00F90D96" w:rsidRPr="009B4FC9">
        <w:t xml:space="preserve"> </w:t>
      </w:r>
      <w:r w:rsidRPr="009B4FC9">
        <w:t>LSTM</w:t>
      </w:r>
      <w:r w:rsidR="00F90D96" w:rsidRPr="009B4FC9">
        <w:t xml:space="preserve"> </w:t>
      </w:r>
      <w:r w:rsidRPr="009B4FC9">
        <w:t>được</w:t>
      </w:r>
      <w:r w:rsidR="00F90D96" w:rsidRPr="009B4FC9">
        <w:t xml:space="preserve"> </w:t>
      </w:r>
      <w:r w:rsidRPr="009B4FC9">
        <w:t>nạp</w:t>
      </w:r>
      <w:r w:rsidR="00F90D96" w:rsidRPr="009B4FC9">
        <w:t xml:space="preserve"> </w:t>
      </w:r>
      <w:r w:rsidRPr="009B4FC9">
        <w:t>vào</w:t>
      </w:r>
      <w:r w:rsidR="00F90D96" w:rsidRPr="009B4FC9">
        <w:t xml:space="preserve"> </w:t>
      </w:r>
      <w:r w:rsidRPr="009B4FC9">
        <w:t>bộ</w:t>
      </w:r>
      <w:r w:rsidR="00F90D96" w:rsidRPr="009B4FC9">
        <w:t xml:space="preserve"> </w:t>
      </w:r>
      <w:r w:rsidRPr="009B4FC9">
        <w:t>nhớ</w:t>
      </w:r>
      <w:r w:rsidR="00F90D96" w:rsidRPr="009B4FC9">
        <w:t xml:space="preserve"> </w:t>
      </w:r>
      <w:r w:rsidRPr="009B4FC9">
        <w:t>một</w:t>
      </w:r>
      <w:r w:rsidR="00F90D96" w:rsidRPr="009B4FC9">
        <w:t xml:space="preserve"> </w:t>
      </w:r>
      <w:r w:rsidRPr="009B4FC9">
        <w:t>lần</w:t>
      </w:r>
      <w:r w:rsidR="00F90D96" w:rsidRPr="009B4FC9">
        <w:t xml:space="preserve"> </w:t>
      </w:r>
      <w:r w:rsidRPr="009B4FC9">
        <w:t>duy</w:t>
      </w:r>
      <w:r w:rsidR="00F90D96" w:rsidRPr="009B4FC9">
        <w:t xml:space="preserve"> </w:t>
      </w:r>
      <w:r w:rsidRPr="009B4FC9">
        <w:t>nhất</w:t>
      </w:r>
      <w:r w:rsidR="00F90D96" w:rsidRPr="009B4FC9">
        <w:t xml:space="preserve"> </w:t>
      </w:r>
      <w:r w:rsidRPr="009B4FC9">
        <w:t>khi</w:t>
      </w:r>
      <w:r w:rsidR="00F90D96" w:rsidRPr="009B4FC9">
        <w:t xml:space="preserve"> </w:t>
      </w:r>
      <w:r w:rsidRPr="009B4FC9">
        <w:t>khởi</w:t>
      </w:r>
      <w:r w:rsidR="00F90D96" w:rsidRPr="009B4FC9">
        <w:t xml:space="preserve"> </w:t>
      </w:r>
      <w:r w:rsidRPr="009B4FC9">
        <w:t>động,</w:t>
      </w:r>
      <w:r w:rsidR="00F90D96" w:rsidRPr="009B4FC9">
        <w:t xml:space="preserve"> </w:t>
      </w:r>
      <w:r w:rsidRPr="009B4FC9">
        <w:t>tiết</w:t>
      </w:r>
      <w:r w:rsidR="00F90D96" w:rsidRPr="009B4FC9">
        <w:t xml:space="preserve"> </w:t>
      </w:r>
      <w:r w:rsidRPr="009B4FC9">
        <w:t>kiệm</w:t>
      </w:r>
      <w:r w:rsidR="00F90D96" w:rsidRPr="009B4FC9">
        <w:t xml:space="preserve"> </w:t>
      </w:r>
      <w:r w:rsidRPr="009B4FC9">
        <w:t>thời</w:t>
      </w:r>
      <w:r w:rsidR="00F90D96" w:rsidRPr="009B4FC9">
        <w:t xml:space="preserve"> </w:t>
      </w:r>
      <w:r w:rsidRPr="009B4FC9">
        <w:t>gian</w:t>
      </w:r>
      <w:r w:rsidR="00F90D96" w:rsidRPr="009B4FC9">
        <w:t xml:space="preserve"> </w:t>
      </w:r>
      <w:r w:rsidRPr="009B4FC9">
        <w:t>và</w:t>
      </w:r>
      <w:r w:rsidR="00F90D96" w:rsidRPr="009B4FC9">
        <w:t xml:space="preserve"> </w:t>
      </w:r>
      <w:r w:rsidRPr="009B4FC9">
        <w:t>tài</w:t>
      </w:r>
      <w:r w:rsidR="00F90D96" w:rsidRPr="009B4FC9">
        <w:t xml:space="preserve"> </w:t>
      </w:r>
      <w:r w:rsidRPr="009B4FC9">
        <w:t>nguyên</w:t>
      </w:r>
      <w:r w:rsidR="00F90D96" w:rsidRPr="009B4FC9">
        <w:t xml:space="preserve"> </w:t>
      </w:r>
      <w:r w:rsidRPr="009B4FC9">
        <w:t>khi</w:t>
      </w:r>
      <w:r w:rsidR="00F90D96" w:rsidRPr="009B4FC9">
        <w:t xml:space="preserve"> </w:t>
      </w:r>
      <w:r w:rsidRPr="009B4FC9">
        <w:t>xử</w:t>
      </w:r>
      <w:r w:rsidR="00F90D96" w:rsidRPr="009B4FC9">
        <w:t xml:space="preserve"> </w:t>
      </w:r>
      <w:r w:rsidRPr="009B4FC9">
        <w:t>lý</w:t>
      </w:r>
      <w:r w:rsidR="00F90D96" w:rsidRPr="009B4FC9">
        <w:t xml:space="preserve"> </w:t>
      </w:r>
      <w:r w:rsidRPr="009B4FC9">
        <w:t>yêu</w:t>
      </w:r>
      <w:r w:rsidR="00F90D96" w:rsidRPr="009B4FC9">
        <w:t xml:space="preserve"> </w:t>
      </w:r>
      <w:r w:rsidRPr="009B4FC9">
        <w:t>cầu.</w:t>
      </w:r>
    </w:p>
    <w:p w14:paraId="20D6E124" w14:textId="73FAAF1E" w:rsidR="00F93E45" w:rsidRPr="009B4FC9" w:rsidRDefault="00F93E45" w:rsidP="00645B03">
      <w:pPr>
        <w:pStyle w:val="4-DoanVB"/>
        <w:numPr>
          <w:ilvl w:val="0"/>
          <w:numId w:val="83"/>
        </w:numPr>
        <w:spacing w:line="360" w:lineRule="auto"/>
      </w:pPr>
      <w:r w:rsidRPr="009B4FC9">
        <w:t>Bộ</w:t>
      </w:r>
      <w:r w:rsidR="00F90D96" w:rsidRPr="009B4FC9">
        <w:t xml:space="preserve"> </w:t>
      </w:r>
      <w:r w:rsidRPr="009B4FC9">
        <w:t>nhớ</w:t>
      </w:r>
      <w:r w:rsidR="00F90D96" w:rsidRPr="009B4FC9">
        <w:t xml:space="preserve"> </w:t>
      </w:r>
      <w:r w:rsidRPr="009B4FC9">
        <w:t>đệm</w:t>
      </w:r>
      <w:r w:rsidR="00F90D96" w:rsidRPr="009B4FC9">
        <w:t xml:space="preserve"> </w:t>
      </w:r>
      <w:r w:rsidRPr="009B4FC9">
        <w:t>hiệu</w:t>
      </w:r>
      <w:r w:rsidR="00F90D96" w:rsidRPr="009B4FC9">
        <w:t xml:space="preserve"> </w:t>
      </w:r>
      <w:r w:rsidRPr="009B4FC9">
        <w:t>quả:</w:t>
      </w:r>
      <w:r w:rsidR="00F90D96" w:rsidRPr="009B4FC9">
        <w:t xml:space="preserve"> </w:t>
      </w:r>
      <w:r w:rsidRPr="009B4FC9">
        <w:t>Sử</w:t>
      </w:r>
      <w:r w:rsidR="00F90D96" w:rsidRPr="009B4FC9">
        <w:t xml:space="preserve"> </w:t>
      </w:r>
      <w:r w:rsidRPr="009B4FC9">
        <w:t>dụng</w:t>
      </w:r>
      <w:r w:rsidR="00F90D96" w:rsidRPr="009B4FC9">
        <w:t xml:space="preserve"> </w:t>
      </w:r>
      <w:r w:rsidRPr="009B4FC9">
        <w:t>kỹ</w:t>
      </w:r>
      <w:r w:rsidR="00F90D96" w:rsidRPr="009B4FC9">
        <w:t xml:space="preserve"> </w:t>
      </w:r>
      <w:r w:rsidRPr="009B4FC9">
        <w:t>thuật</w:t>
      </w:r>
      <w:r w:rsidR="00F90D96" w:rsidRPr="009B4FC9">
        <w:t xml:space="preserve"> </w:t>
      </w:r>
      <w:r w:rsidRPr="009B4FC9">
        <w:t>cache</w:t>
      </w:r>
      <w:r w:rsidR="00F90D96" w:rsidRPr="009B4FC9">
        <w:t xml:space="preserve"> </w:t>
      </w:r>
      <w:r w:rsidRPr="009B4FC9">
        <w:t>dữ</w:t>
      </w:r>
      <w:r w:rsidR="00F90D96" w:rsidRPr="009B4FC9">
        <w:t xml:space="preserve"> </w:t>
      </w:r>
      <w:r w:rsidRPr="009B4FC9">
        <w:t>liệu</w:t>
      </w:r>
      <w:r w:rsidR="00F90D96" w:rsidRPr="009B4FC9">
        <w:t xml:space="preserve"> </w:t>
      </w:r>
      <w:r w:rsidRPr="009B4FC9">
        <w:t>với</w:t>
      </w:r>
      <w:r w:rsidR="00F90D96" w:rsidRPr="009B4FC9">
        <w:t xml:space="preserve"> </w:t>
      </w:r>
      <w:r w:rsidRPr="009B4FC9">
        <w:t>@lru_cache</w:t>
      </w:r>
      <w:r w:rsidR="00F90D96" w:rsidRPr="009B4FC9">
        <w:t xml:space="preserve"> </w:t>
      </w:r>
      <w:r w:rsidRPr="009B4FC9">
        <w:t>giúp</w:t>
      </w:r>
      <w:r w:rsidR="00F90D96" w:rsidRPr="009B4FC9">
        <w:t xml:space="preserve"> </w:t>
      </w:r>
      <w:r w:rsidRPr="009B4FC9">
        <w:t>giảm</w:t>
      </w:r>
      <w:r w:rsidR="00F90D96" w:rsidRPr="009B4FC9">
        <w:t xml:space="preserve"> </w:t>
      </w:r>
      <w:r w:rsidRPr="009B4FC9">
        <w:t>chi</w:t>
      </w:r>
      <w:r w:rsidR="00F90D96" w:rsidRPr="009B4FC9">
        <w:t xml:space="preserve"> </w:t>
      </w:r>
      <w:r w:rsidRPr="009B4FC9">
        <w:t>phí</w:t>
      </w:r>
      <w:r w:rsidR="00F90D96" w:rsidRPr="009B4FC9">
        <w:t xml:space="preserve"> </w:t>
      </w:r>
      <w:r w:rsidRPr="009B4FC9">
        <w:t>đọc</w:t>
      </w:r>
      <w:r w:rsidR="00F90D96" w:rsidRPr="009B4FC9">
        <w:t xml:space="preserve"> </w:t>
      </w:r>
      <w:r w:rsidRPr="009B4FC9">
        <w:t>file</w:t>
      </w:r>
      <w:r w:rsidR="00F90D96" w:rsidRPr="009B4FC9">
        <w:t xml:space="preserve"> </w:t>
      </w:r>
      <w:r w:rsidRPr="009B4FC9">
        <w:t>và</w:t>
      </w:r>
      <w:r w:rsidR="00F90D96" w:rsidRPr="009B4FC9">
        <w:t xml:space="preserve"> </w:t>
      </w:r>
      <w:r w:rsidRPr="009B4FC9">
        <w:t>cải</w:t>
      </w:r>
      <w:r w:rsidR="00F90D96" w:rsidRPr="009B4FC9">
        <w:t xml:space="preserve"> </w:t>
      </w:r>
      <w:r w:rsidRPr="009B4FC9">
        <w:t>thiện</w:t>
      </w:r>
      <w:r w:rsidR="00F90D96" w:rsidRPr="009B4FC9">
        <w:t xml:space="preserve"> </w:t>
      </w:r>
      <w:r w:rsidRPr="009B4FC9">
        <w:t>hiệu</w:t>
      </w:r>
      <w:r w:rsidR="00F90D96" w:rsidRPr="009B4FC9">
        <w:t xml:space="preserve"> </w:t>
      </w:r>
      <w:r w:rsidRPr="009B4FC9">
        <w:t>suất.</w:t>
      </w:r>
    </w:p>
    <w:p w14:paraId="38ADA898" w14:textId="7A6D4D67" w:rsidR="002D1186" w:rsidRPr="009B4FC9" w:rsidRDefault="00F93E45" w:rsidP="00645B03">
      <w:pPr>
        <w:pStyle w:val="4-DoanVB"/>
        <w:numPr>
          <w:ilvl w:val="0"/>
          <w:numId w:val="83"/>
        </w:numPr>
        <w:spacing w:line="360" w:lineRule="auto"/>
      </w:pPr>
      <w:r w:rsidRPr="009B4FC9">
        <w:lastRenderedPageBreak/>
        <w:t>Sinh</w:t>
      </w:r>
      <w:r w:rsidR="00F90D96" w:rsidRPr="009B4FC9">
        <w:t xml:space="preserve"> </w:t>
      </w:r>
      <w:r w:rsidRPr="009B4FC9">
        <w:t>file</w:t>
      </w:r>
      <w:r w:rsidR="00F90D96" w:rsidRPr="009B4FC9">
        <w:t xml:space="preserve"> </w:t>
      </w:r>
      <w:r w:rsidRPr="009B4FC9">
        <w:t>trực</w:t>
      </w:r>
      <w:r w:rsidR="00F90D96" w:rsidRPr="009B4FC9">
        <w:t xml:space="preserve"> </w:t>
      </w:r>
      <w:r w:rsidRPr="009B4FC9">
        <w:t>tiếp</w:t>
      </w:r>
      <w:r w:rsidR="00F90D96" w:rsidRPr="009B4FC9">
        <w:t xml:space="preserve"> </w:t>
      </w:r>
      <w:r w:rsidRPr="009B4FC9">
        <w:t>từ</w:t>
      </w:r>
      <w:r w:rsidR="00F90D96" w:rsidRPr="009B4FC9">
        <w:t xml:space="preserve"> </w:t>
      </w:r>
      <w:r w:rsidRPr="009B4FC9">
        <w:t>bộ</w:t>
      </w:r>
      <w:r w:rsidR="00F90D96" w:rsidRPr="009B4FC9">
        <w:t xml:space="preserve"> </w:t>
      </w:r>
      <w:r w:rsidRPr="009B4FC9">
        <w:t>nhớ:</w:t>
      </w:r>
      <w:r w:rsidR="00F90D96" w:rsidRPr="009B4FC9">
        <w:t xml:space="preserve"> </w:t>
      </w:r>
      <w:r w:rsidRPr="009B4FC9">
        <w:t>Thay</w:t>
      </w:r>
      <w:r w:rsidR="00F90D96" w:rsidRPr="009B4FC9">
        <w:t xml:space="preserve"> </w:t>
      </w:r>
      <w:r w:rsidRPr="009B4FC9">
        <w:t>vì</w:t>
      </w:r>
      <w:r w:rsidR="00F90D96" w:rsidRPr="009B4FC9">
        <w:t xml:space="preserve"> </w:t>
      </w:r>
      <w:r w:rsidRPr="009B4FC9">
        <w:t>ghi</w:t>
      </w:r>
      <w:r w:rsidR="00F90D96" w:rsidRPr="009B4FC9">
        <w:t xml:space="preserve"> </w:t>
      </w:r>
      <w:r w:rsidRPr="009B4FC9">
        <w:t>ra</w:t>
      </w:r>
      <w:r w:rsidR="00F90D96" w:rsidRPr="009B4FC9">
        <w:t xml:space="preserve"> </w:t>
      </w:r>
      <w:r w:rsidRPr="009B4FC9">
        <w:t>đĩa,</w:t>
      </w:r>
      <w:r w:rsidR="00F90D96" w:rsidRPr="009B4FC9">
        <w:t xml:space="preserve"> </w:t>
      </w:r>
      <w:r w:rsidRPr="009B4FC9">
        <w:t>hệ</w:t>
      </w:r>
      <w:r w:rsidR="00F90D96" w:rsidRPr="009B4FC9">
        <w:t xml:space="preserve"> </w:t>
      </w:r>
      <w:r w:rsidRPr="009B4FC9">
        <w:t>thống</w:t>
      </w:r>
      <w:r w:rsidR="00F90D96" w:rsidRPr="009B4FC9">
        <w:t xml:space="preserve"> </w:t>
      </w:r>
      <w:r w:rsidRPr="009B4FC9">
        <w:t>sử</w:t>
      </w:r>
      <w:r w:rsidR="00F90D96" w:rsidRPr="009B4FC9">
        <w:t xml:space="preserve"> </w:t>
      </w:r>
      <w:r w:rsidRPr="009B4FC9">
        <w:t>dụng</w:t>
      </w:r>
      <w:r w:rsidR="00F90D96" w:rsidRPr="009B4FC9">
        <w:t xml:space="preserve"> </w:t>
      </w:r>
      <w:r w:rsidRPr="009B4FC9">
        <w:t>BytesIO</w:t>
      </w:r>
      <w:r w:rsidR="00F90D96" w:rsidRPr="009B4FC9">
        <w:t xml:space="preserve"> </w:t>
      </w:r>
      <w:r w:rsidRPr="009B4FC9">
        <w:t>để</w:t>
      </w:r>
      <w:r w:rsidR="00F90D96" w:rsidRPr="009B4FC9">
        <w:t xml:space="preserve"> </w:t>
      </w:r>
      <w:r w:rsidRPr="009B4FC9">
        <w:t>tạo</w:t>
      </w:r>
      <w:r w:rsidR="00F90D96" w:rsidRPr="009B4FC9">
        <w:t xml:space="preserve"> </w:t>
      </w:r>
      <w:r w:rsidRPr="009B4FC9">
        <w:t>file</w:t>
      </w:r>
      <w:r w:rsidR="00F90D96" w:rsidRPr="009B4FC9">
        <w:t xml:space="preserve"> </w:t>
      </w:r>
      <w:r w:rsidRPr="009B4FC9">
        <w:t>PDF/CSV</w:t>
      </w:r>
      <w:r w:rsidR="00F90D96" w:rsidRPr="009B4FC9">
        <w:t xml:space="preserve"> </w:t>
      </w:r>
      <w:r w:rsidRPr="009B4FC9">
        <w:t>và</w:t>
      </w:r>
      <w:r w:rsidR="00F90D96" w:rsidRPr="009B4FC9">
        <w:t xml:space="preserve"> </w:t>
      </w:r>
      <w:r w:rsidRPr="009B4FC9">
        <w:t>trả</w:t>
      </w:r>
      <w:r w:rsidR="00F90D96" w:rsidRPr="009B4FC9">
        <w:t xml:space="preserve"> </w:t>
      </w:r>
      <w:r w:rsidRPr="009B4FC9">
        <w:t>trực</w:t>
      </w:r>
      <w:r w:rsidR="00F90D96" w:rsidRPr="009B4FC9">
        <w:t xml:space="preserve"> </w:t>
      </w:r>
      <w:r w:rsidRPr="009B4FC9">
        <w:t>tiếp,</w:t>
      </w:r>
      <w:r w:rsidR="00F90D96" w:rsidRPr="009B4FC9">
        <w:t xml:space="preserve"> </w:t>
      </w:r>
      <w:r w:rsidRPr="009B4FC9">
        <w:t>giúp</w:t>
      </w:r>
      <w:r w:rsidR="00F90D96" w:rsidRPr="009B4FC9">
        <w:t xml:space="preserve"> </w:t>
      </w:r>
      <w:r w:rsidRPr="009B4FC9">
        <w:t>tiết</w:t>
      </w:r>
      <w:r w:rsidR="00F90D96" w:rsidRPr="009B4FC9">
        <w:t xml:space="preserve"> </w:t>
      </w:r>
      <w:r w:rsidRPr="009B4FC9">
        <w:t>kiệm</w:t>
      </w:r>
      <w:r w:rsidR="00F90D96" w:rsidRPr="009B4FC9">
        <w:t xml:space="preserve"> </w:t>
      </w:r>
      <w:r w:rsidRPr="009B4FC9">
        <w:t>I/O</w:t>
      </w:r>
      <w:r w:rsidR="00F90D96" w:rsidRPr="009B4FC9">
        <w:t xml:space="preserve"> </w:t>
      </w:r>
      <w:r w:rsidRPr="009B4FC9">
        <w:t>và</w:t>
      </w:r>
      <w:r w:rsidR="00F90D96" w:rsidRPr="009B4FC9">
        <w:t xml:space="preserve"> </w:t>
      </w:r>
      <w:r w:rsidRPr="009B4FC9">
        <w:t>tăng</w:t>
      </w:r>
      <w:r w:rsidR="00F90D96" w:rsidRPr="009B4FC9">
        <w:t xml:space="preserve"> </w:t>
      </w:r>
      <w:r w:rsidRPr="009B4FC9">
        <w:t>tốc</w:t>
      </w:r>
      <w:r w:rsidR="00F90D96" w:rsidRPr="009B4FC9">
        <w:t xml:space="preserve"> </w:t>
      </w:r>
      <w:r w:rsidRPr="009B4FC9">
        <w:t>độ</w:t>
      </w:r>
      <w:r w:rsidR="00F90D96" w:rsidRPr="009B4FC9">
        <w:t xml:space="preserve"> </w:t>
      </w:r>
      <w:r w:rsidRPr="009B4FC9">
        <w:t>phản</w:t>
      </w:r>
      <w:r w:rsidR="00F90D96" w:rsidRPr="009B4FC9">
        <w:t xml:space="preserve"> </w:t>
      </w:r>
      <w:r w:rsidRPr="009B4FC9">
        <w:t>hồi.</w:t>
      </w:r>
    </w:p>
    <w:p w14:paraId="5BBBDD33" w14:textId="5ED86489" w:rsidR="00873BA7" w:rsidRPr="009B4FC9" w:rsidRDefault="00B94A5B" w:rsidP="0042196A">
      <w:pPr>
        <w:pStyle w:val="Heading2"/>
        <w:spacing w:line="360" w:lineRule="auto"/>
      </w:pPr>
      <w:bookmarkStart w:id="105" w:name="_Toc199717916"/>
      <w:r w:rsidRPr="009B4FC9">
        <w:t>Hướng</w:t>
      </w:r>
      <w:r w:rsidR="00F90D96" w:rsidRPr="009B4FC9">
        <w:t xml:space="preserve"> </w:t>
      </w:r>
      <w:r w:rsidRPr="009B4FC9">
        <w:t>phát</w:t>
      </w:r>
      <w:r w:rsidR="00F90D96" w:rsidRPr="009B4FC9">
        <w:t xml:space="preserve"> </w:t>
      </w:r>
      <w:r w:rsidRPr="009B4FC9">
        <w:t>triển</w:t>
      </w:r>
      <w:r w:rsidR="00F90D96" w:rsidRPr="009B4FC9">
        <w:t xml:space="preserve"> </w:t>
      </w:r>
      <w:r w:rsidRPr="009B4FC9">
        <w:t>trong</w:t>
      </w:r>
      <w:r w:rsidR="00F90D96" w:rsidRPr="009B4FC9">
        <w:t xml:space="preserve"> </w:t>
      </w:r>
      <w:r w:rsidRPr="009B4FC9">
        <w:t>tương</w:t>
      </w:r>
      <w:r w:rsidR="00F90D96" w:rsidRPr="009B4FC9">
        <w:t xml:space="preserve"> </w:t>
      </w:r>
      <w:r w:rsidRPr="009B4FC9">
        <w:t>lai</w:t>
      </w:r>
      <w:bookmarkEnd w:id="105"/>
    </w:p>
    <w:p w14:paraId="64A43B94" w14:textId="2A327D94" w:rsidR="00CC462C" w:rsidRPr="009B4FC9" w:rsidRDefault="00CC462C" w:rsidP="0042196A">
      <w:pPr>
        <w:pStyle w:val="Heading3"/>
        <w:spacing w:line="360" w:lineRule="auto"/>
        <w:ind w:left="567" w:firstLine="0"/>
        <w:rPr>
          <w:i/>
          <w:iCs w:val="0"/>
        </w:rPr>
      </w:pPr>
      <w:bookmarkStart w:id="106" w:name="_Toc199717917"/>
      <w:r w:rsidRPr="009B4FC9">
        <w:rPr>
          <w:iCs w:val="0"/>
        </w:rPr>
        <w:t>Cải thiện mô hình dự báo</w:t>
      </w:r>
      <w:bookmarkEnd w:id="106"/>
    </w:p>
    <w:p w14:paraId="42BFFF72" w14:textId="77777777" w:rsidR="00A8772C" w:rsidRPr="00FB1A0C" w:rsidRDefault="00A8772C" w:rsidP="00FB1A0C">
      <w:pPr>
        <w:spacing w:line="360" w:lineRule="auto"/>
        <w:ind w:firstLine="567"/>
      </w:pPr>
      <w:r w:rsidRPr="00FB1A0C">
        <w:t>Tích hợp khả năng giải thích (Explainability)</w:t>
      </w:r>
    </w:p>
    <w:p w14:paraId="5AB77FF8" w14:textId="77777777" w:rsidR="00A8772C" w:rsidRDefault="00A8772C" w:rsidP="0042196A">
      <w:pPr>
        <w:spacing w:line="360" w:lineRule="auto"/>
        <w:ind w:firstLine="567"/>
      </w:pPr>
      <w:r w:rsidRPr="009B4FC9">
        <w:t>Hiện tại, mô hình LSTM hoạt động theo dạng "hộp đen" – nghĩa là mặc dù có thể dự báo chính xác nhưng lại không cung cấp được lý do tại sao có những dự báo đó. Đây là một rào cản lớn khi muốn ứng dụng mô hình vào các quyết sách của Chính phủ hoặc các tổ chức xã hội. Để khắc phục, hệ thống cần tích hợp các phương pháp AI có thể giải thích được như:</w:t>
      </w:r>
    </w:p>
    <w:p w14:paraId="1A60C15D" w14:textId="3D8C9CF3" w:rsidR="000B330E" w:rsidRDefault="000B330E" w:rsidP="0042196A">
      <w:pPr>
        <w:spacing w:line="360" w:lineRule="auto"/>
        <w:ind w:firstLine="567"/>
      </w:pPr>
      <w:r w:rsidRPr="000B330E">
        <w:drawing>
          <wp:inline distT="0" distB="0" distL="0" distR="0" wp14:anchorId="566DEEEB" wp14:editId="65F1D8B4">
            <wp:extent cx="5939790" cy="1483360"/>
            <wp:effectExtent l="0" t="0" r="3810" b="2540"/>
            <wp:docPr id="150805900" name="Picture 1" descr="A black and white image of a black rectangular object with a white arrow pointing to the r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5900" name="Picture 1" descr="A black and white image of a black rectangular object with a white arrow pointing to the right&#10;&#10;AI-generated content may be incorrect."/>
                    <pic:cNvPicPr/>
                  </pic:nvPicPr>
                  <pic:blipFill>
                    <a:blip r:embed="rId45"/>
                    <a:stretch>
                      <a:fillRect/>
                    </a:stretch>
                  </pic:blipFill>
                  <pic:spPr>
                    <a:xfrm>
                      <a:off x="0" y="0"/>
                      <a:ext cx="5939790" cy="1483360"/>
                    </a:xfrm>
                    <a:prstGeom prst="rect">
                      <a:avLst/>
                    </a:prstGeom>
                  </pic:spPr>
                </pic:pic>
              </a:graphicData>
            </a:graphic>
          </wp:inline>
        </w:drawing>
      </w:r>
    </w:p>
    <w:p w14:paraId="2267BA87" w14:textId="7942BBEA" w:rsidR="000B330E" w:rsidRPr="001A194B" w:rsidRDefault="000B330E" w:rsidP="000B330E">
      <w:pPr>
        <w:pStyle w:val="Caption"/>
        <w:rPr>
          <w:i w:val="0"/>
          <w:iCs w:val="0"/>
        </w:rPr>
      </w:pPr>
      <w:r w:rsidRPr="001A194B">
        <w:rPr>
          <w:i w:val="0"/>
          <w:iCs w:val="0"/>
        </w:rPr>
        <w:t xml:space="preserve">Hình 4. </w:t>
      </w:r>
      <w:r w:rsidRPr="001A194B">
        <w:rPr>
          <w:i w:val="0"/>
          <w:iCs w:val="0"/>
        </w:rPr>
        <w:fldChar w:fldCharType="begin"/>
      </w:r>
      <w:r w:rsidRPr="001A194B">
        <w:rPr>
          <w:i w:val="0"/>
          <w:iCs w:val="0"/>
        </w:rPr>
        <w:instrText xml:space="preserve"> SEQ Hình_4. \* ARABIC </w:instrText>
      </w:r>
      <w:r w:rsidRPr="001A194B">
        <w:rPr>
          <w:i w:val="0"/>
          <w:iCs w:val="0"/>
        </w:rPr>
        <w:fldChar w:fldCharType="separate"/>
      </w:r>
      <w:r w:rsidR="00425DB9">
        <w:rPr>
          <w:i w:val="0"/>
          <w:iCs w:val="0"/>
          <w:noProof/>
        </w:rPr>
        <w:t>1</w:t>
      </w:r>
      <w:r w:rsidRPr="001A194B">
        <w:rPr>
          <w:i w:val="0"/>
          <w:iCs w:val="0"/>
        </w:rPr>
        <w:fldChar w:fldCharType="end"/>
      </w:r>
      <w:r w:rsidRPr="001A194B">
        <w:rPr>
          <w:i w:val="0"/>
          <w:iCs w:val="0"/>
        </w:rPr>
        <w:t xml:space="preserve"> Hình ảnh minh họa của </w:t>
      </w:r>
      <w:r w:rsidR="001A194B" w:rsidRPr="001A194B">
        <w:rPr>
          <w:i w:val="0"/>
          <w:iCs w:val="0"/>
        </w:rPr>
        <w:t xml:space="preserve">kĩ thuật </w:t>
      </w:r>
      <w:r w:rsidRPr="001A194B">
        <w:rPr>
          <w:i w:val="0"/>
          <w:iCs w:val="0"/>
        </w:rPr>
        <w:t>SHAP</w:t>
      </w:r>
      <w:r w:rsidRPr="001A194B">
        <w:rPr>
          <w:i w:val="0"/>
          <w:iCs w:val="0"/>
        </w:rPr>
        <w:br/>
        <w:t>Nguồn</w:t>
      </w:r>
      <w:r w:rsidR="001A194B" w:rsidRPr="001A194B">
        <w:rPr>
          <w:i w:val="0"/>
          <w:iCs w:val="0"/>
        </w:rPr>
        <w:t xml:space="preserve">: </w:t>
      </w:r>
      <w:r w:rsidR="001A194B" w:rsidRPr="001A194B">
        <w:rPr>
          <w:i w:val="0"/>
          <w:iCs w:val="0"/>
        </w:rPr>
        <w:t>shap.readthedocs.io</w:t>
      </w:r>
    </w:p>
    <w:p w14:paraId="4CB538D7" w14:textId="2E60B653" w:rsidR="00A8772C" w:rsidRDefault="00A8772C" w:rsidP="00645B03">
      <w:pPr>
        <w:pStyle w:val="ListParagraph"/>
        <w:numPr>
          <w:ilvl w:val="0"/>
          <w:numId w:val="84"/>
        </w:numPr>
        <w:spacing w:line="360" w:lineRule="auto"/>
      </w:pPr>
      <w:r w:rsidRPr="009B4FC9">
        <w:t>SHAP (SHapley Additive exPlanations): Phương pháp này giúp xác định yếu tố nào (GDP, lạm phát, nhóm tuổi...) tác động nhiều nhất tới dự báo thất nghiệp. SHAP có thể chỉ ra rằng trong một giai đoạn cụ thể, sự sụt giảm GDP có ảnh hưởng lớn nhất đến tỷ lệ thất nghiệp tăng, hoặc tỷ lệ lạm phát cao đang là động lực chính.</w:t>
      </w:r>
    </w:p>
    <w:p w14:paraId="28DE5A1D" w14:textId="77DB5AC5" w:rsidR="001A194B" w:rsidRDefault="00425DB9" w:rsidP="001A194B">
      <w:pPr>
        <w:pStyle w:val="ListParagraph"/>
        <w:spacing w:line="360" w:lineRule="auto"/>
      </w:pPr>
      <w:r>
        <w:rPr>
          <w:noProof/>
        </w:rPr>
        <w:drawing>
          <wp:inline distT="0" distB="0" distL="0" distR="0" wp14:anchorId="7D5E850A" wp14:editId="48D3C3DD">
            <wp:extent cx="5379720" cy="1676400"/>
            <wp:effectExtent l="0" t="0" r="0" b="0"/>
            <wp:docPr id="754477324" name="Picture 11" descr="LIME: explain Machine Learning predictions | by Giorgio Visani | TDS  Arch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ME: explain Machine Learning predictions | by Giorgio Visani | TDS  Archive | Mediu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325" cy="1680016"/>
                    </a:xfrm>
                    <a:prstGeom prst="rect">
                      <a:avLst/>
                    </a:prstGeom>
                    <a:noFill/>
                    <a:ln>
                      <a:noFill/>
                    </a:ln>
                  </pic:spPr>
                </pic:pic>
              </a:graphicData>
            </a:graphic>
          </wp:inline>
        </w:drawing>
      </w:r>
    </w:p>
    <w:p w14:paraId="73283490" w14:textId="2BA365D9" w:rsidR="00425DB9" w:rsidRPr="00425DB9" w:rsidRDefault="00425DB9" w:rsidP="00425DB9">
      <w:pPr>
        <w:pStyle w:val="Caption"/>
        <w:rPr>
          <w:i w:val="0"/>
          <w:iCs w:val="0"/>
        </w:rPr>
      </w:pPr>
      <w:r w:rsidRPr="00425DB9">
        <w:rPr>
          <w:i w:val="0"/>
          <w:iCs w:val="0"/>
        </w:rPr>
        <w:t xml:space="preserve">Hình 4. </w:t>
      </w:r>
      <w:r w:rsidRPr="00425DB9">
        <w:rPr>
          <w:i w:val="0"/>
          <w:iCs w:val="0"/>
        </w:rPr>
        <w:fldChar w:fldCharType="begin"/>
      </w:r>
      <w:r w:rsidRPr="00425DB9">
        <w:rPr>
          <w:i w:val="0"/>
          <w:iCs w:val="0"/>
        </w:rPr>
        <w:instrText xml:space="preserve"> SEQ Hình_4. \* ARABIC </w:instrText>
      </w:r>
      <w:r w:rsidRPr="00425DB9">
        <w:rPr>
          <w:i w:val="0"/>
          <w:iCs w:val="0"/>
        </w:rPr>
        <w:fldChar w:fldCharType="separate"/>
      </w:r>
      <w:r w:rsidRPr="00425DB9">
        <w:rPr>
          <w:i w:val="0"/>
          <w:iCs w:val="0"/>
          <w:noProof/>
        </w:rPr>
        <w:t>2</w:t>
      </w:r>
      <w:r w:rsidRPr="00425DB9">
        <w:rPr>
          <w:i w:val="0"/>
          <w:iCs w:val="0"/>
        </w:rPr>
        <w:fldChar w:fldCharType="end"/>
      </w:r>
      <w:r w:rsidRPr="00425DB9">
        <w:rPr>
          <w:i w:val="0"/>
          <w:iCs w:val="0"/>
        </w:rPr>
        <w:t xml:space="preserve"> Hình ảnh minh họa kỹ thuật LIME</w:t>
      </w:r>
      <w:r>
        <w:rPr>
          <w:i w:val="0"/>
          <w:iCs w:val="0"/>
        </w:rPr>
        <w:t xml:space="preserve"> (Nguồn:</w:t>
      </w:r>
      <w:r w:rsidR="007D343A">
        <w:rPr>
          <w:i w:val="0"/>
          <w:iCs w:val="0"/>
        </w:rPr>
        <w:t xml:space="preserve"> Medium.com)</w:t>
      </w:r>
    </w:p>
    <w:p w14:paraId="5F527196" w14:textId="77777777" w:rsidR="00A8772C" w:rsidRPr="009B4FC9" w:rsidRDefault="00A8772C" w:rsidP="00645B03">
      <w:pPr>
        <w:pStyle w:val="ListParagraph"/>
        <w:numPr>
          <w:ilvl w:val="0"/>
          <w:numId w:val="84"/>
        </w:numPr>
        <w:spacing w:line="360" w:lineRule="auto"/>
      </w:pPr>
      <w:r w:rsidRPr="009B4FC9">
        <w:lastRenderedPageBreak/>
        <w:t>LIME (Local Interpretable Model-agnostic Explanations): LIME tập trung vào việc giải thích các dự đoán riêng lẻ của mô hình bằng cách tạo ra một mô hình đơn giản, dễ hiểu xung quanh dự đoán đó. Điều này đặc biệt hữu ích khi cần giải thích tại sao mô hình dự báo một mức thất nghiệp cụ thể cho một nhóm dân số hoặc khu vực nhất định.</w:t>
      </w:r>
    </w:p>
    <w:p w14:paraId="78DC6D64" w14:textId="77777777" w:rsidR="00A8772C" w:rsidRPr="009B4FC9" w:rsidRDefault="00A8772C" w:rsidP="00645B03">
      <w:pPr>
        <w:pStyle w:val="ListParagraph"/>
        <w:numPr>
          <w:ilvl w:val="0"/>
          <w:numId w:val="84"/>
        </w:numPr>
        <w:spacing w:line="360" w:lineRule="auto"/>
      </w:pPr>
      <w:r w:rsidRPr="009B4FC9">
        <w:t>Attention Mechanism: Cơ chế này giúp trực quan hóa việc mô hình "tập trung" vào phần dữ liệu nào khi đưa ra dự báo. Chẳng hạn, khi dự báo thất nghiệp quý tới, Attention Mechanism có thể cho thấy mô hình đang đặt trọng tâm vào dữ liệu thất nghiệp của 6 tháng trước đó, hoặc vào các chính sách kinh tế được ban hành gần đây.</w:t>
      </w:r>
    </w:p>
    <w:p w14:paraId="3B5D96BB" w14:textId="77777777" w:rsidR="00A8772C" w:rsidRPr="009B4FC9" w:rsidRDefault="00A8772C" w:rsidP="0042196A">
      <w:pPr>
        <w:spacing w:line="360" w:lineRule="auto"/>
        <w:ind w:firstLine="567"/>
      </w:pPr>
      <w:r w:rsidRPr="009B4FC9">
        <w:t>Việc bổ sung khả năng giải thích sẽ giúp các nhà hoạch định chính sách hiểu rõ cơ sở của dự báo, từ đó có thể nâng cao tính tin cậy và khả năng ứng dụng vào thực tiễn.</w:t>
      </w:r>
    </w:p>
    <w:p w14:paraId="106C5216" w14:textId="21D7869C" w:rsidR="00A8772C" w:rsidRPr="00565E98" w:rsidRDefault="00A8772C" w:rsidP="00565E98">
      <w:pPr>
        <w:spacing w:line="360" w:lineRule="auto"/>
        <w:ind w:firstLine="567"/>
      </w:pPr>
      <w:r w:rsidRPr="00565E98">
        <w:t>Bổ sung các biến kinh tế - xã hội đa chiều</w:t>
      </w:r>
    </w:p>
    <w:p w14:paraId="2695DAC7" w14:textId="77777777" w:rsidR="00A8772C" w:rsidRPr="009B4FC9" w:rsidRDefault="00A8772C" w:rsidP="0042196A">
      <w:pPr>
        <w:spacing w:line="360" w:lineRule="auto"/>
        <w:ind w:firstLine="567"/>
      </w:pPr>
      <w:r w:rsidRPr="009B4FC9">
        <w:t>Mô hình hiện tại chủ yếu dựa vào dữ liệu lịch sử của tỷ lệ thất nghiệp, điều này hạn chế khả năng nắm bắt nguyên nhân sâu xa. Trong thực tế, thất nghiệp là kết quả của nhiều yếu tố kinh tế - xã hội đan xen. Do đó, để nâng cao năng lực phân tích, mô hình cần tích hợp thêm các biến độc lập như:</w:t>
      </w:r>
    </w:p>
    <w:p w14:paraId="5DF6D464" w14:textId="77777777" w:rsidR="00A8772C" w:rsidRPr="009B4FC9" w:rsidRDefault="00A8772C" w:rsidP="00645B03">
      <w:pPr>
        <w:pStyle w:val="ListParagraph"/>
        <w:numPr>
          <w:ilvl w:val="0"/>
          <w:numId w:val="85"/>
        </w:numPr>
        <w:spacing w:line="360" w:lineRule="auto"/>
      </w:pPr>
      <w:r w:rsidRPr="009B4FC9">
        <w:t>Tăng trưởng GDP: Cho thấy sức khỏe của nền kinh tế.</w:t>
      </w:r>
    </w:p>
    <w:p w14:paraId="613EE0D6" w14:textId="77777777" w:rsidR="00A8772C" w:rsidRPr="009B4FC9" w:rsidRDefault="00A8772C" w:rsidP="00645B03">
      <w:pPr>
        <w:pStyle w:val="ListParagraph"/>
        <w:numPr>
          <w:ilvl w:val="0"/>
          <w:numId w:val="85"/>
        </w:numPr>
        <w:spacing w:line="360" w:lineRule="auto"/>
      </w:pPr>
      <w:r w:rsidRPr="009B4FC9">
        <w:t>Tỷ lệ lạm phát, lãi suất: Phản ánh tình hình chi tiêu, đầu tư.</w:t>
      </w:r>
    </w:p>
    <w:p w14:paraId="444449C8" w14:textId="77777777" w:rsidR="00A8772C" w:rsidRPr="009B4FC9" w:rsidRDefault="00A8772C" w:rsidP="00645B03">
      <w:pPr>
        <w:pStyle w:val="ListParagraph"/>
        <w:numPr>
          <w:ilvl w:val="0"/>
          <w:numId w:val="85"/>
        </w:numPr>
        <w:spacing w:line="360" w:lineRule="auto"/>
      </w:pPr>
      <w:r w:rsidRPr="009B4FC9">
        <w:t>Trình độ học vấn, kỹ năng nghề: Đánh giá khả năng thích nghi của lực lượng lao động.</w:t>
      </w:r>
    </w:p>
    <w:p w14:paraId="0ACF67E8" w14:textId="77777777" w:rsidR="00A8772C" w:rsidRPr="009B4FC9" w:rsidRDefault="00A8772C" w:rsidP="00645B03">
      <w:pPr>
        <w:pStyle w:val="ListParagraph"/>
        <w:numPr>
          <w:ilvl w:val="0"/>
          <w:numId w:val="85"/>
        </w:numPr>
        <w:spacing w:line="360" w:lineRule="auto"/>
      </w:pPr>
      <w:r w:rsidRPr="009B4FC9">
        <w:t>Mức độ tự động hóa, chuyển đổi số: Xác định nguy cơ mất việc do công nghệ thay thế.</w:t>
      </w:r>
    </w:p>
    <w:p w14:paraId="51D1F87C" w14:textId="77777777" w:rsidR="00A8772C" w:rsidRPr="009B4FC9" w:rsidRDefault="00A8772C" w:rsidP="00645B03">
      <w:pPr>
        <w:pStyle w:val="ListParagraph"/>
        <w:numPr>
          <w:ilvl w:val="0"/>
          <w:numId w:val="85"/>
        </w:numPr>
        <w:spacing w:line="360" w:lineRule="auto"/>
      </w:pPr>
      <w:r w:rsidRPr="009B4FC9">
        <w:t>Chính sách phúc lợi, bảo hiểm thất nghiệp: Có thể làm giảm tác động của khủng hoảng việc làm.</w:t>
      </w:r>
    </w:p>
    <w:p w14:paraId="7F3698A4" w14:textId="77777777" w:rsidR="00A8772C" w:rsidRPr="009B4FC9" w:rsidRDefault="00A8772C" w:rsidP="0042196A">
      <w:pPr>
        <w:spacing w:line="360" w:lineRule="auto"/>
        <w:ind w:firstLine="567"/>
      </w:pPr>
      <w:r w:rsidRPr="009B4FC9">
        <w:t>Việc kết hợp các biến này sẽ giúp mô hình không chỉ "dự đoán con số" mà còn phân tích được nguyên nhân và gợi ý giải pháp chính sách cụ thể cho từng nhóm đối tượng.</w:t>
      </w:r>
    </w:p>
    <w:p w14:paraId="6C8AC57C" w14:textId="66DC489D" w:rsidR="00A8772C" w:rsidRPr="00565E98" w:rsidRDefault="00A8772C" w:rsidP="0042196A">
      <w:pPr>
        <w:spacing w:line="360" w:lineRule="auto"/>
        <w:ind w:left="567"/>
      </w:pPr>
      <w:r w:rsidRPr="00565E98">
        <w:lastRenderedPageBreak/>
        <w:t>Tái huấn luyện mô hình theo chu kỳ</w:t>
      </w:r>
      <w:r w:rsidR="00565E98">
        <w:t>:</w:t>
      </w:r>
    </w:p>
    <w:p w14:paraId="73C0B830" w14:textId="60AB8915" w:rsidR="00A8772C" w:rsidRPr="009B4FC9" w:rsidRDefault="00A8772C" w:rsidP="00565E98">
      <w:pPr>
        <w:spacing w:line="360" w:lineRule="auto"/>
        <w:ind w:firstLine="567"/>
      </w:pPr>
      <w:r w:rsidRPr="009B4FC9">
        <w:t>Thị trường lao động có sự biến động mạnh mẽ, đặc biệt sau COVID-19, chiến tranh, biến động chính trị và sự phát triển công nghệ. Do đó, mô hình cần được tái huấn luyện (retrain) định kỳ (hàng quý hoặc hàng năm) bằng dữ liệu mới để đảm bảo tính cập nhật và chính xác. Đây là điều kiện cần để mô hình hoạt động bền vững và phản ánh đúng thực trạng.</w:t>
      </w:r>
    </w:p>
    <w:p w14:paraId="21CE0198" w14:textId="5C80F69B" w:rsidR="00CC462C" w:rsidRPr="009B4FC9" w:rsidRDefault="00CC462C" w:rsidP="0042196A">
      <w:pPr>
        <w:pStyle w:val="Heading3"/>
        <w:spacing w:line="360" w:lineRule="auto"/>
        <w:ind w:left="567" w:firstLine="0"/>
        <w:rPr>
          <w:i/>
          <w:iCs w:val="0"/>
        </w:rPr>
      </w:pPr>
      <w:bookmarkStart w:id="107" w:name="_Toc199717918"/>
      <w:r w:rsidRPr="009B4FC9">
        <w:rPr>
          <w:iCs w:val="0"/>
        </w:rPr>
        <w:t>Mở rộng dữ liệu</w:t>
      </w:r>
      <w:bookmarkEnd w:id="107"/>
    </w:p>
    <w:p w14:paraId="771FE255" w14:textId="7438A722" w:rsidR="00CC462C" w:rsidRPr="00565E98" w:rsidRDefault="00CC462C" w:rsidP="0042196A">
      <w:pPr>
        <w:pStyle w:val="4-DoanVB"/>
        <w:spacing w:line="360" w:lineRule="auto"/>
        <w:ind w:firstLine="567"/>
      </w:pPr>
      <w:r w:rsidRPr="00565E98">
        <w:t>Kết nối với các nguồn dữ liệu chính thống</w:t>
      </w:r>
    </w:p>
    <w:p w14:paraId="77B24C5C" w14:textId="77777777" w:rsidR="00565E98" w:rsidRDefault="00CC462C" w:rsidP="00565E98">
      <w:pPr>
        <w:pStyle w:val="4-DoanVB"/>
        <w:spacing w:line="360" w:lineRule="auto"/>
        <w:ind w:firstLine="567"/>
      </w:pPr>
      <w:r w:rsidRPr="009B4FC9">
        <w:t>Hiện hệ thống đang sử dụng một bộ dữ liệu giới hạn cả về phạm vi và thời gian. Trong khi đó, thực tế đòi hỏi hệ thống phải liên tục cập nhật để theo sát thị trường. Kết nối với dữ liệu từ Tổng cục Thống kê, ILO, World Bank, IMF hoặc các cơ quan quốc tế uy tín.</w:t>
      </w:r>
    </w:p>
    <w:p w14:paraId="7E59FEDE" w14:textId="462AEC26" w:rsidR="00CC462C" w:rsidRPr="009B4FC9" w:rsidRDefault="00CC462C" w:rsidP="00645B03">
      <w:pPr>
        <w:pStyle w:val="4-DoanVB"/>
        <w:numPr>
          <w:ilvl w:val="0"/>
          <w:numId w:val="86"/>
        </w:numPr>
        <w:spacing w:line="360" w:lineRule="auto"/>
      </w:pPr>
      <w:r w:rsidRPr="009B4FC9">
        <w:t>Thu thập dữ liệu theo chu kỳ thời gian thực hoặc tối thiểu là hàng quý/hàng năm.</w:t>
      </w:r>
    </w:p>
    <w:p w14:paraId="5D937B90" w14:textId="77777777" w:rsidR="00CC462C" w:rsidRPr="009B4FC9" w:rsidRDefault="00CC462C" w:rsidP="00645B03">
      <w:pPr>
        <w:pStyle w:val="4-DoanVB"/>
        <w:numPr>
          <w:ilvl w:val="0"/>
          <w:numId w:val="86"/>
        </w:numPr>
        <w:spacing w:line="360" w:lineRule="auto"/>
      </w:pPr>
      <w:r w:rsidRPr="009B4FC9">
        <w:t>Tự động hóa quá trình cập nhật thông qua API, giảm phụ thuộc vào thao tác thủ công.</w:t>
      </w:r>
    </w:p>
    <w:p w14:paraId="7DF83952" w14:textId="38801FA5" w:rsidR="00CC462C" w:rsidRPr="009B4FC9" w:rsidRDefault="00CC462C" w:rsidP="0042196A">
      <w:pPr>
        <w:pStyle w:val="4-DoanVB"/>
        <w:spacing w:line="360" w:lineRule="auto"/>
        <w:ind w:firstLine="567"/>
      </w:pPr>
      <w:r w:rsidRPr="009B4FC9">
        <w:t xml:space="preserve">Việc mở rộng và cập nhật dữ liệu giúp mô hình không bị </w:t>
      </w:r>
      <w:r w:rsidR="00E449AC" w:rsidRPr="009B4FC9">
        <w:t>lạc hậu</w:t>
      </w:r>
      <w:r w:rsidRPr="009B4FC9">
        <w:t xml:space="preserve"> so với thực tiễn, đồng thời cải thiện đáng kể độ chính xác.</w:t>
      </w:r>
    </w:p>
    <w:p w14:paraId="36BC0237" w14:textId="11F73836" w:rsidR="00CC462C" w:rsidRPr="00565E98" w:rsidRDefault="00CC462C" w:rsidP="0042196A">
      <w:pPr>
        <w:pStyle w:val="4-DoanVB"/>
        <w:spacing w:line="360" w:lineRule="auto"/>
        <w:ind w:left="567" w:firstLine="0"/>
      </w:pPr>
      <w:r w:rsidRPr="00565E98">
        <w:t>Phân tích chi tiết theo từng nhóm dân cư</w:t>
      </w:r>
    </w:p>
    <w:p w14:paraId="65ADC288" w14:textId="77777777" w:rsidR="00CC462C" w:rsidRPr="009B4FC9" w:rsidRDefault="00CC462C" w:rsidP="0042196A">
      <w:pPr>
        <w:pStyle w:val="4-DoanVB"/>
        <w:spacing w:line="360" w:lineRule="auto"/>
        <w:ind w:firstLine="567"/>
      </w:pPr>
      <w:r w:rsidRPr="009B4FC9">
        <w:t>Trong thực tế, tỷ lệ thất nghiệp không phân bổ đều – mỗi giới tính, độ tuổi, khu vực có mức độ rủi ro khác nhau. Vì vậy, cần nâng cấp hệ thống để:</w:t>
      </w:r>
    </w:p>
    <w:p w14:paraId="560CD158" w14:textId="719E8127" w:rsidR="00CC462C" w:rsidRPr="009B4FC9" w:rsidRDefault="00CC462C" w:rsidP="00645B03">
      <w:pPr>
        <w:pStyle w:val="4-DoanVB"/>
        <w:numPr>
          <w:ilvl w:val="0"/>
          <w:numId w:val="87"/>
        </w:numPr>
        <w:spacing w:line="360" w:lineRule="auto"/>
      </w:pPr>
      <w:r w:rsidRPr="009B4FC9">
        <w:t xml:space="preserve">Dự báo theo giới tính (nam, nữ, khác): Giúp theo dõi tác động giới, </w:t>
      </w:r>
      <w:r w:rsidR="009B709D" w:rsidRPr="009B4FC9">
        <w:t>có thể</w:t>
      </w:r>
      <w:r w:rsidRPr="009B4FC9">
        <w:t xml:space="preserve"> phụ nữ có thể bị ảnh hưởng nặng hơn trong ngành dịch vụ thời COVID-19.</w:t>
      </w:r>
    </w:p>
    <w:p w14:paraId="44C7F310" w14:textId="77777777" w:rsidR="00CC462C" w:rsidRPr="009B4FC9" w:rsidRDefault="00CC462C" w:rsidP="00645B03">
      <w:pPr>
        <w:pStyle w:val="4-DoanVB"/>
        <w:numPr>
          <w:ilvl w:val="0"/>
          <w:numId w:val="87"/>
        </w:numPr>
        <w:spacing w:line="360" w:lineRule="auto"/>
      </w:pPr>
      <w:r w:rsidRPr="009B4FC9">
        <w:t>Phân nhóm tuổi chi tiết (15–24, 25–34, 35–44, 45–54, 55+): Tìm ra nhóm tuổi dễ bị sa thải hoặc khó tìm việc.</w:t>
      </w:r>
    </w:p>
    <w:p w14:paraId="1DBC79DF" w14:textId="62CF6168" w:rsidR="00CC462C" w:rsidRPr="009B4FC9" w:rsidRDefault="00CC462C" w:rsidP="00645B03">
      <w:pPr>
        <w:pStyle w:val="4-DoanVB"/>
        <w:numPr>
          <w:ilvl w:val="0"/>
          <w:numId w:val="87"/>
        </w:numPr>
        <w:spacing w:line="360" w:lineRule="auto"/>
      </w:pPr>
      <w:r w:rsidRPr="009B4FC9">
        <w:t>Phân vùng địa lý: Theo vùng miền, tỉnh/thành hoặc nhóm nước (thu nhập cao/trung bình/thấp), từ đó đưa ra chính sách địa phương hóa và hỗ trợ phân bổ nguồn lực hợp lý.</w:t>
      </w:r>
    </w:p>
    <w:p w14:paraId="629C1B81" w14:textId="191B87FE" w:rsidR="00CC462C" w:rsidRPr="009B4FC9" w:rsidRDefault="00F512DD" w:rsidP="0042196A">
      <w:pPr>
        <w:pStyle w:val="Heading3"/>
        <w:spacing w:line="360" w:lineRule="auto"/>
        <w:ind w:left="567" w:firstLine="0"/>
        <w:rPr>
          <w:i/>
          <w:iCs w:val="0"/>
        </w:rPr>
      </w:pPr>
      <w:bookmarkStart w:id="108" w:name="_Toc199717919"/>
      <w:r w:rsidRPr="009B4FC9">
        <w:rPr>
          <w:iCs w:val="0"/>
        </w:rPr>
        <w:lastRenderedPageBreak/>
        <w:t>Cải thiện giao diện</w:t>
      </w:r>
      <w:bookmarkEnd w:id="108"/>
    </w:p>
    <w:p w14:paraId="19D8063F" w14:textId="62E2DCE7" w:rsidR="00CC462C" w:rsidRPr="00565E98" w:rsidRDefault="00CC462C" w:rsidP="0042196A">
      <w:pPr>
        <w:pStyle w:val="4-DoanVB"/>
        <w:spacing w:line="360" w:lineRule="auto"/>
        <w:ind w:firstLine="567"/>
      </w:pPr>
      <w:r w:rsidRPr="00565E98">
        <w:t>Tăng cường trực quan hóa dữ liệu</w:t>
      </w:r>
      <w:r w:rsidR="00565E98">
        <w:t>:</w:t>
      </w:r>
    </w:p>
    <w:p w14:paraId="0F746553" w14:textId="77777777" w:rsidR="00CC462C" w:rsidRPr="009B4FC9" w:rsidRDefault="00CC462C" w:rsidP="0042196A">
      <w:pPr>
        <w:pStyle w:val="4-DoanVB"/>
        <w:spacing w:line="360" w:lineRule="auto"/>
        <w:ind w:firstLine="567"/>
      </w:pPr>
      <w:r w:rsidRPr="009B4FC9">
        <w:t>Dữ liệu thất nghiệp mang tính phức tạp, dễ gây nhàm chán nếu chỉ thể hiện dưới dạng bảng. Do đó, hệ thống cần nâng cấp giao diện với:</w:t>
      </w:r>
    </w:p>
    <w:p w14:paraId="7F5FCABC" w14:textId="77777777" w:rsidR="00CC462C" w:rsidRPr="009B4FC9" w:rsidRDefault="00CC462C" w:rsidP="00645B03">
      <w:pPr>
        <w:pStyle w:val="4-DoanVB"/>
        <w:numPr>
          <w:ilvl w:val="0"/>
          <w:numId w:val="88"/>
        </w:numPr>
        <w:spacing w:line="360" w:lineRule="auto"/>
      </w:pPr>
      <w:r w:rsidRPr="009B4FC9">
        <w:t>Biểu đồ tương tác: Line chart để thể hiện xu hướng, bar chart để so sánh giữa các nhóm, heatmap để đánh dấu điểm “nóng”.</w:t>
      </w:r>
    </w:p>
    <w:p w14:paraId="18F1873C" w14:textId="77777777" w:rsidR="00CC462C" w:rsidRPr="009B4FC9" w:rsidRDefault="00CC462C" w:rsidP="00645B03">
      <w:pPr>
        <w:pStyle w:val="4-DoanVB"/>
        <w:numPr>
          <w:ilvl w:val="0"/>
          <w:numId w:val="88"/>
        </w:numPr>
        <w:spacing w:line="360" w:lineRule="auto"/>
      </w:pPr>
      <w:r w:rsidRPr="009B4FC9">
        <w:t>Bản đồ hóa dữ liệu (map chart): Giúp người dùng hình dung phân bố thất nghiệp theo khu vực địa lý một cách dễ dàng.</w:t>
      </w:r>
    </w:p>
    <w:p w14:paraId="04DDC2DF" w14:textId="77777777" w:rsidR="00CC462C" w:rsidRPr="009B4FC9" w:rsidRDefault="00CC462C" w:rsidP="00645B03">
      <w:pPr>
        <w:pStyle w:val="4-DoanVB"/>
        <w:numPr>
          <w:ilvl w:val="0"/>
          <w:numId w:val="88"/>
        </w:numPr>
        <w:spacing w:line="360" w:lineRule="auto"/>
      </w:pPr>
      <w:r w:rsidRPr="009B4FC9">
        <w:t>Tùy biến biểu đồ theo nhu cầu người dùng, có thể chọn lọc các tiêu chí như giới tính, độ tuổi, vùng địa lý, giai đoạn.</w:t>
      </w:r>
    </w:p>
    <w:p w14:paraId="4A898FB8" w14:textId="1ED1D32D" w:rsidR="00CC462C" w:rsidRPr="00311164" w:rsidRDefault="00CC462C" w:rsidP="0042196A">
      <w:pPr>
        <w:pStyle w:val="4-DoanVB"/>
        <w:spacing w:line="360" w:lineRule="auto"/>
        <w:ind w:left="567" w:firstLine="0"/>
      </w:pPr>
      <w:r w:rsidRPr="00311164">
        <w:t>Xây dựng dashboard tương tác</w:t>
      </w:r>
    </w:p>
    <w:p w14:paraId="1A5B7437" w14:textId="77777777" w:rsidR="00CC462C" w:rsidRPr="009B4FC9" w:rsidRDefault="00CC462C" w:rsidP="0042196A">
      <w:pPr>
        <w:pStyle w:val="4-DoanVB"/>
        <w:spacing w:line="360" w:lineRule="auto"/>
        <w:ind w:firstLine="567"/>
      </w:pPr>
      <w:r w:rsidRPr="009B4FC9">
        <w:t>Tạo một dashboard có thể tùy chỉnh theo người dùng, giúp:</w:t>
      </w:r>
    </w:p>
    <w:p w14:paraId="41862AD0" w14:textId="77777777" w:rsidR="00CC462C" w:rsidRPr="009B4FC9" w:rsidRDefault="00CC462C" w:rsidP="00645B03">
      <w:pPr>
        <w:pStyle w:val="4-DoanVB"/>
        <w:numPr>
          <w:ilvl w:val="0"/>
          <w:numId w:val="89"/>
        </w:numPr>
        <w:spacing w:line="360" w:lineRule="auto"/>
      </w:pPr>
      <w:r w:rsidRPr="009B4FC9">
        <w:t>Lọc và xem dữ liệu theo quốc gia, khu vực, giới tính, nhóm tuổi.</w:t>
      </w:r>
    </w:p>
    <w:p w14:paraId="53253651" w14:textId="77777777" w:rsidR="00CC462C" w:rsidRPr="009B4FC9" w:rsidRDefault="00CC462C" w:rsidP="00645B03">
      <w:pPr>
        <w:pStyle w:val="4-DoanVB"/>
        <w:numPr>
          <w:ilvl w:val="0"/>
          <w:numId w:val="89"/>
        </w:numPr>
        <w:spacing w:line="360" w:lineRule="auto"/>
      </w:pPr>
      <w:r w:rsidRPr="009B4FC9">
        <w:t>So sánh song song giữa các quốc gia hoặc giai đoạn.</w:t>
      </w:r>
    </w:p>
    <w:p w14:paraId="55A1A993" w14:textId="628E7C6F" w:rsidR="00CC462C" w:rsidRPr="009B4FC9" w:rsidRDefault="00CC462C" w:rsidP="00645B03">
      <w:pPr>
        <w:pStyle w:val="4-DoanVB"/>
        <w:numPr>
          <w:ilvl w:val="0"/>
          <w:numId w:val="89"/>
        </w:numPr>
        <w:spacing w:line="360" w:lineRule="auto"/>
      </w:pPr>
      <w:r w:rsidRPr="009B4FC9">
        <w:t>Hỗ trợ phân tích tình huống cụ thể: tỷ lệ thất nghiệp của phụ nữ 25–34 tuổi tại miền Trung Việt Nam trong năm 2022.</w:t>
      </w:r>
    </w:p>
    <w:p w14:paraId="35F358AD" w14:textId="4649556F" w:rsidR="00CC462C" w:rsidRPr="00B226ED" w:rsidRDefault="00CC462C" w:rsidP="0042196A">
      <w:pPr>
        <w:pStyle w:val="4-DoanVB"/>
        <w:spacing w:line="360" w:lineRule="auto"/>
        <w:ind w:firstLine="567"/>
      </w:pPr>
      <w:r w:rsidRPr="00B226ED">
        <w:t>Giao diện thân thiện và đa nền tảng</w:t>
      </w:r>
    </w:p>
    <w:p w14:paraId="629E3AA8" w14:textId="2A6AAD6C" w:rsidR="00CC462C" w:rsidRPr="009B4FC9" w:rsidRDefault="00CC462C" w:rsidP="0042196A">
      <w:pPr>
        <w:pStyle w:val="4-DoanVB"/>
        <w:spacing w:line="360" w:lineRule="auto"/>
        <w:ind w:firstLine="567"/>
      </w:pPr>
      <w:r w:rsidRPr="009B4FC9">
        <w:t>Thiết kế giao diện responsive, tối ưu trên cả máy tính, điện thoại và máy tính bảng, giúp hệ thống dễ dàng tiếp cận người dùng phổ thông, đặc biệt là các nhà quản lý, nhà báo hoặc giảng viên.</w:t>
      </w:r>
    </w:p>
    <w:p w14:paraId="6B3D1CB0" w14:textId="7E7A9E47" w:rsidR="00CC462C" w:rsidRPr="009B4FC9" w:rsidRDefault="00CC462C" w:rsidP="0042196A">
      <w:pPr>
        <w:pStyle w:val="Heading3"/>
        <w:spacing w:line="360" w:lineRule="auto"/>
        <w:ind w:left="567" w:firstLine="0"/>
        <w:rPr>
          <w:i/>
          <w:iCs w:val="0"/>
        </w:rPr>
      </w:pPr>
      <w:bookmarkStart w:id="109" w:name="_Toc199717920"/>
      <w:r w:rsidRPr="009B4FC9">
        <w:rPr>
          <w:iCs w:val="0"/>
        </w:rPr>
        <w:t xml:space="preserve">Ứng dụng </w:t>
      </w:r>
      <w:r w:rsidR="00F512DD" w:rsidRPr="009B4FC9">
        <w:rPr>
          <w:iCs w:val="0"/>
        </w:rPr>
        <w:t>thực tiễn</w:t>
      </w:r>
      <w:bookmarkEnd w:id="109"/>
    </w:p>
    <w:p w14:paraId="22828E17" w14:textId="1AB90B49" w:rsidR="00CC462C" w:rsidRPr="00B226ED" w:rsidRDefault="00CC462C" w:rsidP="0042196A">
      <w:pPr>
        <w:pStyle w:val="4-DoanVB"/>
        <w:spacing w:line="360" w:lineRule="auto"/>
        <w:ind w:firstLine="567"/>
      </w:pPr>
      <w:r w:rsidRPr="00B226ED">
        <w:t>Xây dựng ứng dụng di động</w:t>
      </w:r>
    </w:p>
    <w:p w14:paraId="0591CF77" w14:textId="77777777" w:rsidR="00CC462C" w:rsidRPr="009B4FC9" w:rsidRDefault="00CC462C" w:rsidP="0042196A">
      <w:pPr>
        <w:pStyle w:val="4-DoanVB"/>
        <w:spacing w:line="360" w:lineRule="auto"/>
        <w:ind w:firstLine="567"/>
      </w:pPr>
      <w:r w:rsidRPr="009B4FC9">
        <w:t>Một ứng dụng mobile đơn giản, dễ dùng sẽ giúp hệ thống:</w:t>
      </w:r>
    </w:p>
    <w:p w14:paraId="45D0CA2B" w14:textId="77777777" w:rsidR="00CC462C" w:rsidRPr="009B4FC9" w:rsidRDefault="00CC462C" w:rsidP="00645B03">
      <w:pPr>
        <w:pStyle w:val="4-DoanVB"/>
        <w:numPr>
          <w:ilvl w:val="0"/>
          <w:numId w:val="90"/>
        </w:numPr>
        <w:spacing w:line="360" w:lineRule="auto"/>
      </w:pPr>
      <w:r w:rsidRPr="009B4FC9">
        <w:t>Cập nhật tỷ lệ thất nghiệp theo thời gian thực.</w:t>
      </w:r>
    </w:p>
    <w:p w14:paraId="75E8A776" w14:textId="77777777" w:rsidR="00CC462C" w:rsidRPr="009B4FC9" w:rsidRDefault="00CC462C" w:rsidP="00645B03">
      <w:pPr>
        <w:pStyle w:val="4-DoanVB"/>
        <w:numPr>
          <w:ilvl w:val="0"/>
          <w:numId w:val="90"/>
        </w:numPr>
        <w:spacing w:line="360" w:lineRule="auto"/>
      </w:pPr>
      <w:r w:rsidRPr="009B4FC9">
        <w:t>Gửi thông báo cảnh báo sớm hoặc báo cáo hàng tháng qua app.</w:t>
      </w:r>
    </w:p>
    <w:p w14:paraId="796D63E2" w14:textId="77777777" w:rsidR="00CC462C" w:rsidRPr="009B4FC9" w:rsidRDefault="00CC462C" w:rsidP="00645B03">
      <w:pPr>
        <w:pStyle w:val="4-DoanVB"/>
        <w:numPr>
          <w:ilvl w:val="0"/>
          <w:numId w:val="90"/>
        </w:numPr>
        <w:spacing w:line="360" w:lineRule="auto"/>
      </w:pPr>
      <w:r w:rsidRPr="009B4FC9">
        <w:t>Cho phép chia sẻ nhanh biểu đồ, số liệu qua Zalo, Telegram, email…</w:t>
      </w:r>
    </w:p>
    <w:p w14:paraId="749DC56B" w14:textId="77777777" w:rsidR="00CC462C" w:rsidRPr="009B4FC9" w:rsidRDefault="00CC462C" w:rsidP="0042196A">
      <w:pPr>
        <w:pStyle w:val="4-DoanVB"/>
        <w:spacing w:line="360" w:lineRule="auto"/>
        <w:ind w:firstLine="567"/>
      </w:pPr>
      <w:r w:rsidRPr="009B4FC9">
        <w:lastRenderedPageBreak/>
        <w:t>Ứng dụng này hướng tới người dùng phổ thông, cán bộ quản lý cấp tỉnh, nhà báo, sinh viên nghiên cứu.</w:t>
      </w:r>
    </w:p>
    <w:p w14:paraId="63AB7E7F" w14:textId="7950125C" w:rsidR="00CC462C" w:rsidRPr="00B226ED" w:rsidRDefault="00CC462C" w:rsidP="0042196A">
      <w:pPr>
        <w:pStyle w:val="4-DoanVB"/>
        <w:spacing w:line="360" w:lineRule="auto"/>
        <w:ind w:firstLine="567"/>
      </w:pPr>
      <w:r w:rsidRPr="00B226ED">
        <w:t xml:space="preserve">Xây dựng hệ thống cảnh báo sớm </w:t>
      </w:r>
    </w:p>
    <w:p w14:paraId="4520CC3E" w14:textId="77777777" w:rsidR="00CC462C" w:rsidRPr="009B4FC9" w:rsidRDefault="00CC462C" w:rsidP="0042196A">
      <w:pPr>
        <w:pStyle w:val="4-DoanVB"/>
        <w:spacing w:line="360" w:lineRule="auto"/>
        <w:ind w:firstLine="567"/>
      </w:pPr>
      <w:r w:rsidRPr="009B4FC9">
        <w:t>Dựa trên dữ liệu đầu vào và ngưỡng được thiết lập, hệ thống có thể phát hiện nguy cơ thất nghiệp tăng nhanh và gửi cảnh báo:</w:t>
      </w:r>
    </w:p>
    <w:p w14:paraId="164834E7" w14:textId="77777777" w:rsidR="00CC462C" w:rsidRPr="009B4FC9" w:rsidRDefault="00CC462C" w:rsidP="00645B03">
      <w:pPr>
        <w:pStyle w:val="4-DoanVB"/>
        <w:numPr>
          <w:ilvl w:val="0"/>
          <w:numId w:val="91"/>
        </w:numPr>
        <w:spacing w:line="360" w:lineRule="auto"/>
      </w:pPr>
      <w:r w:rsidRPr="009B4FC9">
        <w:t>Cảnh báo màu sắc (đỏ, vàng, xanh) tương ứng với mức độ nghiêm trọng.</w:t>
      </w:r>
    </w:p>
    <w:p w14:paraId="6B22353E" w14:textId="77777777" w:rsidR="00CC462C" w:rsidRPr="009B4FC9" w:rsidRDefault="00CC462C" w:rsidP="00645B03">
      <w:pPr>
        <w:pStyle w:val="4-DoanVB"/>
        <w:numPr>
          <w:ilvl w:val="0"/>
          <w:numId w:val="91"/>
        </w:numPr>
        <w:spacing w:line="360" w:lineRule="auto"/>
      </w:pPr>
      <w:r w:rsidRPr="009B4FC9">
        <w:t>Gợi ý chính sách như tăng đầu tư công, hỗ trợ doanh nghiệp vừa và nhỏ, đẩy mạnh đào tạo nghề.</w:t>
      </w:r>
    </w:p>
    <w:p w14:paraId="1A6175A0" w14:textId="77777777" w:rsidR="00CC462C" w:rsidRPr="009B4FC9" w:rsidRDefault="00CC462C" w:rsidP="00645B03">
      <w:pPr>
        <w:pStyle w:val="4-DoanVB"/>
        <w:numPr>
          <w:ilvl w:val="0"/>
          <w:numId w:val="91"/>
        </w:numPr>
        <w:spacing w:line="360" w:lineRule="auto"/>
      </w:pPr>
      <w:r w:rsidRPr="009B4FC9">
        <w:t>Thông báo qua email hoặc app để người dùng được cập nhật ngay lập tức.</w:t>
      </w:r>
    </w:p>
    <w:p w14:paraId="27EA3665" w14:textId="0CF0D822" w:rsidR="00CC462C" w:rsidRPr="00B226ED" w:rsidRDefault="00CC462C" w:rsidP="0042196A">
      <w:pPr>
        <w:pStyle w:val="4-DoanVB"/>
        <w:spacing w:line="360" w:lineRule="auto"/>
        <w:ind w:left="567" w:firstLine="0"/>
      </w:pPr>
      <w:r w:rsidRPr="00B226ED">
        <w:t>Mở rộng sang các lĩnh vực dự báo khác</w:t>
      </w:r>
    </w:p>
    <w:p w14:paraId="5F358E2A" w14:textId="77777777" w:rsidR="00CC462C" w:rsidRPr="009B4FC9" w:rsidRDefault="00CC462C" w:rsidP="00B226ED">
      <w:pPr>
        <w:pStyle w:val="4-DoanVB"/>
        <w:spacing w:line="360" w:lineRule="auto"/>
        <w:ind w:firstLine="567"/>
      </w:pPr>
      <w:r w:rsidRPr="009B4FC9">
        <w:t>Hệ thống có thể tiếp tục được phát triển sang các lĩnh vực như:</w:t>
      </w:r>
    </w:p>
    <w:p w14:paraId="23AA55FE" w14:textId="77777777" w:rsidR="00B226ED" w:rsidRDefault="00CC462C" w:rsidP="00645B03">
      <w:pPr>
        <w:pStyle w:val="4-DoanVB"/>
        <w:numPr>
          <w:ilvl w:val="0"/>
          <w:numId w:val="92"/>
        </w:numPr>
        <w:spacing w:line="360" w:lineRule="auto"/>
      </w:pPr>
      <w:r w:rsidRPr="009B4FC9">
        <w:t>Dự báo nhu cầu lao động theo ngành nghề (công nghệ, nông nghiệp, dịch vụ…).</w:t>
      </w:r>
    </w:p>
    <w:p w14:paraId="0A1709B3" w14:textId="3E216EF4" w:rsidR="00CC462C" w:rsidRPr="009B4FC9" w:rsidRDefault="00CC462C" w:rsidP="00645B03">
      <w:pPr>
        <w:pStyle w:val="4-DoanVB"/>
        <w:numPr>
          <w:ilvl w:val="0"/>
          <w:numId w:val="92"/>
        </w:numPr>
        <w:spacing w:line="360" w:lineRule="auto"/>
      </w:pPr>
      <w:r w:rsidRPr="009B4FC9">
        <w:t>Phân tích việc làm trong tương lai: Nghề nào dễ bị thay thế bởi AI, kỹ năng nào cần học?</w:t>
      </w:r>
    </w:p>
    <w:p w14:paraId="30DBCECD" w14:textId="77777777" w:rsidR="00CC462C" w:rsidRPr="009B4FC9" w:rsidRDefault="00CC462C" w:rsidP="00645B03">
      <w:pPr>
        <w:pStyle w:val="4-DoanVB"/>
        <w:numPr>
          <w:ilvl w:val="0"/>
          <w:numId w:val="92"/>
        </w:numPr>
        <w:spacing w:line="360" w:lineRule="auto"/>
      </w:pPr>
      <w:r w:rsidRPr="009B4FC9">
        <w:t>Hỗ trợ tư vấn hướng nghiệp: Giúp học sinh, sinh viên chọn ngành theo nhu cầu lao động.</w:t>
      </w:r>
    </w:p>
    <w:p w14:paraId="7B995FD7" w14:textId="4901F04B" w:rsidR="00CC462C" w:rsidRPr="009B4FC9" w:rsidRDefault="00CC462C" w:rsidP="0042196A">
      <w:pPr>
        <w:pStyle w:val="Heading3"/>
        <w:spacing w:line="360" w:lineRule="auto"/>
        <w:ind w:left="567" w:firstLine="0"/>
        <w:rPr>
          <w:i/>
          <w:iCs w:val="0"/>
        </w:rPr>
      </w:pPr>
      <w:bookmarkStart w:id="110" w:name="_Toc199717921"/>
      <w:r w:rsidRPr="009B4FC9">
        <w:rPr>
          <w:iCs w:val="0"/>
        </w:rPr>
        <w:t>Hợp tác liên ngành và chia sẻ dữ liệu mở</w:t>
      </w:r>
      <w:bookmarkEnd w:id="110"/>
    </w:p>
    <w:p w14:paraId="45FEC559" w14:textId="77777777" w:rsidR="00CC462C" w:rsidRPr="00B226ED" w:rsidRDefault="00CC462C" w:rsidP="0042196A">
      <w:pPr>
        <w:pStyle w:val="4-DoanVB"/>
        <w:spacing w:line="360" w:lineRule="auto"/>
        <w:ind w:firstLine="567"/>
      </w:pPr>
      <w:r w:rsidRPr="00B226ED">
        <w:t>Tăng cường hiệu quả và khả năng lan tỏa thông qua:</w:t>
      </w:r>
    </w:p>
    <w:p w14:paraId="59E5C61D" w14:textId="77777777" w:rsidR="00CC462C" w:rsidRPr="009B4FC9" w:rsidRDefault="00CC462C" w:rsidP="00645B03">
      <w:pPr>
        <w:pStyle w:val="4-DoanVB"/>
        <w:numPr>
          <w:ilvl w:val="0"/>
          <w:numId w:val="93"/>
        </w:numPr>
        <w:spacing w:line="360" w:lineRule="auto"/>
      </w:pPr>
      <w:r w:rsidRPr="009B4FC9">
        <w:t>Kết nối với trường đại học, viện nghiên cứu, tổ chức phi chính phủ để mở rộng nghiên cứu.</w:t>
      </w:r>
    </w:p>
    <w:p w14:paraId="5EEE3E1F" w14:textId="77777777" w:rsidR="00CC462C" w:rsidRPr="009B4FC9" w:rsidRDefault="00CC462C" w:rsidP="00645B03">
      <w:pPr>
        <w:pStyle w:val="4-DoanVB"/>
        <w:numPr>
          <w:ilvl w:val="0"/>
          <w:numId w:val="93"/>
        </w:numPr>
        <w:spacing w:line="360" w:lineRule="auto"/>
      </w:pPr>
      <w:r w:rsidRPr="009B4FC9">
        <w:t>Cung cấp API công khai để các nhà báo dữ liệu, lập trình viên có thể tích hợp hệ thống vào các sản phẩm khác.</w:t>
      </w:r>
    </w:p>
    <w:p w14:paraId="74D20134" w14:textId="77777777" w:rsidR="00CC462C" w:rsidRPr="009B4FC9" w:rsidRDefault="00CC462C" w:rsidP="00645B03">
      <w:pPr>
        <w:pStyle w:val="4-DoanVB"/>
        <w:numPr>
          <w:ilvl w:val="0"/>
          <w:numId w:val="93"/>
        </w:numPr>
        <w:spacing w:line="360" w:lineRule="auto"/>
      </w:pPr>
      <w:r w:rsidRPr="009B4FC9">
        <w:t>Tham gia mạng lưới dữ liệu mở toàn cầu như GODEL, Data.gov.vn để đóng góp và chia sẻ dữ liệu về thị trường lao động.</w:t>
      </w:r>
    </w:p>
    <w:p w14:paraId="22AC6420" w14:textId="77777777" w:rsidR="00CC462C" w:rsidRPr="009B4FC9" w:rsidRDefault="00CC462C" w:rsidP="0042196A">
      <w:pPr>
        <w:pStyle w:val="4-DoanVB"/>
        <w:spacing w:line="360" w:lineRule="auto"/>
      </w:pPr>
    </w:p>
    <w:p w14:paraId="5722C68B" w14:textId="77777777" w:rsidR="00EB6FAC" w:rsidRPr="009B4FC9" w:rsidRDefault="00EB6FAC" w:rsidP="0042196A">
      <w:pPr>
        <w:pStyle w:val="4-DoanVB"/>
        <w:spacing w:line="360" w:lineRule="auto"/>
        <w:ind w:firstLine="0"/>
      </w:pPr>
    </w:p>
    <w:p w14:paraId="192F0436" w14:textId="284DD8E7" w:rsidR="00715A3C" w:rsidRPr="009B4FC9" w:rsidRDefault="00715A3C" w:rsidP="0042196A">
      <w:pPr>
        <w:pStyle w:val="H1"/>
      </w:pPr>
      <w:bookmarkStart w:id="111" w:name="_Toc199717922"/>
      <w:r w:rsidRPr="009B4FC9">
        <w:lastRenderedPageBreak/>
        <w:t>KẾT</w:t>
      </w:r>
      <w:r w:rsidR="00F90D96" w:rsidRPr="009B4FC9">
        <w:t xml:space="preserve"> </w:t>
      </w:r>
      <w:r w:rsidRPr="009B4FC9">
        <w:t>LUẬN</w:t>
      </w:r>
      <w:bookmarkEnd w:id="101"/>
      <w:bookmarkEnd w:id="102"/>
      <w:bookmarkEnd w:id="103"/>
      <w:bookmarkEnd w:id="111"/>
    </w:p>
    <w:p w14:paraId="1B7A57EF" w14:textId="77777777" w:rsidR="00185AEF" w:rsidRPr="009B4FC9" w:rsidRDefault="00185AEF" w:rsidP="0042196A">
      <w:pPr>
        <w:spacing w:line="360" w:lineRule="auto"/>
        <w:ind w:firstLine="567"/>
      </w:pPr>
      <w:r w:rsidRPr="009B4FC9">
        <w:t>Đồ án tốt nghiệp tập trung vào xây dựng hệ thống phân tích và dự đoán tỷ lệ thất nghiệp theo quốc gia, giới tính và nhóm tuổi, dựa trên dữ liệu kinh tế - xã hội được thu thập từ các nguồn đáng tin cậy. Bằng việc ứng dụng mô hình học sâu LSTM kết hợp với giao diện web trực quan, hệ thống cho phép người dùng theo dõi và dự đoán xu hướng thất nghiệp một cách thuận tiện và hiệu quả.</w:t>
      </w:r>
    </w:p>
    <w:p w14:paraId="3F8C345B" w14:textId="77777777" w:rsidR="00185AEF" w:rsidRPr="009B4FC9" w:rsidRDefault="00185AEF" w:rsidP="0042196A">
      <w:pPr>
        <w:spacing w:line="360" w:lineRule="auto"/>
        <w:ind w:firstLine="567"/>
      </w:pPr>
      <w:r w:rsidRPr="009B4FC9">
        <w:t>Trong quá trình thực hiện, nhóm thực hiện đã áp dụng các kiến thức chuyên môn về trí tuệ nhân tạo (AI), học máy (Machine Learning), xử lý chuỗi thời gian (Time Series), lập trình web và trực quan hóa dữ liệu. Mô hình LSTM đã cho thấy khả năng ghi nhớ và học từ các chuỗi dữ liệu dài, phù hợp với bài toán dự đoán tỷ lệ thất nghiệp có tính chất thời gian. Các kỹ thuật tiền xử lý dữ liệu, lựa chọn đặc trưng và đánh giá mô hình cũng được triển khai nghiêm túc để đảm bảo độ chính xác và độ tin cậy của kết quả dự đoán.</w:t>
      </w:r>
    </w:p>
    <w:p w14:paraId="00C15A4F" w14:textId="77777777" w:rsidR="00185AEF" w:rsidRPr="009B4FC9" w:rsidRDefault="00185AEF" w:rsidP="0042196A">
      <w:pPr>
        <w:spacing w:line="360" w:lineRule="auto"/>
        <w:ind w:firstLine="567"/>
      </w:pPr>
      <w:r w:rsidRPr="009B4FC9">
        <w:t>Mặc dù hệ thống đã hoàn thiện các chức năng cơ bản, vẫn còn nhiều tiềm năng để cải thiện và mở rộng. Trong tương lai, có thể xem xét tích hợp các mô hình tiên tiến hơn như BiLSTM hoặc Transformer, mở rộng phạm vi dự báo đến từng ngành nghề hoặc khu vực cụ thể, đồng thời xây dựng hệ thống báo cáo tự động và tương tác. Việc tối ưu hóa siêu tham số, bổ sung dữ liệu thời sự và tăng cường khả năng phân tích cũng sẽ là hướng phát triển tiếp theo.</w:t>
      </w:r>
    </w:p>
    <w:p w14:paraId="14B2349C" w14:textId="77777777" w:rsidR="00185AEF" w:rsidRPr="009B4FC9" w:rsidRDefault="00185AEF" w:rsidP="0042196A">
      <w:pPr>
        <w:spacing w:line="360" w:lineRule="auto"/>
        <w:ind w:firstLine="567"/>
      </w:pPr>
      <w:r w:rsidRPr="009B4FC9">
        <w:t>Đồ án không chỉ củng cố kiến thức chuyên ngành mà còn góp phần nâng cao tư duy phân tích, kỹ năng lập trình và khả năng ứng dụng công nghệ vào giải quyết các vấn đề xã hội. Tỷ lệ thất nghiệp là một chỉ số quan trọng phản ánh sức khỏe kinh tế và chất lượng sống của người dân; do đó, việc dự đoán xu hướng thất nghiệp chính xác có thể hỗ trợ quá trình hoạch định chính sách, phân bổ nguồn lực và phát triển nguồn nhân lực một cách bền vững. Đây là đóng góp thiết thực và mang ý nghĩa thực tiễn cao trong bối cảnh nền kinh tế toàn cầu đang biến động mạnh mẽ.</w:t>
      </w:r>
    </w:p>
    <w:p w14:paraId="6531E50C" w14:textId="77777777" w:rsidR="00185AEF" w:rsidRPr="009B4FC9" w:rsidRDefault="00185AEF" w:rsidP="0042196A">
      <w:pPr>
        <w:spacing w:line="360" w:lineRule="auto"/>
      </w:pPr>
    </w:p>
    <w:p w14:paraId="4BF28FAD" w14:textId="77777777" w:rsidR="00185AEF" w:rsidRPr="009B4FC9" w:rsidRDefault="00185AEF" w:rsidP="0042196A">
      <w:pPr>
        <w:spacing w:line="360" w:lineRule="auto"/>
      </w:pPr>
      <w:bookmarkStart w:id="112" w:name="_Toc127897194"/>
      <w:bookmarkStart w:id="113" w:name="_Toc128837141"/>
      <w:bookmarkStart w:id="114" w:name="_Toc128837288"/>
    </w:p>
    <w:p w14:paraId="4BDDF523" w14:textId="2AB7D3B9" w:rsidR="00715A3C" w:rsidRPr="00645B03" w:rsidRDefault="00715A3C" w:rsidP="00645B03">
      <w:pPr>
        <w:pStyle w:val="Heading1"/>
        <w:numPr>
          <w:ilvl w:val="0"/>
          <w:numId w:val="0"/>
        </w:numPr>
        <w:rPr>
          <w:rFonts w:eastAsiaTheme="minorHAnsi" w:cstheme="minorBidi"/>
          <w:szCs w:val="22"/>
        </w:rPr>
      </w:pPr>
      <w:bookmarkStart w:id="115" w:name="_Toc199717923"/>
      <w:r w:rsidRPr="009B4FC9">
        <w:lastRenderedPageBreak/>
        <w:t>TÀI</w:t>
      </w:r>
      <w:r w:rsidR="00F90D96" w:rsidRPr="009B4FC9">
        <w:t xml:space="preserve"> </w:t>
      </w:r>
      <w:r w:rsidRPr="009B4FC9">
        <w:t>LIỆU</w:t>
      </w:r>
      <w:r w:rsidR="00F90D96" w:rsidRPr="009B4FC9">
        <w:t xml:space="preserve"> </w:t>
      </w:r>
      <w:r w:rsidRPr="009B4FC9">
        <w:t>THAM</w:t>
      </w:r>
      <w:r w:rsidR="00F90D96" w:rsidRPr="009B4FC9">
        <w:t xml:space="preserve"> </w:t>
      </w:r>
      <w:r w:rsidRPr="009B4FC9">
        <w:t>KHẢO</w:t>
      </w:r>
      <w:bookmarkEnd w:id="112"/>
      <w:bookmarkEnd w:id="113"/>
      <w:bookmarkEnd w:id="114"/>
      <w:bookmarkEnd w:id="115"/>
    </w:p>
    <w:p w14:paraId="3CAC1F0F" w14:textId="17A57F73" w:rsidR="00B1184A" w:rsidRPr="009B4FC9" w:rsidRDefault="00B1184A" w:rsidP="0042196A">
      <w:pPr>
        <w:spacing w:line="360" w:lineRule="auto"/>
        <w:rPr>
          <w:b/>
          <w:bCs/>
        </w:rPr>
      </w:pPr>
      <w:r w:rsidRPr="009B4FC9">
        <w:rPr>
          <w:b/>
          <w:bCs/>
        </w:rPr>
        <w:t xml:space="preserve">Tiếng </w:t>
      </w:r>
      <w:r w:rsidR="00DF1D70" w:rsidRPr="009B4FC9">
        <w:rPr>
          <w:b/>
          <w:bCs/>
        </w:rPr>
        <w:t>Việt</w:t>
      </w:r>
    </w:p>
    <w:p w14:paraId="70E03938" w14:textId="03656FE7" w:rsidR="00253B89" w:rsidRPr="009B4FC9" w:rsidRDefault="00253B89" w:rsidP="006D79E6">
      <w:pPr>
        <w:pStyle w:val="1-TLthamkhao"/>
        <w:tabs>
          <w:tab w:val="clear" w:pos="1152"/>
          <w:tab w:val="num" w:pos="576"/>
        </w:tabs>
        <w:spacing w:line="360" w:lineRule="auto"/>
        <w:ind w:left="426" w:firstLine="567"/>
      </w:pPr>
      <w:r w:rsidRPr="009B4FC9">
        <w:t>Nguyễn Văn Vinh, &amp; Trần Minh Triết. (2020). Trí tuệ nhân tạo – Cơ sở và ứng dụng (Tái bản lần 2). NXB Đại học Quốc gia TP.HCM.</w:t>
      </w:r>
    </w:p>
    <w:p w14:paraId="6500096F" w14:textId="658297E1" w:rsidR="00253B89" w:rsidRPr="009B4FC9" w:rsidRDefault="00253B89" w:rsidP="006D79E6">
      <w:pPr>
        <w:pStyle w:val="1-TLthamkhao"/>
        <w:tabs>
          <w:tab w:val="clear" w:pos="1152"/>
          <w:tab w:val="num" w:pos="576"/>
        </w:tabs>
        <w:spacing w:line="360" w:lineRule="auto"/>
        <w:ind w:left="426" w:firstLine="567"/>
      </w:pPr>
      <w:r w:rsidRPr="009B4FC9">
        <w:t>Phạm Hồng Sơn. (2021). Ứng dụng mạng LSTM trong dự báo chuỗi thời gian tiêu thụ điện năng tại Việt Nam. Tạp chí Khoa học &amp; Công nghệ - Đại học Đà Nẵng, 19(6), 12–19.</w:t>
      </w:r>
    </w:p>
    <w:p w14:paraId="4D76DD56" w14:textId="77777777" w:rsidR="00253B89" w:rsidRPr="009B4FC9" w:rsidRDefault="00253B89" w:rsidP="006D79E6">
      <w:pPr>
        <w:pStyle w:val="1-TLthamkhao"/>
        <w:tabs>
          <w:tab w:val="clear" w:pos="1152"/>
        </w:tabs>
        <w:spacing w:line="360" w:lineRule="auto"/>
        <w:ind w:left="426" w:firstLine="567"/>
      </w:pPr>
      <w:r w:rsidRPr="009B4FC9">
        <w:t>Nguyễn Đức Nghĩa. (2019). Khai phá dữ liệu và ứng dụng trong kinh doanh. NXB Thống kê.</w:t>
      </w:r>
    </w:p>
    <w:p w14:paraId="6416094D" w14:textId="77777777" w:rsidR="00253B89" w:rsidRPr="009B4FC9" w:rsidRDefault="00253B89" w:rsidP="006D79E6">
      <w:pPr>
        <w:pStyle w:val="1-TLthamkhao"/>
        <w:tabs>
          <w:tab w:val="clear" w:pos="1152"/>
          <w:tab w:val="num" w:pos="576"/>
        </w:tabs>
        <w:spacing w:line="360" w:lineRule="auto"/>
        <w:ind w:left="426" w:firstLine="567"/>
      </w:pPr>
      <w:r w:rsidRPr="009B4FC9">
        <w:t>Trần Quốc Tuấn. (2022). So sánh các mô hình học máy trong dự báo giá cổ phiếu: Random Forest, XGBoost và LSTM. Tạp chí Công nghệ Thông tin &amp; Truyền thông, 28(3), 45–53.</w:t>
      </w:r>
    </w:p>
    <w:p w14:paraId="3C6FBFBE" w14:textId="77777777" w:rsidR="00253B89" w:rsidRPr="009B4FC9" w:rsidRDefault="00253B89" w:rsidP="006D79E6">
      <w:pPr>
        <w:pStyle w:val="1-TLthamkhao"/>
        <w:tabs>
          <w:tab w:val="clear" w:pos="1152"/>
          <w:tab w:val="num" w:pos="576"/>
        </w:tabs>
        <w:spacing w:line="360" w:lineRule="auto"/>
        <w:ind w:left="426" w:firstLine="567"/>
      </w:pPr>
      <w:r w:rsidRPr="009B4FC9">
        <w:t>Trường Đại học Bách Khoa Hà Nội. (2018). Giáo trình Học máy. NXB Bách khoa Hà Nội.</w:t>
      </w:r>
    </w:p>
    <w:p w14:paraId="7C0E3E64" w14:textId="0FBDDB54" w:rsidR="00253B89" w:rsidRPr="009B4FC9" w:rsidRDefault="00253B89" w:rsidP="006D79E6">
      <w:pPr>
        <w:pStyle w:val="1-TLthamkhao"/>
        <w:tabs>
          <w:tab w:val="clear" w:pos="1152"/>
          <w:tab w:val="num" w:pos="576"/>
        </w:tabs>
        <w:spacing w:line="360" w:lineRule="auto"/>
        <w:ind w:left="426" w:firstLine="567"/>
      </w:pPr>
      <w:r w:rsidRPr="009B4FC9">
        <w:t>Lê Quang Hùng. (2021). Ứng dụng mô hình học sâu trong dự báo kinh tế – nghiên cứu trường hợp với dữ liệu GDP và lạm phát. Luận văn Thạc sĩ Khoa học Máy tính, Trường Đại học Công nghệ, ĐHQG Hà Nội.</w:t>
      </w:r>
    </w:p>
    <w:p w14:paraId="16DA3E1A" w14:textId="005E4C92" w:rsidR="00243149" w:rsidRPr="009B4FC9" w:rsidRDefault="00243149" w:rsidP="003D54D5">
      <w:pPr>
        <w:spacing w:line="360" w:lineRule="auto"/>
        <w:rPr>
          <w:b/>
          <w:bCs/>
        </w:rPr>
      </w:pPr>
      <w:r w:rsidRPr="009B4FC9">
        <w:rPr>
          <w:b/>
          <w:bCs/>
        </w:rPr>
        <w:t>Website tham khảo:</w:t>
      </w:r>
    </w:p>
    <w:p w14:paraId="7C24F771" w14:textId="7498DD42" w:rsidR="00CF22EA" w:rsidRPr="003D54D5" w:rsidRDefault="003D54D5" w:rsidP="006D79E6">
      <w:pPr>
        <w:pStyle w:val="1-TLthamkhao"/>
        <w:numPr>
          <w:ilvl w:val="0"/>
          <w:numId w:val="94"/>
        </w:numPr>
        <w:ind w:left="426" w:firstLine="567"/>
        <w:rPr>
          <w:rStyle w:val="Hyperlink"/>
        </w:rPr>
      </w:pPr>
      <w:r>
        <w:fldChar w:fldCharType="begin"/>
      </w:r>
      <w:r>
        <w:instrText>HYPERLINK "https://www.kaggle.com/datasets/sazidthe1/global-unemployment-data"</w:instrText>
      </w:r>
      <w:r>
        <w:fldChar w:fldCharType="separate"/>
      </w:r>
      <w:r w:rsidR="00CF22EA" w:rsidRPr="003D54D5">
        <w:rPr>
          <w:rStyle w:val="Hyperlink"/>
        </w:rPr>
        <w:t>https://www.kaggle.com/datasets/sazidthe1/global-unemployment-data</w:t>
      </w:r>
    </w:p>
    <w:p w14:paraId="17928E7C" w14:textId="7619F455" w:rsidR="00B84949" w:rsidRPr="003D54D5" w:rsidRDefault="003D54D5" w:rsidP="006D79E6">
      <w:pPr>
        <w:pStyle w:val="1-TLthamkhao"/>
        <w:ind w:left="426" w:firstLine="567"/>
        <w:rPr>
          <w:rStyle w:val="Hyperlink"/>
        </w:rPr>
      </w:pPr>
      <w:r>
        <w:fldChar w:fldCharType="end"/>
      </w:r>
      <w:r>
        <w:fldChar w:fldCharType="begin"/>
      </w:r>
      <w:r>
        <w:instrText>HYPERLINK "https://www.theglobaleconomy.com/rankings/unemployment_rate/ASEAN/"</w:instrText>
      </w:r>
      <w:r>
        <w:fldChar w:fldCharType="separate"/>
      </w:r>
      <w:r w:rsidR="00CF22EA" w:rsidRPr="003D54D5">
        <w:rPr>
          <w:rStyle w:val="Hyperlink"/>
        </w:rPr>
        <w:t>https://www.theglobaleconomy.com/rankings/unemployment_rate/ASEAN/</w:t>
      </w:r>
    </w:p>
    <w:p w14:paraId="0F55A80F" w14:textId="728EC3C1" w:rsidR="005E2C55" w:rsidRPr="003D54D5" w:rsidRDefault="003D54D5" w:rsidP="006D79E6">
      <w:pPr>
        <w:pStyle w:val="1-TLthamkhao"/>
        <w:ind w:left="426" w:firstLine="567"/>
        <w:rPr>
          <w:rStyle w:val="Hyperlink"/>
        </w:rPr>
      </w:pPr>
      <w:r>
        <w:fldChar w:fldCharType="end"/>
      </w:r>
      <w:r>
        <w:fldChar w:fldCharType="begin"/>
      </w:r>
      <w:r>
        <w:instrText>HYPERLINK "https://data.worldbank.org/indicator/NY.GDP.MKTP.KD.ZG?locations=VN"</w:instrText>
      </w:r>
      <w:r>
        <w:fldChar w:fldCharType="separate"/>
      </w:r>
      <w:r w:rsidR="00CF22EA" w:rsidRPr="003D54D5">
        <w:rPr>
          <w:rStyle w:val="Hyperlink"/>
        </w:rPr>
        <w:t>https://data.worldbank.org/indicator/NY.GDP.MKTP.KD.ZG?locations=VN</w:t>
      </w:r>
    </w:p>
    <w:p w14:paraId="7334C0EA" w14:textId="5942860B" w:rsidR="005E2C55" w:rsidRPr="003D54D5" w:rsidRDefault="003D54D5" w:rsidP="006D79E6">
      <w:pPr>
        <w:pStyle w:val="1-TLthamkhao"/>
        <w:ind w:left="426" w:firstLine="567"/>
        <w:rPr>
          <w:rStyle w:val="Hyperlink"/>
        </w:rPr>
      </w:pPr>
      <w:r>
        <w:fldChar w:fldCharType="end"/>
      </w:r>
      <w:r>
        <w:fldChar w:fldCharType="begin"/>
      </w:r>
      <w:r>
        <w:instrText>HYPERLINK "https://vi.wikipedia.org/wiki/%C4%90%E1%BB%8Bnh_lu%E1%BA%ADt_Okun"</w:instrText>
      </w:r>
      <w:r>
        <w:fldChar w:fldCharType="separate"/>
      </w:r>
      <w:r w:rsidR="00CF22EA" w:rsidRPr="003D54D5">
        <w:rPr>
          <w:rStyle w:val="Hyperlink"/>
        </w:rPr>
        <w:t>https://vi.wikipedia.org/wiki/%C4%90%E1%BB%8Bnh_lu%E1%BA%ADt_Okun</w:t>
      </w:r>
    </w:p>
    <w:p w14:paraId="71862C93" w14:textId="5975795A" w:rsidR="00284022" w:rsidRPr="003D54D5" w:rsidRDefault="003D54D5" w:rsidP="006D79E6">
      <w:pPr>
        <w:pStyle w:val="1-TLthamkhao"/>
        <w:ind w:left="426" w:firstLine="567"/>
        <w:rPr>
          <w:rStyle w:val="Hyperlink"/>
        </w:rPr>
      </w:pPr>
      <w:r>
        <w:fldChar w:fldCharType="end"/>
      </w:r>
      <w:r>
        <w:fldChar w:fldCharType="begin"/>
      </w:r>
      <w:r>
        <w:instrText>HYPERLINK "https://vi.wikipedia.org/wiki/%C4%90%C6%B0%E1%BB%9Dng_cong_Phillips"</w:instrText>
      </w:r>
      <w:r>
        <w:fldChar w:fldCharType="separate"/>
      </w:r>
      <w:r w:rsidR="00CF22EA" w:rsidRPr="003D54D5">
        <w:rPr>
          <w:rStyle w:val="Hyperlink"/>
        </w:rPr>
        <w:t>https://vi.wikipedia.org/wiki/%C4%90%C6%B0%E1%BB%9Dng_cong_Phillips</w:t>
      </w:r>
    </w:p>
    <w:p w14:paraId="61548C80" w14:textId="23CA97A1" w:rsidR="005E2C55" w:rsidRPr="003D54D5" w:rsidRDefault="003D54D5" w:rsidP="006D79E6">
      <w:pPr>
        <w:pStyle w:val="1-TLthamkhao"/>
        <w:ind w:left="426" w:firstLine="567"/>
        <w:rPr>
          <w:rStyle w:val="Hyperlink"/>
        </w:rPr>
      </w:pPr>
      <w:r>
        <w:fldChar w:fldCharType="end"/>
      </w:r>
      <w:r>
        <w:fldChar w:fldCharType="begin"/>
      </w:r>
      <w:r>
        <w:instrText>HYPERLINK "https://vnexpress.net/cu-nhan-dai-hoc-that-nghiep-nhieu-hon-trung-cap-4497162.html"</w:instrText>
      </w:r>
      <w:r>
        <w:fldChar w:fldCharType="separate"/>
      </w:r>
      <w:r w:rsidR="00CF22EA" w:rsidRPr="003D54D5">
        <w:rPr>
          <w:rStyle w:val="Hyperlink"/>
        </w:rPr>
        <w:t>https://vnexpress.net/cu-nhan-dai-hoc-that-nghiep-nhieu-hon-trung-cap-4497162.html</w:t>
      </w:r>
    </w:p>
    <w:p w14:paraId="473B8791" w14:textId="1CABEAA4" w:rsidR="00A64992" w:rsidRPr="00C515BF" w:rsidRDefault="003D54D5" w:rsidP="006D79E6">
      <w:pPr>
        <w:pStyle w:val="1-TLthamkhao"/>
        <w:ind w:left="426" w:firstLine="567"/>
        <w:rPr>
          <w:rStyle w:val="Hyperlink"/>
        </w:rPr>
      </w:pPr>
      <w:r>
        <w:lastRenderedPageBreak/>
        <w:fldChar w:fldCharType="end"/>
      </w:r>
      <w:r w:rsidR="00C515BF">
        <w:fldChar w:fldCharType="begin"/>
      </w:r>
      <w:r w:rsidR="00C515BF">
        <w:instrText>HYPERLINK "https://machinelearningcoban.com/2016/12/28/linearregression/"</w:instrText>
      </w:r>
      <w:r w:rsidR="00C515BF">
        <w:fldChar w:fldCharType="separate"/>
      </w:r>
      <w:r w:rsidR="00CF22EA" w:rsidRPr="00C515BF">
        <w:rPr>
          <w:rStyle w:val="Hyperlink"/>
        </w:rPr>
        <w:t>https://machinelearningcoban.com/2016/12/28/linearregression/</w:t>
      </w:r>
    </w:p>
    <w:p w14:paraId="6E32BB63" w14:textId="49A6F167" w:rsidR="001B3778" w:rsidRPr="00C515BF" w:rsidRDefault="00C515BF" w:rsidP="006D79E6">
      <w:pPr>
        <w:pStyle w:val="1-TLthamkhao"/>
        <w:ind w:left="426" w:firstLine="567"/>
        <w:rPr>
          <w:rStyle w:val="Hyperlink"/>
        </w:rPr>
      </w:pPr>
      <w:r>
        <w:fldChar w:fldCharType="end"/>
      </w:r>
      <w:r>
        <w:fldChar w:fldCharType="begin"/>
      </w:r>
      <w:r>
        <w:instrText>HYPERLINK "https://machinelearningcoban.com/tabml_book/ch_model/random_forest.html"</w:instrText>
      </w:r>
      <w:r>
        <w:fldChar w:fldCharType="separate"/>
      </w:r>
      <w:r w:rsidR="00CF22EA" w:rsidRPr="00C515BF">
        <w:rPr>
          <w:rStyle w:val="Hyperlink"/>
        </w:rPr>
        <w:t>https://machinelearningcoban.com/tabml_book/ch_model/random_forest.html</w:t>
      </w:r>
    </w:p>
    <w:p w14:paraId="138D23A6" w14:textId="24FDAD90" w:rsidR="00DF7FD1" w:rsidRPr="00C515BF" w:rsidRDefault="00C515BF" w:rsidP="006D79E6">
      <w:pPr>
        <w:pStyle w:val="1-TLthamkhao"/>
        <w:ind w:left="426" w:firstLine="567"/>
        <w:rPr>
          <w:rStyle w:val="Hyperlink"/>
        </w:rPr>
      </w:pPr>
      <w:r>
        <w:fldChar w:fldCharType="end"/>
      </w:r>
      <w:r>
        <w:fldChar w:fldCharType="begin"/>
      </w:r>
      <w:r>
        <w:instrText>HYPERLINK "https://viblo.asia/p/gradient-boosting-tat-tan-tat-ve-thuat-toan-manh-me-nhat-trong-machine-learning-YWOZrN7vZQ0"</w:instrText>
      </w:r>
      <w:r>
        <w:fldChar w:fldCharType="separate"/>
      </w:r>
      <w:r w:rsidR="00CF22EA" w:rsidRPr="00C515BF">
        <w:rPr>
          <w:rStyle w:val="Hyperlink"/>
        </w:rPr>
        <w:t>https://viblo.asia/p/gradient-boosting-tat-tan-tat-ve-thuat-toan-manh-me-nhat-trong-machine-learning-YWOZrN7vZQ0</w:t>
      </w:r>
    </w:p>
    <w:p w14:paraId="34346956" w14:textId="40CA30A9" w:rsidR="00DF7FD1" w:rsidRPr="00153924" w:rsidRDefault="00C515BF" w:rsidP="00153924">
      <w:pPr>
        <w:pStyle w:val="1-TLthamkhao"/>
        <w:ind w:left="426" w:firstLine="425"/>
        <w:rPr>
          <w:rStyle w:val="Hyperlink"/>
        </w:rPr>
      </w:pPr>
      <w:r>
        <w:fldChar w:fldCharType="end"/>
      </w:r>
      <w:r w:rsidR="00153924">
        <w:fldChar w:fldCharType="begin"/>
      </w:r>
      <w:r w:rsidR="00153924">
        <w:instrText>HYPERLINK "https://nttuan8.com/bai-14-long-short-term-memory-lstm/"</w:instrText>
      </w:r>
      <w:r w:rsidR="00153924">
        <w:fldChar w:fldCharType="separate"/>
      </w:r>
      <w:r w:rsidR="00CF22EA" w:rsidRPr="00153924">
        <w:rPr>
          <w:rStyle w:val="Hyperlink"/>
        </w:rPr>
        <w:t>https://nttuan8.com/bai-14-long-short-term-memory-lstm/</w:t>
      </w:r>
    </w:p>
    <w:p w14:paraId="68BDA41D" w14:textId="6C1CE684" w:rsidR="008D023B" w:rsidRPr="00153924" w:rsidRDefault="00153924" w:rsidP="00153924">
      <w:pPr>
        <w:pStyle w:val="1-TLthamkhao"/>
        <w:ind w:left="426" w:firstLine="425"/>
        <w:rPr>
          <w:rStyle w:val="Hyperlink"/>
        </w:rPr>
      </w:pPr>
      <w:r>
        <w:fldChar w:fldCharType="end"/>
      </w:r>
      <w:r>
        <w:fldChar w:fldCharType="begin"/>
      </w:r>
      <w:r>
        <w:instrText>HYPERLINK "https://vn.investing.com/economic-calendar/unemployment-rate-300"</w:instrText>
      </w:r>
      <w:r>
        <w:fldChar w:fldCharType="separate"/>
      </w:r>
      <w:r w:rsidR="00CF22EA" w:rsidRPr="00153924">
        <w:rPr>
          <w:rStyle w:val="Hyperlink"/>
        </w:rPr>
        <w:t>https://vn.investing.com/economic-calendar/unemployment-rate-300</w:t>
      </w:r>
    </w:p>
    <w:p w14:paraId="1D30945C" w14:textId="1B6580E3" w:rsidR="005E2C55" w:rsidRPr="00153924" w:rsidRDefault="00153924" w:rsidP="00153924">
      <w:pPr>
        <w:pStyle w:val="1-TLthamkhao"/>
        <w:ind w:left="426" w:firstLine="425"/>
        <w:rPr>
          <w:rStyle w:val="Hyperlink"/>
        </w:rPr>
      </w:pPr>
      <w:r>
        <w:fldChar w:fldCharType="end"/>
      </w:r>
      <w:r>
        <w:fldChar w:fldCharType="begin"/>
      </w:r>
      <w:r>
        <w:instrText>HYPERLINK "https://www.nso.gov.vn/"</w:instrText>
      </w:r>
      <w:r>
        <w:fldChar w:fldCharType="separate"/>
      </w:r>
      <w:r w:rsidR="00CF22EA" w:rsidRPr="00153924">
        <w:rPr>
          <w:rStyle w:val="Hyperlink"/>
        </w:rPr>
        <w:t>https://www.nso.gov.vn/</w:t>
      </w:r>
    </w:p>
    <w:p w14:paraId="2C84EEED" w14:textId="00B92B40" w:rsidR="00034F51" w:rsidRPr="00153924" w:rsidRDefault="00153924" w:rsidP="00153924">
      <w:pPr>
        <w:pStyle w:val="1-TLthamkhao"/>
        <w:ind w:left="426" w:firstLine="425"/>
        <w:rPr>
          <w:rStyle w:val="Hyperlink"/>
        </w:rPr>
      </w:pPr>
      <w:r>
        <w:fldChar w:fldCharType="end"/>
      </w:r>
      <w:r>
        <w:fldChar w:fldCharType="begin"/>
      </w:r>
      <w:r>
        <w:instrText>HYPERLINK "https://neptune.ai/blog/performance-metrics-in-machine-learning-complete-guide"</w:instrText>
      </w:r>
      <w:r>
        <w:fldChar w:fldCharType="separate"/>
      </w:r>
      <w:r w:rsidR="00CF22EA" w:rsidRPr="00153924">
        <w:rPr>
          <w:rStyle w:val="Hyperlink"/>
        </w:rPr>
        <w:t>https://neptune.ai/blog/performance-metrics-in-machine-learning-complete-guide</w:t>
      </w:r>
    </w:p>
    <w:p w14:paraId="1BA5E072" w14:textId="7A358631" w:rsidR="00034F51" w:rsidRPr="00153924" w:rsidRDefault="00153924" w:rsidP="00153924">
      <w:pPr>
        <w:pStyle w:val="1-TLthamkhao"/>
        <w:ind w:left="426" w:firstLine="425"/>
        <w:rPr>
          <w:rStyle w:val="Hyperlink"/>
        </w:rPr>
      </w:pPr>
      <w:r>
        <w:fldChar w:fldCharType="end"/>
      </w:r>
      <w:r>
        <w:fldChar w:fldCharType="begin"/>
      </w:r>
      <w:r>
        <w:instrText>HYPERLINK "https://viblo.asia/p/tutorial-su-dung-flask-cho-nguoi-moi-bat-dau-p1PvQ3gAMldr"</w:instrText>
      </w:r>
      <w:r>
        <w:fldChar w:fldCharType="separate"/>
      </w:r>
      <w:r w:rsidR="00CF22EA" w:rsidRPr="00153924">
        <w:rPr>
          <w:rStyle w:val="Hyperlink"/>
        </w:rPr>
        <w:t>https://viblo.asia/p/tutorial-su-dung-flask-cho-nguoi-moi-bat-dau-p1PvQ3gAMldr</w:t>
      </w:r>
    </w:p>
    <w:p w14:paraId="28B702B9" w14:textId="0B9228B5" w:rsidR="00034F51" w:rsidRPr="00153924" w:rsidRDefault="00153924" w:rsidP="00153924">
      <w:pPr>
        <w:pStyle w:val="1-TLthamkhao"/>
        <w:ind w:left="426" w:firstLine="425"/>
        <w:rPr>
          <w:rStyle w:val="Hyperlink"/>
        </w:rPr>
      </w:pPr>
      <w:r>
        <w:fldChar w:fldCharType="end"/>
      </w:r>
      <w:r>
        <w:fldChar w:fldCharType="begin"/>
      </w:r>
      <w:r>
        <w:instrText>HYPERLINK "https://viblo.asia/p/xay-dung-mot-restful-api-don-gian-voi-python-va-flask-bJzKmMvDK9N"</w:instrText>
      </w:r>
      <w:r>
        <w:fldChar w:fldCharType="separate"/>
      </w:r>
      <w:r w:rsidR="00CF22EA" w:rsidRPr="00153924">
        <w:rPr>
          <w:rStyle w:val="Hyperlink"/>
        </w:rPr>
        <w:t>https://viblo.asia/p/xay-dung-mot-restful-api-don-gian-voi-python-va-flask-bJzKmMvDK9N</w:t>
      </w:r>
    </w:p>
    <w:p w14:paraId="6AF5EE91" w14:textId="51A23B48" w:rsidR="002C4187" w:rsidRPr="00153924" w:rsidRDefault="00153924" w:rsidP="00153924">
      <w:pPr>
        <w:pStyle w:val="1-TLthamkhao"/>
        <w:ind w:left="426" w:firstLine="425"/>
        <w:rPr>
          <w:rStyle w:val="Hyperlink"/>
        </w:rPr>
      </w:pPr>
      <w:r>
        <w:fldChar w:fldCharType="end"/>
      </w:r>
      <w:r>
        <w:fldChar w:fldCharType="begin"/>
      </w:r>
      <w:r>
        <w:instrText>HYPERLINK "https://www.geeksforgeeks.org/feature-importance-with-random-forests/"</w:instrText>
      </w:r>
      <w:r>
        <w:fldChar w:fldCharType="separate"/>
      </w:r>
      <w:r w:rsidR="00CF22EA" w:rsidRPr="00153924">
        <w:rPr>
          <w:rStyle w:val="Hyperlink"/>
        </w:rPr>
        <w:t>https://www.geeksforgeeks.org/feature-importance-with-random-forests/</w:t>
      </w:r>
    </w:p>
    <w:p w14:paraId="648E3BD0" w14:textId="453EBDF2" w:rsidR="00072376" w:rsidRPr="00153924" w:rsidRDefault="00153924" w:rsidP="00153924">
      <w:pPr>
        <w:pStyle w:val="1-TLthamkhao"/>
        <w:ind w:left="426" w:firstLine="425"/>
        <w:rPr>
          <w:rStyle w:val="Hyperlink"/>
        </w:rPr>
      </w:pPr>
      <w:r>
        <w:fldChar w:fldCharType="end"/>
      </w:r>
      <w:r>
        <w:fldChar w:fldCharType="begin"/>
      </w:r>
      <w:r>
        <w:instrText>HYPERLINK "https://machinelearningmastery.com/feature-importance-and-feature-selection-with-xgboost-in-python/"</w:instrText>
      </w:r>
      <w:r>
        <w:fldChar w:fldCharType="separate"/>
      </w:r>
      <w:r w:rsidR="00CF22EA" w:rsidRPr="00153924">
        <w:rPr>
          <w:rStyle w:val="Hyperlink"/>
        </w:rPr>
        <w:t>https://machinelearningmastery.com/feature-importance-and-feature-selection-with-xgboost-in-python/</w:t>
      </w:r>
    </w:p>
    <w:p w14:paraId="7DF83DBD" w14:textId="50FEBBE2" w:rsidR="00072376" w:rsidRPr="009B4FC9" w:rsidRDefault="00153924" w:rsidP="006D79E6">
      <w:pPr>
        <w:pStyle w:val="1-TLthamkhao"/>
        <w:numPr>
          <w:ilvl w:val="0"/>
          <w:numId w:val="0"/>
        </w:numPr>
        <w:spacing w:line="360" w:lineRule="auto"/>
        <w:ind w:left="426" w:firstLine="567"/>
      </w:pPr>
      <w:r>
        <w:fldChar w:fldCharType="end"/>
      </w:r>
    </w:p>
    <w:p w14:paraId="451C3EF2" w14:textId="77777777" w:rsidR="002C4187" w:rsidRPr="009B4FC9" w:rsidRDefault="002C4187" w:rsidP="0042196A">
      <w:pPr>
        <w:pStyle w:val="1-TLthamkhao"/>
        <w:numPr>
          <w:ilvl w:val="0"/>
          <w:numId w:val="0"/>
        </w:numPr>
        <w:spacing w:line="360" w:lineRule="auto"/>
        <w:ind w:left="576"/>
      </w:pPr>
    </w:p>
    <w:p w14:paraId="6A7B2E5D" w14:textId="618C592C" w:rsidR="00034F51" w:rsidRPr="009B4FC9" w:rsidRDefault="00034F51" w:rsidP="00034F51">
      <w:pPr>
        <w:pStyle w:val="1-TLthamkhao"/>
        <w:numPr>
          <w:ilvl w:val="0"/>
          <w:numId w:val="0"/>
        </w:numPr>
        <w:ind w:left="576"/>
      </w:pPr>
    </w:p>
    <w:p w14:paraId="6FD411BB" w14:textId="77777777" w:rsidR="005E2C55" w:rsidRPr="009B4FC9" w:rsidRDefault="005E2C55" w:rsidP="005E2C55">
      <w:pPr>
        <w:pStyle w:val="1-TLthamkhao"/>
        <w:numPr>
          <w:ilvl w:val="0"/>
          <w:numId w:val="0"/>
        </w:numPr>
        <w:ind w:left="576" w:hanging="576"/>
      </w:pPr>
    </w:p>
    <w:p w14:paraId="39F780CF" w14:textId="3A922C37" w:rsidR="001D18D1" w:rsidRPr="009B4FC9" w:rsidRDefault="001D18D1" w:rsidP="00B84949">
      <w:pPr>
        <w:pStyle w:val="1-TLthamkhao"/>
        <w:numPr>
          <w:ilvl w:val="0"/>
          <w:numId w:val="0"/>
        </w:numPr>
      </w:pPr>
    </w:p>
    <w:p w14:paraId="4A89BAFE" w14:textId="77777777" w:rsidR="00FC02D8" w:rsidRPr="009B4FC9" w:rsidRDefault="00FC02D8" w:rsidP="00FC02D8">
      <w:pPr>
        <w:pStyle w:val="1-TLthamkhao"/>
        <w:numPr>
          <w:ilvl w:val="0"/>
          <w:numId w:val="0"/>
        </w:numPr>
        <w:ind w:left="576"/>
      </w:pPr>
    </w:p>
    <w:p w14:paraId="44BA1120" w14:textId="77777777" w:rsidR="00671ECC" w:rsidRPr="009B4FC9" w:rsidRDefault="00671ECC" w:rsidP="008D023B">
      <w:pPr>
        <w:pStyle w:val="1-TLthamkhao"/>
        <w:numPr>
          <w:ilvl w:val="0"/>
          <w:numId w:val="0"/>
        </w:numPr>
        <w:ind w:left="576" w:hanging="576"/>
      </w:pPr>
    </w:p>
    <w:sectPr w:rsidR="00671ECC" w:rsidRPr="009B4FC9" w:rsidSect="005E639F">
      <w:footerReference w:type="default" r:id="rId47"/>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C8D5B2" w14:textId="77777777" w:rsidR="00B603F0" w:rsidRDefault="00B603F0" w:rsidP="00546DBC">
      <w:r>
        <w:separator/>
      </w:r>
    </w:p>
  </w:endnote>
  <w:endnote w:type="continuationSeparator" w:id="0">
    <w:p w14:paraId="750834C4" w14:textId="77777777" w:rsidR="00B603F0" w:rsidRDefault="00B603F0" w:rsidP="00546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44014" w14:textId="77777777" w:rsidR="00D13144" w:rsidRDefault="00D13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6A825" w14:textId="77777777" w:rsidR="00D13144" w:rsidRDefault="00D131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EC230" w14:textId="77777777" w:rsidR="00D13144" w:rsidRDefault="00D13144" w:rsidP="00546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28F2E" w14:textId="77777777" w:rsidR="00B603F0" w:rsidRDefault="00B603F0" w:rsidP="00546DBC">
      <w:r>
        <w:separator/>
      </w:r>
    </w:p>
  </w:footnote>
  <w:footnote w:type="continuationSeparator" w:id="0">
    <w:p w14:paraId="0779D94D" w14:textId="77777777" w:rsidR="00B603F0" w:rsidRDefault="00B603F0" w:rsidP="00546D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8112618"/>
      <w:docPartObj>
        <w:docPartGallery w:val="Page Numbers (Top of Page)"/>
        <w:docPartUnique/>
      </w:docPartObj>
    </w:sdtPr>
    <w:sdtEndPr>
      <w:rPr>
        <w:noProof/>
      </w:rPr>
    </w:sdtEndPr>
    <w:sdtContent>
      <w:p w14:paraId="571B2E29" w14:textId="00F5563F" w:rsidR="00D13144" w:rsidRDefault="00D1314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9D83C78" w14:textId="77777777" w:rsidR="00D13144" w:rsidRDefault="00D131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5751359"/>
      <w:docPartObj>
        <w:docPartGallery w:val="Page Numbers (Top of Page)"/>
        <w:docPartUnique/>
      </w:docPartObj>
    </w:sdtPr>
    <w:sdtEndPr>
      <w:rPr>
        <w:noProof/>
      </w:rPr>
    </w:sdtEndPr>
    <w:sdtContent>
      <w:p w14:paraId="582896D8" w14:textId="4EBB1143" w:rsidR="00D13144" w:rsidRDefault="00D1314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2633977" w14:textId="77777777" w:rsidR="00D13144" w:rsidRDefault="00D13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966"/>
    <w:multiLevelType w:val="hybridMultilevel"/>
    <w:tmpl w:val="27EA7E7A"/>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3212D"/>
    <w:multiLevelType w:val="hybridMultilevel"/>
    <w:tmpl w:val="DC1E1926"/>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F5AC0"/>
    <w:multiLevelType w:val="hybridMultilevel"/>
    <w:tmpl w:val="F1F4BA12"/>
    <w:lvl w:ilvl="0" w:tplc="CCBE1C00">
      <w:start w:val="1"/>
      <w:numFmt w:val="bullet"/>
      <w:pStyle w:val="3-Cong"/>
      <w:lvlText w:val=""/>
      <w:lvlJc w:val="left"/>
      <w:pPr>
        <w:tabs>
          <w:tab w:val="num" w:pos="1440"/>
        </w:tabs>
        <w:ind w:left="1440"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1DE1"/>
    <w:multiLevelType w:val="hybridMultilevel"/>
    <w:tmpl w:val="6E5675E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F52BC"/>
    <w:multiLevelType w:val="hybridMultilevel"/>
    <w:tmpl w:val="9C0624BC"/>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41084B"/>
    <w:multiLevelType w:val="multilevel"/>
    <w:tmpl w:val="CABA011A"/>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4C12AE"/>
    <w:multiLevelType w:val="hybridMultilevel"/>
    <w:tmpl w:val="C57848A6"/>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65576"/>
    <w:multiLevelType w:val="hybridMultilevel"/>
    <w:tmpl w:val="A560D3C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A80710"/>
    <w:multiLevelType w:val="hybridMultilevel"/>
    <w:tmpl w:val="21F883A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F286C"/>
    <w:multiLevelType w:val="hybridMultilevel"/>
    <w:tmpl w:val="EC62116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5F4AC1"/>
    <w:multiLevelType w:val="hybridMultilevel"/>
    <w:tmpl w:val="CFDCC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653D77"/>
    <w:multiLevelType w:val="hybridMultilevel"/>
    <w:tmpl w:val="9466A9C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117F3E"/>
    <w:multiLevelType w:val="hybridMultilevel"/>
    <w:tmpl w:val="88662E8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115AC6"/>
    <w:multiLevelType w:val="hybridMultilevel"/>
    <w:tmpl w:val="62A6EDEE"/>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9E1D01"/>
    <w:multiLevelType w:val="hybridMultilevel"/>
    <w:tmpl w:val="DAE2CD4E"/>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DF62C9"/>
    <w:multiLevelType w:val="hybridMultilevel"/>
    <w:tmpl w:val="EA705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6D323E"/>
    <w:multiLevelType w:val="hybridMultilevel"/>
    <w:tmpl w:val="83FA7E00"/>
    <w:lvl w:ilvl="0" w:tplc="3C1689D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2348AC"/>
    <w:multiLevelType w:val="hybridMultilevel"/>
    <w:tmpl w:val="8354961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1929D8"/>
    <w:multiLevelType w:val="hybridMultilevel"/>
    <w:tmpl w:val="F5CE8EC2"/>
    <w:lvl w:ilvl="0" w:tplc="3C1689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BD25F8"/>
    <w:multiLevelType w:val="hybridMultilevel"/>
    <w:tmpl w:val="CAEEA718"/>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0D2C7A"/>
    <w:multiLevelType w:val="hybridMultilevel"/>
    <w:tmpl w:val="14E264AA"/>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F56197"/>
    <w:multiLevelType w:val="hybridMultilevel"/>
    <w:tmpl w:val="4FEC955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7B4BEB"/>
    <w:multiLevelType w:val="hybridMultilevel"/>
    <w:tmpl w:val="9AC02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CF4C9D"/>
    <w:multiLevelType w:val="hybridMultilevel"/>
    <w:tmpl w:val="E236DD7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615A36"/>
    <w:multiLevelType w:val="hybridMultilevel"/>
    <w:tmpl w:val="ED88FF40"/>
    <w:lvl w:ilvl="0" w:tplc="E5DA8844">
      <w:numFmt w:val="bullet"/>
      <w:pStyle w:val="2-Tru"/>
      <w:lvlText w:val="-"/>
      <w:lvlJc w:val="left"/>
      <w:pPr>
        <w:tabs>
          <w:tab w:val="num" w:pos="994"/>
        </w:tabs>
        <w:ind w:left="0" w:firstLine="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0515A4D"/>
    <w:multiLevelType w:val="hybridMultilevel"/>
    <w:tmpl w:val="FC0A9222"/>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1B5901"/>
    <w:multiLevelType w:val="hybridMultilevel"/>
    <w:tmpl w:val="ADB4439E"/>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770ECC"/>
    <w:multiLevelType w:val="hybridMultilevel"/>
    <w:tmpl w:val="B95EE8A2"/>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A3347D"/>
    <w:multiLevelType w:val="hybridMultilevel"/>
    <w:tmpl w:val="AB428FDA"/>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4C06BF"/>
    <w:multiLevelType w:val="hybridMultilevel"/>
    <w:tmpl w:val="E0E42B02"/>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21482C"/>
    <w:multiLevelType w:val="multilevel"/>
    <w:tmpl w:val="9796E6C6"/>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B9B6B49"/>
    <w:multiLevelType w:val="hybridMultilevel"/>
    <w:tmpl w:val="42925C8A"/>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4B3D44"/>
    <w:multiLevelType w:val="hybridMultilevel"/>
    <w:tmpl w:val="46F45728"/>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D3183E"/>
    <w:multiLevelType w:val="hybridMultilevel"/>
    <w:tmpl w:val="CCB4B126"/>
    <w:lvl w:ilvl="0" w:tplc="3C1689D0">
      <w:start w:val="3"/>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0E010F2"/>
    <w:multiLevelType w:val="hybridMultilevel"/>
    <w:tmpl w:val="78C23172"/>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7A1427"/>
    <w:multiLevelType w:val="multilevel"/>
    <w:tmpl w:val="F5F67C5C"/>
    <w:lvl w:ilvl="0">
      <w:start w:val="1"/>
      <w:numFmt w:val="decimal"/>
      <w:lvlText w:val="%1."/>
      <w:lvlJc w:val="left"/>
      <w:pPr>
        <w:tabs>
          <w:tab w:val="num" w:pos="720"/>
        </w:tabs>
        <w:ind w:left="720" w:hanging="360"/>
      </w:pPr>
      <w:rPr>
        <w:rFonts w:ascii="Times New Roman" w:eastAsiaTheme="minorHAnsi" w:hAnsi="Times New Roman" w:cstheme="minorBidi"/>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8647B9"/>
    <w:multiLevelType w:val="hybridMultilevel"/>
    <w:tmpl w:val="6D4A3BCC"/>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821712"/>
    <w:multiLevelType w:val="hybridMultilevel"/>
    <w:tmpl w:val="6DE206D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A71513"/>
    <w:multiLevelType w:val="hybridMultilevel"/>
    <w:tmpl w:val="50F8B218"/>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E44C6F"/>
    <w:multiLevelType w:val="hybridMultilevel"/>
    <w:tmpl w:val="E8A83202"/>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4B17"/>
    <w:multiLevelType w:val="hybridMultilevel"/>
    <w:tmpl w:val="D2C0870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C82FDE"/>
    <w:multiLevelType w:val="hybridMultilevel"/>
    <w:tmpl w:val="26B44E96"/>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402E42"/>
    <w:multiLevelType w:val="hybridMultilevel"/>
    <w:tmpl w:val="978EB3F8"/>
    <w:lvl w:ilvl="0" w:tplc="3C1689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657A23"/>
    <w:multiLevelType w:val="hybridMultilevel"/>
    <w:tmpl w:val="A6EEAA3C"/>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917CF1"/>
    <w:multiLevelType w:val="hybridMultilevel"/>
    <w:tmpl w:val="E266EE9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D2335D"/>
    <w:multiLevelType w:val="hybridMultilevel"/>
    <w:tmpl w:val="620A8B2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794EF5"/>
    <w:multiLevelType w:val="hybridMultilevel"/>
    <w:tmpl w:val="D210373E"/>
    <w:lvl w:ilvl="0" w:tplc="B3A08CE6">
      <w:start w:val="1"/>
      <w:numFmt w:val="decimal"/>
      <w:pStyle w:val="1-TLthamkhao"/>
      <w:lvlText w:val="[%1]."/>
      <w:lvlJc w:val="left"/>
      <w:pPr>
        <w:tabs>
          <w:tab w:val="num" w:pos="1152"/>
        </w:tabs>
        <w:ind w:left="1152" w:hanging="576"/>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7" w15:restartNumberingAfterBreak="0">
    <w:nsid w:val="4AB662C9"/>
    <w:multiLevelType w:val="hybridMultilevel"/>
    <w:tmpl w:val="102A9998"/>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8C1026"/>
    <w:multiLevelType w:val="multilevel"/>
    <w:tmpl w:val="05DAFF1C"/>
    <w:lvl w:ilvl="0">
      <w:start w:val="1"/>
      <w:numFmt w:val="decimal"/>
      <w:lvlText w:val="%1."/>
      <w:lvlJc w:val="left"/>
      <w:pPr>
        <w:tabs>
          <w:tab w:val="num" w:pos="720"/>
        </w:tabs>
        <w:ind w:left="720" w:hanging="360"/>
      </w:pPr>
      <w:rPr>
        <w:rFonts w:ascii="Times New Roman" w:eastAsiaTheme="minorHAnsi" w:hAnsi="Times New Roman" w:cstheme="minorBidi"/>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0C17E1"/>
    <w:multiLevelType w:val="hybridMultilevel"/>
    <w:tmpl w:val="7746569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14C2736"/>
    <w:multiLevelType w:val="hybridMultilevel"/>
    <w:tmpl w:val="F93AB612"/>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A975E4"/>
    <w:multiLevelType w:val="multilevel"/>
    <w:tmpl w:val="D036376E"/>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5B43D9"/>
    <w:multiLevelType w:val="hybridMultilevel"/>
    <w:tmpl w:val="423C603C"/>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3342EE9"/>
    <w:multiLevelType w:val="hybridMultilevel"/>
    <w:tmpl w:val="A344E096"/>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3AD62A2"/>
    <w:multiLevelType w:val="hybridMultilevel"/>
    <w:tmpl w:val="4DFC0CE6"/>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56373D2"/>
    <w:multiLevelType w:val="hybridMultilevel"/>
    <w:tmpl w:val="1C0C7D0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68D17E3"/>
    <w:multiLevelType w:val="hybridMultilevel"/>
    <w:tmpl w:val="4358E99C"/>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9D6626"/>
    <w:multiLevelType w:val="hybridMultilevel"/>
    <w:tmpl w:val="F864C5A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C73930"/>
    <w:multiLevelType w:val="hybridMultilevel"/>
    <w:tmpl w:val="2CD4367A"/>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B66E37"/>
    <w:multiLevelType w:val="hybridMultilevel"/>
    <w:tmpl w:val="0802930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5C4FBC"/>
    <w:multiLevelType w:val="hybridMultilevel"/>
    <w:tmpl w:val="42CC11A2"/>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B9307F"/>
    <w:multiLevelType w:val="hybridMultilevel"/>
    <w:tmpl w:val="889EA8BE"/>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94195B"/>
    <w:multiLevelType w:val="multilevel"/>
    <w:tmpl w:val="6B482C1A"/>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B33D16"/>
    <w:multiLevelType w:val="hybridMultilevel"/>
    <w:tmpl w:val="6F28E1C2"/>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8F17AE"/>
    <w:multiLevelType w:val="hybridMultilevel"/>
    <w:tmpl w:val="282A255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091440"/>
    <w:multiLevelType w:val="hybridMultilevel"/>
    <w:tmpl w:val="3B80F95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FE34815"/>
    <w:multiLevelType w:val="hybridMultilevel"/>
    <w:tmpl w:val="0C8247A8"/>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29A084E"/>
    <w:multiLevelType w:val="hybridMultilevel"/>
    <w:tmpl w:val="03E0F384"/>
    <w:lvl w:ilvl="0" w:tplc="7B0E6AD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8" w15:restartNumberingAfterBreak="0">
    <w:nsid w:val="636017FC"/>
    <w:multiLevelType w:val="hybridMultilevel"/>
    <w:tmpl w:val="EBDCF6A8"/>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4F31D8A"/>
    <w:multiLevelType w:val="hybridMultilevel"/>
    <w:tmpl w:val="D8CEE18C"/>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901097"/>
    <w:multiLevelType w:val="hybridMultilevel"/>
    <w:tmpl w:val="6068D94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68F4EEE"/>
    <w:multiLevelType w:val="hybridMultilevel"/>
    <w:tmpl w:val="A5CAE4EE"/>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6A46538"/>
    <w:multiLevelType w:val="hybridMultilevel"/>
    <w:tmpl w:val="ABE2AE6C"/>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B17083"/>
    <w:multiLevelType w:val="hybridMultilevel"/>
    <w:tmpl w:val="471EC80A"/>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776628"/>
    <w:multiLevelType w:val="hybridMultilevel"/>
    <w:tmpl w:val="398C042E"/>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FF25A9"/>
    <w:multiLevelType w:val="hybridMultilevel"/>
    <w:tmpl w:val="7892082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A4D4CE8"/>
    <w:multiLevelType w:val="multilevel"/>
    <w:tmpl w:val="53C64996"/>
    <w:lvl w:ilvl="0">
      <w:start w:val="1"/>
      <w:numFmt w:val="decimal"/>
      <w:pStyle w:val="Heading1"/>
      <w:lvlText w:val="CHƯƠNG %1."/>
      <w:lvlJc w:val="left"/>
      <w:pPr>
        <w:ind w:left="709"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7" w15:restartNumberingAfterBreak="0">
    <w:nsid w:val="6B7B2479"/>
    <w:multiLevelType w:val="hybridMultilevel"/>
    <w:tmpl w:val="BE0C567C"/>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C0F3AA2"/>
    <w:multiLevelType w:val="hybridMultilevel"/>
    <w:tmpl w:val="38F211C6"/>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9F69BD"/>
    <w:multiLevelType w:val="hybridMultilevel"/>
    <w:tmpl w:val="9184EE0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DB52F2"/>
    <w:multiLevelType w:val="hybridMultilevel"/>
    <w:tmpl w:val="9A08BD22"/>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867177"/>
    <w:multiLevelType w:val="hybridMultilevel"/>
    <w:tmpl w:val="DE22485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E352C43"/>
    <w:multiLevelType w:val="hybridMultilevel"/>
    <w:tmpl w:val="72B4EF5C"/>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8127B2"/>
    <w:multiLevelType w:val="hybridMultilevel"/>
    <w:tmpl w:val="45A07F9E"/>
    <w:lvl w:ilvl="0" w:tplc="3C1689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B84F0A"/>
    <w:multiLevelType w:val="hybridMultilevel"/>
    <w:tmpl w:val="0B5ADFE6"/>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1337D47"/>
    <w:multiLevelType w:val="hybridMultilevel"/>
    <w:tmpl w:val="ACE6959E"/>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1B3339C"/>
    <w:multiLevelType w:val="hybridMultilevel"/>
    <w:tmpl w:val="4158331E"/>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279546F"/>
    <w:multiLevelType w:val="hybridMultilevel"/>
    <w:tmpl w:val="C464A2CC"/>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2CC4C8D"/>
    <w:multiLevelType w:val="multilevel"/>
    <w:tmpl w:val="F9164CD6"/>
    <w:lvl w:ilvl="0">
      <w:start w:val="3"/>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801873"/>
    <w:multiLevelType w:val="hybridMultilevel"/>
    <w:tmpl w:val="339C3016"/>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5FA39D9"/>
    <w:multiLevelType w:val="hybridMultilevel"/>
    <w:tmpl w:val="D976319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6E04AE7"/>
    <w:multiLevelType w:val="hybridMultilevel"/>
    <w:tmpl w:val="98520DE8"/>
    <w:lvl w:ilvl="0" w:tplc="3C1689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822"/>
    <w:multiLevelType w:val="hybridMultilevel"/>
    <w:tmpl w:val="38406E3A"/>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B705174"/>
    <w:multiLevelType w:val="hybridMultilevel"/>
    <w:tmpl w:val="482AC544"/>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BCE58EE"/>
    <w:multiLevelType w:val="hybridMultilevel"/>
    <w:tmpl w:val="F8D6E75A"/>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EF83B4C"/>
    <w:multiLevelType w:val="hybridMultilevel"/>
    <w:tmpl w:val="0D7EDBA0"/>
    <w:lvl w:ilvl="0" w:tplc="DB5E4F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238035">
    <w:abstractNumId w:val="30"/>
  </w:num>
  <w:num w:numId="2" w16cid:durableId="1119951545">
    <w:abstractNumId w:val="76"/>
  </w:num>
  <w:num w:numId="3" w16cid:durableId="2023044533">
    <w:abstractNumId w:val="46"/>
  </w:num>
  <w:num w:numId="4" w16cid:durableId="1552687515">
    <w:abstractNumId w:val="24"/>
  </w:num>
  <w:num w:numId="5" w16cid:durableId="2049450806">
    <w:abstractNumId w:val="2"/>
  </w:num>
  <w:num w:numId="6" w16cid:durableId="1930625616">
    <w:abstractNumId w:val="91"/>
  </w:num>
  <w:num w:numId="7" w16cid:durableId="1840458297">
    <w:abstractNumId w:val="33"/>
  </w:num>
  <w:num w:numId="8" w16cid:durableId="1442724875">
    <w:abstractNumId w:val="18"/>
  </w:num>
  <w:num w:numId="9" w16cid:durableId="241183730">
    <w:abstractNumId w:val="42"/>
  </w:num>
  <w:num w:numId="10" w16cid:durableId="1673681654">
    <w:abstractNumId w:val="62"/>
  </w:num>
  <w:num w:numId="11" w16cid:durableId="2126651831">
    <w:abstractNumId w:val="83"/>
  </w:num>
  <w:num w:numId="12" w16cid:durableId="1800680908">
    <w:abstractNumId w:val="51"/>
  </w:num>
  <w:num w:numId="13" w16cid:durableId="141971028">
    <w:abstractNumId w:val="43"/>
  </w:num>
  <w:num w:numId="14" w16cid:durableId="1018390413">
    <w:abstractNumId w:val="48"/>
  </w:num>
  <w:num w:numId="15" w16cid:durableId="1322268888">
    <w:abstractNumId w:val="35"/>
  </w:num>
  <w:num w:numId="16" w16cid:durableId="307133219">
    <w:abstractNumId w:val="54"/>
  </w:num>
  <w:num w:numId="17" w16cid:durableId="2080517276">
    <w:abstractNumId w:val="4"/>
  </w:num>
  <w:num w:numId="18" w16cid:durableId="1205829195">
    <w:abstractNumId w:val="72"/>
  </w:num>
  <w:num w:numId="19" w16cid:durableId="449474811">
    <w:abstractNumId w:val="25"/>
  </w:num>
  <w:num w:numId="20" w16cid:durableId="1828982903">
    <w:abstractNumId w:val="75"/>
  </w:num>
  <w:num w:numId="21" w16cid:durableId="596133220">
    <w:abstractNumId w:val="68"/>
  </w:num>
  <w:num w:numId="22" w16cid:durableId="1805541577">
    <w:abstractNumId w:val="37"/>
  </w:num>
  <w:num w:numId="23" w16cid:durableId="134807580">
    <w:abstractNumId w:val="77"/>
  </w:num>
  <w:num w:numId="24" w16cid:durableId="1237595131">
    <w:abstractNumId w:val="55"/>
  </w:num>
  <w:num w:numId="25" w16cid:durableId="1254898394">
    <w:abstractNumId w:val="5"/>
  </w:num>
  <w:num w:numId="26" w16cid:durableId="59134858">
    <w:abstractNumId w:val="19"/>
  </w:num>
  <w:num w:numId="27" w16cid:durableId="608001928">
    <w:abstractNumId w:val="26"/>
  </w:num>
  <w:num w:numId="28" w16cid:durableId="193538230">
    <w:abstractNumId w:val="93"/>
  </w:num>
  <w:num w:numId="29" w16cid:durableId="210772926">
    <w:abstractNumId w:val="78"/>
  </w:num>
  <w:num w:numId="30" w16cid:durableId="2033609685">
    <w:abstractNumId w:val="12"/>
  </w:num>
  <w:num w:numId="31" w16cid:durableId="129980661">
    <w:abstractNumId w:val="74"/>
  </w:num>
  <w:num w:numId="32" w16cid:durableId="2092968178">
    <w:abstractNumId w:val="88"/>
  </w:num>
  <w:num w:numId="33" w16cid:durableId="287900466">
    <w:abstractNumId w:val="52"/>
  </w:num>
  <w:num w:numId="34" w16cid:durableId="1942907203">
    <w:abstractNumId w:val="92"/>
  </w:num>
  <w:num w:numId="35" w16cid:durableId="239484173">
    <w:abstractNumId w:val="81"/>
  </w:num>
  <w:num w:numId="36" w16cid:durableId="118575234">
    <w:abstractNumId w:val="39"/>
  </w:num>
  <w:num w:numId="37" w16cid:durableId="1041787366">
    <w:abstractNumId w:val="80"/>
  </w:num>
  <w:num w:numId="38" w16cid:durableId="47532900">
    <w:abstractNumId w:val="84"/>
  </w:num>
  <w:num w:numId="39" w16cid:durableId="768308859">
    <w:abstractNumId w:val="23"/>
  </w:num>
  <w:num w:numId="40" w16cid:durableId="1824201654">
    <w:abstractNumId w:val="59"/>
  </w:num>
  <w:num w:numId="41" w16cid:durableId="1750301914">
    <w:abstractNumId w:val="0"/>
  </w:num>
  <w:num w:numId="42" w16cid:durableId="819083266">
    <w:abstractNumId w:val="57"/>
  </w:num>
  <w:num w:numId="43" w16cid:durableId="1983650554">
    <w:abstractNumId w:val="16"/>
  </w:num>
  <w:num w:numId="44" w16cid:durableId="1889565695">
    <w:abstractNumId w:val="45"/>
  </w:num>
  <w:num w:numId="45" w16cid:durableId="37516942">
    <w:abstractNumId w:val="94"/>
  </w:num>
  <w:num w:numId="46" w16cid:durableId="783504542">
    <w:abstractNumId w:val="87"/>
  </w:num>
  <w:num w:numId="47" w16cid:durableId="1260289134">
    <w:abstractNumId w:val="58"/>
  </w:num>
  <w:num w:numId="48" w16cid:durableId="1070927884">
    <w:abstractNumId w:val="56"/>
  </w:num>
  <w:num w:numId="49" w16cid:durableId="1646542206">
    <w:abstractNumId w:val="53"/>
  </w:num>
  <w:num w:numId="50" w16cid:durableId="1681617997">
    <w:abstractNumId w:val="3"/>
  </w:num>
  <w:num w:numId="51" w16cid:durableId="201990011">
    <w:abstractNumId w:val="76"/>
    <w:lvlOverride w:ilvl="0">
      <w:startOverride w:val="3"/>
    </w:lvlOverride>
    <w:lvlOverride w:ilvl="1">
      <w:startOverride w:val="1"/>
    </w:lvlOverride>
    <w:lvlOverride w:ilvl="2">
      <w:startOverride w:val="2"/>
    </w:lvlOverride>
    <w:lvlOverride w:ilvl="3">
      <w:startOverride w:val="2"/>
    </w:lvlOverride>
  </w:num>
  <w:num w:numId="52" w16cid:durableId="1845627042">
    <w:abstractNumId w:val="66"/>
  </w:num>
  <w:num w:numId="53" w16cid:durableId="2079739630">
    <w:abstractNumId w:val="38"/>
  </w:num>
  <w:num w:numId="54" w16cid:durableId="1109011312">
    <w:abstractNumId w:val="20"/>
  </w:num>
  <w:num w:numId="55" w16cid:durableId="705642687">
    <w:abstractNumId w:val="14"/>
  </w:num>
  <w:num w:numId="56" w16cid:durableId="1793551823">
    <w:abstractNumId w:val="89"/>
  </w:num>
  <w:num w:numId="57" w16cid:durableId="1796020050">
    <w:abstractNumId w:val="73"/>
  </w:num>
  <w:num w:numId="58" w16cid:durableId="168835800">
    <w:abstractNumId w:val="34"/>
  </w:num>
  <w:num w:numId="59" w16cid:durableId="1413546746">
    <w:abstractNumId w:val="86"/>
  </w:num>
  <w:num w:numId="60" w16cid:durableId="326639935">
    <w:abstractNumId w:val="28"/>
  </w:num>
  <w:num w:numId="61" w16cid:durableId="663361058">
    <w:abstractNumId w:val="50"/>
  </w:num>
  <w:num w:numId="62" w16cid:durableId="426847534">
    <w:abstractNumId w:val="1"/>
  </w:num>
  <w:num w:numId="63" w16cid:durableId="402221805">
    <w:abstractNumId w:val="36"/>
  </w:num>
  <w:num w:numId="64" w16cid:durableId="1189444800">
    <w:abstractNumId w:val="13"/>
  </w:num>
  <w:num w:numId="65" w16cid:durableId="1678843188">
    <w:abstractNumId w:val="8"/>
  </w:num>
  <w:num w:numId="66" w16cid:durableId="421685356">
    <w:abstractNumId w:val="44"/>
  </w:num>
  <w:num w:numId="67" w16cid:durableId="620645267">
    <w:abstractNumId w:val="11"/>
  </w:num>
  <w:num w:numId="68" w16cid:durableId="549657845">
    <w:abstractNumId w:val="7"/>
  </w:num>
  <w:num w:numId="69" w16cid:durableId="2093038310">
    <w:abstractNumId w:val="47"/>
  </w:num>
  <w:num w:numId="70" w16cid:durableId="446126201">
    <w:abstractNumId w:val="70"/>
  </w:num>
  <w:num w:numId="71" w16cid:durableId="1189955097">
    <w:abstractNumId w:val="71"/>
  </w:num>
  <w:num w:numId="72" w16cid:durableId="1161385679">
    <w:abstractNumId w:val="17"/>
  </w:num>
  <w:num w:numId="73" w16cid:durableId="1793208203">
    <w:abstractNumId w:val="27"/>
  </w:num>
  <w:num w:numId="74" w16cid:durableId="1534346328">
    <w:abstractNumId w:val="21"/>
  </w:num>
  <w:num w:numId="75" w16cid:durableId="1564871956">
    <w:abstractNumId w:val="79"/>
  </w:num>
  <w:num w:numId="76" w16cid:durableId="670837861">
    <w:abstractNumId w:val="63"/>
  </w:num>
  <w:num w:numId="77" w16cid:durableId="887182757">
    <w:abstractNumId w:val="65"/>
  </w:num>
  <w:num w:numId="78" w16cid:durableId="1231454154">
    <w:abstractNumId w:val="49"/>
  </w:num>
  <w:num w:numId="79" w16cid:durableId="1312637715">
    <w:abstractNumId w:val="90"/>
  </w:num>
  <w:num w:numId="80" w16cid:durableId="552427553">
    <w:abstractNumId w:val="6"/>
  </w:num>
  <w:num w:numId="81" w16cid:durableId="1912763938">
    <w:abstractNumId w:val="61"/>
  </w:num>
  <w:num w:numId="82" w16cid:durableId="499350500">
    <w:abstractNumId w:val="32"/>
  </w:num>
  <w:num w:numId="83" w16cid:durableId="268242879">
    <w:abstractNumId w:val="31"/>
  </w:num>
  <w:num w:numId="84" w16cid:durableId="758795761">
    <w:abstractNumId w:val="64"/>
  </w:num>
  <w:num w:numId="85" w16cid:durableId="553544146">
    <w:abstractNumId w:val="82"/>
  </w:num>
  <w:num w:numId="86" w16cid:durableId="105513166">
    <w:abstractNumId w:val="9"/>
  </w:num>
  <w:num w:numId="87" w16cid:durableId="907150857">
    <w:abstractNumId w:val="29"/>
  </w:num>
  <w:num w:numId="88" w16cid:durableId="1044450275">
    <w:abstractNumId w:val="41"/>
  </w:num>
  <w:num w:numId="89" w16cid:durableId="147981290">
    <w:abstractNumId w:val="69"/>
  </w:num>
  <w:num w:numId="90" w16cid:durableId="1407611130">
    <w:abstractNumId w:val="95"/>
  </w:num>
  <w:num w:numId="91" w16cid:durableId="1761484734">
    <w:abstractNumId w:val="85"/>
  </w:num>
  <w:num w:numId="92" w16cid:durableId="1080907746">
    <w:abstractNumId w:val="40"/>
  </w:num>
  <w:num w:numId="93" w16cid:durableId="583270628">
    <w:abstractNumId w:val="60"/>
  </w:num>
  <w:num w:numId="94" w16cid:durableId="1304577510">
    <w:abstractNumId w:val="46"/>
    <w:lvlOverride w:ilvl="0">
      <w:startOverride w:val="1"/>
    </w:lvlOverride>
  </w:num>
  <w:num w:numId="95" w16cid:durableId="34357059">
    <w:abstractNumId w:val="67"/>
  </w:num>
  <w:num w:numId="96" w16cid:durableId="441271523">
    <w:abstractNumId w:val="15"/>
  </w:num>
  <w:num w:numId="97" w16cid:durableId="1926185543">
    <w:abstractNumId w:val="10"/>
  </w:num>
  <w:num w:numId="98" w16cid:durableId="816459340">
    <w:abstractNumId w:val="2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744"/>
    <w:rsid w:val="00002620"/>
    <w:rsid w:val="00005C0C"/>
    <w:rsid w:val="00010106"/>
    <w:rsid w:val="00010A6E"/>
    <w:rsid w:val="00010FD1"/>
    <w:rsid w:val="000115EE"/>
    <w:rsid w:val="0001180A"/>
    <w:rsid w:val="00013535"/>
    <w:rsid w:val="00013669"/>
    <w:rsid w:val="00016AA8"/>
    <w:rsid w:val="00017396"/>
    <w:rsid w:val="000227C8"/>
    <w:rsid w:val="00022A31"/>
    <w:rsid w:val="00024D66"/>
    <w:rsid w:val="00025661"/>
    <w:rsid w:val="00027632"/>
    <w:rsid w:val="000312BB"/>
    <w:rsid w:val="00034377"/>
    <w:rsid w:val="00034F51"/>
    <w:rsid w:val="00037B92"/>
    <w:rsid w:val="00042744"/>
    <w:rsid w:val="00044C5F"/>
    <w:rsid w:val="00050305"/>
    <w:rsid w:val="0005090E"/>
    <w:rsid w:val="00051B19"/>
    <w:rsid w:val="0006021F"/>
    <w:rsid w:val="0006039C"/>
    <w:rsid w:val="00060C7C"/>
    <w:rsid w:val="000630B0"/>
    <w:rsid w:val="00063A6A"/>
    <w:rsid w:val="00063D98"/>
    <w:rsid w:val="000657DD"/>
    <w:rsid w:val="00066CED"/>
    <w:rsid w:val="00070457"/>
    <w:rsid w:val="000705DF"/>
    <w:rsid w:val="00071387"/>
    <w:rsid w:val="00072376"/>
    <w:rsid w:val="00077B8C"/>
    <w:rsid w:val="00077BCB"/>
    <w:rsid w:val="00077C58"/>
    <w:rsid w:val="00084403"/>
    <w:rsid w:val="00084DD9"/>
    <w:rsid w:val="000853A9"/>
    <w:rsid w:val="00085B70"/>
    <w:rsid w:val="00092C2C"/>
    <w:rsid w:val="0009330E"/>
    <w:rsid w:val="0009336B"/>
    <w:rsid w:val="0009639E"/>
    <w:rsid w:val="00097594"/>
    <w:rsid w:val="000A0492"/>
    <w:rsid w:val="000A28EE"/>
    <w:rsid w:val="000A5CC0"/>
    <w:rsid w:val="000A67E0"/>
    <w:rsid w:val="000B115D"/>
    <w:rsid w:val="000B1EAD"/>
    <w:rsid w:val="000B330E"/>
    <w:rsid w:val="000B3995"/>
    <w:rsid w:val="000B4080"/>
    <w:rsid w:val="000B461B"/>
    <w:rsid w:val="000C0D5E"/>
    <w:rsid w:val="000C0E69"/>
    <w:rsid w:val="000D1011"/>
    <w:rsid w:val="000D22A2"/>
    <w:rsid w:val="000D3416"/>
    <w:rsid w:val="000D5354"/>
    <w:rsid w:val="000D574F"/>
    <w:rsid w:val="000E18B9"/>
    <w:rsid w:val="000E7913"/>
    <w:rsid w:val="000F0E80"/>
    <w:rsid w:val="000F2F77"/>
    <w:rsid w:val="000F3A12"/>
    <w:rsid w:val="000F5692"/>
    <w:rsid w:val="000F5E00"/>
    <w:rsid w:val="000F6B2F"/>
    <w:rsid w:val="000F7C40"/>
    <w:rsid w:val="0010090B"/>
    <w:rsid w:val="0010684B"/>
    <w:rsid w:val="001128F7"/>
    <w:rsid w:val="001146C7"/>
    <w:rsid w:val="001215A0"/>
    <w:rsid w:val="00123E25"/>
    <w:rsid w:val="00125498"/>
    <w:rsid w:val="00125A88"/>
    <w:rsid w:val="00126020"/>
    <w:rsid w:val="00127A66"/>
    <w:rsid w:val="00134A5E"/>
    <w:rsid w:val="00134B27"/>
    <w:rsid w:val="00134BAA"/>
    <w:rsid w:val="001364F2"/>
    <w:rsid w:val="00141C77"/>
    <w:rsid w:val="00143AF0"/>
    <w:rsid w:val="0014448C"/>
    <w:rsid w:val="00146736"/>
    <w:rsid w:val="001471F5"/>
    <w:rsid w:val="00147C3D"/>
    <w:rsid w:val="001507B8"/>
    <w:rsid w:val="00151A6D"/>
    <w:rsid w:val="00151F61"/>
    <w:rsid w:val="00153924"/>
    <w:rsid w:val="00153BF1"/>
    <w:rsid w:val="001565DE"/>
    <w:rsid w:val="0016031B"/>
    <w:rsid w:val="0016235F"/>
    <w:rsid w:val="00170979"/>
    <w:rsid w:val="0017378D"/>
    <w:rsid w:val="00174FDA"/>
    <w:rsid w:val="0017605D"/>
    <w:rsid w:val="00176B2A"/>
    <w:rsid w:val="00177869"/>
    <w:rsid w:val="001832BA"/>
    <w:rsid w:val="00183A3C"/>
    <w:rsid w:val="00185AEF"/>
    <w:rsid w:val="00190A7F"/>
    <w:rsid w:val="001918D0"/>
    <w:rsid w:val="00192C87"/>
    <w:rsid w:val="001954F0"/>
    <w:rsid w:val="0019742C"/>
    <w:rsid w:val="001A0847"/>
    <w:rsid w:val="001A0C6D"/>
    <w:rsid w:val="001A0DF2"/>
    <w:rsid w:val="001A194B"/>
    <w:rsid w:val="001A2118"/>
    <w:rsid w:val="001A3EE9"/>
    <w:rsid w:val="001A74DE"/>
    <w:rsid w:val="001A753C"/>
    <w:rsid w:val="001A7A19"/>
    <w:rsid w:val="001B0C3F"/>
    <w:rsid w:val="001B3778"/>
    <w:rsid w:val="001C43E3"/>
    <w:rsid w:val="001C46E3"/>
    <w:rsid w:val="001C5611"/>
    <w:rsid w:val="001C67AE"/>
    <w:rsid w:val="001C6A64"/>
    <w:rsid w:val="001C7134"/>
    <w:rsid w:val="001D0461"/>
    <w:rsid w:val="001D0EE3"/>
    <w:rsid w:val="001D0EF7"/>
    <w:rsid w:val="001D1010"/>
    <w:rsid w:val="001D18D1"/>
    <w:rsid w:val="001D4292"/>
    <w:rsid w:val="001E10AE"/>
    <w:rsid w:val="001E4C28"/>
    <w:rsid w:val="001E4C67"/>
    <w:rsid w:val="001E79A4"/>
    <w:rsid w:val="001F5F94"/>
    <w:rsid w:val="001F7566"/>
    <w:rsid w:val="00200811"/>
    <w:rsid w:val="00201BE4"/>
    <w:rsid w:val="002021F9"/>
    <w:rsid w:val="00203C10"/>
    <w:rsid w:val="00207D74"/>
    <w:rsid w:val="00214415"/>
    <w:rsid w:val="00215E90"/>
    <w:rsid w:val="00216E3D"/>
    <w:rsid w:val="00217E1F"/>
    <w:rsid w:val="00217F49"/>
    <w:rsid w:val="0022613B"/>
    <w:rsid w:val="00232C46"/>
    <w:rsid w:val="0023613A"/>
    <w:rsid w:val="002367DC"/>
    <w:rsid w:val="002400DD"/>
    <w:rsid w:val="00241759"/>
    <w:rsid w:val="00242A74"/>
    <w:rsid w:val="00243149"/>
    <w:rsid w:val="0024596A"/>
    <w:rsid w:val="00251C33"/>
    <w:rsid w:val="002527F6"/>
    <w:rsid w:val="00253B89"/>
    <w:rsid w:val="00255C84"/>
    <w:rsid w:val="0026280E"/>
    <w:rsid w:val="00262A76"/>
    <w:rsid w:val="00264124"/>
    <w:rsid w:val="00264B62"/>
    <w:rsid w:val="002678A9"/>
    <w:rsid w:val="00267A9B"/>
    <w:rsid w:val="002733AB"/>
    <w:rsid w:val="00273CB6"/>
    <w:rsid w:val="00275B33"/>
    <w:rsid w:val="00275B8E"/>
    <w:rsid w:val="00281663"/>
    <w:rsid w:val="0028360D"/>
    <w:rsid w:val="00283618"/>
    <w:rsid w:val="00283A07"/>
    <w:rsid w:val="00284022"/>
    <w:rsid w:val="002875FA"/>
    <w:rsid w:val="00287E09"/>
    <w:rsid w:val="00290DE4"/>
    <w:rsid w:val="00291226"/>
    <w:rsid w:val="0029177C"/>
    <w:rsid w:val="00293F3D"/>
    <w:rsid w:val="00296DA3"/>
    <w:rsid w:val="002A0EFA"/>
    <w:rsid w:val="002A196A"/>
    <w:rsid w:val="002A3FFD"/>
    <w:rsid w:val="002A493F"/>
    <w:rsid w:val="002A502A"/>
    <w:rsid w:val="002B2408"/>
    <w:rsid w:val="002B2A69"/>
    <w:rsid w:val="002B47D2"/>
    <w:rsid w:val="002B4B56"/>
    <w:rsid w:val="002B62DB"/>
    <w:rsid w:val="002B6F1A"/>
    <w:rsid w:val="002C2F66"/>
    <w:rsid w:val="002C3B5D"/>
    <w:rsid w:val="002C4187"/>
    <w:rsid w:val="002C458A"/>
    <w:rsid w:val="002C634B"/>
    <w:rsid w:val="002D0051"/>
    <w:rsid w:val="002D1186"/>
    <w:rsid w:val="002D2BD7"/>
    <w:rsid w:val="002D30BA"/>
    <w:rsid w:val="002D4771"/>
    <w:rsid w:val="002D5C4E"/>
    <w:rsid w:val="002D7B19"/>
    <w:rsid w:val="002E358C"/>
    <w:rsid w:val="002E4F64"/>
    <w:rsid w:val="002F3660"/>
    <w:rsid w:val="002F78C5"/>
    <w:rsid w:val="002F7FAB"/>
    <w:rsid w:val="00300DC7"/>
    <w:rsid w:val="003055B3"/>
    <w:rsid w:val="00306655"/>
    <w:rsid w:val="003067B6"/>
    <w:rsid w:val="00311164"/>
    <w:rsid w:val="0031227E"/>
    <w:rsid w:val="00314665"/>
    <w:rsid w:val="00316453"/>
    <w:rsid w:val="00325D75"/>
    <w:rsid w:val="003267B3"/>
    <w:rsid w:val="00330881"/>
    <w:rsid w:val="00331042"/>
    <w:rsid w:val="00332573"/>
    <w:rsid w:val="00336E6A"/>
    <w:rsid w:val="0033714D"/>
    <w:rsid w:val="003412A2"/>
    <w:rsid w:val="00342027"/>
    <w:rsid w:val="00351C9D"/>
    <w:rsid w:val="00353CAB"/>
    <w:rsid w:val="00355636"/>
    <w:rsid w:val="00360656"/>
    <w:rsid w:val="0036154A"/>
    <w:rsid w:val="0036223F"/>
    <w:rsid w:val="00362269"/>
    <w:rsid w:val="00363741"/>
    <w:rsid w:val="00363DDC"/>
    <w:rsid w:val="003662B3"/>
    <w:rsid w:val="003709F4"/>
    <w:rsid w:val="00370B78"/>
    <w:rsid w:val="00371A3B"/>
    <w:rsid w:val="00373725"/>
    <w:rsid w:val="00373FDE"/>
    <w:rsid w:val="003769A9"/>
    <w:rsid w:val="00376AC3"/>
    <w:rsid w:val="00382DA5"/>
    <w:rsid w:val="003839EF"/>
    <w:rsid w:val="00385074"/>
    <w:rsid w:val="003863AA"/>
    <w:rsid w:val="00392093"/>
    <w:rsid w:val="00392A2B"/>
    <w:rsid w:val="003937E6"/>
    <w:rsid w:val="0039422B"/>
    <w:rsid w:val="00395471"/>
    <w:rsid w:val="003955DD"/>
    <w:rsid w:val="00395D0C"/>
    <w:rsid w:val="00395F17"/>
    <w:rsid w:val="003973B3"/>
    <w:rsid w:val="003A1414"/>
    <w:rsid w:val="003A16F0"/>
    <w:rsid w:val="003A40DA"/>
    <w:rsid w:val="003A628D"/>
    <w:rsid w:val="003B2ECF"/>
    <w:rsid w:val="003B6005"/>
    <w:rsid w:val="003B68D5"/>
    <w:rsid w:val="003B69F7"/>
    <w:rsid w:val="003C1955"/>
    <w:rsid w:val="003C5BFB"/>
    <w:rsid w:val="003C5DC9"/>
    <w:rsid w:val="003D25A6"/>
    <w:rsid w:val="003D514D"/>
    <w:rsid w:val="003D54D5"/>
    <w:rsid w:val="003E0D1C"/>
    <w:rsid w:val="003E30AE"/>
    <w:rsid w:val="003E32A8"/>
    <w:rsid w:val="003E5CCB"/>
    <w:rsid w:val="003E758F"/>
    <w:rsid w:val="003F26E4"/>
    <w:rsid w:val="003F4B2D"/>
    <w:rsid w:val="003F5384"/>
    <w:rsid w:val="004031D2"/>
    <w:rsid w:val="004034D7"/>
    <w:rsid w:val="00406492"/>
    <w:rsid w:val="004078FB"/>
    <w:rsid w:val="004123DF"/>
    <w:rsid w:val="00415A56"/>
    <w:rsid w:val="004170C4"/>
    <w:rsid w:val="00420F91"/>
    <w:rsid w:val="004216A8"/>
    <w:rsid w:val="0042196A"/>
    <w:rsid w:val="00422601"/>
    <w:rsid w:val="0042283A"/>
    <w:rsid w:val="00425DB9"/>
    <w:rsid w:val="0042650A"/>
    <w:rsid w:val="00427CDA"/>
    <w:rsid w:val="00427E18"/>
    <w:rsid w:val="004308D0"/>
    <w:rsid w:val="00431190"/>
    <w:rsid w:val="00440238"/>
    <w:rsid w:val="0044126E"/>
    <w:rsid w:val="00445C7E"/>
    <w:rsid w:val="00451FBF"/>
    <w:rsid w:val="00451FEC"/>
    <w:rsid w:val="00456589"/>
    <w:rsid w:val="00460AF5"/>
    <w:rsid w:val="00460D0B"/>
    <w:rsid w:val="00461D81"/>
    <w:rsid w:val="00462540"/>
    <w:rsid w:val="00462B23"/>
    <w:rsid w:val="004631E3"/>
    <w:rsid w:val="0046407E"/>
    <w:rsid w:val="00464EAA"/>
    <w:rsid w:val="0046503B"/>
    <w:rsid w:val="00466853"/>
    <w:rsid w:val="0047073F"/>
    <w:rsid w:val="004722D9"/>
    <w:rsid w:val="004744F7"/>
    <w:rsid w:val="004745C7"/>
    <w:rsid w:val="0047559D"/>
    <w:rsid w:val="00475CA1"/>
    <w:rsid w:val="00480B5F"/>
    <w:rsid w:val="00481821"/>
    <w:rsid w:val="00481DB3"/>
    <w:rsid w:val="00485BA4"/>
    <w:rsid w:val="004879E3"/>
    <w:rsid w:val="00487B1F"/>
    <w:rsid w:val="00487D9D"/>
    <w:rsid w:val="00490AF3"/>
    <w:rsid w:val="00493609"/>
    <w:rsid w:val="00495BBF"/>
    <w:rsid w:val="004A2A2C"/>
    <w:rsid w:val="004A499C"/>
    <w:rsid w:val="004A7D4C"/>
    <w:rsid w:val="004B0894"/>
    <w:rsid w:val="004B11D7"/>
    <w:rsid w:val="004B1F38"/>
    <w:rsid w:val="004B28C3"/>
    <w:rsid w:val="004B41E7"/>
    <w:rsid w:val="004B7A47"/>
    <w:rsid w:val="004C01D8"/>
    <w:rsid w:val="004C10DF"/>
    <w:rsid w:val="004C26E5"/>
    <w:rsid w:val="004C2BDB"/>
    <w:rsid w:val="004C3A65"/>
    <w:rsid w:val="004C3CF5"/>
    <w:rsid w:val="004C5F00"/>
    <w:rsid w:val="004D1AC2"/>
    <w:rsid w:val="004D1B24"/>
    <w:rsid w:val="004D579E"/>
    <w:rsid w:val="004D599A"/>
    <w:rsid w:val="004D5CA8"/>
    <w:rsid w:val="004D5E74"/>
    <w:rsid w:val="004E034A"/>
    <w:rsid w:val="004E38F2"/>
    <w:rsid w:val="004E533A"/>
    <w:rsid w:val="004F0965"/>
    <w:rsid w:val="004F480C"/>
    <w:rsid w:val="004F5058"/>
    <w:rsid w:val="004F53A8"/>
    <w:rsid w:val="004F69CD"/>
    <w:rsid w:val="004F7841"/>
    <w:rsid w:val="00500485"/>
    <w:rsid w:val="00500499"/>
    <w:rsid w:val="00501239"/>
    <w:rsid w:val="005017FB"/>
    <w:rsid w:val="00504B61"/>
    <w:rsid w:val="005059A7"/>
    <w:rsid w:val="00510927"/>
    <w:rsid w:val="00513CFB"/>
    <w:rsid w:val="00520178"/>
    <w:rsid w:val="00520294"/>
    <w:rsid w:val="005220AE"/>
    <w:rsid w:val="005227B0"/>
    <w:rsid w:val="005240EA"/>
    <w:rsid w:val="005248D5"/>
    <w:rsid w:val="00526798"/>
    <w:rsid w:val="0052708D"/>
    <w:rsid w:val="005278EC"/>
    <w:rsid w:val="00527D1E"/>
    <w:rsid w:val="0053332E"/>
    <w:rsid w:val="00541DE7"/>
    <w:rsid w:val="005423B7"/>
    <w:rsid w:val="00546DBC"/>
    <w:rsid w:val="005510F6"/>
    <w:rsid w:val="00551D94"/>
    <w:rsid w:val="00553AA3"/>
    <w:rsid w:val="0055615C"/>
    <w:rsid w:val="00557EAF"/>
    <w:rsid w:val="00565E98"/>
    <w:rsid w:val="00572F36"/>
    <w:rsid w:val="00573F88"/>
    <w:rsid w:val="0057671D"/>
    <w:rsid w:val="005767B3"/>
    <w:rsid w:val="005807CA"/>
    <w:rsid w:val="005865BF"/>
    <w:rsid w:val="00587EA0"/>
    <w:rsid w:val="00590A9F"/>
    <w:rsid w:val="00590D2A"/>
    <w:rsid w:val="00594CD7"/>
    <w:rsid w:val="00594F56"/>
    <w:rsid w:val="00595E1E"/>
    <w:rsid w:val="00596108"/>
    <w:rsid w:val="0059750E"/>
    <w:rsid w:val="00597C44"/>
    <w:rsid w:val="005A0727"/>
    <w:rsid w:val="005A71DB"/>
    <w:rsid w:val="005B0DBD"/>
    <w:rsid w:val="005B4668"/>
    <w:rsid w:val="005B472F"/>
    <w:rsid w:val="005B59AD"/>
    <w:rsid w:val="005B6735"/>
    <w:rsid w:val="005C01AD"/>
    <w:rsid w:val="005D4155"/>
    <w:rsid w:val="005D4531"/>
    <w:rsid w:val="005D660B"/>
    <w:rsid w:val="005D6CB8"/>
    <w:rsid w:val="005D74F1"/>
    <w:rsid w:val="005E20BE"/>
    <w:rsid w:val="005E2C55"/>
    <w:rsid w:val="005E395F"/>
    <w:rsid w:val="005E639F"/>
    <w:rsid w:val="005F22D6"/>
    <w:rsid w:val="005F4767"/>
    <w:rsid w:val="006000B8"/>
    <w:rsid w:val="0060487D"/>
    <w:rsid w:val="00605EC3"/>
    <w:rsid w:val="00610D66"/>
    <w:rsid w:val="0061430A"/>
    <w:rsid w:val="00614400"/>
    <w:rsid w:val="006208C1"/>
    <w:rsid w:val="00621E4C"/>
    <w:rsid w:val="00623700"/>
    <w:rsid w:val="00623909"/>
    <w:rsid w:val="00623DE1"/>
    <w:rsid w:val="00624DD9"/>
    <w:rsid w:val="00624F2F"/>
    <w:rsid w:val="006252DF"/>
    <w:rsid w:val="006256E2"/>
    <w:rsid w:val="006263BB"/>
    <w:rsid w:val="0063066B"/>
    <w:rsid w:val="00631282"/>
    <w:rsid w:val="0063129E"/>
    <w:rsid w:val="00633DE3"/>
    <w:rsid w:val="006421D3"/>
    <w:rsid w:val="006424E4"/>
    <w:rsid w:val="006431DE"/>
    <w:rsid w:val="00645022"/>
    <w:rsid w:val="00645B03"/>
    <w:rsid w:val="00645CC7"/>
    <w:rsid w:val="0064680A"/>
    <w:rsid w:val="00647C04"/>
    <w:rsid w:val="006523B4"/>
    <w:rsid w:val="0065660C"/>
    <w:rsid w:val="00660999"/>
    <w:rsid w:val="0066263B"/>
    <w:rsid w:val="006651D8"/>
    <w:rsid w:val="006674EB"/>
    <w:rsid w:val="0067186C"/>
    <w:rsid w:val="00671ECC"/>
    <w:rsid w:val="00672CFB"/>
    <w:rsid w:val="00673665"/>
    <w:rsid w:val="00675E7B"/>
    <w:rsid w:val="00676AEA"/>
    <w:rsid w:val="00677E64"/>
    <w:rsid w:val="006804ED"/>
    <w:rsid w:val="0068077A"/>
    <w:rsid w:val="00681F91"/>
    <w:rsid w:val="006841A3"/>
    <w:rsid w:val="006842AB"/>
    <w:rsid w:val="00684D1C"/>
    <w:rsid w:val="00685D8A"/>
    <w:rsid w:val="006866F1"/>
    <w:rsid w:val="00687DB2"/>
    <w:rsid w:val="006927AA"/>
    <w:rsid w:val="00692DAB"/>
    <w:rsid w:val="00697BDA"/>
    <w:rsid w:val="006A3B88"/>
    <w:rsid w:val="006A5B74"/>
    <w:rsid w:val="006A7D0E"/>
    <w:rsid w:val="006B26E2"/>
    <w:rsid w:val="006B375A"/>
    <w:rsid w:val="006B4EF0"/>
    <w:rsid w:val="006C0183"/>
    <w:rsid w:val="006C1050"/>
    <w:rsid w:val="006C19B8"/>
    <w:rsid w:val="006C45BE"/>
    <w:rsid w:val="006C7822"/>
    <w:rsid w:val="006D0265"/>
    <w:rsid w:val="006D3182"/>
    <w:rsid w:val="006D4250"/>
    <w:rsid w:val="006D4B31"/>
    <w:rsid w:val="006D4E7C"/>
    <w:rsid w:val="006D60FB"/>
    <w:rsid w:val="006D79E6"/>
    <w:rsid w:val="006E21DB"/>
    <w:rsid w:val="006E3322"/>
    <w:rsid w:val="006E3794"/>
    <w:rsid w:val="006E78B3"/>
    <w:rsid w:val="006F3822"/>
    <w:rsid w:val="006F6584"/>
    <w:rsid w:val="00701EAD"/>
    <w:rsid w:val="00712F28"/>
    <w:rsid w:val="00715A3C"/>
    <w:rsid w:val="00721038"/>
    <w:rsid w:val="007226C1"/>
    <w:rsid w:val="00727F4C"/>
    <w:rsid w:val="00734FB2"/>
    <w:rsid w:val="007359C9"/>
    <w:rsid w:val="00741979"/>
    <w:rsid w:val="00743134"/>
    <w:rsid w:val="00745CF2"/>
    <w:rsid w:val="00751E5F"/>
    <w:rsid w:val="00753764"/>
    <w:rsid w:val="00761F61"/>
    <w:rsid w:val="007629AA"/>
    <w:rsid w:val="00762C0C"/>
    <w:rsid w:val="00770296"/>
    <w:rsid w:val="007714DA"/>
    <w:rsid w:val="007731C6"/>
    <w:rsid w:val="0077476A"/>
    <w:rsid w:val="00780D12"/>
    <w:rsid w:val="00780E26"/>
    <w:rsid w:val="00780E65"/>
    <w:rsid w:val="007823E0"/>
    <w:rsid w:val="00790064"/>
    <w:rsid w:val="0079112C"/>
    <w:rsid w:val="007940D7"/>
    <w:rsid w:val="007940DB"/>
    <w:rsid w:val="0079432D"/>
    <w:rsid w:val="007945E4"/>
    <w:rsid w:val="00794A10"/>
    <w:rsid w:val="00795BAE"/>
    <w:rsid w:val="007A04BA"/>
    <w:rsid w:val="007A17BF"/>
    <w:rsid w:val="007A192A"/>
    <w:rsid w:val="007A1D78"/>
    <w:rsid w:val="007A4C75"/>
    <w:rsid w:val="007B0186"/>
    <w:rsid w:val="007B3ED1"/>
    <w:rsid w:val="007C0D50"/>
    <w:rsid w:val="007C0F6C"/>
    <w:rsid w:val="007C43A7"/>
    <w:rsid w:val="007C633F"/>
    <w:rsid w:val="007D14CE"/>
    <w:rsid w:val="007D343A"/>
    <w:rsid w:val="007D6D46"/>
    <w:rsid w:val="007E2734"/>
    <w:rsid w:val="007E33ED"/>
    <w:rsid w:val="007E42C7"/>
    <w:rsid w:val="007E447D"/>
    <w:rsid w:val="007E72D5"/>
    <w:rsid w:val="007F25F8"/>
    <w:rsid w:val="007F42CA"/>
    <w:rsid w:val="007F65D9"/>
    <w:rsid w:val="007F7578"/>
    <w:rsid w:val="00802AE8"/>
    <w:rsid w:val="0080429E"/>
    <w:rsid w:val="00804CBD"/>
    <w:rsid w:val="00805BD0"/>
    <w:rsid w:val="00814E7E"/>
    <w:rsid w:val="0081553D"/>
    <w:rsid w:val="00815619"/>
    <w:rsid w:val="00815EFB"/>
    <w:rsid w:val="00816A5E"/>
    <w:rsid w:val="00817468"/>
    <w:rsid w:val="008202A0"/>
    <w:rsid w:val="0082262C"/>
    <w:rsid w:val="0082285B"/>
    <w:rsid w:val="008233FC"/>
    <w:rsid w:val="00824F4A"/>
    <w:rsid w:val="00827B97"/>
    <w:rsid w:val="00830A36"/>
    <w:rsid w:val="00831AC7"/>
    <w:rsid w:val="00836BC9"/>
    <w:rsid w:val="00836CD0"/>
    <w:rsid w:val="00837073"/>
    <w:rsid w:val="0084095E"/>
    <w:rsid w:val="00843FCB"/>
    <w:rsid w:val="00845903"/>
    <w:rsid w:val="00846687"/>
    <w:rsid w:val="008564F3"/>
    <w:rsid w:val="0086198D"/>
    <w:rsid w:val="0086535F"/>
    <w:rsid w:val="00865BEB"/>
    <w:rsid w:val="00873BA7"/>
    <w:rsid w:val="0088125A"/>
    <w:rsid w:val="00882774"/>
    <w:rsid w:val="00886FB4"/>
    <w:rsid w:val="00887205"/>
    <w:rsid w:val="00887C7A"/>
    <w:rsid w:val="00890126"/>
    <w:rsid w:val="00892206"/>
    <w:rsid w:val="00895C54"/>
    <w:rsid w:val="00896539"/>
    <w:rsid w:val="00897111"/>
    <w:rsid w:val="008A1B56"/>
    <w:rsid w:val="008A2328"/>
    <w:rsid w:val="008A2BA9"/>
    <w:rsid w:val="008A3382"/>
    <w:rsid w:val="008A4169"/>
    <w:rsid w:val="008B6FB8"/>
    <w:rsid w:val="008B7924"/>
    <w:rsid w:val="008B7B9E"/>
    <w:rsid w:val="008C0DAA"/>
    <w:rsid w:val="008C29CA"/>
    <w:rsid w:val="008C34D4"/>
    <w:rsid w:val="008C7D3F"/>
    <w:rsid w:val="008D023B"/>
    <w:rsid w:val="008D2D26"/>
    <w:rsid w:val="008D4153"/>
    <w:rsid w:val="008D4FCB"/>
    <w:rsid w:val="008D5C88"/>
    <w:rsid w:val="008D6D59"/>
    <w:rsid w:val="008E2270"/>
    <w:rsid w:val="008E3A78"/>
    <w:rsid w:val="008E4169"/>
    <w:rsid w:val="008E4CFA"/>
    <w:rsid w:val="008E5887"/>
    <w:rsid w:val="008F019D"/>
    <w:rsid w:val="008F13BA"/>
    <w:rsid w:val="008F49E0"/>
    <w:rsid w:val="008F53E2"/>
    <w:rsid w:val="00900203"/>
    <w:rsid w:val="00900A83"/>
    <w:rsid w:val="00900FF4"/>
    <w:rsid w:val="009021F0"/>
    <w:rsid w:val="00902228"/>
    <w:rsid w:val="0090436D"/>
    <w:rsid w:val="00906F92"/>
    <w:rsid w:val="009154FC"/>
    <w:rsid w:val="00915D13"/>
    <w:rsid w:val="00916CC4"/>
    <w:rsid w:val="0091731F"/>
    <w:rsid w:val="0092106B"/>
    <w:rsid w:val="00923AC8"/>
    <w:rsid w:val="0092463C"/>
    <w:rsid w:val="00931EC1"/>
    <w:rsid w:val="00932079"/>
    <w:rsid w:val="00933963"/>
    <w:rsid w:val="009359F7"/>
    <w:rsid w:val="00936D3F"/>
    <w:rsid w:val="0093741B"/>
    <w:rsid w:val="00937888"/>
    <w:rsid w:val="00941521"/>
    <w:rsid w:val="00942900"/>
    <w:rsid w:val="00945116"/>
    <w:rsid w:val="00945F52"/>
    <w:rsid w:val="0094627E"/>
    <w:rsid w:val="00947591"/>
    <w:rsid w:val="00950A8E"/>
    <w:rsid w:val="009527B2"/>
    <w:rsid w:val="00952CE1"/>
    <w:rsid w:val="00954239"/>
    <w:rsid w:val="00955513"/>
    <w:rsid w:val="009561A1"/>
    <w:rsid w:val="0096002E"/>
    <w:rsid w:val="00960156"/>
    <w:rsid w:val="00964679"/>
    <w:rsid w:val="009666A8"/>
    <w:rsid w:val="009671A1"/>
    <w:rsid w:val="009678B9"/>
    <w:rsid w:val="00967E61"/>
    <w:rsid w:val="0097740F"/>
    <w:rsid w:val="00977FC6"/>
    <w:rsid w:val="009842DA"/>
    <w:rsid w:val="00984CA9"/>
    <w:rsid w:val="00990C77"/>
    <w:rsid w:val="009912D7"/>
    <w:rsid w:val="00991C40"/>
    <w:rsid w:val="00993190"/>
    <w:rsid w:val="00995301"/>
    <w:rsid w:val="00995EAE"/>
    <w:rsid w:val="00995F2C"/>
    <w:rsid w:val="009960B4"/>
    <w:rsid w:val="009A31A1"/>
    <w:rsid w:val="009A5BC7"/>
    <w:rsid w:val="009A6EE4"/>
    <w:rsid w:val="009B1EC4"/>
    <w:rsid w:val="009B4407"/>
    <w:rsid w:val="009B4806"/>
    <w:rsid w:val="009B4FC9"/>
    <w:rsid w:val="009B709D"/>
    <w:rsid w:val="009B7464"/>
    <w:rsid w:val="009B7919"/>
    <w:rsid w:val="009C0028"/>
    <w:rsid w:val="009C20D0"/>
    <w:rsid w:val="009C2FF8"/>
    <w:rsid w:val="009C5427"/>
    <w:rsid w:val="009C5DB6"/>
    <w:rsid w:val="009C6ED7"/>
    <w:rsid w:val="009D0182"/>
    <w:rsid w:val="009D55FB"/>
    <w:rsid w:val="009E26F0"/>
    <w:rsid w:val="009E37BD"/>
    <w:rsid w:val="009E3E0F"/>
    <w:rsid w:val="009E4214"/>
    <w:rsid w:val="009E54DE"/>
    <w:rsid w:val="009E58E3"/>
    <w:rsid w:val="009F013D"/>
    <w:rsid w:val="009F04D8"/>
    <w:rsid w:val="009F0A7E"/>
    <w:rsid w:val="009F5453"/>
    <w:rsid w:val="009F6313"/>
    <w:rsid w:val="009F707E"/>
    <w:rsid w:val="00A001D1"/>
    <w:rsid w:val="00A02413"/>
    <w:rsid w:val="00A074F0"/>
    <w:rsid w:val="00A10D67"/>
    <w:rsid w:val="00A110FE"/>
    <w:rsid w:val="00A142BC"/>
    <w:rsid w:val="00A14897"/>
    <w:rsid w:val="00A17AE2"/>
    <w:rsid w:val="00A20F1F"/>
    <w:rsid w:val="00A21680"/>
    <w:rsid w:val="00A23178"/>
    <w:rsid w:val="00A23D33"/>
    <w:rsid w:val="00A247D5"/>
    <w:rsid w:val="00A251C5"/>
    <w:rsid w:val="00A2620A"/>
    <w:rsid w:val="00A266BE"/>
    <w:rsid w:val="00A27166"/>
    <w:rsid w:val="00A32B5F"/>
    <w:rsid w:val="00A32E3B"/>
    <w:rsid w:val="00A32E85"/>
    <w:rsid w:val="00A3482A"/>
    <w:rsid w:val="00A35684"/>
    <w:rsid w:val="00A40323"/>
    <w:rsid w:val="00A42838"/>
    <w:rsid w:val="00A50FC0"/>
    <w:rsid w:val="00A54372"/>
    <w:rsid w:val="00A55893"/>
    <w:rsid w:val="00A60B00"/>
    <w:rsid w:val="00A63216"/>
    <w:rsid w:val="00A644CB"/>
    <w:rsid w:val="00A64992"/>
    <w:rsid w:val="00A66EEB"/>
    <w:rsid w:val="00A70A24"/>
    <w:rsid w:val="00A755B4"/>
    <w:rsid w:val="00A814E0"/>
    <w:rsid w:val="00A85208"/>
    <w:rsid w:val="00A8772C"/>
    <w:rsid w:val="00A87873"/>
    <w:rsid w:val="00A91463"/>
    <w:rsid w:val="00A915E4"/>
    <w:rsid w:val="00A91B77"/>
    <w:rsid w:val="00A943C0"/>
    <w:rsid w:val="00A96F3C"/>
    <w:rsid w:val="00AA0080"/>
    <w:rsid w:val="00AA4F49"/>
    <w:rsid w:val="00AA7061"/>
    <w:rsid w:val="00AB2C60"/>
    <w:rsid w:val="00AB2EAF"/>
    <w:rsid w:val="00AB338E"/>
    <w:rsid w:val="00AB6E48"/>
    <w:rsid w:val="00AB762E"/>
    <w:rsid w:val="00AB7E3B"/>
    <w:rsid w:val="00AC1CF6"/>
    <w:rsid w:val="00AC7851"/>
    <w:rsid w:val="00AD6D74"/>
    <w:rsid w:val="00AD7154"/>
    <w:rsid w:val="00AD75D8"/>
    <w:rsid w:val="00AD7EB1"/>
    <w:rsid w:val="00AE063F"/>
    <w:rsid w:val="00AE0947"/>
    <w:rsid w:val="00AF14FB"/>
    <w:rsid w:val="00AF2B0A"/>
    <w:rsid w:val="00AF327A"/>
    <w:rsid w:val="00AF4821"/>
    <w:rsid w:val="00AF482A"/>
    <w:rsid w:val="00AF4B79"/>
    <w:rsid w:val="00AF7026"/>
    <w:rsid w:val="00AF727D"/>
    <w:rsid w:val="00AF75B5"/>
    <w:rsid w:val="00B02D66"/>
    <w:rsid w:val="00B04141"/>
    <w:rsid w:val="00B0568F"/>
    <w:rsid w:val="00B05709"/>
    <w:rsid w:val="00B057A2"/>
    <w:rsid w:val="00B074AA"/>
    <w:rsid w:val="00B11140"/>
    <w:rsid w:val="00B1184A"/>
    <w:rsid w:val="00B11D09"/>
    <w:rsid w:val="00B12CD0"/>
    <w:rsid w:val="00B12D8F"/>
    <w:rsid w:val="00B151CF"/>
    <w:rsid w:val="00B15EBC"/>
    <w:rsid w:val="00B17EBB"/>
    <w:rsid w:val="00B226ED"/>
    <w:rsid w:val="00B261A5"/>
    <w:rsid w:val="00B27437"/>
    <w:rsid w:val="00B31700"/>
    <w:rsid w:val="00B32602"/>
    <w:rsid w:val="00B361FD"/>
    <w:rsid w:val="00B402E2"/>
    <w:rsid w:val="00B40DC4"/>
    <w:rsid w:val="00B40F05"/>
    <w:rsid w:val="00B41E8C"/>
    <w:rsid w:val="00B4300A"/>
    <w:rsid w:val="00B47501"/>
    <w:rsid w:val="00B50D6C"/>
    <w:rsid w:val="00B5618D"/>
    <w:rsid w:val="00B56C22"/>
    <w:rsid w:val="00B603F0"/>
    <w:rsid w:val="00B66BF2"/>
    <w:rsid w:val="00B67021"/>
    <w:rsid w:val="00B674E3"/>
    <w:rsid w:val="00B71ED2"/>
    <w:rsid w:val="00B75B19"/>
    <w:rsid w:val="00B75C72"/>
    <w:rsid w:val="00B77C7A"/>
    <w:rsid w:val="00B80094"/>
    <w:rsid w:val="00B8339F"/>
    <w:rsid w:val="00B84949"/>
    <w:rsid w:val="00B855F6"/>
    <w:rsid w:val="00B85EAC"/>
    <w:rsid w:val="00B85F95"/>
    <w:rsid w:val="00B86582"/>
    <w:rsid w:val="00B86F57"/>
    <w:rsid w:val="00B87A9B"/>
    <w:rsid w:val="00B87C09"/>
    <w:rsid w:val="00B923D5"/>
    <w:rsid w:val="00B93D79"/>
    <w:rsid w:val="00B94A5B"/>
    <w:rsid w:val="00B95667"/>
    <w:rsid w:val="00B976D3"/>
    <w:rsid w:val="00B976F4"/>
    <w:rsid w:val="00BA1BCD"/>
    <w:rsid w:val="00BA3862"/>
    <w:rsid w:val="00BA4565"/>
    <w:rsid w:val="00BA6472"/>
    <w:rsid w:val="00BB2120"/>
    <w:rsid w:val="00BC19CF"/>
    <w:rsid w:val="00BC249E"/>
    <w:rsid w:val="00BC3740"/>
    <w:rsid w:val="00BC5904"/>
    <w:rsid w:val="00BC65C0"/>
    <w:rsid w:val="00BC7F65"/>
    <w:rsid w:val="00BD0BE9"/>
    <w:rsid w:val="00BD2FF9"/>
    <w:rsid w:val="00BD42BB"/>
    <w:rsid w:val="00BE6409"/>
    <w:rsid w:val="00BE7C9D"/>
    <w:rsid w:val="00BF0B64"/>
    <w:rsid w:val="00BF3B11"/>
    <w:rsid w:val="00BF4428"/>
    <w:rsid w:val="00C02EED"/>
    <w:rsid w:val="00C049F3"/>
    <w:rsid w:val="00C06442"/>
    <w:rsid w:val="00C102D1"/>
    <w:rsid w:val="00C14BB1"/>
    <w:rsid w:val="00C14DA7"/>
    <w:rsid w:val="00C1669F"/>
    <w:rsid w:val="00C16BB4"/>
    <w:rsid w:val="00C179EA"/>
    <w:rsid w:val="00C214E9"/>
    <w:rsid w:val="00C21930"/>
    <w:rsid w:val="00C23ADD"/>
    <w:rsid w:val="00C26229"/>
    <w:rsid w:val="00C27018"/>
    <w:rsid w:val="00C34B3C"/>
    <w:rsid w:val="00C35747"/>
    <w:rsid w:val="00C357D7"/>
    <w:rsid w:val="00C405F3"/>
    <w:rsid w:val="00C43498"/>
    <w:rsid w:val="00C43B71"/>
    <w:rsid w:val="00C4484D"/>
    <w:rsid w:val="00C46A89"/>
    <w:rsid w:val="00C50D48"/>
    <w:rsid w:val="00C50FF7"/>
    <w:rsid w:val="00C514FD"/>
    <w:rsid w:val="00C515BF"/>
    <w:rsid w:val="00C612E3"/>
    <w:rsid w:val="00C62304"/>
    <w:rsid w:val="00C626DB"/>
    <w:rsid w:val="00C65023"/>
    <w:rsid w:val="00C66702"/>
    <w:rsid w:val="00C66949"/>
    <w:rsid w:val="00C67121"/>
    <w:rsid w:val="00C74528"/>
    <w:rsid w:val="00C76DDE"/>
    <w:rsid w:val="00C77007"/>
    <w:rsid w:val="00C82471"/>
    <w:rsid w:val="00C82675"/>
    <w:rsid w:val="00C83E2D"/>
    <w:rsid w:val="00C84D14"/>
    <w:rsid w:val="00C86741"/>
    <w:rsid w:val="00C912D4"/>
    <w:rsid w:val="00C91801"/>
    <w:rsid w:val="00C9289D"/>
    <w:rsid w:val="00C959A1"/>
    <w:rsid w:val="00C963C6"/>
    <w:rsid w:val="00C965D6"/>
    <w:rsid w:val="00CA1F8F"/>
    <w:rsid w:val="00CA401A"/>
    <w:rsid w:val="00CA53E9"/>
    <w:rsid w:val="00CA70CC"/>
    <w:rsid w:val="00CB050C"/>
    <w:rsid w:val="00CB24B9"/>
    <w:rsid w:val="00CB2980"/>
    <w:rsid w:val="00CB37D4"/>
    <w:rsid w:val="00CB47FA"/>
    <w:rsid w:val="00CB65ED"/>
    <w:rsid w:val="00CB6A9C"/>
    <w:rsid w:val="00CC10AD"/>
    <w:rsid w:val="00CC2D14"/>
    <w:rsid w:val="00CC462C"/>
    <w:rsid w:val="00CC76E9"/>
    <w:rsid w:val="00CD0158"/>
    <w:rsid w:val="00CD0C40"/>
    <w:rsid w:val="00CD3890"/>
    <w:rsid w:val="00CD5924"/>
    <w:rsid w:val="00CD7C49"/>
    <w:rsid w:val="00CE05F6"/>
    <w:rsid w:val="00CE0EC6"/>
    <w:rsid w:val="00CE18D5"/>
    <w:rsid w:val="00CE2488"/>
    <w:rsid w:val="00CE2D70"/>
    <w:rsid w:val="00CE5821"/>
    <w:rsid w:val="00CF033B"/>
    <w:rsid w:val="00CF0AFF"/>
    <w:rsid w:val="00CF22EA"/>
    <w:rsid w:val="00CF4176"/>
    <w:rsid w:val="00CF46CB"/>
    <w:rsid w:val="00CF4896"/>
    <w:rsid w:val="00CF4D46"/>
    <w:rsid w:val="00CF4EF2"/>
    <w:rsid w:val="00CF57FD"/>
    <w:rsid w:val="00CF6670"/>
    <w:rsid w:val="00D002E4"/>
    <w:rsid w:val="00D01705"/>
    <w:rsid w:val="00D1049F"/>
    <w:rsid w:val="00D13144"/>
    <w:rsid w:val="00D13F87"/>
    <w:rsid w:val="00D143E0"/>
    <w:rsid w:val="00D152CA"/>
    <w:rsid w:val="00D15CE2"/>
    <w:rsid w:val="00D20ED4"/>
    <w:rsid w:val="00D22904"/>
    <w:rsid w:val="00D2317D"/>
    <w:rsid w:val="00D23371"/>
    <w:rsid w:val="00D240C2"/>
    <w:rsid w:val="00D25E8A"/>
    <w:rsid w:val="00D276C3"/>
    <w:rsid w:val="00D326D7"/>
    <w:rsid w:val="00D334E7"/>
    <w:rsid w:val="00D35D9E"/>
    <w:rsid w:val="00D3678F"/>
    <w:rsid w:val="00D40CAC"/>
    <w:rsid w:val="00D43B28"/>
    <w:rsid w:val="00D43BC3"/>
    <w:rsid w:val="00D44DB1"/>
    <w:rsid w:val="00D527D4"/>
    <w:rsid w:val="00D531FF"/>
    <w:rsid w:val="00D5350C"/>
    <w:rsid w:val="00D53B9E"/>
    <w:rsid w:val="00D54C72"/>
    <w:rsid w:val="00D55C62"/>
    <w:rsid w:val="00D625E9"/>
    <w:rsid w:val="00D62C79"/>
    <w:rsid w:val="00D63220"/>
    <w:rsid w:val="00D71EEB"/>
    <w:rsid w:val="00D75ACF"/>
    <w:rsid w:val="00D77DCA"/>
    <w:rsid w:val="00D8232F"/>
    <w:rsid w:val="00D84AD4"/>
    <w:rsid w:val="00D85015"/>
    <w:rsid w:val="00D85430"/>
    <w:rsid w:val="00D92B10"/>
    <w:rsid w:val="00D9403E"/>
    <w:rsid w:val="00D945CF"/>
    <w:rsid w:val="00D95CAE"/>
    <w:rsid w:val="00DA05BA"/>
    <w:rsid w:val="00DA2E87"/>
    <w:rsid w:val="00DA439E"/>
    <w:rsid w:val="00DB069B"/>
    <w:rsid w:val="00DB0F25"/>
    <w:rsid w:val="00DB190A"/>
    <w:rsid w:val="00DB3647"/>
    <w:rsid w:val="00DB52E7"/>
    <w:rsid w:val="00DB7289"/>
    <w:rsid w:val="00DC071D"/>
    <w:rsid w:val="00DC2B33"/>
    <w:rsid w:val="00DC2D54"/>
    <w:rsid w:val="00DC3F7C"/>
    <w:rsid w:val="00DC7B65"/>
    <w:rsid w:val="00DD006C"/>
    <w:rsid w:val="00DD240F"/>
    <w:rsid w:val="00DD32DE"/>
    <w:rsid w:val="00DD50D5"/>
    <w:rsid w:val="00DD6553"/>
    <w:rsid w:val="00DD693F"/>
    <w:rsid w:val="00DE0568"/>
    <w:rsid w:val="00DE2AB6"/>
    <w:rsid w:val="00DE5A15"/>
    <w:rsid w:val="00DE6F02"/>
    <w:rsid w:val="00DF1D70"/>
    <w:rsid w:val="00DF4E6C"/>
    <w:rsid w:val="00DF5A8F"/>
    <w:rsid w:val="00DF699D"/>
    <w:rsid w:val="00DF7BFB"/>
    <w:rsid w:val="00DF7FD1"/>
    <w:rsid w:val="00E002BF"/>
    <w:rsid w:val="00E008C9"/>
    <w:rsid w:val="00E046CD"/>
    <w:rsid w:val="00E04851"/>
    <w:rsid w:val="00E103CD"/>
    <w:rsid w:val="00E10468"/>
    <w:rsid w:val="00E13BFB"/>
    <w:rsid w:val="00E20271"/>
    <w:rsid w:val="00E20D46"/>
    <w:rsid w:val="00E21364"/>
    <w:rsid w:val="00E22EB3"/>
    <w:rsid w:val="00E24A99"/>
    <w:rsid w:val="00E27BBB"/>
    <w:rsid w:val="00E312DC"/>
    <w:rsid w:val="00E3449C"/>
    <w:rsid w:val="00E347DC"/>
    <w:rsid w:val="00E449AC"/>
    <w:rsid w:val="00E46F03"/>
    <w:rsid w:val="00E47095"/>
    <w:rsid w:val="00E47AF9"/>
    <w:rsid w:val="00E5064B"/>
    <w:rsid w:val="00E5368C"/>
    <w:rsid w:val="00E56282"/>
    <w:rsid w:val="00E56468"/>
    <w:rsid w:val="00E5670C"/>
    <w:rsid w:val="00E60C12"/>
    <w:rsid w:val="00E7128D"/>
    <w:rsid w:val="00E71651"/>
    <w:rsid w:val="00E744B0"/>
    <w:rsid w:val="00E74979"/>
    <w:rsid w:val="00E75F29"/>
    <w:rsid w:val="00E77DFE"/>
    <w:rsid w:val="00E82ADA"/>
    <w:rsid w:val="00E86C4D"/>
    <w:rsid w:val="00E86E8E"/>
    <w:rsid w:val="00E915A5"/>
    <w:rsid w:val="00E95E9A"/>
    <w:rsid w:val="00E95E9C"/>
    <w:rsid w:val="00E97AA9"/>
    <w:rsid w:val="00EA0FA5"/>
    <w:rsid w:val="00EA283E"/>
    <w:rsid w:val="00EA3B98"/>
    <w:rsid w:val="00EA654A"/>
    <w:rsid w:val="00EB0CAF"/>
    <w:rsid w:val="00EB2865"/>
    <w:rsid w:val="00EB2D85"/>
    <w:rsid w:val="00EB4826"/>
    <w:rsid w:val="00EB4EB6"/>
    <w:rsid w:val="00EB50A9"/>
    <w:rsid w:val="00EB6798"/>
    <w:rsid w:val="00EB6FAC"/>
    <w:rsid w:val="00EB7F6B"/>
    <w:rsid w:val="00EC1106"/>
    <w:rsid w:val="00EC22E6"/>
    <w:rsid w:val="00EC57CC"/>
    <w:rsid w:val="00EC6ADE"/>
    <w:rsid w:val="00EC728D"/>
    <w:rsid w:val="00ED0DD7"/>
    <w:rsid w:val="00ED1E4A"/>
    <w:rsid w:val="00ED263F"/>
    <w:rsid w:val="00ED2BAA"/>
    <w:rsid w:val="00ED530D"/>
    <w:rsid w:val="00ED6137"/>
    <w:rsid w:val="00ED7671"/>
    <w:rsid w:val="00EE2018"/>
    <w:rsid w:val="00EE6488"/>
    <w:rsid w:val="00EF258E"/>
    <w:rsid w:val="00EF30F7"/>
    <w:rsid w:val="00EF3D49"/>
    <w:rsid w:val="00EF43F6"/>
    <w:rsid w:val="00EF6518"/>
    <w:rsid w:val="00F02829"/>
    <w:rsid w:val="00F03A96"/>
    <w:rsid w:val="00F06219"/>
    <w:rsid w:val="00F06900"/>
    <w:rsid w:val="00F1261A"/>
    <w:rsid w:val="00F12F5D"/>
    <w:rsid w:val="00F14F88"/>
    <w:rsid w:val="00F15A64"/>
    <w:rsid w:val="00F21806"/>
    <w:rsid w:val="00F21EBA"/>
    <w:rsid w:val="00F23826"/>
    <w:rsid w:val="00F25068"/>
    <w:rsid w:val="00F2634A"/>
    <w:rsid w:val="00F33F41"/>
    <w:rsid w:val="00F36016"/>
    <w:rsid w:val="00F36CF7"/>
    <w:rsid w:val="00F423FA"/>
    <w:rsid w:val="00F4379A"/>
    <w:rsid w:val="00F44608"/>
    <w:rsid w:val="00F46DFB"/>
    <w:rsid w:val="00F512DD"/>
    <w:rsid w:val="00F51312"/>
    <w:rsid w:val="00F539A4"/>
    <w:rsid w:val="00F55150"/>
    <w:rsid w:val="00F564A3"/>
    <w:rsid w:val="00F617B0"/>
    <w:rsid w:val="00F637E6"/>
    <w:rsid w:val="00F644CD"/>
    <w:rsid w:val="00F65F5B"/>
    <w:rsid w:val="00F67628"/>
    <w:rsid w:val="00F67772"/>
    <w:rsid w:val="00F73283"/>
    <w:rsid w:val="00F73CF7"/>
    <w:rsid w:val="00F85865"/>
    <w:rsid w:val="00F85D19"/>
    <w:rsid w:val="00F85D62"/>
    <w:rsid w:val="00F86ACE"/>
    <w:rsid w:val="00F87E0D"/>
    <w:rsid w:val="00F90D96"/>
    <w:rsid w:val="00F9343F"/>
    <w:rsid w:val="00F93E45"/>
    <w:rsid w:val="00F94AEF"/>
    <w:rsid w:val="00F97227"/>
    <w:rsid w:val="00F97D53"/>
    <w:rsid w:val="00FA17E1"/>
    <w:rsid w:val="00FA3643"/>
    <w:rsid w:val="00FA67F1"/>
    <w:rsid w:val="00FA6F4F"/>
    <w:rsid w:val="00FB10C9"/>
    <w:rsid w:val="00FB1A0C"/>
    <w:rsid w:val="00FB1CCE"/>
    <w:rsid w:val="00FB3957"/>
    <w:rsid w:val="00FB39D5"/>
    <w:rsid w:val="00FB3C54"/>
    <w:rsid w:val="00FB416E"/>
    <w:rsid w:val="00FB64D7"/>
    <w:rsid w:val="00FC02D8"/>
    <w:rsid w:val="00FC07A2"/>
    <w:rsid w:val="00FC1B66"/>
    <w:rsid w:val="00FC303E"/>
    <w:rsid w:val="00FC39FC"/>
    <w:rsid w:val="00FC7F94"/>
    <w:rsid w:val="00FD004A"/>
    <w:rsid w:val="00FD0949"/>
    <w:rsid w:val="00FD0F73"/>
    <w:rsid w:val="00FD3D6B"/>
    <w:rsid w:val="00FD3DF3"/>
    <w:rsid w:val="00FD68DE"/>
    <w:rsid w:val="00FE008C"/>
    <w:rsid w:val="00FE14DB"/>
    <w:rsid w:val="00FE299C"/>
    <w:rsid w:val="00FE5CD2"/>
    <w:rsid w:val="00FF07C2"/>
    <w:rsid w:val="00FF116A"/>
    <w:rsid w:val="00FF268D"/>
    <w:rsid w:val="00FF3860"/>
    <w:rsid w:val="00FF6161"/>
    <w:rsid w:val="00FF6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8BE41"/>
  <w15:chartTrackingRefBased/>
  <w15:docId w15:val="{6617D233-5495-4319-92C1-562FF05B3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027"/>
    <w:pPr>
      <w:spacing w:before="60" w:after="60" w:line="312" w:lineRule="auto"/>
      <w:jc w:val="both"/>
    </w:pPr>
    <w:rPr>
      <w:rFonts w:ascii="Times New Roman" w:hAnsi="Times New Roman"/>
      <w:sz w:val="28"/>
    </w:rPr>
  </w:style>
  <w:style w:type="paragraph" w:styleId="Heading1">
    <w:name w:val="heading 1"/>
    <w:basedOn w:val="Normal"/>
    <w:next w:val="Normal"/>
    <w:link w:val="Heading1Char"/>
    <w:uiPriority w:val="9"/>
    <w:qFormat/>
    <w:rsid w:val="009B4FC9"/>
    <w:pPr>
      <w:keepNext/>
      <w:keepLines/>
      <w:numPr>
        <w:numId w:val="2"/>
      </w:numPr>
      <w:tabs>
        <w:tab w:val="left" w:pos="1890"/>
      </w:tabs>
      <w:spacing w:before="0" w:after="0" w:line="360" w:lineRule="auto"/>
      <w:ind w:left="0"/>
      <w:jc w:val="center"/>
      <w:outlineLvl w:val="0"/>
    </w:pPr>
    <w:rPr>
      <w:rFonts w:ascii="Times New Roman Bold" w:eastAsiaTheme="majorEastAsia" w:hAnsi="Times New Roman Bold" w:cs="Times New Roman"/>
      <w:b/>
      <w:bCs/>
      <w:caps/>
      <w:szCs w:val="36"/>
    </w:rPr>
  </w:style>
  <w:style w:type="paragraph" w:styleId="Heading2">
    <w:name w:val="heading 2"/>
    <w:basedOn w:val="Normal"/>
    <w:next w:val="4-DoanVB"/>
    <w:link w:val="Heading2Char"/>
    <w:uiPriority w:val="9"/>
    <w:unhideWhenUsed/>
    <w:qFormat/>
    <w:rsid w:val="003C1955"/>
    <w:pPr>
      <w:keepNext/>
      <w:keepLines/>
      <w:numPr>
        <w:ilvl w:val="1"/>
        <w:numId w:val="2"/>
      </w:numPr>
      <w:outlineLvl w:val="1"/>
    </w:pPr>
    <w:rPr>
      <w:rFonts w:eastAsiaTheme="majorEastAsia" w:cs="Times New Roman"/>
      <w:b/>
      <w:bCs/>
      <w:szCs w:val="32"/>
    </w:rPr>
  </w:style>
  <w:style w:type="paragraph" w:styleId="Heading3">
    <w:name w:val="heading 3"/>
    <w:basedOn w:val="Normal"/>
    <w:next w:val="4-DoanVB"/>
    <w:link w:val="Heading3Char"/>
    <w:uiPriority w:val="9"/>
    <w:unhideWhenUsed/>
    <w:qFormat/>
    <w:rsid w:val="00B923D5"/>
    <w:pPr>
      <w:keepNext/>
      <w:keepLines/>
      <w:numPr>
        <w:ilvl w:val="2"/>
        <w:numId w:val="2"/>
      </w:numPr>
      <w:outlineLvl w:val="2"/>
    </w:pPr>
    <w:rPr>
      <w:rFonts w:eastAsiaTheme="majorEastAsia" w:cs="Times New Roman"/>
      <w:b/>
      <w:bCs/>
      <w:iCs/>
      <w:szCs w:val="28"/>
    </w:rPr>
  </w:style>
  <w:style w:type="paragraph" w:styleId="Heading4">
    <w:name w:val="heading 4"/>
    <w:basedOn w:val="Normal"/>
    <w:next w:val="Normal"/>
    <w:link w:val="Heading4Char"/>
    <w:autoRedefine/>
    <w:uiPriority w:val="9"/>
    <w:unhideWhenUsed/>
    <w:qFormat/>
    <w:rsid w:val="00217F49"/>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546DB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46DB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46DB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46DB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6DB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71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1F5"/>
  </w:style>
  <w:style w:type="paragraph" w:styleId="Footer">
    <w:name w:val="footer"/>
    <w:basedOn w:val="Normal"/>
    <w:link w:val="FooterChar"/>
    <w:uiPriority w:val="99"/>
    <w:unhideWhenUsed/>
    <w:rsid w:val="001471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1F5"/>
  </w:style>
  <w:style w:type="paragraph" w:styleId="ListParagraph">
    <w:name w:val="List Paragraph"/>
    <w:basedOn w:val="Normal"/>
    <w:link w:val="ListParagraphChar"/>
    <w:uiPriority w:val="34"/>
    <w:qFormat/>
    <w:rsid w:val="001471F5"/>
    <w:pPr>
      <w:ind w:left="720"/>
      <w:contextualSpacing/>
    </w:pPr>
  </w:style>
  <w:style w:type="table" w:styleId="TableGrid">
    <w:name w:val="Table Grid"/>
    <w:basedOn w:val="TableNormal"/>
    <w:uiPriority w:val="39"/>
    <w:qFormat/>
    <w:rsid w:val="00C34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
    <w:name w:val="H1"/>
    <w:basedOn w:val="Heading1"/>
    <w:qFormat/>
    <w:rsid w:val="00546DBC"/>
    <w:pPr>
      <w:numPr>
        <w:numId w:val="0"/>
      </w:numPr>
    </w:pPr>
    <w:rPr>
      <w:rFonts w:ascii="Times New Roman" w:hAnsi="Times New Roman"/>
    </w:rPr>
  </w:style>
  <w:style w:type="paragraph" w:customStyle="1" w:styleId="H2">
    <w:name w:val="H2"/>
    <w:basedOn w:val="ListParagraph"/>
    <w:rsid w:val="004D1AC2"/>
    <w:pPr>
      <w:numPr>
        <w:ilvl w:val="1"/>
        <w:numId w:val="1"/>
      </w:numPr>
    </w:pPr>
    <w:rPr>
      <w:rFonts w:cs="Times New Roman"/>
      <w:b/>
      <w:bCs/>
      <w:szCs w:val="28"/>
    </w:rPr>
  </w:style>
  <w:style w:type="paragraph" w:customStyle="1" w:styleId="H3">
    <w:name w:val="H3"/>
    <w:basedOn w:val="Normal"/>
    <w:rsid w:val="004D1AC2"/>
    <w:rPr>
      <w:rFonts w:cs="Times New Roman"/>
      <w:b/>
      <w:bCs/>
      <w:szCs w:val="28"/>
    </w:rPr>
  </w:style>
  <w:style w:type="paragraph" w:customStyle="1" w:styleId="Text">
    <w:name w:val="Text"/>
    <w:basedOn w:val="Normal"/>
    <w:qFormat/>
    <w:rsid w:val="001C6A64"/>
  </w:style>
  <w:style w:type="character" w:styleId="Hyperlink">
    <w:name w:val="Hyperlink"/>
    <w:basedOn w:val="DefaultParagraphFont"/>
    <w:uiPriority w:val="99"/>
    <w:unhideWhenUsed/>
    <w:rsid w:val="00C35747"/>
    <w:rPr>
      <w:color w:val="0563C1" w:themeColor="hyperlink"/>
      <w:u w:val="single"/>
    </w:rPr>
  </w:style>
  <w:style w:type="character" w:customStyle="1" w:styleId="UnresolvedMention1">
    <w:name w:val="Unresolved Mention1"/>
    <w:basedOn w:val="DefaultParagraphFont"/>
    <w:uiPriority w:val="99"/>
    <w:semiHidden/>
    <w:unhideWhenUsed/>
    <w:rsid w:val="00C35747"/>
    <w:rPr>
      <w:color w:val="605E5C"/>
      <w:shd w:val="clear" w:color="auto" w:fill="E1DFDD"/>
    </w:rPr>
  </w:style>
  <w:style w:type="paragraph" w:styleId="HTMLPreformatted">
    <w:name w:val="HTML Preformatted"/>
    <w:basedOn w:val="Normal"/>
    <w:link w:val="HTMLPreformattedChar"/>
    <w:uiPriority w:val="99"/>
    <w:unhideWhenUsed/>
    <w:rsid w:val="00D00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02E4"/>
    <w:rPr>
      <w:rFonts w:ascii="Courier New" w:eastAsia="Times New Roman" w:hAnsi="Courier New" w:cs="Courier New"/>
      <w:sz w:val="20"/>
      <w:szCs w:val="20"/>
    </w:rPr>
  </w:style>
  <w:style w:type="paragraph" w:styleId="Caption">
    <w:name w:val="caption"/>
    <w:basedOn w:val="Normal"/>
    <w:next w:val="Normal"/>
    <w:uiPriority w:val="35"/>
    <w:unhideWhenUsed/>
    <w:qFormat/>
    <w:rsid w:val="00CD7C49"/>
    <w:pPr>
      <w:spacing w:before="120" w:after="120" w:line="240" w:lineRule="auto"/>
      <w:jc w:val="center"/>
    </w:pPr>
    <w:rPr>
      <w:i/>
      <w:iCs/>
      <w:szCs w:val="28"/>
    </w:rPr>
  </w:style>
  <w:style w:type="character" w:customStyle="1" w:styleId="Heading1Char">
    <w:name w:val="Heading 1 Char"/>
    <w:basedOn w:val="DefaultParagraphFont"/>
    <w:link w:val="Heading1"/>
    <w:uiPriority w:val="9"/>
    <w:rsid w:val="009B4FC9"/>
    <w:rPr>
      <w:rFonts w:ascii="Times New Roman Bold" w:eastAsiaTheme="majorEastAsia" w:hAnsi="Times New Roman Bold" w:cs="Times New Roman"/>
      <w:b/>
      <w:bCs/>
      <w:caps/>
      <w:sz w:val="28"/>
      <w:szCs w:val="36"/>
    </w:rPr>
  </w:style>
  <w:style w:type="character" w:customStyle="1" w:styleId="Heading2Char">
    <w:name w:val="Heading 2 Char"/>
    <w:basedOn w:val="DefaultParagraphFont"/>
    <w:link w:val="Heading2"/>
    <w:uiPriority w:val="9"/>
    <w:rsid w:val="003C1955"/>
    <w:rPr>
      <w:rFonts w:ascii="Times New Roman" w:eastAsiaTheme="majorEastAsia" w:hAnsi="Times New Roman" w:cs="Times New Roman"/>
      <w:b/>
      <w:bCs/>
      <w:sz w:val="28"/>
      <w:szCs w:val="32"/>
    </w:rPr>
  </w:style>
  <w:style w:type="character" w:customStyle="1" w:styleId="Heading3Char">
    <w:name w:val="Heading 3 Char"/>
    <w:basedOn w:val="DefaultParagraphFont"/>
    <w:link w:val="Heading3"/>
    <w:uiPriority w:val="9"/>
    <w:rsid w:val="00B923D5"/>
    <w:rPr>
      <w:rFonts w:ascii="Times New Roman" w:eastAsiaTheme="majorEastAsia" w:hAnsi="Times New Roman" w:cs="Times New Roman"/>
      <w:b/>
      <w:bCs/>
      <w:iCs/>
      <w:sz w:val="28"/>
      <w:szCs w:val="28"/>
    </w:rPr>
  </w:style>
  <w:style w:type="paragraph" w:styleId="TOC1">
    <w:name w:val="toc 1"/>
    <w:basedOn w:val="Normal"/>
    <w:next w:val="Normal"/>
    <w:autoRedefine/>
    <w:uiPriority w:val="39"/>
    <w:unhideWhenUsed/>
    <w:rsid w:val="002D5C4E"/>
    <w:pPr>
      <w:tabs>
        <w:tab w:val="left" w:pos="1701"/>
        <w:tab w:val="right" w:leader="dot" w:pos="9350"/>
      </w:tabs>
      <w:spacing w:after="100"/>
    </w:pPr>
    <w:rPr>
      <w:rFonts w:cs="Times New Roman"/>
      <w:b/>
      <w:bCs/>
      <w:noProof/>
      <w:szCs w:val="28"/>
    </w:rPr>
  </w:style>
  <w:style w:type="paragraph" w:styleId="TOC2">
    <w:name w:val="toc 2"/>
    <w:basedOn w:val="Normal"/>
    <w:next w:val="Normal"/>
    <w:autoRedefine/>
    <w:uiPriority w:val="39"/>
    <w:unhideWhenUsed/>
    <w:rsid w:val="00843FCB"/>
    <w:pPr>
      <w:spacing w:after="100"/>
      <w:ind w:left="788" w:hanging="567"/>
    </w:pPr>
    <w:rPr>
      <w:b/>
      <w:i/>
    </w:rPr>
  </w:style>
  <w:style w:type="paragraph" w:styleId="TOC3">
    <w:name w:val="toc 3"/>
    <w:basedOn w:val="Normal"/>
    <w:next w:val="Normal"/>
    <w:autoRedefine/>
    <w:uiPriority w:val="39"/>
    <w:unhideWhenUsed/>
    <w:rsid w:val="00843FCB"/>
    <w:pPr>
      <w:spacing w:after="100"/>
      <w:ind w:left="1151" w:hanging="709"/>
    </w:pPr>
  </w:style>
  <w:style w:type="character" w:customStyle="1" w:styleId="Heading4Char">
    <w:name w:val="Heading 4 Char"/>
    <w:basedOn w:val="DefaultParagraphFont"/>
    <w:link w:val="Heading4"/>
    <w:uiPriority w:val="9"/>
    <w:rsid w:val="00217F49"/>
    <w:rPr>
      <w:rFonts w:ascii="Times New Roman" w:eastAsiaTheme="majorEastAsia" w:hAnsi="Times New Roman" w:cstheme="majorBidi"/>
      <w:b/>
      <w:i/>
      <w:iCs/>
      <w:color w:val="000000" w:themeColor="text1"/>
      <w:sz w:val="28"/>
    </w:rPr>
  </w:style>
  <w:style w:type="character" w:customStyle="1" w:styleId="Heading5Char">
    <w:name w:val="Heading 5 Char"/>
    <w:basedOn w:val="DefaultParagraphFont"/>
    <w:link w:val="Heading5"/>
    <w:uiPriority w:val="9"/>
    <w:semiHidden/>
    <w:rsid w:val="00546DBC"/>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546DBC"/>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546DBC"/>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546D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6DBC"/>
    <w:rPr>
      <w:rFonts w:asciiTheme="majorHAnsi" w:eastAsiaTheme="majorEastAsia" w:hAnsiTheme="majorHAnsi" w:cstheme="majorBidi"/>
      <w:i/>
      <w:iCs/>
      <w:color w:val="272727" w:themeColor="text1" w:themeTint="D8"/>
      <w:sz w:val="21"/>
      <w:szCs w:val="21"/>
    </w:rPr>
  </w:style>
  <w:style w:type="paragraph" w:customStyle="1" w:styleId="1-TLthamkhao">
    <w:name w:val="1- TL tham khao"/>
    <w:basedOn w:val="ListParagraph"/>
    <w:link w:val="1-TLthamkhaoChar"/>
    <w:qFormat/>
    <w:rsid w:val="00546DBC"/>
    <w:pPr>
      <w:numPr>
        <w:numId w:val="3"/>
      </w:numPr>
    </w:pPr>
  </w:style>
  <w:style w:type="character" w:customStyle="1" w:styleId="ListParagraphChar">
    <w:name w:val="List Paragraph Char"/>
    <w:basedOn w:val="DefaultParagraphFont"/>
    <w:link w:val="ListParagraph"/>
    <w:uiPriority w:val="34"/>
    <w:rsid w:val="00546DBC"/>
    <w:rPr>
      <w:rFonts w:ascii="Times New Roman" w:hAnsi="Times New Roman"/>
      <w:sz w:val="28"/>
    </w:rPr>
  </w:style>
  <w:style w:type="character" w:customStyle="1" w:styleId="1-TLthamkhaoChar">
    <w:name w:val="1- TL tham khao Char"/>
    <w:basedOn w:val="ListParagraphChar"/>
    <w:link w:val="1-TLthamkhao"/>
    <w:rsid w:val="00546DBC"/>
    <w:rPr>
      <w:rFonts w:ascii="Times New Roman" w:hAnsi="Times New Roman"/>
      <w:sz w:val="28"/>
    </w:rPr>
  </w:style>
  <w:style w:type="paragraph" w:customStyle="1" w:styleId="4-DoanVB">
    <w:name w:val="4- DoanVB"/>
    <w:basedOn w:val="Normal"/>
    <w:link w:val="4-DoanVBChar"/>
    <w:qFormat/>
    <w:rsid w:val="00546DBC"/>
    <w:pPr>
      <w:ind w:firstLine="720"/>
    </w:pPr>
  </w:style>
  <w:style w:type="character" w:customStyle="1" w:styleId="4-DoanVBChar">
    <w:name w:val="4- DoanVB Char"/>
    <w:basedOn w:val="DefaultParagraphFont"/>
    <w:link w:val="4-DoanVB"/>
    <w:rsid w:val="00546DBC"/>
    <w:rPr>
      <w:rFonts w:ascii="Times New Roman" w:hAnsi="Times New Roman"/>
      <w:sz w:val="28"/>
    </w:rPr>
  </w:style>
  <w:style w:type="paragraph" w:customStyle="1" w:styleId="2-Tru">
    <w:name w:val="2- Tru"/>
    <w:basedOn w:val="4-DoanVB"/>
    <w:link w:val="2-TruChar"/>
    <w:qFormat/>
    <w:rsid w:val="00D9403E"/>
    <w:pPr>
      <w:numPr>
        <w:numId w:val="4"/>
      </w:numPr>
      <w:tabs>
        <w:tab w:val="clear" w:pos="994"/>
        <w:tab w:val="num" w:pos="990"/>
      </w:tabs>
    </w:pPr>
  </w:style>
  <w:style w:type="character" w:customStyle="1" w:styleId="2-TruChar">
    <w:name w:val="2- Tru Char"/>
    <w:basedOn w:val="4-DoanVBChar"/>
    <w:link w:val="2-Tru"/>
    <w:rsid w:val="00D9403E"/>
    <w:rPr>
      <w:rFonts w:ascii="Times New Roman" w:hAnsi="Times New Roman"/>
      <w:sz w:val="28"/>
    </w:rPr>
  </w:style>
  <w:style w:type="paragraph" w:customStyle="1" w:styleId="3-Cong">
    <w:name w:val="3- Cong"/>
    <w:basedOn w:val="ListParagraph"/>
    <w:link w:val="3-CongChar"/>
    <w:qFormat/>
    <w:rsid w:val="00D9403E"/>
    <w:pPr>
      <w:numPr>
        <w:numId w:val="5"/>
      </w:numPr>
    </w:pPr>
  </w:style>
  <w:style w:type="character" w:customStyle="1" w:styleId="3-CongChar">
    <w:name w:val="3- Cong Char"/>
    <w:basedOn w:val="ListParagraphChar"/>
    <w:link w:val="3-Cong"/>
    <w:rsid w:val="00D9403E"/>
    <w:rPr>
      <w:rFonts w:ascii="Times New Roman" w:hAnsi="Times New Roman"/>
      <w:sz w:val="28"/>
    </w:rPr>
  </w:style>
  <w:style w:type="paragraph" w:styleId="TableofFigures">
    <w:name w:val="table of figures"/>
    <w:basedOn w:val="Normal"/>
    <w:next w:val="Normal"/>
    <w:uiPriority w:val="99"/>
    <w:unhideWhenUsed/>
    <w:rsid w:val="00900FF4"/>
    <w:pPr>
      <w:spacing w:after="0"/>
    </w:pPr>
  </w:style>
  <w:style w:type="paragraph" w:customStyle="1" w:styleId="DoanVB">
    <w:name w:val="DoanVB"/>
    <w:basedOn w:val="Normal"/>
    <w:link w:val="DoanVBChar"/>
    <w:rsid w:val="00CE2D70"/>
    <w:pPr>
      <w:ind w:firstLine="567"/>
    </w:pPr>
    <w:rPr>
      <w:rFonts w:eastAsiaTheme="majorEastAsia" w:cs="Times New Roman"/>
      <w:sz w:val="26"/>
      <w:szCs w:val="36"/>
    </w:rPr>
  </w:style>
  <w:style w:type="character" w:customStyle="1" w:styleId="DoanVBChar">
    <w:name w:val="DoanVB Char"/>
    <w:basedOn w:val="Heading1Char"/>
    <w:link w:val="DoanVB"/>
    <w:rsid w:val="00CE2D70"/>
    <w:rPr>
      <w:rFonts w:ascii="Times New Roman" w:eastAsiaTheme="majorEastAsia" w:hAnsi="Times New Roman" w:cs="Times New Roman"/>
      <w:b w:val="0"/>
      <w:bCs w:val="0"/>
      <w:caps w:val="0"/>
      <w:sz w:val="26"/>
      <w:szCs w:val="36"/>
    </w:rPr>
  </w:style>
  <w:style w:type="paragraph" w:styleId="TOCHeading">
    <w:name w:val="TOC Heading"/>
    <w:basedOn w:val="Heading1"/>
    <w:next w:val="Normal"/>
    <w:uiPriority w:val="39"/>
    <w:unhideWhenUsed/>
    <w:qFormat/>
    <w:rsid w:val="00420F91"/>
    <w:pPr>
      <w:numPr>
        <w:numId w:val="0"/>
      </w:numPr>
      <w:tabs>
        <w:tab w:val="clear" w:pos="1890"/>
      </w:tabs>
      <w:spacing w:line="259" w:lineRule="auto"/>
      <w:jc w:val="left"/>
      <w:outlineLvl w:val="9"/>
    </w:pPr>
    <w:rPr>
      <w:rFonts w:asciiTheme="majorHAnsi" w:hAnsiTheme="majorHAnsi" w:cstheme="majorBidi"/>
      <w:b w:val="0"/>
      <w:bCs w:val="0"/>
      <w:caps w:val="0"/>
      <w:color w:val="2F5496" w:themeColor="accent1" w:themeShade="BF"/>
      <w:szCs w:val="32"/>
    </w:rPr>
  </w:style>
  <w:style w:type="character" w:styleId="Strong">
    <w:name w:val="Strong"/>
    <w:basedOn w:val="DefaultParagraphFont"/>
    <w:uiPriority w:val="22"/>
    <w:qFormat/>
    <w:rsid w:val="002733AB"/>
    <w:rPr>
      <w:b/>
      <w:bCs/>
    </w:rPr>
  </w:style>
  <w:style w:type="paragraph" w:styleId="TOC4">
    <w:name w:val="toc 4"/>
    <w:basedOn w:val="Normal"/>
    <w:next w:val="Normal"/>
    <w:autoRedefine/>
    <w:uiPriority w:val="39"/>
    <w:unhideWhenUsed/>
    <w:rsid w:val="008E4169"/>
    <w:pPr>
      <w:spacing w:after="100"/>
      <w:ind w:left="840"/>
    </w:pPr>
  </w:style>
  <w:style w:type="character" w:styleId="HTMLCode">
    <w:name w:val="HTML Code"/>
    <w:basedOn w:val="DefaultParagraphFont"/>
    <w:uiPriority w:val="99"/>
    <w:semiHidden/>
    <w:unhideWhenUsed/>
    <w:rsid w:val="00E002BF"/>
    <w:rPr>
      <w:rFonts w:ascii="Courier New" w:eastAsia="Times New Roman" w:hAnsi="Courier New" w:cs="Courier New"/>
      <w:sz w:val="20"/>
      <w:szCs w:val="20"/>
    </w:rPr>
  </w:style>
  <w:style w:type="paragraph" w:styleId="NormalWeb">
    <w:name w:val="Normal (Web)"/>
    <w:basedOn w:val="Normal"/>
    <w:uiPriority w:val="99"/>
    <w:semiHidden/>
    <w:unhideWhenUsed/>
    <w:rsid w:val="004F53A8"/>
    <w:pPr>
      <w:spacing w:before="100" w:beforeAutospacing="1" w:after="100" w:afterAutospacing="1" w:line="240" w:lineRule="auto"/>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A64992"/>
    <w:rPr>
      <w:color w:val="605E5C"/>
      <w:shd w:val="clear" w:color="auto" w:fill="E1DFDD"/>
    </w:rPr>
  </w:style>
  <w:style w:type="character" w:styleId="CommentReference">
    <w:name w:val="annotation reference"/>
    <w:basedOn w:val="DefaultParagraphFont"/>
    <w:uiPriority w:val="99"/>
    <w:semiHidden/>
    <w:unhideWhenUsed/>
    <w:rsid w:val="00293F3D"/>
    <w:rPr>
      <w:sz w:val="16"/>
      <w:szCs w:val="16"/>
    </w:rPr>
  </w:style>
  <w:style w:type="paragraph" w:styleId="CommentText">
    <w:name w:val="annotation text"/>
    <w:basedOn w:val="Normal"/>
    <w:link w:val="CommentTextChar"/>
    <w:uiPriority w:val="99"/>
    <w:unhideWhenUsed/>
    <w:rsid w:val="00293F3D"/>
    <w:pPr>
      <w:spacing w:line="240" w:lineRule="auto"/>
    </w:pPr>
    <w:rPr>
      <w:sz w:val="20"/>
      <w:szCs w:val="20"/>
    </w:rPr>
  </w:style>
  <w:style w:type="character" w:customStyle="1" w:styleId="CommentTextChar">
    <w:name w:val="Comment Text Char"/>
    <w:basedOn w:val="DefaultParagraphFont"/>
    <w:link w:val="CommentText"/>
    <w:uiPriority w:val="99"/>
    <w:rsid w:val="00293F3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3F3D"/>
    <w:rPr>
      <w:b/>
      <w:bCs/>
    </w:rPr>
  </w:style>
  <w:style w:type="character" w:customStyle="1" w:styleId="CommentSubjectChar">
    <w:name w:val="Comment Subject Char"/>
    <w:basedOn w:val="CommentTextChar"/>
    <w:link w:val="CommentSubject"/>
    <w:uiPriority w:val="99"/>
    <w:semiHidden/>
    <w:rsid w:val="00293F3D"/>
    <w:rPr>
      <w:rFonts w:ascii="Times New Roman" w:hAnsi="Times New Roman"/>
      <w:b/>
      <w:bCs/>
      <w:sz w:val="20"/>
      <w:szCs w:val="20"/>
    </w:rPr>
  </w:style>
  <w:style w:type="paragraph" w:styleId="BalloonText">
    <w:name w:val="Balloon Text"/>
    <w:basedOn w:val="Normal"/>
    <w:link w:val="BalloonTextChar"/>
    <w:uiPriority w:val="99"/>
    <w:semiHidden/>
    <w:unhideWhenUsed/>
    <w:rsid w:val="00293F3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F3D"/>
    <w:rPr>
      <w:rFonts w:ascii="Segoe UI" w:hAnsi="Segoe UI" w:cs="Segoe UI"/>
      <w:sz w:val="18"/>
      <w:szCs w:val="18"/>
    </w:rPr>
  </w:style>
  <w:style w:type="paragraph" w:styleId="Revision">
    <w:name w:val="Revision"/>
    <w:hidden/>
    <w:uiPriority w:val="99"/>
    <w:semiHidden/>
    <w:rsid w:val="00141C77"/>
    <w:pPr>
      <w:spacing w:after="0" w:line="240" w:lineRule="auto"/>
    </w:pPr>
    <w:rPr>
      <w:rFonts w:ascii="Times New Roman" w:hAnsi="Times New Roman"/>
      <w:sz w:val="28"/>
    </w:rPr>
  </w:style>
  <w:style w:type="character" w:styleId="FollowedHyperlink">
    <w:name w:val="FollowedHyperlink"/>
    <w:basedOn w:val="DefaultParagraphFont"/>
    <w:uiPriority w:val="99"/>
    <w:semiHidden/>
    <w:unhideWhenUsed/>
    <w:rsid w:val="002E4F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372">
      <w:bodyDiv w:val="1"/>
      <w:marLeft w:val="0"/>
      <w:marRight w:val="0"/>
      <w:marTop w:val="0"/>
      <w:marBottom w:val="0"/>
      <w:divBdr>
        <w:top w:val="none" w:sz="0" w:space="0" w:color="auto"/>
        <w:left w:val="none" w:sz="0" w:space="0" w:color="auto"/>
        <w:bottom w:val="none" w:sz="0" w:space="0" w:color="auto"/>
        <w:right w:val="none" w:sz="0" w:space="0" w:color="auto"/>
      </w:divBdr>
    </w:div>
    <w:div w:id="12459352">
      <w:bodyDiv w:val="1"/>
      <w:marLeft w:val="0"/>
      <w:marRight w:val="0"/>
      <w:marTop w:val="0"/>
      <w:marBottom w:val="0"/>
      <w:divBdr>
        <w:top w:val="none" w:sz="0" w:space="0" w:color="auto"/>
        <w:left w:val="none" w:sz="0" w:space="0" w:color="auto"/>
        <w:bottom w:val="none" w:sz="0" w:space="0" w:color="auto"/>
        <w:right w:val="none" w:sz="0" w:space="0" w:color="auto"/>
      </w:divBdr>
      <w:divsChild>
        <w:div w:id="333800327">
          <w:marLeft w:val="0"/>
          <w:marRight w:val="0"/>
          <w:marTop w:val="0"/>
          <w:marBottom w:val="0"/>
          <w:divBdr>
            <w:top w:val="none" w:sz="0" w:space="0" w:color="auto"/>
            <w:left w:val="none" w:sz="0" w:space="0" w:color="auto"/>
            <w:bottom w:val="none" w:sz="0" w:space="0" w:color="auto"/>
            <w:right w:val="none" w:sz="0" w:space="0" w:color="auto"/>
          </w:divBdr>
          <w:divsChild>
            <w:div w:id="8853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179">
      <w:bodyDiv w:val="1"/>
      <w:marLeft w:val="0"/>
      <w:marRight w:val="0"/>
      <w:marTop w:val="0"/>
      <w:marBottom w:val="0"/>
      <w:divBdr>
        <w:top w:val="none" w:sz="0" w:space="0" w:color="auto"/>
        <w:left w:val="none" w:sz="0" w:space="0" w:color="auto"/>
        <w:bottom w:val="none" w:sz="0" w:space="0" w:color="auto"/>
        <w:right w:val="none" w:sz="0" w:space="0" w:color="auto"/>
      </w:divBdr>
    </w:div>
    <w:div w:id="26804606">
      <w:bodyDiv w:val="1"/>
      <w:marLeft w:val="0"/>
      <w:marRight w:val="0"/>
      <w:marTop w:val="0"/>
      <w:marBottom w:val="0"/>
      <w:divBdr>
        <w:top w:val="none" w:sz="0" w:space="0" w:color="auto"/>
        <w:left w:val="none" w:sz="0" w:space="0" w:color="auto"/>
        <w:bottom w:val="none" w:sz="0" w:space="0" w:color="auto"/>
        <w:right w:val="none" w:sz="0" w:space="0" w:color="auto"/>
      </w:divBdr>
    </w:div>
    <w:div w:id="34738159">
      <w:bodyDiv w:val="1"/>
      <w:marLeft w:val="0"/>
      <w:marRight w:val="0"/>
      <w:marTop w:val="0"/>
      <w:marBottom w:val="0"/>
      <w:divBdr>
        <w:top w:val="none" w:sz="0" w:space="0" w:color="auto"/>
        <w:left w:val="none" w:sz="0" w:space="0" w:color="auto"/>
        <w:bottom w:val="none" w:sz="0" w:space="0" w:color="auto"/>
        <w:right w:val="none" w:sz="0" w:space="0" w:color="auto"/>
      </w:divBdr>
    </w:div>
    <w:div w:id="39212367">
      <w:bodyDiv w:val="1"/>
      <w:marLeft w:val="0"/>
      <w:marRight w:val="0"/>
      <w:marTop w:val="0"/>
      <w:marBottom w:val="0"/>
      <w:divBdr>
        <w:top w:val="none" w:sz="0" w:space="0" w:color="auto"/>
        <w:left w:val="none" w:sz="0" w:space="0" w:color="auto"/>
        <w:bottom w:val="none" w:sz="0" w:space="0" w:color="auto"/>
        <w:right w:val="none" w:sz="0" w:space="0" w:color="auto"/>
      </w:divBdr>
    </w:div>
    <w:div w:id="58023952">
      <w:bodyDiv w:val="1"/>
      <w:marLeft w:val="0"/>
      <w:marRight w:val="0"/>
      <w:marTop w:val="0"/>
      <w:marBottom w:val="0"/>
      <w:divBdr>
        <w:top w:val="none" w:sz="0" w:space="0" w:color="auto"/>
        <w:left w:val="none" w:sz="0" w:space="0" w:color="auto"/>
        <w:bottom w:val="none" w:sz="0" w:space="0" w:color="auto"/>
        <w:right w:val="none" w:sz="0" w:space="0" w:color="auto"/>
      </w:divBdr>
    </w:div>
    <w:div w:id="58868676">
      <w:bodyDiv w:val="1"/>
      <w:marLeft w:val="0"/>
      <w:marRight w:val="0"/>
      <w:marTop w:val="0"/>
      <w:marBottom w:val="0"/>
      <w:divBdr>
        <w:top w:val="none" w:sz="0" w:space="0" w:color="auto"/>
        <w:left w:val="none" w:sz="0" w:space="0" w:color="auto"/>
        <w:bottom w:val="none" w:sz="0" w:space="0" w:color="auto"/>
        <w:right w:val="none" w:sz="0" w:space="0" w:color="auto"/>
      </w:divBdr>
    </w:div>
    <w:div w:id="73667850">
      <w:bodyDiv w:val="1"/>
      <w:marLeft w:val="0"/>
      <w:marRight w:val="0"/>
      <w:marTop w:val="0"/>
      <w:marBottom w:val="0"/>
      <w:divBdr>
        <w:top w:val="none" w:sz="0" w:space="0" w:color="auto"/>
        <w:left w:val="none" w:sz="0" w:space="0" w:color="auto"/>
        <w:bottom w:val="none" w:sz="0" w:space="0" w:color="auto"/>
        <w:right w:val="none" w:sz="0" w:space="0" w:color="auto"/>
      </w:divBdr>
    </w:div>
    <w:div w:id="84495057">
      <w:bodyDiv w:val="1"/>
      <w:marLeft w:val="0"/>
      <w:marRight w:val="0"/>
      <w:marTop w:val="0"/>
      <w:marBottom w:val="0"/>
      <w:divBdr>
        <w:top w:val="none" w:sz="0" w:space="0" w:color="auto"/>
        <w:left w:val="none" w:sz="0" w:space="0" w:color="auto"/>
        <w:bottom w:val="none" w:sz="0" w:space="0" w:color="auto"/>
        <w:right w:val="none" w:sz="0" w:space="0" w:color="auto"/>
      </w:divBdr>
    </w:div>
    <w:div w:id="96370292">
      <w:bodyDiv w:val="1"/>
      <w:marLeft w:val="0"/>
      <w:marRight w:val="0"/>
      <w:marTop w:val="0"/>
      <w:marBottom w:val="0"/>
      <w:divBdr>
        <w:top w:val="none" w:sz="0" w:space="0" w:color="auto"/>
        <w:left w:val="none" w:sz="0" w:space="0" w:color="auto"/>
        <w:bottom w:val="none" w:sz="0" w:space="0" w:color="auto"/>
        <w:right w:val="none" w:sz="0" w:space="0" w:color="auto"/>
      </w:divBdr>
    </w:div>
    <w:div w:id="108012912">
      <w:bodyDiv w:val="1"/>
      <w:marLeft w:val="0"/>
      <w:marRight w:val="0"/>
      <w:marTop w:val="0"/>
      <w:marBottom w:val="0"/>
      <w:divBdr>
        <w:top w:val="none" w:sz="0" w:space="0" w:color="auto"/>
        <w:left w:val="none" w:sz="0" w:space="0" w:color="auto"/>
        <w:bottom w:val="none" w:sz="0" w:space="0" w:color="auto"/>
        <w:right w:val="none" w:sz="0" w:space="0" w:color="auto"/>
      </w:divBdr>
    </w:div>
    <w:div w:id="116262129">
      <w:bodyDiv w:val="1"/>
      <w:marLeft w:val="0"/>
      <w:marRight w:val="0"/>
      <w:marTop w:val="0"/>
      <w:marBottom w:val="0"/>
      <w:divBdr>
        <w:top w:val="none" w:sz="0" w:space="0" w:color="auto"/>
        <w:left w:val="none" w:sz="0" w:space="0" w:color="auto"/>
        <w:bottom w:val="none" w:sz="0" w:space="0" w:color="auto"/>
        <w:right w:val="none" w:sz="0" w:space="0" w:color="auto"/>
      </w:divBdr>
    </w:div>
    <w:div w:id="132060091">
      <w:bodyDiv w:val="1"/>
      <w:marLeft w:val="0"/>
      <w:marRight w:val="0"/>
      <w:marTop w:val="0"/>
      <w:marBottom w:val="0"/>
      <w:divBdr>
        <w:top w:val="none" w:sz="0" w:space="0" w:color="auto"/>
        <w:left w:val="none" w:sz="0" w:space="0" w:color="auto"/>
        <w:bottom w:val="none" w:sz="0" w:space="0" w:color="auto"/>
        <w:right w:val="none" w:sz="0" w:space="0" w:color="auto"/>
      </w:divBdr>
    </w:div>
    <w:div w:id="167599028">
      <w:bodyDiv w:val="1"/>
      <w:marLeft w:val="0"/>
      <w:marRight w:val="0"/>
      <w:marTop w:val="0"/>
      <w:marBottom w:val="0"/>
      <w:divBdr>
        <w:top w:val="none" w:sz="0" w:space="0" w:color="auto"/>
        <w:left w:val="none" w:sz="0" w:space="0" w:color="auto"/>
        <w:bottom w:val="none" w:sz="0" w:space="0" w:color="auto"/>
        <w:right w:val="none" w:sz="0" w:space="0" w:color="auto"/>
      </w:divBdr>
    </w:div>
    <w:div w:id="173153655">
      <w:bodyDiv w:val="1"/>
      <w:marLeft w:val="0"/>
      <w:marRight w:val="0"/>
      <w:marTop w:val="0"/>
      <w:marBottom w:val="0"/>
      <w:divBdr>
        <w:top w:val="none" w:sz="0" w:space="0" w:color="auto"/>
        <w:left w:val="none" w:sz="0" w:space="0" w:color="auto"/>
        <w:bottom w:val="none" w:sz="0" w:space="0" w:color="auto"/>
        <w:right w:val="none" w:sz="0" w:space="0" w:color="auto"/>
      </w:divBdr>
    </w:div>
    <w:div w:id="215243759">
      <w:bodyDiv w:val="1"/>
      <w:marLeft w:val="0"/>
      <w:marRight w:val="0"/>
      <w:marTop w:val="0"/>
      <w:marBottom w:val="0"/>
      <w:divBdr>
        <w:top w:val="none" w:sz="0" w:space="0" w:color="auto"/>
        <w:left w:val="none" w:sz="0" w:space="0" w:color="auto"/>
        <w:bottom w:val="none" w:sz="0" w:space="0" w:color="auto"/>
        <w:right w:val="none" w:sz="0" w:space="0" w:color="auto"/>
      </w:divBdr>
    </w:div>
    <w:div w:id="223878327">
      <w:bodyDiv w:val="1"/>
      <w:marLeft w:val="0"/>
      <w:marRight w:val="0"/>
      <w:marTop w:val="0"/>
      <w:marBottom w:val="0"/>
      <w:divBdr>
        <w:top w:val="none" w:sz="0" w:space="0" w:color="auto"/>
        <w:left w:val="none" w:sz="0" w:space="0" w:color="auto"/>
        <w:bottom w:val="none" w:sz="0" w:space="0" w:color="auto"/>
        <w:right w:val="none" w:sz="0" w:space="0" w:color="auto"/>
      </w:divBdr>
    </w:div>
    <w:div w:id="232860634">
      <w:bodyDiv w:val="1"/>
      <w:marLeft w:val="0"/>
      <w:marRight w:val="0"/>
      <w:marTop w:val="0"/>
      <w:marBottom w:val="0"/>
      <w:divBdr>
        <w:top w:val="none" w:sz="0" w:space="0" w:color="auto"/>
        <w:left w:val="none" w:sz="0" w:space="0" w:color="auto"/>
        <w:bottom w:val="none" w:sz="0" w:space="0" w:color="auto"/>
        <w:right w:val="none" w:sz="0" w:space="0" w:color="auto"/>
      </w:divBdr>
    </w:div>
    <w:div w:id="245774757">
      <w:bodyDiv w:val="1"/>
      <w:marLeft w:val="0"/>
      <w:marRight w:val="0"/>
      <w:marTop w:val="0"/>
      <w:marBottom w:val="0"/>
      <w:divBdr>
        <w:top w:val="none" w:sz="0" w:space="0" w:color="auto"/>
        <w:left w:val="none" w:sz="0" w:space="0" w:color="auto"/>
        <w:bottom w:val="none" w:sz="0" w:space="0" w:color="auto"/>
        <w:right w:val="none" w:sz="0" w:space="0" w:color="auto"/>
      </w:divBdr>
    </w:div>
    <w:div w:id="255018858">
      <w:bodyDiv w:val="1"/>
      <w:marLeft w:val="0"/>
      <w:marRight w:val="0"/>
      <w:marTop w:val="0"/>
      <w:marBottom w:val="0"/>
      <w:divBdr>
        <w:top w:val="none" w:sz="0" w:space="0" w:color="auto"/>
        <w:left w:val="none" w:sz="0" w:space="0" w:color="auto"/>
        <w:bottom w:val="none" w:sz="0" w:space="0" w:color="auto"/>
        <w:right w:val="none" w:sz="0" w:space="0" w:color="auto"/>
      </w:divBdr>
    </w:div>
    <w:div w:id="272632669">
      <w:bodyDiv w:val="1"/>
      <w:marLeft w:val="0"/>
      <w:marRight w:val="0"/>
      <w:marTop w:val="0"/>
      <w:marBottom w:val="0"/>
      <w:divBdr>
        <w:top w:val="none" w:sz="0" w:space="0" w:color="auto"/>
        <w:left w:val="none" w:sz="0" w:space="0" w:color="auto"/>
        <w:bottom w:val="none" w:sz="0" w:space="0" w:color="auto"/>
        <w:right w:val="none" w:sz="0" w:space="0" w:color="auto"/>
      </w:divBdr>
    </w:div>
    <w:div w:id="272711453">
      <w:bodyDiv w:val="1"/>
      <w:marLeft w:val="0"/>
      <w:marRight w:val="0"/>
      <w:marTop w:val="0"/>
      <w:marBottom w:val="0"/>
      <w:divBdr>
        <w:top w:val="none" w:sz="0" w:space="0" w:color="auto"/>
        <w:left w:val="none" w:sz="0" w:space="0" w:color="auto"/>
        <w:bottom w:val="none" w:sz="0" w:space="0" w:color="auto"/>
        <w:right w:val="none" w:sz="0" w:space="0" w:color="auto"/>
      </w:divBdr>
    </w:div>
    <w:div w:id="278806800">
      <w:bodyDiv w:val="1"/>
      <w:marLeft w:val="0"/>
      <w:marRight w:val="0"/>
      <w:marTop w:val="0"/>
      <w:marBottom w:val="0"/>
      <w:divBdr>
        <w:top w:val="none" w:sz="0" w:space="0" w:color="auto"/>
        <w:left w:val="none" w:sz="0" w:space="0" w:color="auto"/>
        <w:bottom w:val="none" w:sz="0" w:space="0" w:color="auto"/>
        <w:right w:val="none" w:sz="0" w:space="0" w:color="auto"/>
      </w:divBdr>
    </w:div>
    <w:div w:id="285624655">
      <w:bodyDiv w:val="1"/>
      <w:marLeft w:val="0"/>
      <w:marRight w:val="0"/>
      <w:marTop w:val="0"/>
      <w:marBottom w:val="0"/>
      <w:divBdr>
        <w:top w:val="none" w:sz="0" w:space="0" w:color="auto"/>
        <w:left w:val="none" w:sz="0" w:space="0" w:color="auto"/>
        <w:bottom w:val="none" w:sz="0" w:space="0" w:color="auto"/>
        <w:right w:val="none" w:sz="0" w:space="0" w:color="auto"/>
      </w:divBdr>
    </w:div>
    <w:div w:id="286280165">
      <w:bodyDiv w:val="1"/>
      <w:marLeft w:val="0"/>
      <w:marRight w:val="0"/>
      <w:marTop w:val="0"/>
      <w:marBottom w:val="0"/>
      <w:divBdr>
        <w:top w:val="none" w:sz="0" w:space="0" w:color="auto"/>
        <w:left w:val="none" w:sz="0" w:space="0" w:color="auto"/>
        <w:bottom w:val="none" w:sz="0" w:space="0" w:color="auto"/>
        <w:right w:val="none" w:sz="0" w:space="0" w:color="auto"/>
      </w:divBdr>
      <w:divsChild>
        <w:div w:id="1843011847">
          <w:marLeft w:val="0"/>
          <w:marRight w:val="0"/>
          <w:marTop w:val="0"/>
          <w:marBottom w:val="0"/>
          <w:divBdr>
            <w:top w:val="none" w:sz="0" w:space="0" w:color="auto"/>
            <w:left w:val="none" w:sz="0" w:space="0" w:color="auto"/>
            <w:bottom w:val="none" w:sz="0" w:space="0" w:color="auto"/>
            <w:right w:val="none" w:sz="0" w:space="0" w:color="auto"/>
          </w:divBdr>
          <w:divsChild>
            <w:div w:id="1417364381">
              <w:marLeft w:val="0"/>
              <w:marRight w:val="0"/>
              <w:marTop w:val="0"/>
              <w:marBottom w:val="0"/>
              <w:divBdr>
                <w:top w:val="none" w:sz="0" w:space="0" w:color="auto"/>
                <w:left w:val="none" w:sz="0" w:space="0" w:color="auto"/>
                <w:bottom w:val="none" w:sz="0" w:space="0" w:color="auto"/>
                <w:right w:val="none" w:sz="0" w:space="0" w:color="auto"/>
              </w:divBdr>
              <w:divsChild>
                <w:div w:id="155147249">
                  <w:marLeft w:val="0"/>
                  <w:marRight w:val="0"/>
                  <w:marTop w:val="0"/>
                  <w:marBottom w:val="0"/>
                  <w:divBdr>
                    <w:top w:val="none" w:sz="0" w:space="0" w:color="auto"/>
                    <w:left w:val="none" w:sz="0" w:space="0" w:color="auto"/>
                    <w:bottom w:val="none" w:sz="0" w:space="0" w:color="auto"/>
                    <w:right w:val="none" w:sz="0" w:space="0" w:color="auto"/>
                  </w:divBdr>
                  <w:divsChild>
                    <w:div w:id="524833668">
                      <w:marLeft w:val="0"/>
                      <w:marRight w:val="0"/>
                      <w:marTop w:val="0"/>
                      <w:marBottom w:val="0"/>
                      <w:divBdr>
                        <w:top w:val="none" w:sz="0" w:space="0" w:color="auto"/>
                        <w:left w:val="none" w:sz="0" w:space="0" w:color="auto"/>
                        <w:bottom w:val="none" w:sz="0" w:space="0" w:color="auto"/>
                        <w:right w:val="none" w:sz="0" w:space="0" w:color="auto"/>
                      </w:divBdr>
                      <w:divsChild>
                        <w:div w:id="408232456">
                          <w:marLeft w:val="0"/>
                          <w:marRight w:val="0"/>
                          <w:marTop w:val="0"/>
                          <w:marBottom w:val="0"/>
                          <w:divBdr>
                            <w:top w:val="none" w:sz="0" w:space="0" w:color="auto"/>
                            <w:left w:val="none" w:sz="0" w:space="0" w:color="auto"/>
                            <w:bottom w:val="none" w:sz="0" w:space="0" w:color="auto"/>
                            <w:right w:val="none" w:sz="0" w:space="0" w:color="auto"/>
                          </w:divBdr>
                          <w:divsChild>
                            <w:div w:id="1236161773">
                              <w:marLeft w:val="0"/>
                              <w:marRight w:val="0"/>
                              <w:marTop w:val="0"/>
                              <w:marBottom w:val="0"/>
                              <w:divBdr>
                                <w:top w:val="none" w:sz="0" w:space="0" w:color="auto"/>
                                <w:left w:val="none" w:sz="0" w:space="0" w:color="auto"/>
                                <w:bottom w:val="none" w:sz="0" w:space="0" w:color="auto"/>
                                <w:right w:val="none" w:sz="0" w:space="0" w:color="auto"/>
                              </w:divBdr>
                              <w:divsChild>
                                <w:div w:id="966351817">
                                  <w:marLeft w:val="0"/>
                                  <w:marRight w:val="0"/>
                                  <w:marTop w:val="0"/>
                                  <w:marBottom w:val="0"/>
                                  <w:divBdr>
                                    <w:top w:val="none" w:sz="0" w:space="0" w:color="auto"/>
                                    <w:left w:val="none" w:sz="0" w:space="0" w:color="auto"/>
                                    <w:bottom w:val="none" w:sz="0" w:space="0" w:color="auto"/>
                                    <w:right w:val="none" w:sz="0" w:space="0" w:color="auto"/>
                                  </w:divBdr>
                                  <w:divsChild>
                                    <w:div w:id="2957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7259">
                          <w:marLeft w:val="0"/>
                          <w:marRight w:val="0"/>
                          <w:marTop w:val="0"/>
                          <w:marBottom w:val="0"/>
                          <w:divBdr>
                            <w:top w:val="none" w:sz="0" w:space="0" w:color="auto"/>
                            <w:left w:val="none" w:sz="0" w:space="0" w:color="auto"/>
                            <w:bottom w:val="none" w:sz="0" w:space="0" w:color="auto"/>
                            <w:right w:val="none" w:sz="0" w:space="0" w:color="auto"/>
                          </w:divBdr>
                          <w:divsChild>
                            <w:div w:id="975069977">
                              <w:marLeft w:val="0"/>
                              <w:marRight w:val="0"/>
                              <w:marTop w:val="0"/>
                              <w:marBottom w:val="0"/>
                              <w:divBdr>
                                <w:top w:val="none" w:sz="0" w:space="0" w:color="auto"/>
                                <w:left w:val="none" w:sz="0" w:space="0" w:color="auto"/>
                                <w:bottom w:val="none" w:sz="0" w:space="0" w:color="auto"/>
                                <w:right w:val="none" w:sz="0" w:space="0" w:color="auto"/>
                              </w:divBdr>
                              <w:divsChild>
                                <w:div w:id="4801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530577">
      <w:bodyDiv w:val="1"/>
      <w:marLeft w:val="0"/>
      <w:marRight w:val="0"/>
      <w:marTop w:val="0"/>
      <w:marBottom w:val="0"/>
      <w:divBdr>
        <w:top w:val="none" w:sz="0" w:space="0" w:color="auto"/>
        <w:left w:val="none" w:sz="0" w:space="0" w:color="auto"/>
        <w:bottom w:val="none" w:sz="0" w:space="0" w:color="auto"/>
        <w:right w:val="none" w:sz="0" w:space="0" w:color="auto"/>
      </w:divBdr>
    </w:div>
    <w:div w:id="298078313">
      <w:bodyDiv w:val="1"/>
      <w:marLeft w:val="0"/>
      <w:marRight w:val="0"/>
      <w:marTop w:val="0"/>
      <w:marBottom w:val="0"/>
      <w:divBdr>
        <w:top w:val="none" w:sz="0" w:space="0" w:color="auto"/>
        <w:left w:val="none" w:sz="0" w:space="0" w:color="auto"/>
        <w:bottom w:val="none" w:sz="0" w:space="0" w:color="auto"/>
        <w:right w:val="none" w:sz="0" w:space="0" w:color="auto"/>
      </w:divBdr>
      <w:divsChild>
        <w:div w:id="133379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817116">
      <w:bodyDiv w:val="1"/>
      <w:marLeft w:val="0"/>
      <w:marRight w:val="0"/>
      <w:marTop w:val="0"/>
      <w:marBottom w:val="0"/>
      <w:divBdr>
        <w:top w:val="none" w:sz="0" w:space="0" w:color="auto"/>
        <w:left w:val="none" w:sz="0" w:space="0" w:color="auto"/>
        <w:bottom w:val="none" w:sz="0" w:space="0" w:color="auto"/>
        <w:right w:val="none" w:sz="0" w:space="0" w:color="auto"/>
      </w:divBdr>
    </w:div>
    <w:div w:id="309947468">
      <w:bodyDiv w:val="1"/>
      <w:marLeft w:val="0"/>
      <w:marRight w:val="0"/>
      <w:marTop w:val="0"/>
      <w:marBottom w:val="0"/>
      <w:divBdr>
        <w:top w:val="none" w:sz="0" w:space="0" w:color="auto"/>
        <w:left w:val="none" w:sz="0" w:space="0" w:color="auto"/>
        <w:bottom w:val="none" w:sz="0" w:space="0" w:color="auto"/>
        <w:right w:val="none" w:sz="0" w:space="0" w:color="auto"/>
      </w:divBdr>
    </w:div>
    <w:div w:id="318584636">
      <w:bodyDiv w:val="1"/>
      <w:marLeft w:val="0"/>
      <w:marRight w:val="0"/>
      <w:marTop w:val="0"/>
      <w:marBottom w:val="0"/>
      <w:divBdr>
        <w:top w:val="none" w:sz="0" w:space="0" w:color="auto"/>
        <w:left w:val="none" w:sz="0" w:space="0" w:color="auto"/>
        <w:bottom w:val="none" w:sz="0" w:space="0" w:color="auto"/>
        <w:right w:val="none" w:sz="0" w:space="0" w:color="auto"/>
      </w:divBdr>
    </w:div>
    <w:div w:id="326832770">
      <w:bodyDiv w:val="1"/>
      <w:marLeft w:val="0"/>
      <w:marRight w:val="0"/>
      <w:marTop w:val="0"/>
      <w:marBottom w:val="0"/>
      <w:divBdr>
        <w:top w:val="none" w:sz="0" w:space="0" w:color="auto"/>
        <w:left w:val="none" w:sz="0" w:space="0" w:color="auto"/>
        <w:bottom w:val="none" w:sz="0" w:space="0" w:color="auto"/>
        <w:right w:val="none" w:sz="0" w:space="0" w:color="auto"/>
      </w:divBdr>
    </w:div>
    <w:div w:id="347298855">
      <w:bodyDiv w:val="1"/>
      <w:marLeft w:val="0"/>
      <w:marRight w:val="0"/>
      <w:marTop w:val="0"/>
      <w:marBottom w:val="0"/>
      <w:divBdr>
        <w:top w:val="none" w:sz="0" w:space="0" w:color="auto"/>
        <w:left w:val="none" w:sz="0" w:space="0" w:color="auto"/>
        <w:bottom w:val="none" w:sz="0" w:space="0" w:color="auto"/>
        <w:right w:val="none" w:sz="0" w:space="0" w:color="auto"/>
      </w:divBdr>
    </w:div>
    <w:div w:id="350031668">
      <w:bodyDiv w:val="1"/>
      <w:marLeft w:val="0"/>
      <w:marRight w:val="0"/>
      <w:marTop w:val="0"/>
      <w:marBottom w:val="0"/>
      <w:divBdr>
        <w:top w:val="none" w:sz="0" w:space="0" w:color="auto"/>
        <w:left w:val="none" w:sz="0" w:space="0" w:color="auto"/>
        <w:bottom w:val="none" w:sz="0" w:space="0" w:color="auto"/>
        <w:right w:val="none" w:sz="0" w:space="0" w:color="auto"/>
      </w:divBdr>
      <w:divsChild>
        <w:div w:id="1768504535">
          <w:marLeft w:val="0"/>
          <w:marRight w:val="0"/>
          <w:marTop w:val="0"/>
          <w:marBottom w:val="0"/>
          <w:divBdr>
            <w:top w:val="none" w:sz="0" w:space="0" w:color="auto"/>
            <w:left w:val="none" w:sz="0" w:space="0" w:color="auto"/>
            <w:bottom w:val="none" w:sz="0" w:space="0" w:color="auto"/>
            <w:right w:val="none" w:sz="0" w:space="0" w:color="auto"/>
          </w:divBdr>
          <w:divsChild>
            <w:div w:id="1393578">
              <w:marLeft w:val="0"/>
              <w:marRight w:val="0"/>
              <w:marTop w:val="0"/>
              <w:marBottom w:val="0"/>
              <w:divBdr>
                <w:top w:val="none" w:sz="0" w:space="0" w:color="auto"/>
                <w:left w:val="none" w:sz="0" w:space="0" w:color="auto"/>
                <w:bottom w:val="none" w:sz="0" w:space="0" w:color="auto"/>
                <w:right w:val="none" w:sz="0" w:space="0" w:color="auto"/>
              </w:divBdr>
              <w:divsChild>
                <w:div w:id="955991960">
                  <w:marLeft w:val="0"/>
                  <w:marRight w:val="0"/>
                  <w:marTop w:val="0"/>
                  <w:marBottom w:val="0"/>
                  <w:divBdr>
                    <w:top w:val="none" w:sz="0" w:space="0" w:color="auto"/>
                    <w:left w:val="none" w:sz="0" w:space="0" w:color="auto"/>
                    <w:bottom w:val="none" w:sz="0" w:space="0" w:color="auto"/>
                    <w:right w:val="none" w:sz="0" w:space="0" w:color="auto"/>
                  </w:divBdr>
                </w:div>
                <w:div w:id="304897264">
                  <w:marLeft w:val="0"/>
                  <w:marRight w:val="0"/>
                  <w:marTop w:val="0"/>
                  <w:marBottom w:val="0"/>
                  <w:divBdr>
                    <w:top w:val="none" w:sz="0" w:space="0" w:color="auto"/>
                    <w:left w:val="none" w:sz="0" w:space="0" w:color="auto"/>
                    <w:bottom w:val="none" w:sz="0" w:space="0" w:color="auto"/>
                    <w:right w:val="none" w:sz="0" w:space="0" w:color="auto"/>
                  </w:divBdr>
                  <w:divsChild>
                    <w:div w:id="1040595258">
                      <w:marLeft w:val="0"/>
                      <w:marRight w:val="0"/>
                      <w:marTop w:val="0"/>
                      <w:marBottom w:val="0"/>
                      <w:divBdr>
                        <w:top w:val="none" w:sz="0" w:space="0" w:color="auto"/>
                        <w:left w:val="none" w:sz="0" w:space="0" w:color="auto"/>
                        <w:bottom w:val="none" w:sz="0" w:space="0" w:color="auto"/>
                        <w:right w:val="none" w:sz="0" w:space="0" w:color="auto"/>
                      </w:divBdr>
                    </w:div>
                  </w:divsChild>
                </w:div>
                <w:div w:id="20104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80175">
      <w:bodyDiv w:val="1"/>
      <w:marLeft w:val="0"/>
      <w:marRight w:val="0"/>
      <w:marTop w:val="0"/>
      <w:marBottom w:val="0"/>
      <w:divBdr>
        <w:top w:val="none" w:sz="0" w:space="0" w:color="auto"/>
        <w:left w:val="none" w:sz="0" w:space="0" w:color="auto"/>
        <w:bottom w:val="none" w:sz="0" w:space="0" w:color="auto"/>
        <w:right w:val="none" w:sz="0" w:space="0" w:color="auto"/>
      </w:divBdr>
    </w:div>
    <w:div w:id="390009128">
      <w:bodyDiv w:val="1"/>
      <w:marLeft w:val="0"/>
      <w:marRight w:val="0"/>
      <w:marTop w:val="0"/>
      <w:marBottom w:val="0"/>
      <w:divBdr>
        <w:top w:val="none" w:sz="0" w:space="0" w:color="auto"/>
        <w:left w:val="none" w:sz="0" w:space="0" w:color="auto"/>
        <w:bottom w:val="none" w:sz="0" w:space="0" w:color="auto"/>
        <w:right w:val="none" w:sz="0" w:space="0" w:color="auto"/>
      </w:divBdr>
    </w:div>
    <w:div w:id="398138716">
      <w:bodyDiv w:val="1"/>
      <w:marLeft w:val="0"/>
      <w:marRight w:val="0"/>
      <w:marTop w:val="0"/>
      <w:marBottom w:val="0"/>
      <w:divBdr>
        <w:top w:val="none" w:sz="0" w:space="0" w:color="auto"/>
        <w:left w:val="none" w:sz="0" w:space="0" w:color="auto"/>
        <w:bottom w:val="none" w:sz="0" w:space="0" w:color="auto"/>
        <w:right w:val="none" w:sz="0" w:space="0" w:color="auto"/>
      </w:divBdr>
    </w:div>
    <w:div w:id="398289964">
      <w:bodyDiv w:val="1"/>
      <w:marLeft w:val="0"/>
      <w:marRight w:val="0"/>
      <w:marTop w:val="0"/>
      <w:marBottom w:val="0"/>
      <w:divBdr>
        <w:top w:val="none" w:sz="0" w:space="0" w:color="auto"/>
        <w:left w:val="none" w:sz="0" w:space="0" w:color="auto"/>
        <w:bottom w:val="none" w:sz="0" w:space="0" w:color="auto"/>
        <w:right w:val="none" w:sz="0" w:space="0" w:color="auto"/>
      </w:divBdr>
    </w:div>
    <w:div w:id="398478691">
      <w:bodyDiv w:val="1"/>
      <w:marLeft w:val="0"/>
      <w:marRight w:val="0"/>
      <w:marTop w:val="0"/>
      <w:marBottom w:val="0"/>
      <w:divBdr>
        <w:top w:val="none" w:sz="0" w:space="0" w:color="auto"/>
        <w:left w:val="none" w:sz="0" w:space="0" w:color="auto"/>
        <w:bottom w:val="none" w:sz="0" w:space="0" w:color="auto"/>
        <w:right w:val="none" w:sz="0" w:space="0" w:color="auto"/>
      </w:divBdr>
    </w:div>
    <w:div w:id="401685662">
      <w:bodyDiv w:val="1"/>
      <w:marLeft w:val="0"/>
      <w:marRight w:val="0"/>
      <w:marTop w:val="0"/>
      <w:marBottom w:val="0"/>
      <w:divBdr>
        <w:top w:val="none" w:sz="0" w:space="0" w:color="auto"/>
        <w:left w:val="none" w:sz="0" w:space="0" w:color="auto"/>
        <w:bottom w:val="none" w:sz="0" w:space="0" w:color="auto"/>
        <w:right w:val="none" w:sz="0" w:space="0" w:color="auto"/>
      </w:divBdr>
    </w:div>
    <w:div w:id="417945682">
      <w:bodyDiv w:val="1"/>
      <w:marLeft w:val="0"/>
      <w:marRight w:val="0"/>
      <w:marTop w:val="0"/>
      <w:marBottom w:val="0"/>
      <w:divBdr>
        <w:top w:val="none" w:sz="0" w:space="0" w:color="auto"/>
        <w:left w:val="none" w:sz="0" w:space="0" w:color="auto"/>
        <w:bottom w:val="none" w:sz="0" w:space="0" w:color="auto"/>
        <w:right w:val="none" w:sz="0" w:space="0" w:color="auto"/>
      </w:divBdr>
    </w:div>
    <w:div w:id="440418995">
      <w:bodyDiv w:val="1"/>
      <w:marLeft w:val="0"/>
      <w:marRight w:val="0"/>
      <w:marTop w:val="0"/>
      <w:marBottom w:val="0"/>
      <w:divBdr>
        <w:top w:val="none" w:sz="0" w:space="0" w:color="auto"/>
        <w:left w:val="none" w:sz="0" w:space="0" w:color="auto"/>
        <w:bottom w:val="none" w:sz="0" w:space="0" w:color="auto"/>
        <w:right w:val="none" w:sz="0" w:space="0" w:color="auto"/>
      </w:divBdr>
      <w:divsChild>
        <w:div w:id="1013992662">
          <w:marLeft w:val="0"/>
          <w:marRight w:val="0"/>
          <w:marTop w:val="0"/>
          <w:marBottom w:val="0"/>
          <w:divBdr>
            <w:top w:val="none" w:sz="0" w:space="0" w:color="auto"/>
            <w:left w:val="none" w:sz="0" w:space="0" w:color="auto"/>
            <w:bottom w:val="none" w:sz="0" w:space="0" w:color="auto"/>
            <w:right w:val="none" w:sz="0" w:space="0" w:color="auto"/>
          </w:divBdr>
          <w:divsChild>
            <w:div w:id="2134787071">
              <w:marLeft w:val="0"/>
              <w:marRight w:val="0"/>
              <w:marTop w:val="0"/>
              <w:marBottom w:val="0"/>
              <w:divBdr>
                <w:top w:val="none" w:sz="0" w:space="0" w:color="auto"/>
                <w:left w:val="none" w:sz="0" w:space="0" w:color="auto"/>
                <w:bottom w:val="none" w:sz="0" w:space="0" w:color="auto"/>
                <w:right w:val="none" w:sz="0" w:space="0" w:color="auto"/>
              </w:divBdr>
              <w:divsChild>
                <w:div w:id="12804559">
                  <w:marLeft w:val="0"/>
                  <w:marRight w:val="0"/>
                  <w:marTop w:val="0"/>
                  <w:marBottom w:val="0"/>
                  <w:divBdr>
                    <w:top w:val="none" w:sz="0" w:space="0" w:color="auto"/>
                    <w:left w:val="none" w:sz="0" w:space="0" w:color="auto"/>
                    <w:bottom w:val="none" w:sz="0" w:space="0" w:color="auto"/>
                    <w:right w:val="none" w:sz="0" w:space="0" w:color="auto"/>
                  </w:divBdr>
                </w:div>
                <w:div w:id="912468324">
                  <w:marLeft w:val="0"/>
                  <w:marRight w:val="0"/>
                  <w:marTop w:val="0"/>
                  <w:marBottom w:val="0"/>
                  <w:divBdr>
                    <w:top w:val="none" w:sz="0" w:space="0" w:color="auto"/>
                    <w:left w:val="none" w:sz="0" w:space="0" w:color="auto"/>
                    <w:bottom w:val="none" w:sz="0" w:space="0" w:color="auto"/>
                    <w:right w:val="none" w:sz="0" w:space="0" w:color="auto"/>
                  </w:divBdr>
                  <w:divsChild>
                    <w:div w:id="1592009528">
                      <w:marLeft w:val="0"/>
                      <w:marRight w:val="0"/>
                      <w:marTop w:val="0"/>
                      <w:marBottom w:val="0"/>
                      <w:divBdr>
                        <w:top w:val="none" w:sz="0" w:space="0" w:color="auto"/>
                        <w:left w:val="none" w:sz="0" w:space="0" w:color="auto"/>
                        <w:bottom w:val="none" w:sz="0" w:space="0" w:color="auto"/>
                        <w:right w:val="none" w:sz="0" w:space="0" w:color="auto"/>
                      </w:divBdr>
                    </w:div>
                  </w:divsChild>
                </w:div>
                <w:div w:id="19278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1473">
          <w:marLeft w:val="0"/>
          <w:marRight w:val="0"/>
          <w:marTop w:val="0"/>
          <w:marBottom w:val="0"/>
          <w:divBdr>
            <w:top w:val="none" w:sz="0" w:space="0" w:color="auto"/>
            <w:left w:val="none" w:sz="0" w:space="0" w:color="auto"/>
            <w:bottom w:val="none" w:sz="0" w:space="0" w:color="auto"/>
            <w:right w:val="none" w:sz="0" w:space="0" w:color="auto"/>
          </w:divBdr>
          <w:divsChild>
            <w:div w:id="1962418159">
              <w:marLeft w:val="0"/>
              <w:marRight w:val="0"/>
              <w:marTop w:val="0"/>
              <w:marBottom w:val="0"/>
              <w:divBdr>
                <w:top w:val="none" w:sz="0" w:space="0" w:color="auto"/>
                <w:left w:val="none" w:sz="0" w:space="0" w:color="auto"/>
                <w:bottom w:val="none" w:sz="0" w:space="0" w:color="auto"/>
                <w:right w:val="none" w:sz="0" w:space="0" w:color="auto"/>
              </w:divBdr>
              <w:divsChild>
                <w:div w:id="1009793460">
                  <w:marLeft w:val="0"/>
                  <w:marRight w:val="0"/>
                  <w:marTop w:val="0"/>
                  <w:marBottom w:val="0"/>
                  <w:divBdr>
                    <w:top w:val="none" w:sz="0" w:space="0" w:color="auto"/>
                    <w:left w:val="none" w:sz="0" w:space="0" w:color="auto"/>
                    <w:bottom w:val="none" w:sz="0" w:space="0" w:color="auto"/>
                    <w:right w:val="none" w:sz="0" w:space="0" w:color="auto"/>
                  </w:divBdr>
                </w:div>
                <w:div w:id="943851726">
                  <w:marLeft w:val="0"/>
                  <w:marRight w:val="0"/>
                  <w:marTop w:val="0"/>
                  <w:marBottom w:val="0"/>
                  <w:divBdr>
                    <w:top w:val="none" w:sz="0" w:space="0" w:color="auto"/>
                    <w:left w:val="none" w:sz="0" w:space="0" w:color="auto"/>
                    <w:bottom w:val="none" w:sz="0" w:space="0" w:color="auto"/>
                    <w:right w:val="none" w:sz="0" w:space="0" w:color="auto"/>
                  </w:divBdr>
                  <w:divsChild>
                    <w:div w:id="1010303695">
                      <w:marLeft w:val="0"/>
                      <w:marRight w:val="0"/>
                      <w:marTop w:val="0"/>
                      <w:marBottom w:val="0"/>
                      <w:divBdr>
                        <w:top w:val="none" w:sz="0" w:space="0" w:color="auto"/>
                        <w:left w:val="none" w:sz="0" w:space="0" w:color="auto"/>
                        <w:bottom w:val="none" w:sz="0" w:space="0" w:color="auto"/>
                        <w:right w:val="none" w:sz="0" w:space="0" w:color="auto"/>
                      </w:divBdr>
                    </w:div>
                  </w:divsChild>
                </w:div>
                <w:div w:id="11497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50785">
          <w:marLeft w:val="0"/>
          <w:marRight w:val="0"/>
          <w:marTop w:val="0"/>
          <w:marBottom w:val="0"/>
          <w:divBdr>
            <w:top w:val="none" w:sz="0" w:space="0" w:color="auto"/>
            <w:left w:val="none" w:sz="0" w:space="0" w:color="auto"/>
            <w:bottom w:val="none" w:sz="0" w:space="0" w:color="auto"/>
            <w:right w:val="none" w:sz="0" w:space="0" w:color="auto"/>
          </w:divBdr>
          <w:divsChild>
            <w:div w:id="1333216423">
              <w:marLeft w:val="0"/>
              <w:marRight w:val="0"/>
              <w:marTop w:val="0"/>
              <w:marBottom w:val="0"/>
              <w:divBdr>
                <w:top w:val="none" w:sz="0" w:space="0" w:color="auto"/>
                <w:left w:val="none" w:sz="0" w:space="0" w:color="auto"/>
                <w:bottom w:val="none" w:sz="0" w:space="0" w:color="auto"/>
                <w:right w:val="none" w:sz="0" w:space="0" w:color="auto"/>
              </w:divBdr>
              <w:divsChild>
                <w:div w:id="895505930">
                  <w:marLeft w:val="0"/>
                  <w:marRight w:val="0"/>
                  <w:marTop w:val="0"/>
                  <w:marBottom w:val="0"/>
                  <w:divBdr>
                    <w:top w:val="none" w:sz="0" w:space="0" w:color="auto"/>
                    <w:left w:val="none" w:sz="0" w:space="0" w:color="auto"/>
                    <w:bottom w:val="none" w:sz="0" w:space="0" w:color="auto"/>
                    <w:right w:val="none" w:sz="0" w:space="0" w:color="auto"/>
                  </w:divBdr>
                </w:div>
                <w:div w:id="21102667">
                  <w:marLeft w:val="0"/>
                  <w:marRight w:val="0"/>
                  <w:marTop w:val="0"/>
                  <w:marBottom w:val="0"/>
                  <w:divBdr>
                    <w:top w:val="none" w:sz="0" w:space="0" w:color="auto"/>
                    <w:left w:val="none" w:sz="0" w:space="0" w:color="auto"/>
                    <w:bottom w:val="none" w:sz="0" w:space="0" w:color="auto"/>
                    <w:right w:val="none" w:sz="0" w:space="0" w:color="auto"/>
                  </w:divBdr>
                  <w:divsChild>
                    <w:div w:id="1914194208">
                      <w:marLeft w:val="0"/>
                      <w:marRight w:val="0"/>
                      <w:marTop w:val="0"/>
                      <w:marBottom w:val="0"/>
                      <w:divBdr>
                        <w:top w:val="none" w:sz="0" w:space="0" w:color="auto"/>
                        <w:left w:val="none" w:sz="0" w:space="0" w:color="auto"/>
                        <w:bottom w:val="none" w:sz="0" w:space="0" w:color="auto"/>
                        <w:right w:val="none" w:sz="0" w:space="0" w:color="auto"/>
                      </w:divBdr>
                    </w:div>
                  </w:divsChild>
                </w:div>
                <w:div w:id="13893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88546">
          <w:marLeft w:val="0"/>
          <w:marRight w:val="0"/>
          <w:marTop w:val="0"/>
          <w:marBottom w:val="0"/>
          <w:divBdr>
            <w:top w:val="none" w:sz="0" w:space="0" w:color="auto"/>
            <w:left w:val="none" w:sz="0" w:space="0" w:color="auto"/>
            <w:bottom w:val="none" w:sz="0" w:space="0" w:color="auto"/>
            <w:right w:val="none" w:sz="0" w:space="0" w:color="auto"/>
          </w:divBdr>
          <w:divsChild>
            <w:div w:id="1451511890">
              <w:marLeft w:val="0"/>
              <w:marRight w:val="0"/>
              <w:marTop w:val="0"/>
              <w:marBottom w:val="0"/>
              <w:divBdr>
                <w:top w:val="none" w:sz="0" w:space="0" w:color="auto"/>
                <w:left w:val="none" w:sz="0" w:space="0" w:color="auto"/>
                <w:bottom w:val="none" w:sz="0" w:space="0" w:color="auto"/>
                <w:right w:val="none" w:sz="0" w:space="0" w:color="auto"/>
              </w:divBdr>
              <w:divsChild>
                <w:div w:id="518662411">
                  <w:marLeft w:val="0"/>
                  <w:marRight w:val="0"/>
                  <w:marTop w:val="0"/>
                  <w:marBottom w:val="0"/>
                  <w:divBdr>
                    <w:top w:val="none" w:sz="0" w:space="0" w:color="auto"/>
                    <w:left w:val="none" w:sz="0" w:space="0" w:color="auto"/>
                    <w:bottom w:val="none" w:sz="0" w:space="0" w:color="auto"/>
                    <w:right w:val="none" w:sz="0" w:space="0" w:color="auto"/>
                  </w:divBdr>
                </w:div>
                <w:div w:id="932200265">
                  <w:marLeft w:val="0"/>
                  <w:marRight w:val="0"/>
                  <w:marTop w:val="0"/>
                  <w:marBottom w:val="0"/>
                  <w:divBdr>
                    <w:top w:val="none" w:sz="0" w:space="0" w:color="auto"/>
                    <w:left w:val="none" w:sz="0" w:space="0" w:color="auto"/>
                    <w:bottom w:val="none" w:sz="0" w:space="0" w:color="auto"/>
                    <w:right w:val="none" w:sz="0" w:space="0" w:color="auto"/>
                  </w:divBdr>
                  <w:divsChild>
                    <w:div w:id="729500108">
                      <w:marLeft w:val="0"/>
                      <w:marRight w:val="0"/>
                      <w:marTop w:val="0"/>
                      <w:marBottom w:val="0"/>
                      <w:divBdr>
                        <w:top w:val="none" w:sz="0" w:space="0" w:color="auto"/>
                        <w:left w:val="none" w:sz="0" w:space="0" w:color="auto"/>
                        <w:bottom w:val="none" w:sz="0" w:space="0" w:color="auto"/>
                        <w:right w:val="none" w:sz="0" w:space="0" w:color="auto"/>
                      </w:divBdr>
                    </w:div>
                  </w:divsChild>
                </w:div>
                <w:div w:id="20126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017">
          <w:marLeft w:val="0"/>
          <w:marRight w:val="0"/>
          <w:marTop w:val="0"/>
          <w:marBottom w:val="0"/>
          <w:divBdr>
            <w:top w:val="none" w:sz="0" w:space="0" w:color="auto"/>
            <w:left w:val="none" w:sz="0" w:space="0" w:color="auto"/>
            <w:bottom w:val="none" w:sz="0" w:space="0" w:color="auto"/>
            <w:right w:val="none" w:sz="0" w:space="0" w:color="auto"/>
          </w:divBdr>
          <w:divsChild>
            <w:div w:id="110899875">
              <w:marLeft w:val="0"/>
              <w:marRight w:val="0"/>
              <w:marTop w:val="0"/>
              <w:marBottom w:val="0"/>
              <w:divBdr>
                <w:top w:val="none" w:sz="0" w:space="0" w:color="auto"/>
                <w:left w:val="none" w:sz="0" w:space="0" w:color="auto"/>
                <w:bottom w:val="none" w:sz="0" w:space="0" w:color="auto"/>
                <w:right w:val="none" w:sz="0" w:space="0" w:color="auto"/>
              </w:divBdr>
              <w:divsChild>
                <w:div w:id="304509043">
                  <w:marLeft w:val="0"/>
                  <w:marRight w:val="0"/>
                  <w:marTop w:val="0"/>
                  <w:marBottom w:val="0"/>
                  <w:divBdr>
                    <w:top w:val="none" w:sz="0" w:space="0" w:color="auto"/>
                    <w:left w:val="none" w:sz="0" w:space="0" w:color="auto"/>
                    <w:bottom w:val="none" w:sz="0" w:space="0" w:color="auto"/>
                    <w:right w:val="none" w:sz="0" w:space="0" w:color="auto"/>
                  </w:divBdr>
                </w:div>
                <w:div w:id="1098526498">
                  <w:marLeft w:val="0"/>
                  <w:marRight w:val="0"/>
                  <w:marTop w:val="0"/>
                  <w:marBottom w:val="0"/>
                  <w:divBdr>
                    <w:top w:val="none" w:sz="0" w:space="0" w:color="auto"/>
                    <w:left w:val="none" w:sz="0" w:space="0" w:color="auto"/>
                    <w:bottom w:val="none" w:sz="0" w:space="0" w:color="auto"/>
                    <w:right w:val="none" w:sz="0" w:space="0" w:color="auto"/>
                  </w:divBdr>
                  <w:divsChild>
                    <w:div w:id="273560071">
                      <w:marLeft w:val="0"/>
                      <w:marRight w:val="0"/>
                      <w:marTop w:val="0"/>
                      <w:marBottom w:val="0"/>
                      <w:divBdr>
                        <w:top w:val="none" w:sz="0" w:space="0" w:color="auto"/>
                        <w:left w:val="none" w:sz="0" w:space="0" w:color="auto"/>
                        <w:bottom w:val="none" w:sz="0" w:space="0" w:color="auto"/>
                        <w:right w:val="none" w:sz="0" w:space="0" w:color="auto"/>
                      </w:divBdr>
                    </w:div>
                  </w:divsChild>
                </w:div>
                <w:div w:id="140032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4456">
          <w:marLeft w:val="0"/>
          <w:marRight w:val="0"/>
          <w:marTop w:val="0"/>
          <w:marBottom w:val="0"/>
          <w:divBdr>
            <w:top w:val="none" w:sz="0" w:space="0" w:color="auto"/>
            <w:left w:val="none" w:sz="0" w:space="0" w:color="auto"/>
            <w:bottom w:val="none" w:sz="0" w:space="0" w:color="auto"/>
            <w:right w:val="none" w:sz="0" w:space="0" w:color="auto"/>
          </w:divBdr>
          <w:divsChild>
            <w:div w:id="411126815">
              <w:marLeft w:val="0"/>
              <w:marRight w:val="0"/>
              <w:marTop w:val="0"/>
              <w:marBottom w:val="0"/>
              <w:divBdr>
                <w:top w:val="none" w:sz="0" w:space="0" w:color="auto"/>
                <w:left w:val="none" w:sz="0" w:space="0" w:color="auto"/>
                <w:bottom w:val="none" w:sz="0" w:space="0" w:color="auto"/>
                <w:right w:val="none" w:sz="0" w:space="0" w:color="auto"/>
              </w:divBdr>
              <w:divsChild>
                <w:div w:id="1315527868">
                  <w:marLeft w:val="0"/>
                  <w:marRight w:val="0"/>
                  <w:marTop w:val="0"/>
                  <w:marBottom w:val="0"/>
                  <w:divBdr>
                    <w:top w:val="none" w:sz="0" w:space="0" w:color="auto"/>
                    <w:left w:val="none" w:sz="0" w:space="0" w:color="auto"/>
                    <w:bottom w:val="none" w:sz="0" w:space="0" w:color="auto"/>
                    <w:right w:val="none" w:sz="0" w:space="0" w:color="auto"/>
                  </w:divBdr>
                </w:div>
                <w:div w:id="990594105">
                  <w:marLeft w:val="0"/>
                  <w:marRight w:val="0"/>
                  <w:marTop w:val="0"/>
                  <w:marBottom w:val="0"/>
                  <w:divBdr>
                    <w:top w:val="none" w:sz="0" w:space="0" w:color="auto"/>
                    <w:left w:val="none" w:sz="0" w:space="0" w:color="auto"/>
                    <w:bottom w:val="none" w:sz="0" w:space="0" w:color="auto"/>
                    <w:right w:val="none" w:sz="0" w:space="0" w:color="auto"/>
                  </w:divBdr>
                  <w:divsChild>
                    <w:div w:id="907494256">
                      <w:marLeft w:val="0"/>
                      <w:marRight w:val="0"/>
                      <w:marTop w:val="0"/>
                      <w:marBottom w:val="0"/>
                      <w:divBdr>
                        <w:top w:val="none" w:sz="0" w:space="0" w:color="auto"/>
                        <w:left w:val="none" w:sz="0" w:space="0" w:color="auto"/>
                        <w:bottom w:val="none" w:sz="0" w:space="0" w:color="auto"/>
                        <w:right w:val="none" w:sz="0" w:space="0" w:color="auto"/>
                      </w:divBdr>
                    </w:div>
                  </w:divsChild>
                </w:div>
                <w:div w:id="147529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98295">
      <w:bodyDiv w:val="1"/>
      <w:marLeft w:val="0"/>
      <w:marRight w:val="0"/>
      <w:marTop w:val="0"/>
      <w:marBottom w:val="0"/>
      <w:divBdr>
        <w:top w:val="none" w:sz="0" w:space="0" w:color="auto"/>
        <w:left w:val="none" w:sz="0" w:space="0" w:color="auto"/>
        <w:bottom w:val="none" w:sz="0" w:space="0" w:color="auto"/>
        <w:right w:val="none" w:sz="0" w:space="0" w:color="auto"/>
      </w:divBdr>
    </w:div>
    <w:div w:id="450900017">
      <w:bodyDiv w:val="1"/>
      <w:marLeft w:val="0"/>
      <w:marRight w:val="0"/>
      <w:marTop w:val="0"/>
      <w:marBottom w:val="0"/>
      <w:divBdr>
        <w:top w:val="none" w:sz="0" w:space="0" w:color="auto"/>
        <w:left w:val="none" w:sz="0" w:space="0" w:color="auto"/>
        <w:bottom w:val="none" w:sz="0" w:space="0" w:color="auto"/>
        <w:right w:val="none" w:sz="0" w:space="0" w:color="auto"/>
      </w:divBdr>
    </w:div>
    <w:div w:id="455804688">
      <w:bodyDiv w:val="1"/>
      <w:marLeft w:val="0"/>
      <w:marRight w:val="0"/>
      <w:marTop w:val="0"/>
      <w:marBottom w:val="0"/>
      <w:divBdr>
        <w:top w:val="none" w:sz="0" w:space="0" w:color="auto"/>
        <w:left w:val="none" w:sz="0" w:space="0" w:color="auto"/>
        <w:bottom w:val="none" w:sz="0" w:space="0" w:color="auto"/>
        <w:right w:val="none" w:sz="0" w:space="0" w:color="auto"/>
      </w:divBdr>
    </w:div>
    <w:div w:id="471823805">
      <w:bodyDiv w:val="1"/>
      <w:marLeft w:val="0"/>
      <w:marRight w:val="0"/>
      <w:marTop w:val="0"/>
      <w:marBottom w:val="0"/>
      <w:divBdr>
        <w:top w:val="none" w:sz="0" w:space="0" w:color="auto"/>
        <w:left w:val="none" w:sz="0" w:space="0" w:color="auto"/>
        <w:bottom w:val="none" w:sz="0" w:space="0" w:color="auto"/>
        <w:right w:val="none" w:sz="0" w:space="0" w:color="auto"/>
      </w:divBdr>
    </w:div>
    <w:div w:id="474567571">
      <w:bodyDiv w:val="1"/>
      <w:marLeft w:val="0"/>
      <w:marRight w:val="0"/>
      <w:marTop w:val="0"/>
      <w:marBottom w:val="0"/>
      <w:divBdr>
        <w:top w:val="none" w:sz="0" w:space="0" w:color="auto"/>
        <w:left w:val="none" w:sz="0" w:space="0" w:color="auto"/>
        <w:bottom w:val="none" w:sz="0" w:space="0" w:color="auto"/>
        <w:right w:val="none" w:sz="0" w:space="0" w:color="auto"/>
      </w:divBdr>
    </w:div>
    <w:div w:id="475028172">
      <w:bodyDiv w:val="1"/>
      <w:marLeft w:val="0"/>
      <w:marRight w:val="0"/>
      <w:marTop w:val="0"/>
      <w:marBottom w:val="0"/>
      <w:divBdr>
        <w:top w:val="none" w:sz="0" w:space="0" w:color="auto"/>
        <w:left w:val="none" w:sz="0" w:space="0" w:color="auto"/>
        <w:bottom w:val="none" w:sz="0" w:space="0" w:color="auto"/>
        <w:right w:val="none" w:sz="0" w:space="0" w:color="auto"/>
      </w:divBdr>
    </w:div>
    <w:div w:id="502091700">
      <w:bodyDiv w:val="1"/>
      <w:marLeft w:val="0"/>
      <w:marRight w:val="0"/>
      <w:marTop w:val="0"/>
      <w:marBottom w:val="0"/>
      <w:divBdr>
        <w:top w:val="none" w:sz="0" w:space="0" w:color="auto"/>
        <w:left w:val="none" w:sz="0" w:space="0" w:color="auto"/>
        <w:bottom w:val="none" w:sz="0" w:space="0" w:color="auto"/>
        <w:right w:val="none" w:sz="0" w:space="0" w:color="auto"/>
      </w:divBdr>
    </w:div>
    <w:div w:id="506289689">
      <w:bodyDiv w:val="1"/>
      <w:marLeft w:val="0"/>
      <w:marRight w:val="0"/>
      <w:marTop w:val="0"/>
      <w:marBottom w:val="0"/>
      <w:divBdr>
        <w:top w:val="none" w:sz="0" w:space="0" w:color="auto"/>
        <w:left w:val="none" w:sz="0" w:space="0" w:color="auto"/>
        <w:bottom w:val="none" w:sz="0" w:space="0" w:color="auto"/>
        <w:right w:val="none" w:sz="0" w:space="0" w:color="auto"/>
      </w:divBdr>
    </w:div>
    <w:div w:id="512573515">
      <w:bodyDiv w:val="1"/>
      <w:marLeft w:val="0"/>
      <w:marRight w:val="0"/>
      <w:marTop w:val="0"/>
      <w:marBottom w:val="0"/>
      <w:divBdr>
        <w:top w:val="none" w:sz="0" w:space="0" w:color="auto"/>
        <w:left w:val="none" w:sz="0" w:space="0" w:color="auto"/>
        <w:bottom w:val="none" w:sz="0" w:space="0" w:color="auto"/>
        <w:right w:val="none" w:sz="0" w:space="0" w:color="auto"/>
      </w:divBdr>
    </w:div>
    <w:div w:id="516424854">
      <w:bodyDiv w:val="1"/>
      <w:marLeft w:val="0"/>
      <w:marRight w:val="0"/>
      <w:marTop w:val="0"/>
      <w:marBottom w:val="0"/>
      <w:divBdr>
        <w:top w:val="none" w:sz="0" w:space="0" w:color="auto"/>
        <w:left w:val="none" w:sz="0" w:space="0" w:color="auto"/>
        <w:bottom w:val="none" w:sz="0" w:space="0" w:color="auto"/>
        <w:right w:val="none" w:sz="0" w:space="0" w:color="auto"/>
      </w:divBdr>
    </w:div>
    <w:div w:id="518930970">
      <w:bodyDiv w:val="1"/>
      <w:marLeft w:val="0"/>
      <w:marRight w:val="0"/>
      <w:marTop w:val="0"/>
      <w:marBottom w:val="0"/>
      <w:divBdr>
        <w:top w:val="none" w:sz="0" w:space="0" w:color="auto"/>
        <w:left w:val="none" w:sz="0" w:space="0" w:color="auto"/>
        <w:bottom w:val="none" w:sz="0" w:space="0" w:color="auto"/>
        <w:right w:val="none" w:sz="0" w:space="0" w:color="auto"/>
      </w:divBdr>
    </w:div>
    <w:div w:id="523904210">
      <w:bodyDiv w:val="1"/>
      <w:marLeft w:val="0"/>
      <w:marRight w:val="0"/>
      <w:marTop w:val="0"/>
      <w:marBottom w:val="0"/>
      <w:divBdr>
        <w:top w:val="none" w:sz="0" w:space="0" w:color="auto"/>
        <w:left w:val="none" w:sz="0" w:space="0" w:color="auto"/>
        <w:bottom w:val="none" w:sz="0" w:space="0" w:color="auto"/>
        <w:right w:val="none" w:sz="0" w:space="0" w:color="auto"/>
      </w:divBdr>
    </w:div>
    <w:div w:id="527529571">
      <w:bodyDiv w:val="1"/>
      <w:marLeft w:val="0"/>
      <w:marRight w:val="0"/>
      <w:marTop w:val="0"/>
      <w:marBottom w:val="0"/>
      <w:divBdr>
        <w:top w:val="none" w:sz="0" w:space="0" w:color="auto"/>
        <w:left w:val="none" w:sz="0" w:space="0" w:color="auto"/>
        <w:bottom w:val="none" w:sz="0" w:space="0" w:color="auto"/>
        <w:right w:val="none" w:sz="0" w:space="0" w:color="auto"/>
      </w:divBdr>
    </w:div>
    <w:div w:id="528639794">
      <w:bodyDiv w:val="1"/>
      <w:marLeft w:val="0"/>
      <w:marRight w:val="0"/>
      <w:marTop w:val="0"/>
      <w:marBottom w:val="0"/>
      <w:divBdr>
        <w:top w:val="none" w:sz="0" w:space="0" w:color="auto"/>
        <w:left w:val="none" w:sz="0" w:space="0" w:color="auto"/>
        <w:bottom w:val="none" w:sz="0" w:space="0" w:color="auto"/>
        <w:right w:val="none" w:sz="0" w:space="0" w:color="auto"/>
      </w:divBdr>
    </w:div>
    <w:div w:id="536239818">
      <w:bodyDiv w:val="1"/>
      <w:marLeft w:val="0"/>
      <w:marRight w:val="0"/>
      <w:marTop w:val="0"/>
      <w:marBottom w:val="0"/>
      <w:divBdr>
        <w:top w:val="none" w:sz="0" w:space="0" w:color="auto"/>
        <w:left w:val="none" w:sz="0" w:space="0" w:color="auto"/>
        <w:bottom w:val="none" w:sz="0" w:space="0" w:color="auto"/>
        <w:right w:val="none" w:sz="0" w:space="0" w:color="auto"/>
      </w:divBdr>
    </w:div>
    <w:div w:id="538199530">
      <w:bodyDiv w:val="1"/>
      <w:marLeft w:val="0"/>
      <w:marRight w:val="0"/>
      <w:marTop w:val="0"/>
      <w:marBottom w:val="0"/>
      <w:divBdr>
        <w:top w:val="none" w:sz="0" w:space="0" w:color="auto"/>
        <w:left w:val="none" w:sz="0" w:space="0" w:color="auto"/>
        <w:bottom w:val="none" w:sz="0" w:space="0" w:color="auto"/>
        <w:right w:val="none" w:sz="0" w:space="0" w:color="auto"/>
      </w:divBdr>
    </w:div>
    <w:div w:id="549462995">
      <w:bodyDiv w:val="1"/>
      <w:marLeft w:val="0"/>
      <w:marRight w:val="0"/>
      <w:marTop w:val="0"/>
      <w:marBottom w:val="0"/>
      <w:divBdr>
        <w:top w:val="none" w:sz="0" w:space="0" w:color="auto"/>
        <w:left w:val="none" w:sz="0" w:space="0" w:color="auto"/>
        <w:bottom w:val="none" w:sz="0" w:space="0" w:color="auto"/>
        <w:right w:val="none" w:sz="0" w:space="0" w:color="auto"/>
      </w:divBdr>
    </w:div>
    <w:div w:id="550773279">
      <w:bodyDiv w:val="1"/>
      <w:marLeft w:val="0"/>
      <w:marRight w:val="0"/>
      <w:marTop w:val="0"/>
      <w:marBottom w:val="0"/>
      <w:divBdr>
        <w:top w:val="none" w:sz="0" w:space="0" w:color="auto"/>
        <w:left w:val="none" w:sz="0" w:space="0" w:color="auto"/>
        <w:bottom w:val="none" w:sz="0" w:space="0" w:color="auto"/>
        <w:right w:val="none" w:sz="0" w:space="0" w:color="auto"/>
      </w:divBdr>
    </w:div>
    <w:div w:id="558442194">
      <w:bodyDiv w:val="1"/>
      <w:marLeft w:val="0"/>
      <w:marRight w:val="0"/>
      <w:marTop w:val="0"/>
      <w:marBottom w:val="0"/>
      <w:divBdr>
        <w:top w:val="none" w:sz="0" w:space="0" w:color="auto"/>
        <w:left w:val="none" w:sz="0" w:space="0" w:color="auto"/>
        <w:bottom w:val="none" w:sz="0" w:space="0" w:color="auto"/>
        <w:right w:val="none" w:sz="0" w:space="0" w:color="auto"/>
      </w:divBdr>
    </w:div>
    <w:div w:id="558522096">
      <w:bodyDiv w:val="1"/>
      <w:marLeft w:val="0"/>
      <w:marRight w:val="0"/>
      <w:marTop w:val="0"/>
      <w:marBottom w:val="0"/>
      <w:divBdr>
        <w:top w:val="none" w:sz="0" w:space="0" w:color="auto"/>
        <w:left w:val="none" w:sz="0" w:space="0" w:color="auto"/>
        <w:bottom w:val="none" w:sz="0" w:space="0" w:color="auto"/>
        <w:right w:val="none" w:sz="0" w:space="0" w:color="auto"/>
      </w:divBdr>
    </w:div>
    <w:div w:id="571894841">
      <w:bodyDiv w:val="1"/>
      <w:marLeft w:val="0"/>
      <w:marRight w:val="0"/>
      <w:marTop w:val="0"/>
      <w:marBottom w:val="0"/>
      <w:divBdr>
        <w:top w:val="none" w:sz="0" w:space="0" w:color="auto"/>
        <w:left w:val="none" w:sz="0" w:space="0" w:color="auto"/>
        <w:bottom w:val="none" w:sz="0" w:space="0" w:color="auto"/>
        <w:right w:val="none" w:sz="0" w:space="0" w:color="auto"/>
      </w:divBdr>
    </w:div>
    <w:div w:id="584193472">
      <w:bodyDiv w:val="1"/>
      <w:marLeft w:val="0"/>
      <w:marRight w:val="0"/>
      <w:marTop w:val="0"/>
      <w:marBottom w:val="0"/>
      <w:divBdr>
        <w:top w:val="none" w:sz="0" w:space="0" w:color="auto"/>
        <w:left w:val="none" w:sz="0" w:space="0" w:color="auto"/>
        <w:bottom w:val="none" w:sz="0" w:space="0" w:color="auto"/>
        <w:right w:val="none" w:sz="0" w:space="0" w:color="auto"/>
      </w:divBdr>
    </w:div>
    <w:div w:id="587619805">
      <w:bodyDiv w:val="1"/>
      <w:marLeft w:val="0"/>
      <w:marRight w:val="0"/>
      <w:marTop w:val="0"/>
      <w:marBottom w:val="0"/>
      <w:divBdr>
        <w:top w:val="none" w:sz="0" w:space="0" w:color="auto"/>
        <w:left w:val="none" w:sz="0" w:space="0" w:color="auto"/>
        <w:bottom w:val="none" w:sz="0" w:space="0" w:color="auto"/>
        <w:right w:val="none" w:sz="0" w:space="0" w:color="auto"/>
      </w:divBdr>
    </w:div>
    <w:div w:id="600603570">
      <w:bodyDiv w:val="1"/>
      <w:marLeft w:val="0"/>
      <w:marRight w:val="0"/>
      <w:marTop w:val="0"/>
      <w:marBottom w:val="0"/>
      <w:divBdr>
        <w:top w:val="none" w:sz="0" w:space="0" w:color="auto"/>
        <w:left w:val="none" w:sz="0" w:space="0" w:color="auto"/>
        <w:bottom w:val="none" w:sz="0" w:space="0" w:color="auto"/>
        <w:right w:val="none" w:sz="0" w:space="0" w:color="auto"/>
      </w:divBdr>
    </w:div>
    <w:div w:id="601378391">
      <w:bodyDiv w:val="1"/>
      <w:marLeft w:val="0"/>
      <w:marRight w:val="0"/>
      <w:marTop w:val="0"/>
      <w:marBottom w:val="0"/>
      <w:divBdr>
        <w:top w:val="none" w:sz="0" w:space="0" w:color="auto"/>
        <w:left w:val="none" w:sz="0" w:space="0" w:color="auto"/>
        <w:bottom w:val="none" w:sz="0" w:space="0" w:color="auto"/>
        <w:right w:val="none" w:sz="0" w:space="0" w:color="auto"/>
      </w:divBdr>
    </w:div>
    <w:div w:id="604000186">
      <w:bodyDiv w:val="1"/>
      <w:marLeft w:val="0"/>
      <w:marRight w:val="0"/>
      <w:marTop w:val="0"/>
      <w:marBottom w:val="0"/>
      <w:divBdr>
        <w:top w:val="none" w:sz="0" w:space="0" w:color="auto"/>
        <w:left w:val="none" w:sz="0" w:space="0" w:color="auto"/>
        <w:bottom w:val="none" w:sz="0" w:space="0" w:color="auto"/>
        <w:right w:val="none" w:sz="0" w:space="0" w:color="auto"/>
      </w:divBdr>
      <w:divsChild>
        <w:div w:id="269551258">
          <w:marLeft w:val="0"/>
          <w:marRight w:val="0"/>
          <w:marTop w:val="0"/>
          <w:marBottom w:val="0"/>
          <w:divBdr>
            <w:top w:val="none" w:sz="0" w:space="0" w:color="auto"/>
            <w:left w:val="none" w:sz="0" w:space="0" w:color="auto"/>
            <w:bottom w:val="none" w:sz="0" w:space="0" w:color="auto"/>
            <w:right w:val="none" w:sz="0" w:space="0" w:color="auto"/>
          </w:divBdr>
          <w:divsChild>
            <w:div w:id="16950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5973">
      <w:bodyDiv w:val="1"/>
      <w:marLeft w:val="0"/>
      <w:marRight w:val="0"/>
      <w:marTop w:val="0"/>
      <w:marBottom w:val="0"/>
      <w:divBdr>
        <w:top w:val="none" w:sz="0" w:space="0" w:color="auto"/>
        <w:left w:val="none" w:sz="0" w:space="0" w:color="auto"/>
        <w:bottom w:val="none" w:sz="0" w:space="0" w:color="auto"/>
        <w:right w:val="none" w:sz="0" w:space="0" w:color="auto"/>
      </w:divBdr>
    </w:div>
    <w:div w:id="611203629">
      <w:bodyDiv w:val="1"/>
      <w:marLeft w:val="0"/>
      <w:marRight w:val="0"/>
      <w:marTop w:val="0"/>
      <w:marBottom w:val="0"/>
      <w:divBdr>
        <w:top w:val="none" w:sz="0" w:space="0" w:color="auto"/>
        <w:left w:val="none" w:sz="0" w:space="0" w:color="auto"/>
        <w:bottom w:val="none" w:sz="0" w:space="0" w:color="auto"/>
        <w:right w:val="none" w:sz="0" w:space="0" w:color="auto"/>
      </w:divBdr>
    </w:div>
    <w:div w:id="620764419">
      <w:bodyDiv w:val="1"/>
      <w:marLeft w:val="0"/>
      <w:marRight w:val="0"/>
      <w:marTop w:val="0"/>
      <w:marBottom w:val="0"/>
      <w:divBdr>
        <w:top w:val="none" w:sz="0" w:space="0" w:color="auto"/>
        <w:left w:val="none" w:sz="0" w:space="0" w:color="auto"/>
        <w:bottom w:val="none" w:sz="0" w:space="0" w:color="auto"/>
        <w:right w:val="none" w:sz="0" w:space="0" w:color="auto"/>
      </w:divBdr>
      <w:divsChild>
        <w:div w:id="824787190">
          <w:marLeft w:val="0"/>
          <w:marRight w:val="0"/>
          <w:marTop w:val="0"/>
          <w:marBottom w:val="0"/>
          <w:divBdr>
            <w:top w:val="none" w:sz="0" w:space="0" w:color="auto"/>
            <w:left w:val="none" w:sz="0" w:space="0" w:color="auto"/>
            <w:bottom w:val="none" w:sz="0" w:space="0" w:color="auto"/>
            <w:right w:val="none" w:sz="0" w:space="0" w:color="auto"/>
          </w:divBdr>
          <w:divsChild>
            <w:div w:id="11901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5610">
      <w:bodyDiv w:val="1"/>
      <w:marLeft w:val="0"/>
      <w:marRight w:val="0"/>
      <w:marTop w:val="0"/>
      <w:marBottom w:val="0"/>
      <w:divBdr>
        <w:top w:val="none" w:sz="0" w:space="0" w:color="auto"/>
        <w:left w:val="none" w:sz="0" w:space="0" w:color="auto"/>
        <w:bottom w:val="none" w:sz="0" w:space="0" w:color="auto"/>
        <w:right w:val="none" w:sz="0" w:space="0" w:color="auto"/>
      </w:divBdr>
    </w:div>
    <w:div w:id="634332062">
      <w:bodyDiv w:val="1"/>
      <w:marLeft w:val="0"/>
      <w:marRight w:val="0"/>
      <w:marTop w:val="0"/>
      <w:marBottom w:val="0"/>
      <w:divBdr>
        <w:top w:val="none" w:sz="0" w:space="0" w:color="auto"/>
        <w:left w:val="none" w:sz="0" w:space="0" w:color="auto"/>
        <w:bottom w:val="none" w:sz="0" w:space="0" w:color="auto"/>
        <w:right w:val="none" w:sz="0" w:space="0" w:color="auto"/>
      </w:divBdr>
    </w:div>
    <w:div w:id="635909635">
      <w:bodyDiv w:val="1"/>
      <w:marLeft w:val="0"/>
      <w:marRight w:val="0"/>
      <w:marTop w:val="0"/>
      <w:marBottom w:val="0"/>
      <w:divBdr>
        <w:top w:val="none" w:sz="0" w:space="0" w:color="auto"/>
        <w:left w:val="none" w:sz="0" w:space="0" w:color="auto"/>
        <w:bottom w:val="none" w:sz="0" w:space="0" w:color="auto"/>
        <w:right w:val="none" w:sz="0" w:space="0" w:color="auto"/>
      </w:divBdr>
    </w:div>
    <w:div w:id="647979447">
      <w:bodyDiv w:val="1"/>
      <w:marLeft w:val="0"/>
      <w:marRight w:val="0"/>
      <w:marTop w:val="0"/>
      <w:marBottom w:val="0"/>
      <w:divBdr>
        <w:top w:val="none" w:sz="0" w:space="0" w:color="auto"/>
        <w:left w:val="none" w:sz="0" w:space="0" w:color="auto"/>
        <w:bottom w:val="none" w:sz="0" w:space="0" w:color="auto"/>
        <w:right w:val="none" w:sz="0" w:space="0" w:color="auto"/>
      </w:divBdr>
    </w:div>
    <w:div w:id="652950187">
      <w:bodyDiv w:val="1"/>
      <w:marLeft w:val="0"/>
      <w:marRight w:val="0"/>
      <w:marTop w:val="0"/>
      <w:marBottom w:val="0"/>
      <w:divBdr>
        <w:top w:val="none" w:sz="0" w:space="0" w:color="auto"/>
        <w:left w:val="none" w:sz="0" w:space="0" w:color="auto"/>
        <w:bottom w:val="none" w:sz="0" w:space="0" w:color="auto"/>
        <w:right w:val="none" w:sz="0" w:space="0" w:color="auto"/>
      </w:divBdr>
    </w:div>
    <w:div w:id="663322427">
      <w:bodyDiv w:val="1"/>
      <w:marLeft w:val="0"/>
      <w:marRight w:val="0"/>
      <w:marTop w:val="0"/>
      <w:marBottom w:val="0"/>
      <w:divBdr>
        <w:top w:val="none" w:sz="0" w:space="0" w:color="auto"/>
        <w:left w:val="none" w:sz="0" w:space="0" w:color="auto"/>
        <w:bottom w:val="none" w:sz="0" w:space="0" w:color="auto"/>
        <w:right w:val="none" w:sz="0" w:space="0" w:color="auto"/>
      </w:divBdr>
    </w:div>
    <w:div w:id="663625195">
      <w:bodyDiv w:val="1"/>
      <w:marLeft w:val="0"/>
      <w:marRight w:val="0"/>
      <w:marTop w:val="0"/>
      <w:marBottom w:val="0"/>
      <w:divBdr>
        <w:top w:val="none" w:sz="0" w:space="0" w:color="auto"/>
        <w:left w:val="none" w:sz="0" w:space="0" w:color="auto"/>
        <w:bottom w:val="none" w:sz="0" w:space="0" w:color="auto"/>
        <w:right w:val="none" w:sz="0" w:space="0" w:color="auto"/>
      </w:divBdr>
    </w:div>
    <w:div w:id="667555922">
      <w:bodyDiv w:val="1"/>
      <w:marLeft w:val="0"/>
      <w:marRight w:val="0"/>
      <w:marTop w:val="0"/>
      <w:marBottom w:val="0"/>
      <w:divBdr>
        <w:top w:val="none" w:sz="0" w:space="0" w:color="auto"/>
        <w:left w:val="none" w:sz="0" w:space="0" w:color="auto"/>
        <w:bottom w:val="none" w:sz="0" w:space="0" w:color="auto"/>
        <w:right w:val="none" w:sz="0" w:space="0" w:color="auto"/>
      </w:divBdr>
    </w:div>
    <w:div w:id="681780504">
      <w:bodyDiv w:val="1"/>
      <w:marLeft w:val="0"/>
      <w:marRight w:val="0"/>
      <w:marTop w:val="0"/>
      <w:marBottom w:val="0"/>
      <w:divBdr>
        <w:top w:val="none" w:sz="0" w:space="0" w:color="auto"/>
        <w:left w:val="none" w:sz="0" w:space="0" w:color="auto"/>
        <w:bottom w:val="none" w:sz="0" w:space="0" w:color="auto"/>
        <w:right w:val="none" w:sz="0" w:space="0" w:color="auto"/>
      </w:divBdr>
    </w:div>
    <w:div w:id="682321674">
      <w:bodyDiv w:val="1"/>
      <w:marLeft w:val="0"/>
      <w:marRight w:val="0"/>
      <w:marTop w:val="0"/>
      <w:marBottom w:val="0"/>
      <w:divBdr>
        <w:top w:val="none" w:sz="0" w:space="0" w:color="auto"/>
        <w:left w:val="none" w:sz="0" w:space="0" w:color="auto"/>
        <w:bottom w:val="none" w:sz="0" w:space="0" w:color="auto"/>
        <w:right w:val="none" w:sz="0" w:space="0" w:color="auto"/>
      </w:divBdr>
    </w:div>
    <w:div w:id="696849661">
      <w:bodyDiv w:val="1"/>
      <w:marLeft w:val="0"/>
      <w:marRight w:val="0"/>
      <w:marTop w:val="0"/>
      <w:marBottom w:val="0"/>
      <w:divBdr>
        <w:top w:val="none" w:sz="0" w:space="0" w:color="auto"/>
        <w:left w:val="none" w:sz="0" w:space="0" w:color="auto"/>
        <w:bottom w:val="none" w:sz="0" w:space="0" w:color="auto"/>
        <w:right w:val="none" w:sz="0" w:space="0" w:color="auto"/>
      </w:divBdr>
    </w:div>
    <w:div w:id="703943730">
      <w:bodyDiv w:val="1"/>
      <w:marLeft w:val="0"/>
      <w:marRight w:val="0"/>
      <w:marTop w:val="0"/>
      <w:marBottom w:val="0"/>
      <w:divBdr>
        <w:top w:val="none" w:sz="0" w:space="0" w:color="auto"/>
        <w:left w:val="none" w:sz="0" w:space="0" w:color="auto"/>
        <w:bottom w:val="none" w:sz="0" w:space="0" w:color="auto"/>
        <w:right w:val="none" w:sz="0" w:space="0" w:color="auto"/>
      </w:divBdr>
    </w:div>
    <w:div w:id="706609653">
      <w:bodyDiv w:val="1"/>
      <w:marLeft w:val="0"/>
      <w:marRight w:val="0"/>
      <w:marTop w:val="0"/>
      <w:marBottom w:val="0"/>
      <w:divBdr>
        <w:top w:val="none" w:sz="0" w:space="0" w:color="auto"/>
        <w:left w:val="none" w:sz="0" w:space="0" w:color="auto"/>
        <w:bottom w:val="none" w:sz="0" w:space="0" w:color="auto"/>
        <w:right w:val="none" w:sz="0" w:space="0" w:color="auto"/>
      </w:divBdr>
    </w:div>
    <w:div w:id="710691787">
      <w:bodyDiv w:val="1"/>
      <w:marLeft w:val="0"/>
      <w:marRight w:val="0"/>
      <w:marTop w:val="0"/>
      <w:marBottom w:val="0"/>
      <w:divBdr>
        <w:top w:val="none" w:sz="0" w:space="0" w:color="auto"/>
        <w:left w:val="none" w:sz="0" w:space="0" w:color="auto"/>
        <w:bottom w:val="none" w:sz="0" w:space="0" w:color="auto"/>
        <w:right w:val="none" w:sz="0" w:space="0" w:color="auto"/>
      </w:divBdr>
    </w:div>
    <w:div w:id="711073404">
      <w:bodyDiv w:val="1"/>
      <w:marLeft w:val="0"/>
      <w:marRight w:val="0"/>
      <w:marTop w:val="0"/>
      <w:marBottom w:val="0"/>
      <w:divBdr>
        <w:top w:val="none" w:sz="0" w:space="0" w:color="auto"/>
        <w:left w:val="none" w:sz="0" w:space="0" w:color="auto"/>
        <w:bottom w:val="none" w:sz="0" w:space="0" w:color="auto"/>
        <w:right w:val="none" w:sz="0" w:space="0" w:color="auto"/>
      </w:divBdr>
    </w:div>
    <w:div w:id="730009227">
      <w:bodyDiv w:val="1"/>
      <w:marLeft w:val="0"/>
      <w:marRight w:val="0"/>
      <w:marTop w:val="0"/>
      <w:marBottom w:val="0"/>
      <w:divBdr>
        <w:top w:val="none" w:sz="0" w:space="0" w:color="auto"/>
        <w:left w:val="none" w:sz="0" w:space="0" w:color="auto"/>
        <w:bottom w:val="none" w:sz="0" w:space="0" w:color="auto"/>
        <w:right w:val="none" w:sz="0" w:space="0" w:color="auto"/>
      </w:divBdr>
    </w:div>
    <w:div w:id="733048137">
      <w:bodyDiv w:val="1"/>
      <w:marLeft w:val="0"/>
      <w:marRight w:val="0"/>
      <w:marTop w:val="0"/>
      <w:marBottom w:val="0"/>
      <w:divBdr>
        <w:top w:val="none" w:sz="0" w:space="0" w:color="auto"/>
        <w:left w:val="none" w:sz="0" w:space="0" w:color="auto"/>
        <w:bottom w:val="none" w:sz="0" w:space="0" w:color="auto"/>
        <w:right w:val="none" w:sz="0" w:space="0" w:color="auto"/>
      </w:divBdr>
    </w:div>
    <w:div w:id="733048595">
      <w:bodyDiv w:val="1"/>
      <w:marLeft w:val="0"/>
      <w:marRight w:val="0"/>
      <w:marTop w:val="0"/>
      <w:marBottom w:val="0"/>
      <w:divBdr>
        <w:top w:val="none" w:sz="0" w:space="0" w:color="auto"/>
        <w:left w:val="none" w:sz="0" w:space="0" w:color="auto"/>
        <w:bottom w:val="none" w:sz="0" w:space="0" w:color="auto"/>
        <w:right w:val="none" w:sz="0" w:space="0" w:color="auto"/>
      </w:divBdr>
    </w:div>
    <w:div w:id="744034309">
      <w:bodyDiv w:val="1"/>
      <w:marLeft w:val="0"/>
      <w:marRight w:val="0"/>
      <w:marTop w:val="0"/>
      <w:marBottom w:val="0"/>
      <w:divBdr>
        <w:top w:val="none" w:sz="0" w:space="0" w:color="auto"/>
        <w:left w:val="none" w:sz="0" w:space="0" w:color="auto"/>
        <w:bottom w:val="none" w:sz="0" w:space="0" w:color="auto"/>
        <w:right w:val="none" w:sz="0" w:space="0" w:color="auto"/>
      </w:divBdr>
    </w:div>
    <w:div w:id="764616238">
      <w:bodyDiv w:val="1"/>
      <w:marLeft w:val="0"/>
      <w:marRight w:val="0"/>
      <w:marTop w:val="0"/>
      <w:marBottom w:val="0"/>
      <w:divBdr>
        <w:top w:val="none" w:sz="0" w:space="0" w:color="auto"/>
        <w:left w:val="none" w:sz="0" w:space="0" w:color="auto"/>
        <w:bottom w:val="none" w:sz="0" w:space="0" w:color="auto"/>
        <w:right w:val="none" w:sz="0" w:space="0" w:color="auto"/>
      </w:divBdr>
    </w:div>
    <w:div w:id="767315659">
      <w:bodyDiv w:val="1"/>
      <w:marLeft w:val="0"/>
      <w:marRight w:val="0"/>
      <w:marTop w:val="0"/>
      <w:marBottom w:val="0"/>
      <w:divBdr>
        <w:top w:val="none" w:sz="0" w:space="0" w:color="auto"/>
        <w:left w:val="none" w:sz="0" w:space="0" w:color="auto"/>
        <w:bottom w:val="none" w:sz="0" w:space="0" w:color="auto"/>
        <w:right w:val="none" w:sz="0" w:space="0" w:color="auto"/>
      </w:divBdr>
    </w:div>
    <w:div w:id="768504207">
      <w:bodyDiv w:val="1"/>
      <w:marLeft w:val="0"/>
      <w:marRight w:val="0"/>
      <w:marTop w:val="0"/>
      <w:marBottom w:val="0"/>
      <w:divBdr>
        <w:top w:val="none" w:sz="0" w:space="0" w:color="auto"/>
        <w:left w:val="none" w:sz="0" w:space="0" w:color="auto"/>
        <w:bottom w:val="none" w:sz="0" w:space="0" w:color="auto"/>
        <w:right w:val="none" w:sz="0" w:space="0" w:color="auto"/>
      </w:divBdr>
      <w:divsChild>
        <w:div w:id="434718568">
          <w:marLeft w:val="0"/>
          <w:marRight w:val="0"/>
          <w:marTop w:val="0"/>
          <w:marBottom w:val="0"/>
          <w:divBdr>
            <w:top w:val="none" w:sz="0" w:space="0" w:color="auto"/>
            <w:left w:val="none" w:sz="0" w:space="0" w:color="auto"/>
            <w:bottom w:val="none" w:sz="0" w:space="0" w:color="auto"/>
            <w:right w:val="none" w:sz="0" w:space="0" w:color="auto"/>
          </w:divBdr>
          <w:divsChild>
            <w:div w:id="1216772475">
              <w:marLeft w:val="0"/>
              <w:marRight w:val="0"/>
              <w:marTop w:val="0"/>
              <w:marBottom w:val="0"/>
              <w:divBdr>
                <w:top w:val="none" w:sz="0" w:space="0" w:color="auto"/>
                <w:left w:val="none" w:sz="0" w:space="0" w:color="auto"/>
                <w:bottom w:val="none" w:sz="0" w:space="0" w:color="auto"/>
                <w:right w:val="none" w:sz="0" w:space="0" w:color="auto"/>
              </w:divBdr>
              <w:divsChild>
                <w:div w:id="1760059554">
                  <w:marLeft w:val="0"/>
                  <w:marRight w:val="0"/>
                  <w:marTop w:val="0"/>
                  <w:marBottom w:val="0"/>
                  <w:divBdr>
                    <w:top w:val="none" w:sz="0" w:space="0" w:color="auto"/>
                    <w:left w:val="none" w:sz="0" w:space="0" w:color="auto"/>
                    <w:bottom w:val="none" w:sz="0" w:space="0" w:color="auto"/>
                    <w:right w:val="none" w:sz="0" w:space="0" w:color="auto"/>
                  </w:divBdr>
                </w:div>
                <w:div w:id="24334501">
                  <w:marLeft w:val="0"/>
                  <w:marRight w:val="0"/>
                  <w:marTop w:val="0"/>
                  <w:marBottom w:val="0"/>
                  <w:divBdr>
                    <w:top w:val="none" w:sz="0" w:space="0" w:color="auto"/>
                    <w:left w:val="none" w:sz="0" w:space="0" w:color="auto"/>
                    <w:bottom w:val="none" w:sz="0" w:space="0" w:color="auto"/>
                    <w:right w:val="none" w:sz="0" w:space="0" w:color="auto"/>
                  </w:divBdr>
                  <w:divsChild>
                    <w:div w:id="1066998345">
                      <w:marLeft w:val="0"/>
                      <w:marRight w:val="0"/>
                      <w:marTop w:val="0"/>
                      <w:marBottom w:val="0"/>
                      <w:divBdr>
                        <w:top w:val="none" w:sz="0" w:space="0" w:color="auto"/>
                        <w:left w:val="none" w:sz="0" w:space="0" w:color="auto"/>
                        <w:bottom w:val="none" w:sz="0" w:space="0" w:color="auto"/>
                        <w:right w:val="none" w:sz="0" w:space="0" w:color="auto"/>
                      </w:divBdr>
                    </w:div>
                  </w:divsChild>
                </w:div>
                <w:div w:id="195363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6550">
          <w:marLeft w:val="0"/>
          <w:marRight w:val="0"/>
          <w:marTop w:val="0"/>
          <w:marBottom w:val="0"/>
          <w:divBdr>
            <w:top w:val="none" w:sz="0" w:space="0" w:color="auto"/>
            <w:left w:val="none" w:sz="0" w:space="0" w:color="auto"/>
            <w:bottom w:val="none" w:sz="0" w:space="0" w:color="auto"/>
            <w:right w:val="none" w:sz="0" w:space="0" w:color="auto"/>
          </w:divBdr>
          <w:divsChild>
            <w:div w:id="1988045453">
              <w:marLeft w:val="0"/>
              <w:marRight w:val="0"/>
              <w:marTop w:val="0"/>
              <w:marBottom w:val="0"/>
              <w:divBdr>
                <w:top w:val="none" w:sz="0" w:space="0" w:color="auto"/>
                <w:left w:val="none" w:sz="0" w:space="0" w:color="auto"/>
                <w:bottom w:val="none" w:sz="0" w:space="0" w:color="auto"/>
                <w:right w:val="none" w:sz="0" w:space="0" w:color="auto"/>
              </w:divBdr>
              <w:divsChild>
                <w:div w:id="156726204">
                  <w:marLeft w:val="0"/>
                  <w:marRight w:val="0"/>
                  <w:marTop w:val="0"/>
                  <w:marBottom w:val="0"/>
                  <w:divBdr>
                    <w:top w:val="none" w:sz="0" w:space="0" w:color="auto"/>
                    <w:left w:val="none" w:sz="0" w:space="0" w:color="auto"/>
                    <w:bottom w:val="none" w:sz="0" w:space="0" w:color="auto"/>
                    <w:right w:val="none" w:sz="0" w:space="0" w:color="auto"/>
                  </w:divBdr>
                </w:div>
                <w:div w:id="1251546497">
                  <w:marLeft w:val="0"/>
                  <w:marRight w:val="0"/>
                  <w:marTop w:val="0"/>
                  <w:marBottom w:val="0"/>
                  <w:divBdr>
                    <w:top w:val="none" w:sz="0" w:space="0" w:color="auto"/>
                    <w:left w:val="none" w:sz="0" w:space="0" w:color="auto"/>
                    <w:bottom w:val="none" w:sz="0" w:space="0" w:color="auto"/>
                    <w:right w:val="none" w:sz="0" w:space="0" w:color="auto"/>
                  </w:divBdr>
                  <w:divsChild>
                    <w:div w:id="429010789">
                      <w:marLeft w:val="0"/>
                      <w:marRight w:val="0"/>
                      <w:marTop w:val="0"/>
                      <w:marBottom w:val="0"/>
                      <w:divBdr>
                        <w:top w:val="none" w:sz="0" w:space="0" w:color="auto"/>
                        <w:left w:val="none" w:sz="0" w:space="0" w:color="auto"/>
                        <w:bottom w:val="none" w:sz="0" w:space="0" w:color="auto"/>
                        <w:right w:val="none" w:sz="0" w:space="0" w:color="auto"/>
                      </w:divBdr>
                    </w:div>
                  </w:divsChild>
                </w:div>
                <w:div w:id="1548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2154">
          <w:marLeft w:val="0"/>
          <w:marRight w:val="0"/>
          <w:marTop w:val="0"/>
          <w:marBottom w:val="0"/>
          <w:divBdr>
            <w:top w:val="none" w:sz="0" w:space="0" w:color="auto"/>
            <w:left w:val="none" w:sz="0" w:space="0" w:color="auto"/>
            <w:bottom w:val="none" w:sz="0" w:space="0" w:color="auto"/>
            <w:right w:val="none" w:sz="0" w:space="0" w:color="auto"/>
          </w:divBdr>
          <w:divsChild>
            <w:div w:id="1794520166">
              <w:marLeft w:val="0"/>
              <w:marRight w:val="0"/>
              <w:marTop w:val="0"/>
              <w:marBottom w:val="0"/>
              <w:divBdr>
                <w:top w:val="none" w:sz="0" w:space="0" w:color="auto"/>
                <w:left w:val="none" w:sz="0" w:space="0" w:color="auto"/>
                <w:bottom w:val="none" w:sz="0" w:space="0" w:color="auto"/>
                <w:right w:val="none" w:sz="0" w:space="0" w:color="auto"/>
              </w:divBdr>
              <w:divsChild>
                <w:div w:id="73670653">
                  <w:marLeft w:val="0"/>
                  <w:marRight w:val="0"/>
                  <w:marTop w:val="0"/>
                  <w:marBottom w:val="0"/>
                  <w:divBdr>
                    <w:top w:val="none" w:sz="0" w:space="0" w:color="auto"/>
                    <w:left w:val="none" w:sz="0" w:space="0" w:color="auto"/>
                    <w:bottom w:val="none" w:sz="0" w:space="0" w:color="auto"/>
                    <w:right w:val="none" w:sz="0" w:space="0" w:color="auto"/>
                  </w:divBdr>
                </w:div>
                <w:div w:id="1085492664">
                  <w:marLeft w:val="0"/>
                  <w:marRight w:val="0"/>
                  <w:marTop w:val="0"/>
                  <w:marBottom w:val="0"/>
                  <w:divBdr>
                    <w:top w:val="none" w:sz="0" w:space="0" w:color="auto"/>
                    <w:left w:val="none" w:sz="0" w:space="0" w:color="auto"/>
                    <w:bottom w:val="none" w:sz="0" w:space="0" w:color="auto"/>
                    <w:right w:val="none" w:sz="0" w:space="0" w:color="auto"/>
                  </w:divBdr>
                  <w:divsChild>
                    <w:div w:id="834686920">
                      <w:marLeft w:val="0"/>
                      <w:marRight w:val="0"/>
                      <w:marTop w:val="0"/>
                      <w:marBottom w:val="0"/>
                      <w:divBdr>
                        <w:top w:val="none" w:sz="0" w:space="0" w:color="auto"/>
                        <w:left w:val="none" w:sz="0" w:space="0" w:color="auto"/>
                        <w:bottom w:val="none" w:sz="0" w:space="0" w:color="auto"/>
                        <w:right w:val="none" w:sz="0" w:space="0" w:color="auto"/>
                      </w:divBdr>
                    </w:div>
                  </w:divsChild>
                </w:div>
                <w:div w:id="8263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5395">
          <w:marLeft w:val="0"/>
          <w:marRight w:val="0"/>
          <w:marTop w:val="0"/>
          <w:marBottom w:val="0"/>
          <w:divBdr>
            <w:top w:val="none" w:sz="0" w:space="0" w:color="auto"/>
            <w:left w:val="none" w:sz="0" w:space="0" w:color="auto"/>
            <w:bottom w:val="none" w:sz="0" w:space="0" w:color="auto"/>
            <w:right w:val="none" w:sz="0" w:space="0" w:color="auto"/>
          </w:divBdr>
          <w:divsChild>
            <w:div w:id="1399936058">
              <w:marLeft w:val="0"/>
              <w:marRight w:val="0"/>
              <w:marTop w:val="0"/>
              <w:marBottom w:val="0"/>
              <w:divBdr>
                <w:top w:val="none" w:sz="0" w:space="0" w:color="auto"/>
                <w:left w:val="none" w:sz="0" w:space="0" w:color="auto"/>
                <w:bottom w:val="none" w:sz="0" w:space="0" w:color="auto"/>
                <w:right w:val="none" w:sz="0" w:space="0" w:color="auto"/>
              </w:divBdr>
              <w:divsChild>
                <w:div w:id="433674293">
                  <w:marLeft w:val="0"/>
                  <w:marRight w:val="0"/>
                  <w:marTop w:val="0"/>
                  <w:marBottom w:val="0"/>
                  <w:divBdr>
                    <w:top w:val="none" w:sz="0" w:space="0" w:color="auto"/>
                    <w:left w:val="none" w:sz="0" w:space="0" w:color="auto"/>
                    <w:bottom w:val="none" w:sz="0" w:space="0" w:color="auto"/>
                    <w:right w:val="none" w:sz="0" w:space="0" w:color="auto"/>
                  </w:divBdr>
                </w:div>
                <w:div w:id="1806192986">
                  <w:marLeft w:val="0"/>
                  <w:marRight w:val="0"/>
                  <w:marTop w:val="0"/>
                  <w:marBottom w:val="0"/>
                  <w:divBdr>
                    <w:top w:val="none" w:sz="0" w:space="0" w:color="auto"/>
                    <w:left w:val="none" w:sz="0" w:space="0" w:color="auto"/>
                    <w:bottom w:val="none" w:sz="0" w:space="0" w:color="auto"/>
                    <w:right w:val="none" w:sz="0" w:space="0" w:color="auto"/>
                  </w:divBdr>
                  <w:divsChild>
                    <w:div w:id="189688792">
                      <w:marLeft w:val="0"/>
                      <w:marRight w:val="0"/>
                      <w:marTop w:val="0"/>
                      <w:marBottom w:val="0"/>
                      <w:divBdr>
                        <w:top w:val="none" w:sz="0" w:space="0" w:color="auto"/>
                        <w:left w:val="none" w:sz="0" w:space="0" w:color="auto"/>
                        <w:bottom w:val="none" w:sz="0" w:space="0" w:color="auto"/>
                        <w:right w:val="none" w:sz="0" w:space="0" w:color="auto"/>
                      </w:divBdr>
                    </w:div>
                  </w:divsChild>
                </w:div>
                <w:div w:id="1991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30936">
          <w:marLeft w:val="0"/>
          <w:marRight w:val="0"/>
          <w:marTop w:val="0"/>
          <w:marBottom w:val="0"/>
          <w:divBdr>
            <w:top w:val="none" w:sz="0" w:space="0" w:color="auto"/>
            <w:left w:val="none" w:sz="0" w:space="0" w:color="auto"/>
            <w:bottom w:val="none" w:sz="0" w:space="0" w:color="auto"/>
            <w:right w:val="none" w:sz="0" w:space="0" w:color="auto"/>
          </w:divBdr>
          <w:divsChild>
            <w:div w:id="772241480">
              <w:marLeft w:val="0"/>
              <w:marRight w:val="0"/>
              <w:marTop w:val="0"/>
              <w:marBottom w:val="0"/>
              <w:divBdr>
                <w:top w:val="none" w:sz="0" w:space="0" w:color="auto"/>
                <w:left w:val="none" w:sz="0" w:space="0" w:color="auto"/>
                <w:bottom w:val="none" w:sz="0" w:space="0" w:color="auto"/>
                <w:right w:val="none" w:sz="0" w:space="0" w:color="auto"/>
              </w:divBdr>
              <w:divsChild>
                <w:div w:id="1485925915">
                  <w:marLeft w:val="0"/>
                  <w:marRight w:val="0"/>
                  <w:marTop w:val="0"/>
                  <w:marBottom w:val="0"/>
                  <w:divBdr>
                    <w:top w:val="none" w:sz="0" w:space="0" w:color="auto"/>
                    <w:left w:val="none" w:sz="0" w:space="0" w:color="auto"/>
                    <w:bottom w:val="none" w:sz="0" w:space="0" w:color="auto"/>
                    <w:right w:val="none" w:sz="0" w:space="0" w:color="auto"/>
                  </w:divBdr>
                </w:div>
                <w:div w:id="1944263008">
                  <w:marLeft w:val="0"/>
                  <w:marRight w:val="0"/>
                  <w:marTop w:val="0"/>
                  <w:marBottom w:val="0"/>
                  <w:divBdr>
                    <w:top w:val="none" w:sz="0" w:space="0" w:color="auto"/>
                    <w:left w:val="none" w:sz="0" w:space="0" w:color="auto"/>
                    <w:bottom w:val="none" w:sz="0" w:space="0" w:color="auto"/>
                    <w:right w:val="none" w:sz="0" w:space="0" w:color="auto"/>
                  </w:divBdr>
                  <w:divsChild>
                    <w:div w:id="563879691">
                      <w:marLeft w:val="0"/>
                      <w:marRight w:val="0"/>
                      <w:marTop w:val="0"/>
                      <w:marBottom w:val="0"/>
                      <w:divBdr>
                        <w:top w:val="none" w:sz="0" w:space="0" w:color="auto"/>
                        <w:left w:val="none" w:sz="0" w:space="0" w:color="auto"/>
                        <w:bottom w:val="none" w:sz="0" w:space="0" w:color="auto"/>
                        <w:right w:val="none" w:sz="0" w:space="0" w:color="auto"/>
                      </w:divBdr>
                    </w:div>
                  </w:divsChild>
                </w:div>
                <w:div w:id="20738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7883">
          <w:marLeft w:val="0"/>
          <w:marRight w:val="0"/>
          <w:marTop w:val="0"/>
          <w:marBottom w:val="0"/>
          <w:divBdr>
            <w:top w:val="none" w:sz="0" w:space="0" w:color="auto"/>
            <w:left w:val="none" w:sz="0" w:space="0" w:color="auto"/>
            <w:bottom w:val="none" w:sz="0" w:space="0" w:color="auto"/>
            <w:right w:val="none" w:sz="0" w:space="0" w:color="auto"/>
          </w:divBdr>
          <w:divsChild>
            <w:div w:id="482090920">
              <w:marLeft w:val="0"/>
              <w:marRight w:val="0"/>
              <w:marTop w:val="0"/>
              <w:marBottom w:val="0"/>
              <w:divBdr>
                <w:top w:val="none" w:sz="0" w:space="0" w:color="auto"/>
                <w:left w:val="none" w:sz="0" w:space="0" w:color="auto"/>
                <w:bottom w:val="none" w:sz="0" w:space="0" w:color="auto"/>
                <w:right w:val="none" w:sz="0" w:space="0" w:color="auto"/>
              </w:divBdr>
              <w:divsChild>
                <w:div w:id="1980454059">
                  <w:marLeft w:val="0"/>
                  <w:marRight w:val="0"/>
                  <w:marTop w:val="0"/>
                  <w:marBottom w:val="0"/>
                  <w:divBdr>
                    <w:top w:val="none" w:sz="0" w:space="0" w:color="auto"/>
                    <w:left w:val="none" w:sz="0" w:space="0" w:color="auto"/>
                    <w:bottom w:val="none" w:sz="0" w:space="0" w:color="auto"/>
                    <w:right w:val="none" w:sz="0" w:space="0" w:color="auto"/>
                  </w:divBdr>
                </w:div>
                <w:div w:id="244456591">
                  <w:marLeft w:val="0"/>
                  <w:marRight w:val="0"/>
                  <w:marTop w:val="0"/>
                  <w:marBottom w:val="0"/>
                  <w:divBdr>
                    <w:top w:val="none" w:sz="0" w:space="0" w:color="auto"/>
                    <w:left w:val="none" w:sz="0" w:space="0" w:color="auto"/>
                    <w:bottom w:val="none" w:sz="0" w:space="0" w:color="auto"/>
                    <w:right w:val="none" w:sz="0" w:space="0" w:color="auto"/>
                  </w:divBdr>
                  <w:divsChild>
                    <w:div w:id="1111166360">
                      <w:marLeft w:val="0"/>
                      <w:marRight w:val="0"/>
                      <w:marTop w:val="0"/>
                      <w:marBottom w:val="0"/>
                      <w:divBdr>
                        <w:top w:val="none" w:sz="0" w:space="0" w:color="auto"/>
                        <w:left w:val="none" w:sz="0" w:space="0" w:color="auto"/>
                        <w:bottom w:val="none" w:sz="0" w:space="0" w:color="auto"/>
                        <w:right w:val="none" w:sz="0" w:space="0" w:color="auto"/>
                      </w:divBdr>
                    </w:div>
                  </w:divsChild>
                </w:div>
                <w:div w:id="95521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67886">
      <w:bodyDiv w:val="1"/>
      <w:marLeft w:val="0"/>
      <w:marRight w:val="0"/>
      <w:marTop w:val="0"/>
      <w:marBottom w:val="0"/>
      <w:divBdr>
        <w:top w:val="none" w:sz="0" w:space="0" w:color="auto"/>
        <w:left w:val="none" w:sz="0" w:space="0" w:color="auto"/>
        <w:bottom w:val="none" w:sz="0" w:space="0" w:color="auto"/>
        <w:right w:val="none" w:sz="0" w:space="0" w:color="auto"/>
      </w:divBdr>
    </w:div>
    <w:div w:id="799416210">
      <w:bodyDiv w:val="1"/>
      <w:marLeft w:val="0"/>
      <w:marRight w:val="0"/>
      <w:marTop w:val="0"/>
      <w:marBottom w:val="0"/>
      <w:divBdr>
        <w:top w:val="none" w:sz="0" w:space="0" w:color="auto"/>
        <w:left w:val="none" w:sz="0" w:space="0" w:color="auto"/>
        <w:bottom w:val="none" w:sz="0" w:space="0" w:color="auto"/>
        <w:right w:val="none" w:sz="0" w:space="0" w:color="auto"/>
      </w:divBdr>
    </w:div>
    <w:div w:id="801964491">
      <w:bodyDiv w:val="1"/>
      <w:marLeft w:val="0"/>
      <w:marRight w:val="0"/>
      <w:marTop w:val="0"/>
      <w:marBottom w:val="0"/>
      <w:divBdr>
        <w:top w:val="none" w:sz="0" w:space="0" w:color="auto"/>
        <w:left w:val="none" w:sz="0" w:space="0" w:color="auto"/>
        <w:bottom w:val="none" w:sz="0" w:space="0" w:color="auto"/>
        <w:right w:val="none" w:sz="0" w:space="0" w:color="auto"/>
      </w:divBdr>
    </w:div>
    <w:div w:id="810057468">
      <w:bodyDiv w:val="1"/>
      <w:marLeft w:val="0"/>
      <w:marRight w:val="0"/>
      <w:marTop w:val="0"/>
      <w:marBottom w:val="0"/>
      <w:divBdr>
        <w:top w:val="none" w:sz="0" w:space="0" w:color="auto"/>
        <w:left w:val="none" w:sz="0" w:space="0" w:color="auto"/>
        <w:bottom w:val="none" w:sz="0" w:space="0" w:color="auto"/>
        <w:right w:val="none" w:sz="0" w:space="0" w:color="auto"/>
      </w:divBdr>
    </w:div>
    <w:div w:id="816457569">
      <w:bodyDiv w:val="1"/>
      <w:marLeft w:val="0"/>
      <w:marRight w:val="0"/>
      <w:marTop w:val="0"/>
      <w:marBottom w:val="0"/>
      <w:divBdr>
        <w:top w:val="none" w:sz="0" w:space="0" w:color="auto"/>
        <w:left w:val="none" w:sz="0" w:space="0" w:color="auto"/>
        <w:bottom w:val="none" w:sz="0" w:space="0" w:color="auto"/>
        <w:right w:val="none" w:sz="0" w:space="0" w:color="auto"/>
      </w:divBdr>
    </w:div>
    <w:div w:id="829298363">
      <w:bodyDiv w:val="1"/>
      <w:marLeft w:val="0"/>
      <w:marRight w:val="0"/>
      <w:marTop w:val="0"/>
      <w:marBottom w:val="0"/>
      <w:divBdr>
        <w:top w:val="none" w:sz="0" w:space="0" w:color="auto"/>
        <w:left w:val="none" w:sz="0" w:space="0" w:color="auto"/>
        <w:bottom w:val="none" w:sz="0" w:space="0" w:color="auto"/>
        <w:right w:val="none" w:sz="0" w:space="0" w:color="auto"/>
      </w:divBdr>
    </w:div>
    <w:div w:id="841119864">
      <w:bodyDiv w:val="1"/>
      <w:marLeft w:val="0"/>
      <w:marRight w:val="0"/>
      <w:marTop w:val="0"/>
      <w:marBottom w:val="0"/>
      <w:divBdr>
        <w:top w:val="none" w:sz="0" w:space="0" w:color="auto"/>
        <w:left w:val="none" w:sz="0" w:space="0" w:color="auto"/>
        <w:bottom w:val="none" w:sz="0" w:space="0" w:color="auto"/>
        <w:right w:val="none" w:sz="0" w:space="0" w:color="auto"/>
      </w:divBdr>
    </w:div>
    <w:div w:id="844588994">
      <w:bodyDiv w:val="1"/>
      <w:marLeft w:val="0"/>
      <w:marRight w:val="0"/>
      <w:marTop w:val="0"/>
      <w:marBottom w:val="0"/>
      <w:divBdr>
        <w:top w:val="none" w:sz="0" w:space="0" w:color="auto"/>
        <w:left w:val="none" w:sz="0" w:space="0" w:color="auto"/>
        <w:bottom w:val="none" w:sz="0" w:space="0" w:color="auto"/>
        <w:right w:val="none" w:sz="0" w:space="0" w:color="auto"/>
      </w:divBdr>
    </w:div>
    <w:div w:id="853422936">
      <w:bodyDiv w:val="1"/>
      <w:marLeft w:val="0"/>
      <w:marRight w:val="0"/>
      <w:marTop w:val="0"/>
      <w:marBottom w:val="0"/>
      <w:divBdr>
        <w:top w:val="none" w:sz="0" w:space="0" w:color="auto"/>
        <w:left w:val="none" w:sz="0" w:space="0" w:color="auto"/>
        <w:bottom w:val="none" w:sz="0" w:space="0" w:color="auto"/>
        <w:right w:val="none" w:sz="0" w:space="0" w:color="auto"/>
      </w:divBdr>
    </w:div>
    <w:div w:id="857160551">
      <w:bodyDiv w:val="1"/>
      <w:marLeft w:val="0"/>
      <w:marRight w:val="0"/>
      <w:marTop w:val="0"/>
      <w:marBottom w:val="0"/>
      <w:divBdr>
        <w:top w:val="none" w:sz="0" w:space="0" w:color="auto"/>
        <w:left w:val="none" w:sz="0" w:space="0" w:color="auto"/>
        <w:bottom w:val="none" w:sz="0" w:space="0" w:color="auto"/>
        <w:right w:val="none" w:sz="0" w:space="0" w:color="auto"/>
      </w:divBdr>
    </w:div>
    <w:div w:id="864441020">
      <w:bodyDiv w:val="1"/>
      <w:marLeft w:val="0"/>
      <w:marRight w:val="0"/>
      <w:marTop w:val="0"/>
      <w:marBottom w:val="0"/>
      <w:divBdr>
        <w:top w:val="none" w:sz="0" w:space="0" w:color="auto"/>
        <w:left w:val="none" w:sz="0" w:space="0" w:color="auto"/>
        <w:bottom w:val="none" w:sz="0" w:space="0" w:color="auto"/>
        <w:right w:val="none" w:sz="0" w:space="0" w:color="auto"/>
      </w:divBdr>
    </w:div>
    <w:div w:id="868104215">
      <w:bodyDiv w:val="1"/>
      <w:marLeft w:val="0"/>
      <w:marRight w:val="0"/>
      <w:marTop w:val="0"/>
      <w:marBottom w:val="0"/>
      <w:divBdr>
        <w:top w:val="none" w:sz="0" w:space="0" w:color="auto"/>
        <w:left w:val="none" w:sz="0" w:space="0" w:color="auto"/>
        <w:bottom w:val="none" w:sz="0" w:space="0" w:color="auto"/>
        <w:right w:val="none" w:sz="0" w:space="0" w:color="auto"/>
      </w:divBdr>
    </w:div>
    <w:div w:id="917832726">
      <w:bodyDiv w:val="1"/>
      <w:marLeft w:val="0"/>
      <w:marRight w:val="0"/>
      <w:marTop w:val="0"/>
      <w:marBottom w:val="0"/>
      <w:divBdr>
        <w:top w:val="none" w:sz="0" w:space="0" w:color="auto"/>
        <w:left w:val="none" w:sz="0" w:space="0" w:color="auto"/>
        <w:bottom w:val="none" w:sz="0" w:space="0" w:color="auto"/>
        <w:right w:val="none" w:sz="0" w:space="0" w:color="auto"/>
      </w:divBdr>
    </w:div>
    <w:div w:id="936444159">
      <w:bodyDiv w:val="1"/>
      <w:marLeft w:val="0"/>
      <w:marRight w:val="0"/>
      <w:marTop w:val="0"/>
      <w:marBottom w:val="0"/>
      <w:divBdr>
        <w:top w:val="none" w:sz="0" w:space="0" w:color="auto"/>
        <w:left w:val="none" w:sz="0" w:space="0" w:color="auto"/>
        <w:bottom w:val="none" w:sz="0" w:space="0" w:color="auto"/>
        <w:right w:val="none" w:sz="0" w:space="0" w:color="auto"/>
      </w:divBdr>
    </w:div>
    <w:div w:id="936980908">
      <w:bodyDiv w:val="1"/>
      <w:marLeft w:val="0"/>
      <w:marRight w:val="0"/>
      <w:marTop w:val="0"/>
      <w:marBottom w:val="0"/>
      <w:divBdr>
        <w:top w:val="none" w:sz="0" w:space="0" w:color="auto"/>
        <w:left w:val="none" w:sz="0" w:space="0" w:color="auto"/>
        <w:bottom w:val="none" w:sz="0" w:space="0" w:color="auto"/>
        <w:right w:val="none" w:sz="0" w:space="0" w:color="auto"/>
      </w:divBdr>
    </w:div>
    <w:div w:id="944000367">
      <w:bodyDiv w:val="1"/>
      <w:marLeft w:val="0"/>
      <w:marRight w:val="0"/>
      <w:marTop w:val="0"/>
      <w:marBottom w:val="0"/>
      <w:divBdr>
        <w:top w:val="none" w:sz="0" w:space="0" w:color="auto"/>
        <w:left w:val="none" w:sz="0" w:space="0" w:color="auto"/>
        <w:bottom w:val="none" w:sz="0" w:space="0" w:color="auto"/>
        <w:right w:val="none" w:sz="0" w:space="0" w:color="auto"/>
      </w:divBdr>
    </w:div>
    <w:div w:id="951282740">
      <w:bodyDiv w:val="1"/>
      <w:marLeft w:val="0"/>
      <w:marRight w:val="0"/>
      <w:marTop w:val="0"/>
      <w:marBottom w:val="0"/>
      <w:divBdr>
        <w:top w:val="none" w:sz="0" w:space="0" w:color="auto"/>
        <w:left w:val="none" w:sz="0" w:space="0" w:color="auto"/>
        <w:bottom w:val="none" w:sz="0" w:space="0" w:color="auto"/>
        <w:right w:val="none" w:sz="0" w:space="0" w:color="auto"/>
      </w:divBdr>
    </w:div>
    <w:div w:id="995692638">
      <w:bodyDiv w:val="1"/>
      <w:marLeft w:val="0"/>
      <w:marRight w:val="0"/>
      <w:marTop w:val="0"/>
      <w:marBottom w:val="0"/>
      <w:divBdr>
        <w:top w:val="none" w:sz="0" w:space="0" w:color="auto"/>
        <w:left w:val="none" w:sz="0" w:space="0" w:color="auto"/>
        <w:bottom w:val="none" w:sz="0" w:space="0" w:color="auto"/>
        <w:right w:val="none" w:sz="0" w:space="0" w:color="auto"/>
      </w:divBdr>
    </w:div>
    <w:div w:id="1014650581">
      <w:bodyDiv w:val="1"/>
      <w:marLeft w:val="0"/>
      <w:marRight w:val="0"/>
      <w:marTop w:val="0"/>
      <w:marBottom w:val="0"/>
      <w:divBdr>
        <w:top w:val="none" w:sz="0" w:space="0" w:color="auto"/>
        <w:left w:val="none" w:sz="0" w:space="0" w:color="auto"/>
        <w:bottom w:val="none" w:sz="0" w:space="0" w:color="auto"/>
        <w:right w:val="none" w:sz="0" w:space="0" w:color="auto"/>
      </w:divBdr>
    </w:div>
    <w:div w:id="1015959385">
      <w:bodyDiv w:val="1"/>
      <w:marLeft w:val="0"/>
      <w:marRight w:val="0"/>
      <w:marTop w:val="0"/>
      <w:marBottom w:val="0"/>
      <w:divBdr>
        <w:top w:val="none" w:sz="0" w:space="0" w:color="auto"/>
        <w:left w:val="none" w:sz="0" w:space="0" w:color="auto"/>
        <w:bottom w:val="none" w:sz="0" w:space="0" w:color="auto"/>
        <w:right w:val="none" w:sz="0" w:space="0" w:color="auto"/>
      </w:divBdr>
      <w:divsChild>
        <w:div w:id="62800665">
          <w:marLeft w:val="0"/>
          <w:marRight w:val="0"/>
          <w:marTop w:val="0"/>
          <w:marBottom w:val="0"/>
          <w:divBdr>
            <w:top w:val="none" w:sz="0" w:space="0" w:color="auto"/>
            <w:left w:val="none" w:sz="0" w:space="0" w:color="auto"/>
            <w:bottom w:val="none" w:sz="0" w:space="0" w:color="auto"/>
            <w:right w:val="none" w:sz="0" w:space="0" w:color="auto"/>
          </w:divBdr>
          <w:divsChild>
            <w:div w:id="1310868041">
              <w:marLeft w:val="0"/>
              <w:marRight w:val="0"/>
              <w:marTop w:val="0"/>
              <w:marBottom w:val="0"/>
              <w:divBdr>
                <w:top w:val="none" w:sz="0" w:space="0" w:color="auto"/>
                <w:left w:val="none" w:sz="0" w:space="0" w:color="auto"/>
                <w:bottom w:val="none" w:sz="0" w:space="0" w:color="auto"/>
                <w:right w:val="none" w:sz="0" w:space="0" w:color="auto"/>
              </w:divBdr>
              <w:divsChild>
                <w:div w:id="1705053724">
                  <w:marLeft w:val="0"/>
                  <w:marRight w:val="0"/>
                  <w:marTop w:val="0"/>
                  <w:marBottom w:val="0"/>
                  <w:divBdr>
                    <w:top w:val="none" w:sz="0" w:space="0" w:color="auto"/>
                    <w:left w:val="none" w:sz="0" w:space="0" w:color="auto"/>
                    <w:bottom w:val="none" w:sz="0" w:space="0" w:color="auto"/>
                    <w:right w:val="none" w:sz="0" w:space="0" w:color="auto"/>
                  </w:divBdr>
                  <w:divsChild>
                    <w:div w:id="1752698750">
                      <w:marLeft w:val="0"/>
                      <w:marRight w:val="0"/>
                      <w:marTop w:val="0"/>
                      <w:marBottom w:val="0"/>
                      <w:divBdr>
                        <w:top w:val="none" w:sz="0" w:space="0" w:color="auto"/>
                        <w:left w:val="none" w:sz="0" w:space="0" w:color="auto"/>
                        <w:bottom w:val="none" w:sz="0" w:space="0" w:color="auto"/>
                        <w:right w:val="none" w:sz="0" w:space="0" w:color="auto"/>
                      </w:divBdr>
                      <w:divsChild>
                        <w:div w:id="739644108">
                          <w:marLeft w:val="0"/>
                          <w:marRight w:val="0"/>
                          <w:marTop w:val="0"/>
                          <w:marBottom w:val="0"/>
                          <w:divBdr>
                            <w:top w:val="none" w:sz="0" w:space="0" w:color="auto"/>
                            <w:left w:val="none" w:sz="0" w:space="0" w:color="auto"/>
                            <w:bottom w:val="none" w:sz="0" w:space="0" w:color="auto"/>
                            <w:right w:val="none" w:sz="0" w:space="0" w:color="auto"/>
                          </w:divBdr>
                          <w:divsChild>
                            <w:div w:id="1068915062">
                              <w:marLeft w:val="0"/>
                              <w:marRight w:val="0"/>
                              <w:marTop w:val="0"/>
                              <w:marBottom w:val="0"/>
                              <w:divBdr>
                                <w:top w:val="none" w:sz="0" w:space="0" w:color="auto"/>
                                <w:left w:val="none" w:sz="0" w:space="0" w:color="auto"/>
                                <w:bottom w:val="none" w:sz="0" w:space="0" w:color="auto"/>
                                <w:right w:val="none" w:sz="0" w:space="0" w:color="auto"/>
                              </w:divBdr>
                              <w:divsChild>
                                <w:div w:id="1430587010">
                                  <w:marLeft w:val="0"/>
                                  <w:marRight w:val="0"/>
                                  <w:marTop w:val="0"/>
                                  <w:marBottom w:val="0"/>
                                  <w:divBdr>
                                    <w:top w:val="none" w:sz="0" w:space="0" w:color="auto"/>
                                    <w:left w:val="none" w:sz="0" w:space="0" w:color="auto"/>
                                    <w:bottom w:val="none" w:sz="0" w:space="0" w:color="auto"/>
                                    <w:right w:val="none" w:sz="0" w:space="0" w:color="auto"/>
                                  </w:divBdr>
                                  <w:divsChild>
                                    <w:div w:id="1494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961600">
                          <w:marLeft w:val="0"/>
                          <w:marRight w:val="0"/>
                          <w:marTop w:val="0"/>
                          <w:marBottom w:val="0"/>
                          <w:divBdr>
                            <w:top w:val="none" w:sz="0" w:space="0" w:color="auto"/>
                            <w:left w:val="none" w:sz="0" w:space="0" w:color="auto"/>
                            <w:bottom w:val="none" w:sz="0" w:space="0" w:color="auto"/>
                            <w:right w:val="none" w:sz="0" w:space="0" w:color="auto"/>
                          </w:divBdr>
                          <w:divsChild>
                            <w:div w:id="2099403888">
                              <w:marLeft w:val="0"/>
                              <w:marRight w:val="0"/>
                              <w:marTop w:val="0"/>
                              <w:marBottom w:val="0"/>
                              <w:divBdr>
                                <w:top w:val="none" w:sz="0" w:space="0" w:color="auto"/>
                                <w:left w:val="none" w:sz="0" w:space="0" w:color="auto"/>
                                <w:bottom w:val="none" w:sz="0" w:space="0" w:color="auto"/>
                                <w:right w:val="none" w:sz="0" w:space="0" w:color="auto"/>
                              </w:divBdr>
                              <w:divsChild>
                                <w:div w:id="85087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236671">
      <w:bodyDiv w:val="1"/>
      <w:marLeft w:val="0"/>
      <w:marRight w:val="0"/>
      <w:marTop w:val="0"/>
      <w:marBottom w:val="0"/>
      <w:divBdr>
        <w:top w:val="none" w:sz="0" w:space="0" w:color="auto"/>
        <w:left w:val="none" w:sz="0" w:space="0" w:color="auto"/>
        <w:bottom w:val="none" w:sz="0" w:space="0" w:color="auto"/>
        <w:right w:val="none" w:sz="0" w:space="0" w:color="auto"/>
      </w:divBdr>
      <w:divsChild>
        <w:div w:id="533880968">
          <w:marLeft w:val="0"/>
          <w:marRight w:val="0"/>
          <w:marTop w:val="0"/>
          <w:marBottom w:val="0"/>
          <w:divBdr>
            <w:top w:val="none" w:sz="0" w:space="0" w:color="auto"/>
            <w:left w:val="none" w:sz="0" w:space="0" w:color="auto"/>
            <w:bottom w:val="none" w:sz="0" w:space="0" w:color="auto"/>
            <w:right w:val="none" w:sz="0" w:space="0" w:color="auto"/>
          </w:divBdr>
          <w:divsChild>
            <w:div w:id="6098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37615">
      <w:bodyDiv w:val="1"/>
      <w:marLeft w:val="0"/>
      <w:marRight w:val="0"/>
      <w:marTop w:val="0"/>
      <w:marBottom w:val="0"/>
      <w:divBdr>
        <w:top w:val="none" w:sz="0" w:space="0" w:color="auto"/>
        <w:left w:val="none" w:sz="0" w:space="0" w:color="auto"/>
        <w:bottom w:val="none" w:sz="0" w:space="0" w:color="auto"/>
        <w:right w:val="none" w:sz="0" w:space="0" w:color="auto"/>
      </w:divBdr>
    </w:div>
    <w:div w:id="1049496187">
      <w:bodyDiv w:val="1"/>
      <w:marLeft w:val="0"/>
      <w:marRight w:val="0"/>
      <w:marTop w:val="0"/>
      <w:marBottom w:val="0"/>
      <w:divBdr>
        <w:top w:val="none" w:sz="0" w:space="0" w:color="auto"/>
        <w:left w:val="none" w:sz="0" w:space="0" w:color="auto"/>
        <w:bottom w:val="none" w:sz="0" w:space="0" w:color="auto"/>
        <w:right w:val="none" w:sz="0" w:space="0" w:color="auto"/>
      </w:divBdr>
    </w:div>
    <w:div w:id="1062947198">
      <w:bodyDiv w:val="1"/>
      <w:marLeft w:val="0"/>
      <w:marRight w:val="0"/>
      <w:marTop w:val="0"/>
      <w:marBottom w:val="0"/>
      <w:divBdr>
        <w:top w:val="none" w:sz="0" w:space="0" w:color="auto"/>
        <w:left w:val="none" w:sz="0" w:space="0" w:color="auto"/>
        <w:bottom w:val="none" w:sz="0" w:space="0" w:color="auto"/>
        <w:right w:val="none" w:sz="0" w:space="0" w:color="auto"/>
      </w:divBdr>
    </w:div>
    <w:div w:id="1072658099">
      <w:bodyDiv w:val="1"/>
      <w:marLeft w:val="0"/>
      <w:marRight w:val="0"/>
      <w:marTop w:val="0"/>
      <w:marBottom w:val="0"/>
      <w:divBdr>
        <w:top w:val="none" w:sz="0" w:space="0" w:color="auto"/>
        <w:left w:val="none" w:sz="0" w:space="0" w:color="auto"/>
        <w:bottom w:val="none" w:sz="0" w:space="0" w:color="auto"/>
        <w:right w:val="none" w:sz="0" w:space="0" w:color="auto"/>
      </w:divBdr>
    </w:div>
    <w:div w:id="1083454474">
      <w:bodyDiv w:val="1"/>
      <w:marLeft w:val="0"/>
      <w:marRight w:val="0"/>
      <w:marTop w:val="0"/>
      <w:marBottom w:val="0"/>
      <w:divBdr>
        <w:top w:val="none" w:sz="0" w:space="0" w:color="auto"/>
        <w:left w:val="none" w:sz="0" w:space="0" w:color="auto"/>
        <w:bottom w:val="none" w:sz="0" w:space="0" w:color="auto"/>
        <w:right w:val="none" w:sz="0" w:space="0" w:color="auto"/>
      </w:divBdr>
    </w:div>
    <w:div w:id="1084299150">
      <w:bodyDiv w:val="1"/>
      <w:marLeft w:val="0"/>
      <w:marRight w:val="0"/>
      <w:marTop w:val="0"/>
      <w:marBottom w:val="0"/>
      <w:divBdr>
        <w:top w:val="none" w:sz="0" w:space="0" w:color="auto"/>
        <w:left w:val="none" w:sz="0" w:space="0" w:color="auto"/>
        <w:bottom w:val="none" w:sz="0" w:space="0" w:color="auto"/>
        <w:right w:val="none" w:sz="0" w:space="0" w:color="auto"/>
      </w:divBdr>
    </w:div>
    <w:div w:id="1088430130">
      <w:bodyDiv w:val="1"/>
      <w:marLeft w:val="0"/>
      <w:marRight w:val="0"/>
      <w:marTop w:val="0"/>
      <w:marBottom w:val="0"/>
      <w:divBdr>
        <w:top w:val="none" w:sz="0" w:space="0" w:color="auto"/>
        <w:left w:val="none" w:sz="0" w:space="0" w:color="auto"/>
        <w:bottom w:val="none" w:sz="0" w:space="0" w:color="auto"/>
        <w:right w:val="none" w:sz="0" w:space="0" w:color="auto"/>
      </w:divBdr>
    </w:div>
    <w:div w:id="1099105961">
      <w:bodyDiv w:val="1"/>
      <w:marLeft w:val="0"/>
      <w:marRight w:val="0"/>
      <w:marTop w:val="0"/>
      <w:marBottom w:val="0"/>
      <w:divBdr>
        <w:top w:val="none" w:sz="0" w:space="0" w:color="auto"/>
        <w:left w:val="none" w:sz="0" w:space="0" w:color="auto"/>
        <w:bottom w:val="none" w:sz="0" w:space="0" w:color="auto"/>
        <w:right w:val="none" w:sz="0" w:space="0" w:color="auto"/>
      </w:divBdr>
    </w:div>
    <w:div w:id="1104568233">
      <w:bodyDiv w:val="1"/>
      <w:marLeft w:val="0"/>
      <w:marRight w:val="0"/>
      <w:marTop w:val="0"/>
      <w:marBottom w:val="0"/>
      <w:divBdr>
        <w:top w:val="none" w:sz="0" w:space="0" w:color="auto"/>
        <w:left w:val="none" w:sz="0" w:space="0" w:color="auto"/>
        <w:bottom w:val="none" w:sz="0" w:space="0" w:color="auto"/>
        <w:right w:val="none" w:sz="0" w:space="0" w:color="auto"/>
      </w:divBdr>
    </w:div>
    <w:div w:id="1136027484">
      <w:bodyDiv w:val="1"/>
      <w:marLeft w:val="0"/>
      <w:marRight w:val="0"/>
      <w:marTop w:val="0"/>
      <w:marBottom w:val="0"/>
      <w:divBdr>
        <w:top w:val="none" w:sz="0" w:space="0" w:color="auto"/>
        <w:left w:val="none" w:sz="0" w:space="0" w:color="auto"/>
        <w:bottom w:val="none" w:sz="0" w:space="0" w:color="auto"/>
        <w:right w:val="none" w:sz="0" w:space="0" w:color="auto"/>
      </w:divBdr>
    </w:div>
    <w:div w:id="1144082866">
      <w:bodyDiv w:val="1"/>
      <w:marLeft w:val="0"/>
      <w:marRight w:val="0"/>
      <w:marTop w:val="0"/>
      <w:marBottom w:val="0"/>
      <w:divBdr>
        <w:top w:val="none" w:sz="0" w:space="0" w:color="auto"/>
        <w:left w:val="none" w:sz="0" w:space="0" w:color="auto"/>
        <w:bottom w:val="none" w:sz="0" w:space="0" w:color="auto"/>
        <w:right w:val="none" w:sz="0" w:space="0" w:color="auto"/>
      </w:divBdr>
      <w:divsChild>
        <w:div w:id="1716082426">
          <w:marLeft w:val="0"/>
          <w:marRight w:val="0"/>
          <w:marTop w:val="0"/>
          <w:marBottom w:val="0"/>
          <w:divBdr>
            <w:top w:val="none" w:sz="0" w:space="0" w:color="auto"/>
            <w:left w:val="none" w:sz="0" w:space="0" w:color="auto"/>
            <w:bottom w:val="none" w:sz="0" w:space="0" w:color="auto"/>
            <w:right w:val="none" w:sz="0" w:space="0" w:color="auto"/>
          </w:divBdr>
          <w:divsChild>
            <w:div w:id="1645155285">
              <w:marLeft w:val="0"/>
              <w:marRight w:val="0"/>
              <w:marTop w:val="0"/>
              <w:marBottom w:val="0"/>
              <w:divBdr>
                <w:top w:val="none" w:sz="0" w:space="0" w:color="auto"/>
                <w:left w:val="none" w:sz="0" w:space="0" w:color="auto"/>
                <w:bottom w:val="none" w:sz="0" w:space="0" w:color="auto"/>
                <w:right w:val="none" w:sz="0" w:space="0" w:color="auto"/>
              </w:divBdr>
              <w:divsChild>
                <w:div w:id="1921868593">
                  <w:marLeft w:val="0"/>
                  <w:marRight w:val="0"/>
                  <w:marTop w:val="0"/>
                  <w:marBottom w:val="0"/>
                  <w:divBdr>
                    <w:top w:val="none" w:sz="0" w:space="0" w:color="auto"/>
                    <w:left w:val="none" w:sz="0" w:space="0" w:color="auto"/>
                    <w:bottom w:val="none" w:sz="0" w:space="0" w:color="auto"/>
                    <w:right w:val="none" w:sz="0" w:space="0" w:color="auto"/>
                  </w:divBdr>
                  <w:divsChild>
                    <w:div w:id="1291588042">
                      <w:marLeft w:val="0"/>
                      <w:marRight w:val="0"/>
                      <w:marTop w:val="0"/>
                      <w:marBottom w:val="0"/>
                      <w:divBdr>
                        <w:top w:val="none" w:sz="0" w:space="0" w:color="auto"/>
                        <w:left w:val="none" w:sz="0" w:space="0" w:color="auto"/>
                        <w:bottom w:val="none" w:sz="0" w:space="0" w:color="auto"/>
                        <w:right w:val="none" w:sz="0" w:space="0" w:color="auto"/>
                      </w:divBdr>
                      <w:divsChild>
                        <w:div w:id="1835954881">
                          <w:marLeft w:val="0"/>
                          <w:marRight w:val="0"/>
                          <w:marTop w:val="0"/>
                          <w:marBottom w:val="0"/>
                          <w:divBdr>
                            <w:top w:val="none" w:sz="0" w:space="0" w:color="auto"/>
                            <w:left w:val="none" w:sz="0" w:space="0" w:color="auto"/>
                            <w:bottom w:val="none" w:sz="0" w:space="0" w:color="auto"/>
                            <w:right w:val="none" w:sz="0" w:space="0" w:color="auto"/>
                          </w:divBdr>
                          <w:divsChild>
                            <w:div w:id="1380399117">
                              <w:marLeft w:val="0"/>
                              <w:marRight w:val="0"/>
                              <w:marTop w:val="0"/>
                              <w:marBottom w:val="0"/>
                              <w:divBdr>
                                <w:top w:val="none" w:sz="0" w:space="0" w:color="auto"/>
                                <w:left w:val="none" w:sz="0" w:space="0" w:color="auto"/>
                                <w:bottom w:val="none" w:sz="0" w:space="0" w:color="auto"/>
                                <w:right w:val="none" w:sz="0" w:space="0" w:color="auto"/>
                              </w:divBdr>
                              <w:divsChild>
                                <w:div w:id="1818840295">
                                  <w:marLeft w:val="0"/>
                                  <w:marRight w:val="0"/>
                                  <w:marTop w:val="0"/>
                                  <w:marBottom w:val="0"/>
                                  <w:divBdr>
                                    <w:top w:val="none" w:sz="0" w:space="0" w:color="auto"/>
                                    <w:left w:val="none" w:sz="0" w:space="0" w:color="auto"/>
                                    <w:bottom w:val="none" w:sz="0" w:space="0" w:color="auto"/>
                                    <w:right w:val="none" w:sz="0" w:space="0" w:color="auto"/>
                                  </w:divBdr>
                                  <w:divsChild>
                                    <w:div w:id="186024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12999">
                          <w:marLeft w:val="0"/>
                          <w:marRight w:val="0"/>
                          <w:marTop w:val="0"/>
                          <w:marBottom w:val="0"/>
                          <w:divBdr>
                            <w:top w:val="none" w:sz="0" w:space="0" w:color="auto"/>
                            <w:left w:val="none" w:sz="0" w:space="0" w:color="auto"/>
                            <w:bottom w:val="none" w:sz="0" w:space="0" w:color="auto"/>
                            <w:right w:val="none" w:sz="0" w:space="0" w:color="auto"/>
                          </w:divBdr>
                          <w:divsChild>
                            <w:div w:id="947397800">
                              <w:marLeft w:val="0"/>
                              <w:marRight w:val="0"/>
                              <w:marTop w:val="0"/>
                              <w:marBottom w:val="0"/>
                              <w:divBdr>
                                <w:top w:val="none" w:sz="0" w:space="0" w:color="auto"/>
                                <w:left w:val="none" w:sz="0" w:space="0" w:color="auto"/>
                                <w:bottom w:val="none" w:sz="0" w:space="0" w:color="auto"/>
                                <w:right w:val="none" w:sz="0" w:space="0" w:color="auto"/>
                              </w:divBdr>
                              <w:divsChild>
                                <w:div w:id="18401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7212460">
      <w:bodyDiv w:val="1"/>
      <w:marLeft w:val="0"/>
      <w:marRight w:val="0"/>
      <w:marTop w:val="0"/>
      <w:marBottom w:val="0"/>
      <w:divBdr>
        <w:top w:val="none" w:sz="0" w:space="0" w:color="auto"/>
        <w:left w:val="none" w:sz="0" w:space="0" w:color="auto"/>
        <w:bottom w:val="none" w:sz="0" w:space="0" w:color="auto"/>
        <w:right w:val="none" w:sz="0" w:space="0" w:color="auto"/>
      </w:divBdr>
    </w:div>
    <w:div w:id="1181815814">
      <w:bodyDiv w:val="1"/>
      <w:marLeft w:val="0"/>
      <w:marRight w:val="0"/>
      <w:marTop w:val="0"/>
      <w:marBottom w:val="0"/>
      <w:divBdr>
        <w:top w:val="none" w:sz="0" w:space="0" w:color="auto"/>
        <w:left w:val="none" w:sz="0" w:space="0" w:color="auto"/>
        <w:bottom w:val="none" w:sz="0" w:space="0" w:color="auto"/>
        <w:right w:val="none" w:sz="0" w:space="0" w:color="auto"/>
      </w:divBdr>
    </w:div>
    <w:div w:id="1190409396">
      <w:bodyDiv w:val="1"/>
      <w:marLeft w:val="0"/>
      <w:marRight w:val="0"/>
      <w:marTop w:val="0"/>
      <w:marBottom w:val="0"/>
      <w:divBdr>
        <w:top w:val="none" w:sz="0" w:space="0" w:color="auto"/>
        <w:left w:val="none" w:sz="0" w:space="0" w:color="auto"/>
        <w:bottom w:val="none" w:sz="0" w:space="0" w:color="auto"/>
        <w:right w:val="none" w:sz="0" w:space="0" w:color="auto"/>
      </w:divBdr>
    </w:div>
    <w:div w:id="1190877861">
      <w:bodyDiv w:val="1"/>
      <w:marLeft w:val="0"/>
      <w:marRight w:val="0"/>
      <w:marTop w:val="0"/>
      <w:marBottom w:val="0"/>
      <w:divBdr>
        <w:top w:val="none" w:sz="0" w:space="0" w:color="auto"/>
        <w:left w:val="none" w:sz="0" w:space="0" w:color="auto"/>
        <w:bottom w:val="none" w:sz="0" w:space="0" w:color="auto"/>
        <w:right w:val="none" w:sz="0" w:space="0" w:color="auto"/>
      </w:divBdr>
      <w:divsChild>
        <w:div w:id="1343168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225722">
      <w:bodyDiv w:val="1"/>
      <w:marLeft w:val="0"/>
      <w:marRight w:val="0"/>
      <w:marTop w:val="0"/>
      <w:marBottom w:val="0"/>
      <w:divBdr>
        <w:top w:val="none" w:sz="0" w:space="0" w:color="auto"/>
        <w:left w:val="none" w:sz="0" w:space="0" w:color="auto"/>
        <w:bottom w:val="none" w:sz="0" w:space="0" w:color="auto"/>
        <w:right w:val="none" w:sz="0" w:space="0" w:color="auto"/>
      </w:divBdr>
    </w:div>
    <w:div w:id="1231039718">
      <w:bodyDiv w:val="1"/>
      <w:marLeft w:val="0"/>
      <w:marRight w:val="0"/>
      <w:marTop w:val="0"/>
      <w:marBottom w:val="0"/>
      <w:divBdr>
        <w:top w:val="none" w:sz="0" w:space="0" w:color="auto"/>
        <w:left w:val="none" w:sz="0" w:space="0" w:color="auto"/>
        <w:bottom w:val="none" w:sz="0" w:space="0" w:color="auto"/>
        <w:right w:val="none" w:sz="0" w:space="0" w:color="auto"/>
      </w:divBdr>
    </w:div>
    <w:div w:id="1240018312">
      <w:bodyDiv w:val="1"/>
      <w:marLeft w:val="0"/>
      <w:marRight w:val="0"/>
      <w:marTop w:val="0"/>
      <w:marBottom w:val="0"/>
      <w:divBdr>
        <w:top w:val="none" w:sz="0" w:space="0" w:color="auto"/>
        <w:left w:val="none" w:sz="0" w:space="0" w:color="auto"/>
        <w:bottom w:val="none" w:sz="0" w:space="0" w:color="auto"/>
        <w:right w:val="none" w:sz="0" w:space="0" w:color="auto"/>
      </w:divBdr>
    </w:div>
    <w:div w:id="1280262864">
      <w:bodyDiv w:val="1"/>
      <w:marLeft w:val="0"/>
      <w:marRight w:val="0"/>
      <w:marTop w:val="0"/>
      <w:marBottom w:val="0"/>
      <w:divBdr>
        <w:top w:val="none" w:sz="0" w:space="0" w:color="auto"/>
        <w:left w:val="none" w:sz="0" w:space="0" w:color="auto"/>
        <w:bottom w:val="none" w:sz="0" w:space="0" w:color="auto"/>
        <w:right w:val="none" w:sz="0" w:space="0" w:color="auto"/>
      </w:divBdr>
    </w:div>
    <w:div w:id="1314066369">
      <w:bodyDiv w:val="1"/>
      <w:marLeft w:val="0"/>
      <w:marRight w:val="0"/>
      <w:marTop w:val="0"/>
      <w:marBottom w:val="0"/>
      <w:divBdr>
        <w:top w:val="none" w:sz="0" w:space="0" w:color="auto"/>
        <w:left w:val="none" w:sz="0" w:space="0" w:color="auto"/>
        <w:bottom w:val="none" w:sz="0" w:space="0" w:color="auto"/>
        <w:right w:val="none" w:sz="0" w:space="0" w:color="auto"/>
      </w:divBdr>
    </w:div>
    <w:div w:id="1339505781">
      <w:bodyDiv w:val="1"/>
      <w:marLeft w:val="0"/>
      <w:marRight w:val="0"/>
      <w:marTop w:val="0"/>
      <w:marBottom w:val="0"/>
      <w:divBdr>
        <w:top w:val="none" w:sz="0" w:space="0" w:color="auto"/>
        <w:left w:val="none" w:sz="0" w:space="0" w:color="auto"/>
        <w:bottom w:val="none" w:sz="0" w:space="0" w:color="auto"/>
        <w:right w:val="none" w:sz="0" w:space="0" w:color="auto"/>
      </w:divBdr>
    </w:div>
    <w:div w:id="1360819352">
      <w:bodyDiv w:val="1"/>
      <w:marLeft w:val="0"/>
      <w:marRight w:val="0"/>
      <w:marTop w:val="0"/>
      <w:marBottom w:val="0"/>
      <w:divBdr>
        <w:top w:val="none" w:sz="0" w:space="0" w:color="auto"/>
        <w:left w:val="none" w:sz="0" w:space="0" w:color="auto"/>
        <w:bottom w:val="none" w:sz="0" w:space="0" w:color="auto"/>
        <w:right w:val="none" w:sz="0" w:space="0" w:color="auto"/>
      </w:divBdr>
    </w:div>
    <w:div w:id="1384063021">
      <w:bodyDiv w:val="1"/>
      <w:marLeft w:val="0"/>
      <w:marRight w:val="0"/>
      <w:marTop w:val="0"/>
      <w:marBottom w:val="0"/>
      <w:divBdr>
        <w:top w:val="none" w:sz="0" w:space="0" w:color="auto"/>
        <w:left w:val="none" w:sz="0" w:space="0" w:color="auto"/>
        <w:bottom w:val="none" w:sz="0" w:space="0" w:color="auto"/>
        <w:right w:val="none" w:sz="0" w:space="0" w:color="auto"/>
      </w:divBdr>
      <w:divsChild>
        <w:div w:id="1013725060">
          <w:marLeft w:val="0"/>
          <w:marRight w:val="0"/>
          <w:marTop w:val="0"/>
          <w:marBottom w:val="0"/>
          <w:divBdr>
            <w:top w:val="none" w:sz="0" w:space="0" w:color="auto"/>
            <w:left w:val="none" w:sz="0" w:space="0" w:color="auto"/>
            <w:bottom w:val="none" w:sz="0" w:space="0" w:color="auto"/>
            <w:right w:val="none" w:sz="0" w:space="0" w:color="auto"/>
          </w:divBdr>
          <w:divsChild>
            <w:div w:id="320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90375">
      <w:bodyDiv w:val="1"/>
      <w:marLeft w:val="0"/>
      <w:marRight w:val="0"/>
      <w:marTop w:val="0"/>
      <w:marBottom w:val="0"/>
      <w:divBdr>
        <w:top w:val="none" w:sz="0" w:space="0" w:color="auto"/>
        <w:left w:val="none" w:sz="0" w:space="0" w:color="auto"/>
        <w:bottom w:val="none" w:sz="0" w:space="0" w:color="auto"/>
        <w:right w:val="none" w:sz="0" w:space="0" w:color="auto"/>
      </w:divBdr>
    </w:div>
    <w:div w:id="1407150080">
      <w:bodyDiv w:val="1"/>
      <w:marLeft w:val="0"/>
      <w:marRight w:val="0"/>
      <w:marTop w:val="0"/>
      <w:marBottom w:val="0"/>
      <w:divBdr>
        <w:top w:val="none" w:sz="0" w:space="0" w:color="auto"/>
        <w:left w:val="none" w:sz="0" w:space="0" w:color="auto"/>
        <w:bottom w:val="none" w:sz="0" w:space="0" w:color="auto"/>
        <w:right w:val="none" w:sz="0" w:space="0" w:color="auto"/>
      </w:divBdr>
    </w:div>
    <w:div w:id="1431779710">
      <w:bodyDiv w:val="1"/>
      <w:marLeft w:val="0"/>
      <w:marRight w:val="0"/>
      <w:marTop w:val="0"/>
      <w:marBottom w:val="0"/>
      <w:divBdr>
        <w:top w:val="none" w:sz="0" w:space="0" w:color="auto"/>
        <w:left w:val="none" w:sz="0" w:space="0" w:color="auto"/>
        <w:bottom w:val="none" w:sz="0" w:space="0" w:color="auto"/>
        <w:right w:val="none" w:sz="0" w:space="0" w:color="auto"/>
      </w:divBdr>
    </w:div>
    <w:div w:id="1437674082">
      <w:bodyDiv w:val="1"/>
      <w:marLeft w:val="0"/>
      <w:marRight w:val="0"/>
      <w:marTop w:val="0"/>
      <w:marBottom w:val="0"/>
      <w:divBdr>
        <w:top w:val="none" w:sz="0" w:space="0" w:color="auto"/>
        <w:left w:val="none" w:sz="0" w:space="0" w:color="auto"/>
        <w:bottom w:val="none" w:sz="0" w:space="0" w:color="auto"/>
        <w:right w:val="none" w:sz="0" w:space="0" w:color="auto"/>
      </w:divBdr>
    </w:div>
    <w:div w:id="1438989981">
      <w:bodyDiv w:val="1"/>
      <w:marLeft w:val="0"/>
      <w:marRight w:val="0"/>
      <w:marTop w:val="0"/>
      <w:marBottom w:val="0"/>
      <w:divBdr>
        <w:top w:val="none" w:sz="0" w:space="0" w:color="auto"/>
        <w:left w:val="none" w:sz="0" w:space="0" w:color="auto"/>
        <w:bottom w:val="none" w:sz="0" w:space="0" w:color="auto"/>
        <w:right w:val="none" w:sz="0" w:space="0" w:color="auto"/>
      </w:divBdr>
    </w:div>
    <w:div w:id="1464689814">
      <w:bodyDiv w:val="1"/>
      <w:marLeft w:val="0"/>
      <w:marRight w:val="0"/>
      <w:marTop w:val="0"/>
      <w:marBottom w:val="0"/>
      <w:divBdr>
        <w:top w:val="none" w:sz="0" w:space="0" w:color="auto"/>
        <w:left w:val="none" w:sz="0" w:space="0" w:color="auto"/>
        <w:bottom w:val="none" w:sz="0" w:space="0" w:color="auto"/>
        <w:right w:val="none" w:sz="0" w:space="0" w:color="auto"/>
      </w:divBdr>
    </w:div>
    <w:div w:id="1465002901">
      <w:bodyDiv w:val="1"/>
      <w:marLeft w:val="0"/>
      <w:marRight w:val="0"/>
      <w:marTop w:val="0"/>
      <w:marBottom w:val="0"/>
      <w:divBdr>
        <w:top w:val="none" w:sz="0" w:space="0" w:color="auto"/>
        <w:left w:val="none" w:sz="0" w:space="0" w:color="auto"/>
        <w:bottom w:val="none" w:sz="0" w:space="0" w:color="auto"/>
        <w:right w:val="none" w:sz="0" w:space="0" w:color="auto"/>
      </w:divBdr>
    </w:div>
    <w:div w:id="1468935832">
      <w:bodyDiv w:val="1"/>
      <w:marLeft w:val="0"/>
      <w:marRight w:val="0"/>
      <w:marTop w:val="0"/>
      <w:marBottom w:val="0"/>
      <w:divBdr>
        <w:top w:val="none" w:sz="0" w:space="0" w:color="auto"/>
        <w:left w:val="none" w:sz="0" w:space="0" w:color="auto"/>
        <w:bottom w:val="none" w:sz="0" w:space="0" w:color="auto"/>
        <w:right w:val="none" w:sz="0" w:space="0" w:color="auto"/>
      </w:divBdr>
    </w:div>
    <w:div w:id="1469282086">
      <w:bodyDiv w:val="1"/>
      <w:marLeft w:val="0"/>
      <w:marRight w:val="0"/>
      <w:marTop w:val="0"/>
      <w:marBottom w:val="0"/>
      <w:divBdr>
        <w:top w:val="none" w:sz="0" w:space="0" w:color="auto"/>
        <w:left w:val="none" w:sz="0" w:space="0" w:color="auto"/>
        <w:bottom w:val="none" w:sz="0" w:space="0" w:color="auto"/>
        <w:right w:val="none" w:sz="0" w:space="0" w:color="auto"/>
      </w:divBdr>
    </w:div>
    <w:div w:id="1469321171">
      <w:bodyDiv w:val="1"/>
      <w:marLeft w:val="0"/>
      <w:marRight w:val="0"/>
      <w:marTop w:val="0"/>
      <w:marBottom w:val="0"/>
      <w:divBdr>
        <w:top w:val="none" w:sz="0" w:space="0" w:color="auto"/>
        <w:left w:val="none" w:sz="0" w:space="0" w:color="auto"/>
        <w:bottom w:val="none" w:sz="0" w:space="0" w:color="auto"/>
        <w:right w:val="none" w:sz="0" w:space="0" w:color="auto"/>
      </w:divBdr>
    </w:div>
    <w:div w:id="1471512086">
      <w:bodyDiv w:val="1"/>
      <w:marLeft w:val="0"/>
      <w:marRight w:val="0"/>
      <w:marTop w:val="0"/>
      <w:marBottom w:val="0"/>
      <w:divBdr>
        <w:top w:val="none" w:sz="0" w:space="0" w:color="auto"/>
        <w:left w:val="none" w:sz="0" w:space="0" w:color="auto"/>
        <w:bottom w:val="none" w:sz="0" w:space="0" w:color="auto"/>
        <w:right w:val="none" w:sz="0" w:space="0" w:color="auto"/>
      </w:divBdr>
    </w:div>
    <w:div w:id="1471752800">
      <w:bodyDiv w:val="1"/>
      <w:marLeft w:val="0"/>
      <w:marRight w:val="0"/>
      <w:marTop w:val="0"/>
      <w:marBottom w:val="0"/>
      <w:divBdr>
        <w:top w:val="none" w:sz="0" w:space="0" w:color="auto"/>
        <w:left w:val="none" w:sz="0" w:space="0" w:color="auto"/>
        <w:bottom w:val="none" w:sz="0" w:space="0" w:color="auto"/>
        <w:right w:val="none" w:sz="0" w:space="0" w:color="auto"/>
      </w:divBdr>
    </w:div>
    <w:div w:id="1475751549">
      <w:bodyDiv w:val="1"/>
      <w:marLeft w:val="0"/>
      <w:marRight w:val="0"/>
      <w:marTop w:val="0"/>
      <w:marBottom w:val="0"/>
      <w:divBdr>
        <w:top w:val="none" w:sz="0" w:space="0" w:color="auto"/>
        <w:left w:val="none" w:sz="0" w:space="0" w:color="auto"/>
        <w:bottom w:val="none" w:sz="0" w:space="0" w:color="auto"/>
        <w:right w:val="none" w:sz="0" w:space="0" w:color="auto"/>
      </w:divBdr>
    </w:div>
    <w:div w:id="1485005569">
      <w:bodyDiv w:val="1"/>
      <w:marLeft w:val="0"/>
      <w:marRight w:val="0"/>
      <w:marTop w:val="0"/>
      <w:marBottom w:val="0"/>
      <w:divBdr>
        <w:top w:val="none" w:sz="0" w:space="0" w:color="auto"/>
        <w:left w:val="none" w:sz="0" w:space="0" w:color="auto"/>
        <w:bottom w:val="none" w:sz="0" w:space="0" w:color="auto"/>
        <w:right w:val="none" w:sz="0" w:space="0" w:color="auto"/>
      </w:divBdr>
    </w:div>
    <w:div w:id="1502041309">
      <w:bodyDiv w:val="1"/>
      <w:marLeft w:val="0"/>
      <w:marRight w:val="0"/>
      <w:marTop w:val="0"/>
      <w:marBottom w:val="0"/>
      <w:divBdr>
        <w:top w:val="none" w:sz="0" w:space="0" w:color="auto"/>
        <w:left w:val="none" w:sz="0" w:space="0" w:color="auto"/>
        <w:bottom w:val="none" w:sz="0" w:space="0" w:color="auto"/>
        <w:right w:val="none" w:sz="0" w:space="0" w:color="auto"/>
      </w:divBdr>
    </w:div>
    <w:div w:id="1502231537">
      <w:bodyDiv w:val="1"/>
      <w:marLeft w:val="0"/>
      <w:marRight w:val="0"/>
      <w:marTop w:val="0"/>
      <w:marBottom w:val="0"/>
      <w:divBdr>
        <w:top w:val="none" w:sz="0" w:space="0" w:color="auto"/>
        <w:left w:val="none" w:sz="0" w:space="0" w:color="auto"/>
        <w:bottom w:val="none" w:sz="0" w:space="0" w:color="auto"/>
        <w:right w:val="none" w:sz="0" w:space="0" w:color="auto"/>
      </w:divBdr>
    </w:div>
    <w:div w:id="1515194575">
      <w:bodyDiv w:val="1"/>
      <w:marLeft w:val="0"/>
      <w:marRight w:val="0"/>
      <w:marTop w:val="0"/>
      <w:marBottom w:val="0"/>
      <w:divBdr>
        <w:top w:val="none" w:sz="0" w:space="0" w:color="auto"/>
        <w:left w:val="none" w:sz="0" w:space="0" w:color="auto"/>
        <w:bottom w:val="none" w:sz="0" w:space="0" w:color="auto"/>
        <w:right w:val="none" w:sz="0" w:space="0" w:color="auto"/>
      </w:divBdr>
    </w:div>
    <w:div w:id="1522624215">
      <w:bodyDiv w:val="1"/>
      <w:marLeft w:val="0"/>
      <w:marRight w:val="0"/>
      <w:marTop w:val="0"/>
      <w:marBottom w:val="0"/>
      <w:divBdr>
        <w:top w:val="none" w:sz="0" w:space="0" w:color="auto"/>
        <w:left w:val="none" w:sz="0" w:space="0" w:color="auto"/>
        <w:bottom w:val="none" w:sz="0" w:space="0" w:color="auto"/>
        <w:right w:val="none" w:sz="0" w:space="0" w:color="auto"/>
      </w:divBdr>
    </w:div>
    <w:div w:id="1530340468">
      <w:bodyDiv w:val="1"/>
      <w:marLeft w:val="0"/>
      <w:marRight w:val="0"/>
      <w:marTop w:val="0"/>
      <w:marBottom w:val="0"/>
      <w:divBdr>
        <w:top w:val="none" w:sz="0" w:space="0" w:color="auto"/>
        <w:left w:val="none" w:sz="0" w:space="0" w:color="auto"/>
        <w:bottom w:val="none" w:sz="0" w:space="0" w:color="auto"/>
        <w:right w:val="none" w:sz="0" w:space="0" w:color="auto"/>
      </w:divBdr>
    </w:div>
    <w:div w:id="1531259456">
      <w:bodyDiv w:val="1"/>
      <w:marLeft w:val="0"/>
      <w:marRight w:val="0"/>
      <w:marTop w:val="0"/>
      <w:marBottom w:val="0"/>
      <w:divBdr>
        <w:top w:val="none" w:sz="0" w:space="0" w:color="auto"/>
        <w:left w:val="none" w:sz="0" w:space="0" w:color="auto"/>
        <w:bottom w:val="none" w:sz="0" w:space="0" w:color="auto"/>
        <w:right w:val="none" w:sz="0" w:space="0" w:color="auto"/>
      </w:divBdr>
    </w:div>
    <w:div w:id="1533034920">
      <w:bodyDiv w:val="1"/>
      <w:marLeft w:val="0"/>
      <w:marRight w:val="0"/>
      <w:marTop w:val="0"/>
      <w:marBottom w:val="0"/>
      <w:divBdr>
        <w:top w:val="none" w:sz="0" w:space="0" w:color="auto"/>
        <w:left w:val="none" w:sz="0" w:space="0" w:color="auto"/>
        <w:bottom w:val="none" w:sz="0" w:space="0" w:color="auto"/>
        <w:right w:val="none" w:sz="0" w:space="0" w:color="auto"/>
      </w:divBdr>
    </w:div>
    <w:div w:id="1539005198">
      <w:bodyDiv w:val="1"/>
      <w:marLeft w:val="0"/>
      <w:marRight w:val="0"/>
      <w:marTop w:val="0"/>
      <w:marBottom w:val="0"/>
      <w:divBdr>
        <w:top w:val="none" w:sz="0" w:space="0" w:color="auto"/>
        <w:left w:val="none" w:sz="0" w:space="0" w:color="auto"/>
        <w:bottom w:val="none" w:sz="0" w:space="0" w:color="auto"/>
        <w:right w:val="none" w:sz="0" w:space="0" w:color="auto"/>
      </w:divBdr>
    </w:div>
    <w:div w:id="1540242034">
      <w:bodyDiv w:val="1"/>
      <w:marLeft w:val="0"/>
      <w:marRight w:val="0"/>
      <w:marTop w:val="0"/>
      <w:marBottom w:val="0"/>
      <w:divBdr>
        <w:top w:val="none" w:sz="0" w:space="0" w:color="auto"/>
        <w:left w:val="none" w:sz="0" w:space="0" w:color="auto"/>
        <w:bottom w:val="none" w:sz="0" w:space="0" w:color="auto"/>
        <w:right w:val="none" w:sz="0" w:space="0" w:color="auto"/>
      </w:divBdr>
    </w:div>
    <w:div w:id="1558199614">
      <w:bodyDiv w:val="1"/>
      <w:marLeft w:val="0"/>
      <w:marRight w:val="0"/>
      <w:marTop w:val="0"/>
      <w:marBottom w:val="0"/>
      <w:divBdr>
        <w:top w:val="none" w:sz="0" w:space="0" w:color="auto"/>
        <w:left w:val="none" w:sz="0" w:space="0" w:color="auto"/>
        <w:bottom w:val="none" w:sz="0" w:space="0" w:color="auto"/>
        <w:right w:val="none" w:sz="0" w:space="0" w:color="auto"/>
      </w:divBdr>
    </w:div>
    <w:div w:id="1560902996">
      <w:bodyDiv w:val="1"/>
      <w:marLeft w:val="0"/>
      <w:marRight w:val="0"/>
      <w:marTop w:val="0"/>
      <w:marBottom w:val="0"/>
      <w:divBdr>
        <w:top w:val="none" w:sz="0" w:space="0" w:color="auto"/>
        <w:left w:val="none" w:sz="0" w:space="0" w:color="auto"/>
        <w:bottom w:val="none" w:sz="0" w:space="0" w:color="auto"/>
        <w:right w:val="none" w:sz="0" w:space="0" w:color="auto"/>
      </w:divBdr>
    </w:div>
    <w:div w:id="1569418919">
      <w:bodyDiv w:val="1"/>
      <w:marLeft w:val="0"/>
      <w:marRight w:val="0"/>
      <w:marTop w:val="0"/>
      <w:marBottom w:val="0"/>
      <w:divBdr>
        <w:top w:val="none" w:sz="0" w:space="0" w:color="auto"/>
        <w:left w:val="none" w:sz="0" w:space="0" w:color="auto"/>
        <w:bottom w:val="none" w:sz="0" w:space="0" w:color="auto"/>
        <w:right w:val="none" w:sz="0" w:space="0" w:color="auto"/>
      </w:divBdr>
    </w:div>
    <w:div w:id="1582521478">
      <w:bodyDiv w:val="1"/>
      <w:marLeft w:val="0"/>
      <w:marRight w:val="0"/>
      <w:marTop w:val="0"/>
      <w:marBottom w:val="0"/>
      <w:divBdr>
        <w:top w:val="none" w:sz="0" w:space="0" w:color="auto"/>
        <w:left w:val="none" w:sz="0" w:space="0" w:color="auto"/>
        <w:bottom w:val="none" w:sz="0" w:space="0" w:color="auto"/>
        <w:right w:val="none" w:sz="0" w:space="0" w:color="auto"/>
      </w:divBdr>
    </w:div>
    <w:div w:id="1605113673">
      <w:bodyDiv w:val="1"/>
      <w:marLeft w:val="0"/>
      <w:marRight w:val="0"/>
      <w:marTop w:val="0"/>
      <w:marBottom w:val="0"/>
      <w:divBdr>
        <w:top w:val="none" w:sz="0" w:space="0" w:color="auto"/>
        <w:left w:val="none" w:sz="0" w:space="0" w:color="auto"/>
        <w:bottom w:val="none" w:sz="0" w:space="0" w:color="auto"/>
        <w:right w:val="none" w:sz="0" w:space="0" w:color="auto"/>
      </w:divBdr>
    </w:div>
    <w:div w:id="1605186117">
      <w:bodyDiv w:val="1"/>
      <w:marLeft w:val="0"/>
      <w:marRight w:val="0"/>
      <w:marTop w:val="0"/>
      <w:marBottom w:val="0"/>
      <w:divBdr>
        <w:top w:val="none" w:sz="0" w:space="0" w:color="auto"/>
        <w:left w:val="none" w:sz="0" w:space="0" w:color="auto"/>
        <w:bottom w:val="none" w:sz="0" w:space="0" w:color="auto"/>
        <w:right w:val="none" w:sz="0" w:space="0" w:color="auto"/>
      </w:divBdr>
    </w:div>
    <w:div w:id="1610550075">
      <w:bodyDiv w:val="1"/>
      <w:marLeft w:val="0"/>
      <w:marRight w:val="0"/>
      <w:marTop w:val="0"/>
      <w:marBottom w:val="0"/>
      <w:divBdr>
        <w:top w:val="none" w:sz="0" w:space="0" w:color="auto"/>
        <w:left w:val="none" w:sz="0" w:space="0" w:color="auto"/>
        <w:bottom w:val="none" w:sz="0" w:space="0" w:color="auto"/>
        <w:right w:val="none" w:sz="0" w:space="0" w:color="auto"/>
      </w:divBdr>
    </w:div>
    <w:div w:id="1623226112">
      <w:bodyDiv w:val="1"/>
      <w:marLeft w:val="0"/>
      <w:marRight w:val="0"/>
      <w:marTop w:val="0"/>
      <w:marBottom w:val="0"/>
      <w:divBdr>
        <w:top w:val="none" w:sz="0" w:space="0" w:color="auto"/>
        <w:left w:val="none" w:sz="0" w:space="0" w:color="auto"/>
        <w:bottom w:val="none" w:sz="0" w:space="0" w:color="auto"/>
        <w:right w:val="none" w:sz="0" w:space="0" w:color="auto"/>
      </w:divBdr>
    </w:div>
    <w:div w:id="1648197395">
      <w:bodyDiv w:val="1"/>
      <w:marLeft w:val="0"/>
      <w:marRight w:val="0"/>
      <w:marTop w:val="0"/>
      <w:marBottom w:val="0"/>
      <w:divBdr>
        <w:top w:val="none" w:sz="0" w:space="0" w:color="auto"/>
        <w:left w:val="none" w:sz="0" w:space="0" w:color="auto"/>
        <w:bottom w:val="none" w:sz="0" w:space="0" w:color="auto"/>
        <w:right w:val="none" w:sz="0" w:space="0" w:color="auto"/>
      </w:divBdr>
    </w:div>
    <w:div w:id="1683623498">
      <w:bodyDiv w:val="1"/>
      <w:marLeft w:val="0"/>
      <w:marRight w:val="0"/>
      <w:marTop w:val="0"/>
      <w:marBottom w:val="0"/>
      <w:divBdr>
        <w:top w:val="none" w:sz="0" w:space="0" w:color="auto"/>
        <w:left w:val="none" w:sz="0" w:space="0" w:color="auto"/>
        <w:bottom w:val="none" w:sz="0" w:space="0" w:color="auto"/>
        <w:right w:val="none" w:sz="0" w:space="0" w:color="auto"/>
      </w:divBdr>
    </w:div>
    <w:div w:id="1690137949">
      <w:bodyDiv w:val="1"/>
      <w:marLeft w:val="0"/>
      <w:marRight w:val="0"/>
      <w:marTop w:val="0"/>
      <w:marBottom w:val="0"/>
      <w:divBdr>
        <w:top w:val="none" w:sz="0" w:space="0" w:color="auto"/>
        <w:left w:val="none" w:sz="0" w:space="0" w:color="auto"/>
        <w:bottom w:val="none" w:sz="0" w:space="0" w:color="auto"/>
        <w:right w:val="none" w:sz="0" w:space="0" w:color="auto"/>
      </w:divBdr>
    </w:div>
    <w:div w:id="1694722448">
      <w:bodyDiv w:val="1"/>
      <w:marLeft w:val="0"/>
      <w:marRight w:val="0"/>
      <w:marTop w:val="0"/>
      <w:marBottom w:val="0"/>
      <w:divBdr>
        <w:top w:val="none" w:sz="0" w:space="0" w:color="auto"/>
        <w:left w:val="none" w:sz="0" w:space="0" w:color="auto"/>
        <w:bottom w:val="none" w:sz="0" w:space="0" w:color="auto"/>
        <w:right w:val="none" w:sz="0" w:space="0" w:color="auto"/>
      </w:divBdr>
    </w:div>
    <w:div w:id="1701474062">
      <w:bodyDiv w:val="1"/>
      <w:marLeft w:val="0"/>
      <w:marRight w:val="0"/>
      <w:marTop w:val="0"/>
      <w:marBottom w:val="0"/>
      <w:divBdr>
        <w:top w:val="none" w:sz="0" w:space="0" w:color="auto"/>
        <w:left w:val="none" w:sz="0" w:space="0" w:color="auto"/>
        <w:bottom w:val="none" w:sz="0" w:space="0" w:color="auto"/>
        <w:right w:val="none" w:sz="0" w:space="0" w:color="auto"/>
      </w:divBdr>
    </w:div>
    <w:div w:id="1708142623">
      <w:bodyDiv w:val="1"/>
      <w:marLeft w:val="0"/>
      <w:marRight w:val="0"/>
      <w:marTop w:val="0"/>
      <w:marBottom w:val="0"/>
      <w:divBdr>
        <w:top w:val="none" w:sz="0" w:space="0" w:color="auto"/>
        <w:left w:val="none" w:sz="0" w:space="0" w:color="auto"/>
        <w:bottom w:val="none" w:sz="0" w:space="0" w:color="auto"/>
        <w:right w:val="none" w:sz="0" w:space="0" w:color="auto"/>
      </w:divBdr>
    </w:div>
    <w:div w:id="1713924787">
      <w:bodyDiv w:val="1"/>
      <w:marLeft w:val="0"/>
      <w:marRight w:val="0"/>
      <w:marTop w:val="0"/>
      <w:marBottom w:val="0"/>
      <w:divBdr>
        <w:top w:val="none" w:sz="0" w:space="0" w:color="auto"/>
        <w:left w:val="none" w:sz="0" w:space="0" w:color="auto"/>
        <w:bottom w:val="none" w:sz="0" w:space="0" w:color="auto"/>
        <w:right w:val="none" w:sz="0" w:space="0" w:color="auto"/>
      </w:divBdr>
    </w:div>
    <w:div w:id="1727023449">
      <w:bodyDiv w:val="1"/>
      <w:marLeft w:val="0"/>
      <w:marRight w:val="0"/>
      <w:marTop w:val="0"/>
      <w:marBottom w:val="0"/>
      <w:divBdr>
        <w:top w:val="none" w:sz="0" w:space="0" w:color="auto"/>
        <w:left w:val="none" w:sz="0" w:space="0" w:color="auto"/>
        <w:bottom w:val="none" w:sz="0" w:space="0" w:color="auto"/>
        <w:right w:val="none" w:sz="0" w:space="0" w:color="auto"/>
      </w:divBdr>
    </w:div>
    <w:div w:id="1730883226">
      <w:bodyDiv w:val="1"/>
      <w:marLeft w:val="0"/>
      <w:marRight w:val="0"/>
      <w:marTop w:val="0"/>
      <w:marBottom w:val="0"/>
      <w:divBdr>
        <w:top w:val="none" w:sz="0" w:space="0" w:color="auto"/>
        <w:left w:val="none" w:sz="0" w:space="0" w:color="auto"/>
        <w:bottom w:val="none" w:sz="0" w:space="0" w:color="auto"/>
        <w:right w:val="none" w:sz="0" w:space="0" w:color="auto"/>
      </w:divBdr>
    </w:div>
    <w:div w:id="1760130448">
      <w:bodyDiv w:val="1"/>
      <w:marLeft w:val="0"/>
      <w:marRight w:val="0"/>
      <w:marTop w:val="0"/>
      <w:marBottom w:val="0"/>
      <w:divBdr>
        <w:top w:val="none" w:sz="0" w:space="0" w:color="auto"/>
        <w:left w:val="none" w:sz="0" w:space="0" w:color="auto"/>
        <w:bottom w:val="none" w:sz="0" w:space="0" w:color="auto"/>
        <w:right w:val="none" w:sz="0" w:space="0" w:color="auto"/>
      </w:divBdr>
    </w:div>
    <w:div w:id="1760980112">
      <w:bodyDiv w:val="1"/>
      <w:marLeft w:val="0"/>
      <w:marRight w:val="0"/>
      <w:marTop w:val="0"/>
      <w:marBottom w:val="0"/>
      <w:divBdr>
        <w:top w:val="none" w:sz="0" w:space="0" w:color="auto"/>
        <w:left w:val="none" w:sz="0" w:space="0" w:color="auto"/>
        <w:bottom w:val="none" w:sz="0" w:space="0" w:color="auto"/>
        <w:right w:val="none" w:sz="0" w:space="0" w:color="auto"/>
      </w:divBdr>
    </w:div>
    <w:div w:id="1786465590">
      <w:bodyDiv w:val="1"/>
      <w:marLeft w:val="0"/>
      <w:marRight w:val="0"/>
      <w:marTop w:val="0"/>
      <w:marBottom w:val="0"/>
      <w:divBdr>
        <w:top w:val="none" w:sz="0" w:space="0" w:color="auto"/>
        <w:left w:val="none" w:sz="0" w:space="0" w:color="auto"/>
        <w:bottom w:val="none" w:sz="0" w:space="0" w:color="auto"/>
        <w:right w:val="none" w:sz="0" w:space="0" w:color="auto"/>
      </w:divBdr>
    </w:div>
    <w:div w:id="1826630874">
      <w:bodyDiv w:val="1"/>
      <w:marLeft w:val="0"/>
      <w:marRight w:val="0"/>
      <w:marTop w:val="0"/>
      <w:marBottom w:val="0"/>
      <w:divBdr>
        <w:top w:val="none" w:sz="0" w:space="0" w:color="auto"/>
        <w:left w:val="none" w:sz="0" w:space="0" w:color="auto"/>
        <w:bottom w:val="none" w:sz="0" w:space="0" w:color="auto"/>
        <w:right w:val="none" w:sz="0" w:space="0" w:color="auto"/>
      </w:divBdr>
    </w:div>
    <w:div w:id="1831941699">
      <w:bodyDiv w:val="1"/>
      <w:marLeft w:val="0"/>
      <w:marRight w:val="0"/>
      <w:marTop w:val="0"/>
      <w:marBottom w:val="0"/>
      <w:divBdr>
        <w:top w:val="none" w:sz="0" w:space="0" w:color="auto"/>
        <w:left w:val="none" w:sz="0" w:space="0" w:color="auto"/>
        <w:bottom w:val="none" w:sz="0" w:space="0" w:color="auto"/>
        <w:right w:val="none" w:sz="0" w:space="0" w:color="auto"/>
      </w:divBdr>
    </w:div>
    <w:div w:id="1838378555">
      <w:bodyDiv w:val="1"/>
      <w:marLeft w:val="0"/>
      <w:marRight w:val="0"/>
      <w:marTop w:val="0"/>
      <w:marBottom w:val="0"/>
      <w:divBdr>
        <w:top w:val="none" w:sz="0" w:space="0" w:color="auto"/>
        <w:left w:val="none" w:sz="0" w:space="0" w:color="auto"/>
        <w:bottom w:val="none" w:sz="0" w:space="0" w:color="auto"/>
        <w:right w:val="none" w:sz="0" w:space="0" w:color="auto"/>
      </w:divBdr>
    </w:div>
    <w:div w:id="1838574311">
      <w:bodyDiv w:val="1"/>
      <w:marLeft w:val="0"/>
      <w:marRight w:val="0"/>
      <w:marTop w:val="0"/>
      <w:marBottom w:val="0"/>
      <w:divBdr>
        <w:top w:val="none" w:sz="0" w:space="0" w:color="auto"/>
        <w:left w:val="none" w:sz="0" w:space="0" w:color="auto"/>
        <w:bottom w:val="none" w:sz="0" w:space="0" w:color="auto"/>
        <w:right w:val="none" w:sz="0" w:space="0" w:color="auto"/>
      </w:divBdr>
    </w:div>
    <w:div w:id="1850027237">
      <w:bodyDiv w:val="1"/>
      <w:marLeft w:val="0"/>
      <w:marRight w:val="0"/>
      <w:marTop w:val="0"/>
      <w:marBottom w:val="0"/>
      <w:divBdr>
        <w:top w:val="none" w:sz="0" w:space="0" w:color="auto"/>
        <w:left w:val="none" w:sz="0" w:space="0" w:color="auto"/>
        <w:bottom w:val="none" w:sz="0" w:space="0" w:color="auto"/>
        <w:right w:val="none" w:sz="0" w:space="0" w:color="auto"/>
      </w:divBdr>
    </w:div>
    <w:div w:id="1857620830">
      <w:bodyDiv w:val="1"/>
      <w:marLeft w:val="0"/>
      <w:marRight w:val="0"/>
      <w:marTop w:val="0"/>
      <w:marBottom w:val="0"/>
      <w:divBdr>
        <w:top w:val="none" w:sz="0" w:space="0" w:color="auto"/>
        <w:left w:val="none" w:sz="0" w:space="0" w:color="auto"/>
        <w:bottom w:val="none" w:sz="0" w:space="0" w:color="auto"/>
        <w:right w:val="none" w:sz="0" w:space="0" w:color="auto"/>
      </w:divBdr>
    </w:div>
    <w:div w:id="1857962856">
      <w:bodyDiv w:val="1"/>
      <w:marLeft w:val="0"/>
      <w:marRight w:val="0"/>
      <w:marTop w:val="0"/>
      <w:marBottom w:val="0"/>
      <w:divBdr>
        <w:top w:val="none" w:sz="0" w:space="0" w:color="auto"/>
        <w:left w:val="none" w:sz="0" w:space="0" w:color="auto"/>
        <w:bottom w:val="none" w:sz="0" w:space="0" w:color="auto"/>
        <w:right w:val="none" w:sz="0" w:space="0" w:color="auto"/>
      </w:divBdr>
    </w:div>
    <w:div w:id="1858688984">
      <w:bodyDiv w:val="1"/>
      <w:marLeft w:val="0"/>
      <w:marRight w:val="0"/>
      <w:marTop w:val="0"/>
      <w:marBottom w:val="0"/>
      <w:divBdr>
        <w:top w:val="none" w:sz="0" w:space="0" w:color="auto"/>
        <w:left w:val="none" w:sz="0" w:space="0" w:color="auto"/>
        <w:bottom w:val="none" w:sz="0" w:space="0" w:color="auto"/>
        <w:right w:val="none" w:sz="0" w:space="0" w:color="auto"/>
      </w:divBdr>
    </w:div>
    <w:div w:id="1875538884">
      <w:bodyDiv w:val="1"/>
      <w:marLeft w:val="0"/>
      <w:marRight w:val="0"/>
      <w:marTop w:val="0"/>
      <w:marBottom w:val="0"/>
      <w:divBdr>
        <w:top w:val="none" w:sz="0" w:space="0" w:color="auto"/>
        <w:left w:val="none" w:sz="0" w:space="0" w:color="auto"/>
        <w:bottom w:val="none" w:sz="0" w:space="0" w:color="auto"/>
        <w:right w:val="none" w:sz="0" w:space="0" w:color="auto"/>
      </w:divBdr>
    </w:div>
    <w:div w:id="1877040951">
      <w:bodyDiv w:val="1"/>
      <w:marLeft w:val="0"/>
      <w:marRight w:val="0"/>
      <w:marTop w:val="0"/>
      <w:marBottom w:val="0"/>
      <w:divBdr>
        <w:top w:val="none" w:sz="0" w:space="0" w:color="auto"/>
        <w:left w:val="none" w:sz="0" w:space="0" w:color="auto"/>
        <w:bottom w:val="none" w:sz="0" w:space="0" w:color="auto"/>
        <w:right w:val="none" w:sz="0" w:space="0" w:color="auto"/>
      </w:divBdr>
    </w:div>
    <w:div w:id="1879202897">
      <w:bodyDiv w:val="1"/>
      <w:marLeft w:val="0"/>
      <w:marRight w:val="0"/>
      <w:marTop w:val="0"/>
      <w:marBottom w:val="0"/>
      <w:divBdr>
        <w:top w:val="none" w:sz="0" w:space="0" w:color="auto"/>
        <w:left w:val="none" w:sz="0" w:space="0" w:color="auto"/>
        <w:bottom w:val="none" w:sz="0" w:space="0" w:color="auto"/>
        <w:right w:val="none" w:sz="0" w:space="0" w:color="auto"/>
      </w:divBdr>
    </w:div>
    <w:div w:id="1922787759">
      <w:bodyDiv w:val="1"/>
      <w:marLeft w:val="0"/>
      <w:marRight w:val="0"/>
      <w:marTop w:val="0"/>
      <w:marBottom w:val="0"/>
      <w:divBdr>
        <w:top w:val="none" w:sz="0" w:space="0" w:color="auto"/>
        <w:left w:val="none" w:sz="0" w:space="0" w:color="auto"/>
        <w:bottom w:val="none" w:sz="0" w:space="0" w:color="auto"/>
        <w:right w:val="none" w:sz="0" w:space="0" w:color="auto"/>
      </w:divBdr>
    </w:div>
    <w:div w:id="1928733171">
      <w:bodyDiv w:val="1"/>
      <w:marLeft w:val="0"/>
      <w:marRight w:val="0"/>
      <w:marTop w:val="0"/>
      <w:marBottom w:val="0"/>
      <w:divBdr>
        <w:top w:val="none" w:sz="0" w:space="0" w:color="auto"/>
        <w:left w:val="none" w:sz="0" w:space="0" w:color="auto"/>
        <w:bottom w:val="none" w:sz="0" w:space="0" w:color="auto"/>
        <w:right w:val="none" w:sz="0" w:space="0" w:color="auto"/>
      </w:divBdr>
    </w:div>
    <w:div w:id="1973554025">
      <w:bodyDiv w:val="1"/>
      <w:marLeft w:val="0"/>
      <w:marRight w:val="0"/>
      <w:marTop w:val="0"/>
      <w:marBottom w:val="0"/>
      <w:divBdr>
        <w:top w:val="none" w:sz="0" w:space="0" w:color="auto"/>
        <w:left w:val="none" w:sz="0" w:space="0" w:color="auto"/>
        <w:bottom w:val="none" w:sz="0" w:space="0" w:color="auto"/>
        <w:right w:val="none" w:sz="0" w:space="0" w:color="auto"/>
      </w:divBdr>
    </w:div>
    <w:div w:id="1976448706">
      <w:bodyDiv w:val="1"/>
      <w:marLeft w:val="0"/>
      <w:marRight w:val="0"/>
      <w:marTop w:val="0"/>
      <w:marBottom w:val="0"/>
      <w:divBdr>
        <w:top w:val="none" w:sz="0" w:space="0" w:color="auto"/>
        <w:left w:val="none" w:sz="0" w:space="0" w:color="auto"/>
        <w:bottom w:val="none" w:sz="0" w:space="0" w:color="auto"/>
        <w:right w:val="none" w:sz="0" w:space="0" w:color="auto"/>
      </w:divBdr>
    </w:div>
    <w:div w:id="1983072239">
      <w:bodyDiv w:val="1"/>
      <w:marLeft w:val="0"/>
      <w:marRight w:val="0"/>
      <w:marTop w:val="0"/>
      <w:marBottom w:val="0"/>
      <w:divBdr>
        <w:top w:val="none" w:sz="0" w:space="0" w:color="auto"/>
        <w:left w:val="none" w:sz="0" w:space="0" w:color="auto"/>
        <w:bottom w:val="none" w:sz="0" w:space="0" w:color="auto"/>
        <w:right w:val="none" w:sz="0" w:space="0" w:color="auto"/>
      </w:divBdr>
    </w:div>
    <w:div w:id="1987660411">
      <w:bodyDiv w:val="1"/>
      <w:marLeft w:val="0"/>
      <w:marRight w:val="0"/>
      <w:marTop w:val="0"/>
      <w:marBottom w:val="0"/>
      <w:divBdr>
        <w:top w:val="none" w:sz="0" w:space="0" w:color="auto"/>
        <w:left w:val="none" w:sz="0" w:space="0" w:color="auto"/>
        <w:bottom w:val="none" w:sz="0" w:space="0" w:color="auto"/>
        <w:right w:val="none" w:sz="0" w:space="0" w:color="auto"/>
      </w:divBdr>
    </w:div>
    <w:div w:id="2006401044">
      <w:bodyDiv w:val="1"/>
      <w:marLeft w:val="0"/>
      <w:marRight w:val="0"/>
      <w:marTop w:val="0"/>
      <w:marBottom w:val="0"/>
      <w:divBdr>
        <w:top w:val="none" w:sz="0" w:space="0" w:color="auto"/>
        <w:left w:val="none" w:sz="0" w:space="0" w:color="auto"/>
        <w:bottom w:val="none" w:sz="0" w:space="0" w:color="auto"/>
        <w:right w:val="none" w:sz="0" w:space="0" w:color="auto"/>
      </w:divBdr>
    </w:div>
    <w:div w:id="2024478618">
      <w:bodyDiv w:val="1"/>
      <w:marLeft w:val="0"/>
      <w:marRight w:val="0"/>
      <w:marTop w:val="0"/>
      <w:marBottom w:val="0"/>
      <w:divBdr>
        <w:top w:val="none" w:sz="0" w:space="0" w:color="auto"/>
        <w:left w:val="none" w:sz="0" w:space="0" w:color="auto"/>
        <w:bottom w:val="none" w:sz="0" w:space="0" w:color="auto"/>
        <w:right w:val="none" w:sz="0" w:space="0" w:color="auto"/>
      </w:divBdr>
    </w:div>
    <w:div w:id="2044212356">
      <w:bodyDiv w:val="1"/>
      <w:marLeft w:val="0"/>
      <w:marRight w:val="0"/>
      <w:marTop w:val="0"/>
      <w:marBottom w:val="0"/>
      <w:divBdr>
        <w:top w:val="none" w:sz="0" w:space="0" w:color="auto"/>
        <w:left w:val="none" w:sz="0" w:space="0" w:color="auto"/>
        <w:bottom w:val="none" w:sz="0" w:space="0" w:color="auto"/>
        <w:right w:val="none" w:sz="0" w:space="0" w:color="auto"/>
      </w:divBdr>
    </w:div>
    <w:div w:id="2053454717">
      <w:bodyDiv w:val="1"/>
      <w:marLeft w:val="0"/>
      <w:marRight w:val="0"/>
      <w:marTop w:val="0"/>
      <w:marBottom w:val="0"/>
      <w:divBdr>
        <w:top w:val="none" w:sz="0" w:space="0" w:color="auto"/>
        <w:left w:val="none" w:sz="0" w:space="0" w:color="auto"/>
        <w:bottom w:val="none" w:sz="0" w:space="0" w:color="auto"/>
        <w:right w:val="none" w:sz="0" w:space="0" w:color="auto"/>
      </w:divBdr>
      <w:divsChild>
        <w:div w:id="1817844322">
          <w:marLeft w:val="0"/>
          <w:marRight w:val="0"/>
          <w:marTop w:val="0"/>
          <w:marBottom w:val="0"/>
          <w:divBdr>
            <w:top w:val="none" w:sz="0" w:space="0" w:color="auto"/>
            <w:left w:val="none" w:sz="0" w:space="0" w:color="auto"/>
            <w:bottom w:val="none" w:sz="0" w:space="0" w:color="auto"/>
            <w:right w:val="none" w:sz="0" w:space="0" w:color="auto"/>
          </w:divBdr>
          <w:divsChild>
            <w:div w:id="87007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2855">
      <w:bodyDiv w:val="1"/>
      <w:marLeft w:val="0"/>
      <w:marRight w:val="0"/>
      <w:marTop w:val="0"/>
      <w:marBottom w:val="0"/>
      <w:divBdr>
        <w:top w:val="none" w:sz="0" w:space="0" w:color="auto"/>
        <w:left w:val="none" w:sz="0" w:space="0" w:color="auto"/>
        <w:bottom w:val="none" w:sz="0" w:space="0" w:color="auto"/>
        <w:right w:val="none" w:sz="0" w:space="0" w:color="auto"/>
      </w:divBdr>
      <w:divsChild>
        <w:div w:id="1053315101">
          <w:marLeft w:val="0"/>
          <w:marRight w:val="0"/>
          <w:marTop w:val="0"/>
          <w:marBottom w:val="0"/>
          <w:divBdr>
            <w:top w:val="none" w:sz="0" w:space="0" w:color="auto"/>
            <w:left w:val="none" w:sz="0" w:space="0" w:color="auto"/>
            <w:bottom w:val="none" w:sz="0" w:space="0" w:color="auto"/>
            <w:right w:val="none" w:sz="0" w:space="0" w:color="auto"/>
          </w:divBdr>
          <w:divsChild>
            <w:div w:id="25914347">
              <w:marLeft w:val="0"/>
              <w:marRight w:val="0"/>
              <w:marTop w:val="0"/>
              <w:marBottom w:val="0"/>
              <w:divBdr>
                <w:top w:val="none" w:sz="0" w:space="0" w:color="auto"/>
                <w:left w:val="none" w:sz="0" w:space="0" w:color="auto"/>
                <w:bottom w:val="none" w:sz="0" w:space="0" w:color="auto"/>
                <w:right w:val="none" w:sz="0" w:space="0" w:color="auto"/>
              </w:divBdr>
              <w:divsChild>
                <w:div w:id="1900092685">
                  <w:marLeft w:val="0"/>
                  <w:marRight w:val="0"/>
                  <w:marTop w:val="0"/>
                  <w:marBottom w:val="0"/>
                  <w:divBdr>
                    <w:top w:val="none" w:sz="0" w:space="0" w:color="auto"/>
                    <w:left w:val="none" w:sz="0" w:space="0" w:color="auto"/>
                    <w:bottom w:val="none" w:sz="0" w:space="0" w:color="auto"/>
                    <w:right w:val="none" w:sz="0" w:space="0" w:color="auto"/>
                  </w:divBdr>
                </w:div>
                <w:div w:id="1088114648">
                  <w:marLeft w:val="0"/>
                  <w:marRight w:val="0"/>
                  <w:marTop w:val="0"/>
                  <w:marBottom w:val="0"/>
                  <w:divBdr>
                    <w:top w:val="none" w:sz="0" w:space="0" w:color="auto"/>
                    <w:left w:val="none" w:sz="0" w:space="0" w:color="auto"/>
                    <w:bottom w:val="none" w:sz="0" w:space="0" w:color="auto"/>
                    <w:right w:val="none" w:sz="0" w:space="0" w:color="auto"/>
                  </w:divBdr>
                  <w:divsChild>
                    <w:div w:id="355544476">
                      <w:marLeft w:val="0"/>
                      <w:marRight w:val="0"/>
                      <w:marTop w:val="0"/>
                      <w:marBottom w:val="0"/>
                      <w:divBdr>
                        <w:top w:val="none" w:sz="0" w:space="0" w:color="auto"/>
                        <w:left w:val="none" w:sz="0" w:space="0" w:color="auto"/>
                        <w:bottom w:val="none" w:sz="0" w:space="0" w:color="auto"/>
                        <w:right w:val="none" w:sz="0" w:space="0" w:color="auto"/>
                      </w:divBdr>
                    </w:div>
                  </w:divsChild>
                </w:div>
                <w:div w:id="8690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5079">
      <w:bodyDiv w:val="1"/>
      <w:marLeft w:val="0"/>
      <w:marRight w:val="0"/>
      <w:marTop w:val="0"/>
      <w:marBottom w:val="0"/>
      <w:divBdr>
        <w:top w:val="none" w:sz="0" w:space="0" w:color="auto"/>
        <w:left w:val="none" w:sz="0" w:space="0" w:color="auto"/>
        <w:bottom w:val="none" w:sz="0" w:space="0" w:color="auto"/>
        <w:right w:val="none" w:sz="0" w:space="0" w:color="auto"/>
      </w:divBdr>
    </w:div>
    <w:div w:id="2067140127">
      <w:bodyDiv w:val="1"/>
      <w:marLeft w:val="0"/>
      <w:marRight w:val="0"/>
      <w:marTop w:val="0"/>
      <w:marBottom w:val="0"/>
      <w:divBdr>
        <w:top w:val="none" w:sz="0" w:space="0" w:color="auto"/>
        <w:left w:val="none" w:sz="0" w:space="0" w:color="auto"/>
        <w:bottom w:val="none" w:sz="0" w:space="0" w:color="auto"/>
        <w:right w:val="none" w:sz="0" w:space="0" w:color="auto"/>
      </w:divBdr>
    </w:div>
    <w:div w:id="2067944587">
      <w:bodyDiv w:val="1"/>
      <w:marLeft w:val="0"/>
      <w:marRight w:val="0"/>
      <w:marTop w:val="0"/>
      <w:marBottom w:val="0"/>
      <w:divBdr>
        <w:top w:val="none" w:sz="0" w:space="0" w:color="auto"/>
        <w:left w:val="none" w:sz="0" w:space="0" w:color="auto"/>
        <w:bottom w:val="none" w:sz="0" w:space="0" w:color="auto"/>
        <w:right w:val="none" w:sz="0" w:space="0" w:color="auto"/>
      </w:divBdr>
    </w:div>
    <w:div w:id="2072844390">
      <w:bodyDiv w:val="1"/>
      <w:marLeft w:val="0"/>
      <w:marRight w:val="0"/>
      <w:marTop w:val="0"/>
      <w:marBottom w:val="0"/>
      <w:divBdr>
        <w:top w:val="none" w:sz="0" w:space="0" w:color="auto"/>
        <w:left w:val="none" w:sz="0" w:space="0" w:color="auto"/>
        <w:bottom w:val="none" w:sz="0" w:space="0" w:color="auto"/>
        <w:right w:val="none" w:sz="0" w:space="0" w:color="auto"/>
      </w:divBdr>
    </w:div>
    <w:div w:id="2088531502">
      <w:bodyDiv w:val="1"/>
      <w:marLeft w:val="0"/>
      <w:marRight w:val="0"/>
      <w:marTop w:val="0"/>
      <w:marBottom w:val="0"/>
      <w:divBdr>
        <w:top w:val="none" w:sz="0" w:space="0" w:color="auto"/>
        <w:left w:val="none" w:sz="0" w:space="0" w:color="auto"/>
        <w:bottom w:val="none" w:sz="0" w:space="0" w:color="auto"/>
        <w:right w:val="none" w:sz="0" w:space="0" w:color="auto"/>
      </w:divBdr>
    </w:div>
    <w:div w:id="2095542338">
      <w:bodyDiv w:val="1"/>
      <w:marLeft w:val="0"/>
      <w:marRight w:val="0"/>
      <w:marTop w:val="0"/>
      <w:marBottom w:val="0"/>
      <w:divBdr>
        <w:top w:val="none" w:sz="0" w:space="0" w:color="auto"/>
        <w:left w:val="none" w:sz="0" w:space="0" w:color="auto"/>
        <w:bottom w:val="none" w:sz="0" w:space="0" w:color="auto"/>
        <w:right w:val="none" w:sz="0" w:space="0" w:color="auto"/>
      </w:divBdr>
    </w:div>
    <w:div w:id="2103214042">
      <w:bodyDiv w:val="1"/>
      <w:marLeft w:val="0"/>
      <w:marRight w:val="0"/>
      <w:marTop w:val="0"/>
      <w:marBottom w:val="0"/>
      <w:divBdr>
        <w:top w:val="none" w:sz="0" w:space="0" w:color="auto"/>
        <w:left w:val="none" w:sz="0" w:space="0" w:color="auto"/>
        <w:bottom w:val="none" w:sz="0" w:space="0" w:color="auto"/>
        <w:right w:val="none" w:sz="0" w:space="0" w:color="auto"/>
      </w:divBdr>
    </w:div>
    <w:div w:id="2113471074">
      <w:bodyDiv w:val="1"/>
      <w:marLeft w:val="0"/>
      <w:marRight w:val="0"/>
      <w:marTop w:val="0"/>
      <w:marBottom w:val="0"/>
      <w:divBdr>
        <w:top w:val="none" w:sz="0" w:space="0" w:color="auto"/>
        <w:left w:val="none" w:sz="0" w:space="0" w:color="auto"/>
        <w:bottom w:val="none" w:sz="0" w:space="0" w:color="auto"/>
        <w:right w:val="none" w:sz="0" w:space="0" w:color="auto"/>
      </w:divBdr>
    </w:div>
    <w:div w:id="2113741686">
      <w:bodyDiv w:val="1"/>
      <w:marLeft w:val="0"/>
      <w:marRight w:val="0"/>
      <w:marTop w:val="0"/>
      <w:marBottom w:val="0"/>
      <w:divBdr>
        <w:top w:val="none" w:sz="0" w:space="0" w:color="auto"/>
        <w:left w:val="none" w:sz="0" w:space="0" w:color="auto"/>
        <w:bottom w:val="none" w:sz="0" w:space="0" w:color="auto"/>
        <w:right w:val="none" w:sz="0" w:space="0" w:color="auto"/>
      </w:divBdr>
    </w:div>
    <w:div w:id="2116434291">
      <w:bodyDiv w:val="1"/>
      <w:marLeft w:val="0"/>
      <w:marRight w:val="0"/>
      <w:marTop w:val="0"/>
      <w:marBottom w:val="0"/>
      <w:divBdr>
        <w:top w:val="none" w:sz="0" w:space="0" w:color="auto"/>
        <w:left w:val="none" w:sz="0" w:space="0" w:color="auto"/>
        <w:bottom w:val="none" w:sz="0" w:space="0" w:color="auto"/>
        <w:right w:val="none" w:sz="0" w:space="0" w:color="auto"/>
      </w:divBdr>
    </w:div>
    <w:div w:id="2120290353">
      <w:bodyDiv w:val="1"/>
      <w:marLeft w:val="0"/>
      <w:marRight w:val="0"/>
      <w:marTop w:val="0"/>
      <w:marBottom w:val="0"/>
      <w:divBdr>
        <w:top w:val="none" w:sz="0" w:space="0" w:color="auto"/>
        <w:left w:val="none" w:sz="0" w:space="0" w:color="auto"/>
        <w:bottom w:val="none" w:sz="0" w:space="0" w:color="auto"/>
        <w:right w:val="none" w:sz="0" w:space="0" w:color="auto"/>
      </w:divBdr>
    </w:div>
    <w:div w:id="2122188378">
      <w:bodyDiv w:val="1"/>
      <w:marLeft w:val="0"/>
      <w:marRight w:val="0"/>
      <w:marTop w:val="0"/>
      <w:marBottom w:val="0"/>
      <w:divBdr>
        <w:top w:val="none" w:sz="0" w:space="0" w:color="auto"/>
        <w:left w:val="none" w:sz="0" w:space="0" w:color="auto"/>
        <w:bottom w:val="none" w:sz="0" w:space="0" w:color="auto"/>
        <w:right w:val="none" w:sz="0" w:space="0" w:color="auto"/>
      </w:divBdr>
      <w:divsChild>
        <w:div w:id="1270284588">
          <w:marLeft w:val="0"/>
          <w:marRight w:val="0"/>
          <w:marTop w:val="0"/>
          <w:marBottom w:val="0"/>
          <w:divBdr>
            <w:top w:val="none" w:sz="0" w:space="0" w:color="auto"/>
            <w:left w:val="none" w:sz="0" w:space="0" w:color="auto"/>
            <w:bottom w:val="none" w:sz="0" w:space="0" w:color="auto"/>
            <w:right w:val="none" w:sz="0" w:space="0" w:color="auto"/>
          </w:divBdr>
          <w:divsChild>
            <w:div w:id="197819149">
              <w:marLeft w:val="0"/>
              <w:marRight w:val="0"/>
              <w:marTop w:val="0"/>
              <w:marBottom w:val="0"/>
              <w:divBdr>
                <w:top w:val="none" w:sz="0" w:space="0" w:color="auto"/>
                <w:left w:val="none" w:sz="0" w:space="0" w:color="auto"/>
                <w:bottom w:val="none" w:sz="0" w:space="0" w:color="auto"/>
                <w:right w:val="none" w:sz="0" w:space="0" w:color="auto"/>
              </w:divBdr>
              <w:divsChild>
                <w:div w:id="2111194534">
                  <w:marLeft w:val="0"/>
                  <w:marRight w:val="0"/>
                  <w:marTop w:val="0"/>
                  <w:marBottom w:val="0"/>
                  <w:divBdr>
                    <w:top w:val="none" w:sz="0" w:space="0" w:color="auto"/>
                    <w:left w:val="none" w:sz="0" w:space="0" w:color="auto"/>
                    <w:bottom w:val="none" w:sz="0" w:space="0" w:color="auto"/>
                    <w:right w:val="none" w:sz="0" w:space="0" w:color="auto"/>
                  </w:divBdr>
                  <w:divsChild>
                    <w:div w:id="845091664">
                      <w:marLeft w:val="0"/>
                      <w:marRight w:val="0"/>
                      <w:marTop w:val="0"/>
                      <w:marBottom w:val="0"/>
                      <w:divBdr>
                        <w:top w:val="none" w:sz="0" w:space="0" w:color="auto"/>
                        <w:left w:val="none" w:sz="0" w:space="0" w:color="auto"/>
                        <w:bottom w:val="none" w:sz="0" w:space="0" w:color="auto"/>
                        <w:right w:val="none" w:sz="0" w:space="0" w:color="auto"/>
                      </w:divBdr>
                      <w:divsChild>
                        <w:div w:id="1488521529">
                          <w:marLeft w:val="0"/>
                          <w:marRight w:val="0"/>
                          <w:marTop w:val="0"/>
                          <w:marBottom w:val="0"/>
                          <w:divBdr>
                            <w:top w:val="none" w:sz="0" w:space="0" w:color="auto"/>
                            <w:left w:val="none" w:sz="0" w:space="0" w:color="auto"/>
                            <w:bottom w:val="none" w:sz="0" w:space="0" w:color="auto"/>
                            <w:right w:val="none" w:sz="0" w:space="0" w:color="auto"/>
                          </w:divBdr>
                          <w:divsChild>
                            <w:div w:id="465006041">
                              <w:marLeft w:val="0"/>
                              <w:marRight w:val="0"/>
                              <w:marTop w:val="0"/>
                              <w:marBottom w:val="0"/>
                              <w:divBdr>
                                <w:top w:val="none" w:sz="0" w:space="0" w:color="auto"/>
                                <w:left w:val="none" w:sz="0" w:space="0" w:color="auto"/>
                                <w:bottom w:val="none" w:sz="0" w:space="0" w:color="auto"/>
                                <w:right w:val="none" w:sz="0" w:space="0" w:color="auto"/>
                              </w:divBdr>
                              <w:divsChild>
                                <w:div w:id="512307634">
                                  <w:marLeft w:val="0"/>
                                  <w:marRight w:val="0"/>
                                  <w:marTop w:val="0"/>
                                  <w:marBottom w:val="0"/>
                                  <w:divBdr>
                                    <w:top w:val="none" w:sz="0" w:space="0" w:color="auto"/>
                                    <w:left w:val="none" w:sz="0" w:space="0" w:color="auto"/>
                                    <w:bottom w:val="none" w:sz="0" w:space="0" w:color="auto"/>
                                    <w:right w:val="none" w:sz="0" w:space="0" w:color="auto"/>
                                  </w:divBdr>
                                  <w:divsChild>
                                    <w:div w:id="741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4095">
                          <w:marLeft w:val="0"/>
                          <w:marRight w:val="0"/>
                          <w:marTop w:val="0"/>
                          <w:marBottom w:val="0"/>
                          <w:divBdr>
                            <w:top w:val="none" w:sz="0" w:space="0" w:color="auto"/>
                            <w:left w:val="none" w:sz="0" w:space="0" w:color="auto"/>
                            <w:bottom w:val="none" w:sz="0" w:space="0" w:color="auto"/>
                            <w:right w:val="none" w:sz="0" w:space="0" w:color="auto"/>
                          </w:divBdr>
                          <w:divsChild>
                            <w:div w:id="636372383">
                              <w:marLeft w:val="0"/>
                              <w:marRight w:val="0"/>
                              <w:marTop w:val="0"/>
                              <w:marBottom w:val="0"/>
                              <w:divBdr>
                                <w:top w:val="none" w:sz="0" w:space="0" w:color="auto"/>
                                <w:left w:val="none" w:sz="0" w:space="0" w:color="auto"/>
                                <w:bottom w:val="none" w:sz="0" w:space="0" w:color="auto"/>
                                <w:right w:val="none" w:sz="0" w:space="0" w:color="auto"/>
                              </w:divBdr>
                              <w:divsChild>
                                <w:div w:id="132935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889747">
      <w:bodyDiv w:val="1"/>
      <w:marLeft w:val="0"/>
      <w:marRight w:val="0"/>
      <w:marTop w:val="0"/>
      <w:marBottom w:val="0"/>
      <w:divBdr>
        <w:top w:val="none" w:sz="0" w:space="0" w:color="auto"/>
        <w:left w:val="none" w:sz="0" w:space="0" w:color="auto"/>
        <w:bottom w:val="none" w:sz="0" w:space="0" w:color="auto"/>
        <w:right w:val="none" w:sz="0" w:space="0" w:color="auto"/>
      </w:divBdr>
    </w:div>
    <w:div w:id="214658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OneDrive\M&#225;y%20t&#237;nh\DNUuni\Do_an_tot_nghiep\M&#7851;u%20b&#225;o%20c&#225;o%20%20-%20&#272;&#7891;%20&#225;n%20t&#7889;t%20nghi&#7879;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52EB7-D36E-4E01-9654-59A664010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Mẫu báo cáo  - Đồ án tốt nghiệp</Template>
  <TotalTime>285</TotalTime>
  <Pages>99</Pages>
  <Words>20187</Words>
  <Characters>115068</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dc:creator>
  <cp:keywords/>
  <dc:description/>
  <cp:lastModifiedBy>nguyendang2467@gmail.com</cp:lastModifiedBy>
  <cp:revision>186</cp:revision>
  <cp:lastPrinted>2025-06-02T08:53:00Z</cp:lastPrinted>
  <dcterms:created xsi:type="dcterms:W3CDTF">2025-05-27T08:17:00Z</dcterms:created>
  <dcterms:modified xsi:type="dcterms:W3CDTF">2025-06-10T02:25:00Z</dcterms:modified>
</cp:coreProperties>
</file>